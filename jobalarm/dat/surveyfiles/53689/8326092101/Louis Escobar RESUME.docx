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666666" w:themeColor="text2" w:themeTint="99"/>
        </w:rPr>
        <w:alias w:val="Author"/>
        <w:tag w:val=""/>
        <w:id w:val="1246310863"/>
        <w:placeholder>
          <w:docPart w:val="C332E57FB0FA4A3EBFCEB8D410FFA89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:rsidR="00D12291" w:rsidRPr="0097667E" w:rsidRDefault="00D46F46">
          <w:pPr>
            <w:pStyle w:val="Title"/>
            <w:rPr>
              <w:color w:val="666666" w:themeColor="text2" w:themeTint="99"/>
            </w:rPr>
          </w:pPr>
          <w:r w:rsidRPr="0097667E">
            <w:rPr>
              <w:color w:val="666666" w:themeColor="text2" w:themeTint="99"/>
            </w:rPr>
            <w:t>Louis escobar</w:t>
          </w:r>
        </w:p>
      </w:sdtContent>
    </w:sdt>
    <w:tbl>
      <w:tblPr>
        <w:tblStyle w:val="ResumeTable"/>
        <w:tblW w:w="5000" w:type="pct"/>
        <w:tblLook w:val="04A0" w:firstRow="1" w:lastRow="0" w:firstColumn="1" w:lastColumn="0" w:noHBand="0" w:noVBand="1"/>
        <w:tblDescription w:val="Contact Info"/>
      </w:tblPr>
      <w:tblGrid>
        <w:gridCol w:w="1657"/>
        <w:gridCol w:w="7415"/>
      </w:tblGrid>
      <w:tr w:rsidR="00D12291" w:rsidRPr="0097667E" w:rsidTr="00D1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D12291" w:rsidRPr="0097667E" w:rsidRDefault="00D12291">
            <w:pPr>
              <w:rPr>
                <w:color w:val="666666" w:themeColor="text2" w:themeTint="99"/>
              </w:rPr>
            </w:pPr>
          </w:p>
        </w:tc>
        <w:tc>
          <w:tcPr>
            <w:tcW w:w="4087" w:type="pct"/>
          </w:tcPr>
          <w:p w:rsidR="00D12291" w:rsidRPr="0097667E" w:rsidRDefault="00D12291">
            <w:pPr>
              <w:rPr>
                <w:color w:val="666666" w:themeColor="text2" w:themeTint="99"/>
              </w:rPr>
            </w:pPr>
          </w:p>
        </w:tc>
      </w:tr>
      <w:tr w:rsidR="00D12291" w:rsidRPr="0097667E" w:rsidTr="00D12291">
        <w:tc>
          <w:tcPr>
            <w:tcW w:w="913" w:type="pct"/>
          </w:tcPr>
          <w:p w:rsidR="00D12291" w:rsidRPr="0097667E" w:rsidRDefault="00D12291">
            <w:pPr>
              <w:rPr>
                <w:color w:val="666666" w:themeColor="text2" w:themeTint="99"/>
              </w:rPr>
            </w:pPr>
          </w:p>
        </w:tc>
        <w:tc>
          <w:tcPr>
            <w:tcW w:w="4087" w:type="pct"/>
          </w:tcPr>
          <w:p w:rsidR="00D12291" w:rsidRPr="0097667E" w:rsidRDefault="00D46F46" w:rsidP="00CD71A8">
            <w:pPr>
              <w:pStyle w:val="ContactInfo"/>
              <w:rPr>
                <w:color w:val="666666" w:themeColor="text2" w:themeTint="99"/>
              </w:rPr>
            </w:pPr>
            <w:r w:rsidRPr="0097667E">
              <w:rPr>
                <w:color w:val="666666" w:themeColor="text2" w:themeTint="99"/>
              </w:rPr>
              <w:t>4030 Saratog</w:t>
            </w:r>
            <w:r w:rsidR="00CD71A8" w:rsidRPr="0097667E">
              <w:rPr>
                <w:color w:val="666666" w:themeColor="text2" w:themeTint="99"/>
              </w:rPr>
              <w:t>a</w:t>
            </w:r>
            <w:r w:rsidRPr="0097667E">
              <w:rPr>
                <w:color w:val="666666" w:themeColor="text2" w:themeTint="99"/>
              </w:rPr>
              <w:t xml:space="preserve"> Dr.</w:t>
            </w:r>
            <w:r w:rsidR="00B97D9A" w:rsidRPr="0097667E">
              <w:rPr>
                <w:color w:val="666666" w:themeColor="text2" w:themeTint="99"/>
              </w:rPr>
              <w:t> | </w:t>
            </w:r>
            <w:r w:rsidRPr="0097667E">
              <w:rPr>
                <w:color w:val="666666" w:themeColor="text2" w:themeTint="99"/>
              </w:rPr>
              <w:t>832.609.2121</w:t>
            </w:r>
            <w:r w:rsidR="00B97D9A" w:rsidRPr="0097667E">
              <w:rPr>
                <w:color w:val="666666" w:themeColor="text2" w:themeTint="99"/>
              </w:rPr>
              <w:t> | </w:t>
            </w:r>
            <w:r w:rsidRPr="0097667E">
              <w:rPr>
                <w:color w:val="666666" w:themeColor="text2" w:themeTint="99"/>
              </w:rPr>
              <w:t>lhescobar</w:t>
            </w:r>
            <w:r w:rsidR="0073411C" w:rsidRPr="0097667E">
              <w:rPr>
                <w:color w:val="666666" w:themeColor="text2" w:themeTint="99"/>
              </w:rPr>
              <w:t>3@gmail.com</w:t>
            </w:r>
          </w:p>
        </w:tc>
      </w:tr>
    </w:tbl>
    <w:p w:rsidR="00D12291" w:rsidRPr="0097667E" w:rsidRDefault="0073411C">
      <w:pPr>
        <w:pStyle w:val="SectionHeading"/>
        <w:rPr>
          <w:color w:val="666666" w:themeColor="text2" w:themeTint="99"/>
        </w:rPr>
      </w:pPr>
      <w:r w:rsidRPr="0097667E">
        <w:rPr>
          <w:color w:val="666666" w:themeColor="text2" w:themeTint="99"/>
        </w:rPr>
        <w:t>Qualifications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Summary"/>
      </w:tblPr>
      <w:tblGrid>
        <w:gridCol w:w="1657"/>
        <w:gridCol w:w="7415"/>
      </w:tblGrid>
      <w:tr w:rsidR="00D12291" w:rsidRPr="0097667E" w:rsidTr="00D1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D12291" w:rsidRPr="0097667E" w:rsidRDefault="00D12291">
            <w:pPr>
              <w:rPr>
                <w:color w:val="666666" w:themeColor="text2" w:themeTint="99"/>
              </w:rPr>
            </w:pPr>
          </w:p>
        </w:tc>
        <w:tc>
          <w:tcPr>
            <w:tcW w:w="4087" w:type="pct"/>
          </w:tcPr>
          <w:p w:rsidR="00D12291" w:rsidRPr="0097667E" w:rsidRDefault="00D12291">
            <w:pPr>
              <w:rPr>
                <w:color w:val="666666" w:themeColor="text2" w:themeTint="99"/>
              </w:rPr>
            </w:pPr>
          </w:p>
        </w:tc>
      </w:tr>
      <w:tr w:rsidR="00D12291" w:rsidRPr="0097667E" w:rsidTr="00D12291">
        <w:tc>
          <w:tcPr>
            <w:tcW w:w="913" w:type="pct"/>
          </w:tcPr>
          <w:p w:rsidR="00D12291" w:rsidRPr="0097667E" w:rsidRDefault="00D12291">
            <w:pPr>
              <w:rPr>
                <w:color w:val="666666" w:themeColor="text2" w:themeTint="99"/>
              </w:rPr>
            </w:pPr>
          </w:p>
        </w:tc>
        <w:tc>
          <w:tcPr>
            <w:tcW w:w="4087" w:type="pct"/>
          </w:tcPr>
          <w:p w:rsidR="00892BD2" w:rsidRPr="0097667E" w:rsidRDefault="00CD71A8" w:rsidP="00892BD2">
            <w:pPr>
              <w:pStyle w:val="ListParagraph"/>
              <w:numPr>
                <w:ilvl w:val="0"/>
                <w:numId w:val="6"/>
              </w:numPr>
              <w:spacing w:after="160"/>
              <w:ind w:right="0"/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</w:pPr>
            <w:r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M</w:t>
            </w:r>
            <w:r w:rsidR="00892BD2"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anagement of preventat</w:t>
            </w:r>
            <w:r w:rsidR="002613C2"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ive and corrective maintenance</w:t>
            </w:r>
            <w:r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 xml:space="preserve"> for seven years</w:t>
            </w:r>
          </w:p>
          <w:p w:rsidR="00892BD2" w:rsidRPr="0097667E" w:rsidRDefault="00153531" w:rsidP="00892BD2">
            <w:pPr>
              <w:pStyle w:val="ListParagraph"/>
              <w:numPr>
                <w:ilvl w:val="0"/>
                <w:numId w:val="6"/>
              </w:numPr>
              <w:spacing w:after="160"/>
              <w:ind w:right="0"/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</w:pPr>
            <w:r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Proven expertise in</w:t>
            </w:r>
            <w:r w:rsidR="00892BD2"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 xml:space="preserve"> repairing diesel engines, gasoline engines, and diesel driven construction equipment such </w:t>
            </w:r>
            <w:r w:rsidR="0097667E"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as tractors, cranes, forklifts</w:t>
            </w:r>
            <w:r w:rsidR="00892BD2"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, road</w:t>
            </w:r>
            <w:r w:rsidR="0097667E"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 xml:space="preserve"> machinery, air compressors, loaders, and excavators</w:t>
            </w:r>
            <w:r w:rsidR="00892BD2"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 xml:space="preserve"> </w:t>
            </w:r>
          </w:p>
          <w:p w:rsidR="00892BD2" w:rsidRPr="0097667E" w:rsidRDefault="00892BD2" w:rsidP="00892BD2">
            <w:pPr>
              <w:pStyle w:val="ListParagraph"/>
              <w:numPr>
                <w:ilvl w:val="0"/>
                <w:numId w:val="6"/>
              </w:numPr>
              <w:spacing w:after="160"/>
              <w:ind w:right="0"/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</w:pPr>
            <w:r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Hands on experience in dismantling and reassemblin</w:t>
            </w:r>
            <w:r w:rsidR="0097667E"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g equip</w:t>
            </w:r>
            <w:r w:rsidR="00E86704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ment using hand and power tools</w:t>
            </w:r>
          </w:p>
          <w:p w:rsidR="00D12291" w:rsidRPr="0097667E" w:rsidRDefault="00892BD2" w:rsidP="00892BD2">
            <w:pPr>
              <w:pStyle w:val="ListParagraph"/>
              <w:numPr>
                <w:ilvl w:val="0"/>
                <w:numId w:val="6"/>
              </w:numPr>
              <w:spacing w:after="160"/>
              <w:ind w:right="0"/>
              <w:rPr>
                <w:color w:val="666666" w:themeColor="text2" w:themeTint="99"/>
              </w:rPr>
            </w:pPr>
            <w:r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Ability to wo</w:t>
            </w:r>
            <w:r w:rsidR="00CD71A8"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rk in a fast paced setting</w:t>
            </w:r>
            <w:r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 xml:space="preserve"> </w:t>
            </w:r>
            <w:r w:rsidR="00153531"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 xml:space="preserve">while </w:t>
            </w:r>
            <w:r w:rsidR="002613C2"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maintaining a safe work environment</w:t>
            </w:r>
            <w:r w:rsidR="0097667E"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.</w:t>
            </w:r>
          </w:p>
          <w:p w:rsidR="00153531" w:rsidRPr="0097667E" w:rsidRDefault="00153531" w:rsidP="00892BD2">
            <w:pPr>
              <w:pStyle w:val="ListParagraph"/>
              <w:numPr>
                <w:ilvl w:val="0"/>
                <w:numId w:val="6"/>
              </w:numPr>
              <w:spacing w:after="160"/>
              <w:ind w:right="0"/>
              <w:rPr>
                <w:color w:val="666666" w:themeColor="text2" w:themeTint="99"/>
              </w:rPr>
            </w:pPr>
            <w:r w:rsidRPr="0097667E">
              <w:rPr>
                <w:rFonts w:ascii="Times New Roman" w:hAnsi="Times New Roman" w:cs="Times New Roman"/>
                <w:color w:val="666666" w:themeColor="text2" w:themeTint="99"/>
                <w:sz w:val="20"/>
                <w:szCs w:val="24"/>
              </w:rPr>
              <w:t>Bilingual</w:t>
            </w:r>
          </w:p>
          <w:p w:rsidR="00125ED2" w:rsidRPr="0097667E" w:rsidRDefault="00125ED2" w:rsidP="00125ED2">
            <w:pPr>
              <w:pStyle w:val="ListParagraph"/>
              <w:spacing w:after="160"/>
              <w:ind w:right="0"/>
              <w:rPr>
                <w:color w:val="666666" w:themeColor="text2" w:themeTint="99"/>
              </w:rPr>
            </w:pPr>
          </w:p>
        </w:tc>
      </w:tr>
    </w:tbl>
    <w:p w:rsidR="00D12291" w:rsidRDefault="00125ED2">
      <w:pPr>
        <w:pStyle w:val="SectionHeading"/>
      </w:pPr>
      <w:r>
        <w:t>professional experience</w:t>
      </w:r>
    </w:p>
    <w:tbl>
      <w:tblPr>
        <w:tblStyle w:val="ResumeTable"/>
        <w:tblW w:w="5040" w:type="pct"/>
        <w:tblLook w:val="04A0" w:firstRow="1" w:lastRow="0" w:firstColumn="1" w:lastColumn="0" w:noHBand="0" w:noVBand="1"/>
        <w:tblDescription w:val="Skills"/>
      </w:tblPr>
      <w:tblGrid>
        <w:gridCol w:w="1670"/>
        <w:gridCol w:w="7475"/>
      </w:tblGrid>
      <w:tr w:rsidR="00D12291" w:rsidTr="00153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7"/>
        </w:trPr>
        <w:tc>
          <w:tcPr>
            <w:tcW w:w="913" w:type="pct"/>
          </w:tcPr>
          <w:p w:rsidR="00D12291" w:rsidRDefault="00D12291"/>
        </w:tc>
        <w:tc>
          <w:tcPr>
            <w:tcW w:w="4087" w:type="pct"/>
          </w:tcPr>
          <w:p w:rsidR="00D12291" w:rsidRDefault="00D12291"/>
        </w:tc>
      </w:tr>
      <w:tr w:rsidR="00125ED2" w:rsidRPr="00125ED2" w:rsidTr="00153531">
        <w:trPr>
          <w:trHeight w:val="1409"/>
        </w:trPr>
        <w:tc>
          <w:tcPr>
            <w:tcW w:w="913" w:type="pct"/>
          </w:tcPr>
          <w:p w:rsidR="00125ED2" w:rsidRPr="00E86704" w:rsidRDefault="00125ED2" w:rsidP="00125ED2">
            <w:pPr>
              <w:pStyle w:val="Date"/>
              <w:rPr>
                <w:color w:val="666666" w:themeColor="text2" w:themeTint="99"/>
                <w:sz w:val="20"/>
              </w:rPr>
            </w:pPr>
            <w:r w:rsidRPr="00E86704">
              <w:rPr>
                <w:color w:val="666666" w:themeColor="text2" w:themeTint="99"/>
                <w:sz w:val="20"/>
              </w:rPr>
              <w:t>2005-2013</w:t>
            </w:r>
          </w:p>
        </w:tc>
        <w:tc>
          <w:tcPr>
            <w:tcW w:w="4087" w:type="pct"/>
          </w:tcPr>
          <w:p w:rsidR="00125ED2" w:rsidRPr="00E86704" w:rsidRDefault="00125ED2" w:rsidP="00125ED2">
            <w:pPr>
              <w:pStyle w:val="Subsection"/>
              <w:rPr>
                <w:color w:val="666666" w:themeColor="text2" w:themeTint="99"/>
                <w:sz w:val="20"/>
              </w:rPr>
            </w:pPr>
            <w:r w:rsidRPr="00E86704">
              <w:rPr>
                <w:color w:val="666666" w:themeColor="text2" w:themeTint="99"/>
                <w:sz w:val="20"/>
              </w:rPr>
              <w:t>Heavy Equipment Mechanic, </w:t>
            </w:r>
            <w:bookmarkStart w:id="0" w:name="_GoBack"/>
            <w:bookmarkEnd w:id="0"/>
            <w:r w:rsidRPr="00E86704">
              <w:rPr>
                <w:rStyle w:val="Emphasis"/>
                <w:color w:val="666666" w:themeColor="text2" w:themeTint="99"/>
                <w:sz w:val="20"/>
              </w:rPr>
              <w:t>U.S. Marine Corps</w:t>
            </w:r>
          </w:p>
          <w:p w:rsidR="00125ED2" w:rsidRPr="00E86704" w:rsidRDefault="00125ED2" w:rsidP="00125ED2">
            <w:pPr>
              <w:pStyle w:val="ListParagraph"/>
              <w:numPr>
                <w:ilvl w:val="0"/>
                <w:numId w:val="8"/>
              </w:numPr>
              <w:spacing w:after="160"/>
              <w:ind w:right="0"/>
              <w:rPr>
                <w:rFonts w:cs="Times New Roman"/>
                <w:color w:val="666666" w:themeColor="text2" w:themeTint="99"/>
                <w:sz w:val="20"/>
              </w:rPr>
            </w:pPr>
            <w:r w:rsidRPr="00E86704">
              <w:rPr>
                <w:rFonts w:cs="Times New Roman"/>
                <w:color w:val="666666" w:themeColor="text2" w:themeTint="99"/>
                <w:sz w:val="20"/>
              </w:rPr>
              <w:t>Performed and supervised preventive and corrective maintenance in accordance with appropria</w:t>
            </w:r>
            <w:r w:rsidR="002613C2" w:rsidRPr="00E86704">
              <w:rPr>
                <w:rFonts w:cs="Times New Roman"/>
                <w:color w:val="666666" w:themeColor="text2" w:themeTint="99"/>
                <w:sz w:val="20"/>
              </w:rPr>
              <w:t>te technical manuals and orders</w:t>
            </w:r>
          </w:p>
          <w:p w:rsidR="00125ED2" w:rsidRPr="00E86704" w:rsidRDefault="00125ED2" w:rsidP="00125ED2">
            <w:pPr>
              <w:pStyle w:val="ListParagraph"/>
              <w:numPr>
                <w:ilvl w:val="0"/>
                <w:numId w:val="8"/>
              </w:numPr>
              <w:spacing w:after="160"/>
              <w:ind w:right="0"/>
              <w:rPr>
                <w:rFonts w:cs="Times New Roman"/>
                <w:color w:val="666666" w:themeColor="text2" w:themeTint="99"/>
                <w:sz w:val="20"/>
              </w:rPr>
            </w:pPr>
            <w:r w:rsidRPr="00E86704">
              <w:rPr>
                <w:rFonts w:cs="Times New Roman"/>
                <w:color w:val="666666" w:themeColor="text2" w:themeTint="99"/>
                <w:sz w:val="20"/>
              </w:rPr>
              <w:t xml:space="preserve">Performed inspections and </w:t>
            </w:r>
            <w:r w:rsidR="002613C2" w:rsidRPr="00E86704">
              <w:rPr>
                <w:rFonts w:cs="Times New Roman"/>
                <w:color w:val="666666" w:themeColor="text2" w:themeTint="99"/>
                <w:sz w:val="20"/>
              </w:rPr>
              <w:t>repairs on disc and drum brakes</w:t>
            </w:r>
          </w:p>
          <w:p w:rsidR="00125ED2" w:rsidRPr="00E86704" w:rsidRDefault="00125ED2" w:rsidP="00125ED2">
            <w:pPr>
              <w:pStyle w:val="ListParagraph"/>
              <w:numPr>
                <w:ilvl w:val="0"/>
                <w:numId w:val="8"/>
              </w:numPr>
              <w:spacing w:after="160"/>
              <w:ind w:right="0"/>
              <w:rPr>
                <w:rFonts w:cs="Times New Roman"/>
                <w:color w:val="666666" w:themeColor="text2" w:themeTint="99"/>
                <w:sz w:val="20"/>
              </w:rPr>
            </w:pPr>
            <w:r w:rsidRPr="00E86704">
              <w:rPr>
                <w:rFonts w:cs="Times New Roman"/>
                <w:color w:val="666666" w:themeColor="text2" w:themeTint="99"/>
                <w:sz w:val="20"/>
              </w:rPr>
              <w:t>Skilled in operating</w:t>
            </w:r>
            <w:r w:rsidR="002613C2" w:rsidRPr="00E86704">
              <w:rPr>
                <w:rFonts w:cs="Times New Roman"/>
                <w:color w:val="666666" w:themeColor="text2" w:themeTint="99"/>
                <w:sz w:val="20"/>
              </w:rPr>
              <w:t xml:space="preserve"> equipment to interpret defects</w:t>
            </w:r>
          </w:p>
          <w:p w:rsidR="00125ED2" w:rsidRPr="00E86704" w:rsidRDefault="00125ED2" w:rsidP="0097667E">
            <w:pPr>
              <w:pStyle w:val="ListParagraph"/>
              <w:numPr>
                <w:ilvl w:val="0"/>
                <w:numId w:val="8"/>
              </w:numPr>
              <w:spacing w:after="160"/>
              <w:ind w:right="0"/>
              <w:rPr>
                <w:rFonts w:cs="Times New Roman"/>
                <w:color w:val="666666" w:themeColor="text2" w:themeTint="99"/>
                <w:sz w:val="20"/>
              </w:rPr>
            </w:pPr>
            <w:r w:rsidRPr="00E86704">
              <w:rPr>
                <w:rFonts w:cs="Times New Roman"/>
                <w:color w:val="666666" w:themeColor="text2" w:themeTint="99"/>
                <w:sz w:val="20"/>
              </w:rPr>
              <w:t>Extensive knowledge of hydraulic, pneumatic and mechanical repair</w:t>
            </w:r>
            <w:r w:rsidR="00CD71A8" w:rsidRPr="00E86704">
              <w:rPr>
                <w:rFonts w:cs="Times New Roman"/>
                <w:color w:val="666666" w:themeColor="text2" w:themeTint="99"/>
                <w:sz w:val="20"/>
              </w:rPr>
              <w:t xml:space="preserve"> </w:t>
            </w:r>
          </w:p>
          <w:p w:rsidR="00125ED2" w:rsidRPr="00E86704" w:rsidRDefault="00125ED2" w:rsidP="00125ED2">
            <w:pPr>
              <w:pStyle w:val="ListParagraph"/>
              <w:numPr>
                <w:ilvl w:val="0"/>
                <w:numId w:val="8"/>
              </w:numPr>
              <w:spacing w:after="160"/>
              <w:ind w:right="0"/>
              <w:rPr>
                <w:rFonts w:cs="Times New Roman"/>
                <w:color w:val="666666" w:themeColor="text2" w:themeTint="99"/>
                <w:sz w:val="20"/>
              </w:rPr>
            </w:pPr>
            <w:r w:rsidRPr="00E86704">
              <w:rPr>
                <w:rFonts w:cs="Times New Roman"/>
                <w:color w:val="666666" w:themeColor="text2" w:themeTint="99"/>
                <w:sz w:val="20"/>
              </w:rPr>
              <w:t>Replaced defe</w:t>
            </w:r>
            <w:r w:rsidR="002613C2" w:rsidRPr="00E86704">
              <w:rPr>
                <w:rFonts w:cs="Times New Roman"/>
                <w:color w:val="666666" w:themeColor="text2" w:themeTint="99"/>
                <w:sz w:val="20"/>
              </w:rPr>
              <w:t>ctive engines and transmissions</w:t>
            </w:r>
          </w:p>
          <w:p w:rsidR="00125ED2" w:rsidRPr="00E86704" w:rsidRDefault="00125ED2" w:rsidP="00125ED2">
            <w:pPr>
              <w:pStyle w:val="ListParagraph"/>
              <w:numPr>
                <w:ilvl w:val="0"/>
                <w:numId w:val="8"/>
              </w:numPr>
              <w:spacing w:after="160"/>
              <w:ind w:right="0"/>
              <w:rPr>
                <w:rFonts w:cs="Times New Roman"/>
                <w:color w:val="666666" w:themeColor="text2" w:themeTint="99"/>
                <w:sz w:val="20"/>
              </w:rPr>
            </w:pPr>
            <w:r w:rsidRPr="00E86704">
              <w:rPr>
                <w:rFonts w:cs="Times New Roman"/>
                <w:color w:val="666666" w:themeColor="text2" w:themeTint="99"/>
                <w:sz w:val="20"/>
              </w:rPr>
              <w:t xml:space="preserve">Maintained proper and accurate records of </w:t>
            </w:r>
            <w:r w:rsidR="002613C2" w:rsidRPr="00E86704">
              <w:rPr>
                <w:rFonts w:cs="Times New Roman"/>
                <w:color w:val="666666" w:themeColor="text2" w:themeTint="99"/>
                <w:sz w:val="20"/>
              </w:rPr>
              <w:t>all equipment</w:t>
            </w:r>
          </w:p>
          <w:p w:rsidR="00125ED2" w:rsidRPr="00E86704" w:rsidRDefault="00125ED2" w:rsidP="00125ED2">
            <w:pPr>
              <w:pStyle w:val="ListParagraph"/>
              <w:numPr>
                <w:ilvl w:val="0"/>
                <w:numId w:val="8"/>
              </w:numPr>
              <w:spacing w:after="160"/>
              <w:ind w:right="0"/>
              <w:rPr>
                <w:rFonts w:cs="Times New Roman"/>
                <w:color w:val="666666" w:themeColor="text2" w:themeTint="99"/>
                <w:sz w:val="20"/>
              </w:rPr>
            </w:pPr>
            <w:r w:rsidRPr="00E86704">
              <w:rPr>
                <w:rFonts w:cs="Times New Roman"/>
                <w:color w:val="666666" w:themeColor="text2" w:themeTint="99"/>
                <w:sz w:val="20"/>
              </w:rPr>
              <w:t>Ensure operational risk management is exercise</w:t>
            </w:r>
            <w:r w:rsidR="002613C2" w:rsidRPr="00E86704">
              <w:rPr>
                <w:rFonts w:cs="Times New Roman"/>
                <w:color w:val="666666" w:themeColor="text2" w:themeTint="99"/>
                <w:sz w:val="20"/>
              </w:rPr>
              <w:t>d in all daily floor operations</w:t>
            </w:r>
          </w:p>
          <w:p w:rsidR="00125ED2" w:rsidRPr="00E86704" w:rsidRDefault="00125ED2" w:rsidP="00E86704">
            <w:pPr>
              <w:pStyle w:val="ListParagraph"/>
              <w:spacing w:after="160"/>
              <w:ind w:right="0"/>
              <w:rPr>
                <w:rFonts w:cs="Times New Roman"/>
                <w:color w:val="666666" w:themeColor="text2" w:themeTint="99"/>
                <w:sz w:val="20"/>
              </w:rPr>
            </w:pPr>
          </w:p>
        </w:tc>
      </w:tr>
      <w:tr w:rsidR="00D12291" w:rsidTr="00153531">
        <w:trPr>
          <w:trHeight w:val="26"/>
        </w:trPr>
        <w:tc>
          <w:tcPr>
            <w:tcW w:w="913" w:type="pct"/>
          </w:tcPr>
          <w:p w:rsidR="00D12291" w:rsidRDefault="00D12291"/>
        </w:tc>
        <w:tc>
          <w:tcPr>
            <w:tcW w:w="4087" w:type="pct"/>
          </w:tcPr>
          <w:p w:rsidR="00D12291" w:rsidRDefault="00D12291" w:rsidP="00153531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:rsidR="00D12291" w:rsidRDefault="00B97D9A">
      <w:pPr>
        <w:pStyle w:val="SectionHeading"/>
      </w:pPr>
      <w:r>
        <w:t>Education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Education"/>
      </w:tblPr>
      <w:tblGrid>
        <w:gridCol w:w="1657"/>
        <w:gridCol w:w="7415"/>
      </w:tblGrid>
      <w:tr w:rsidR="00D12291" w:rsidTr="00D12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D12291" w:rsidRDefault="00D12291">
            <w:pPr>
              <w:spacing w:line="240" w:lineRule="auto"/>
            </w:pPr>
          </w:p>
        </w:tc>
        <w:tc>
          <w:tcPr>
            <w:tcW w:w="4087" w:type="pct"/>
          </w:tcPr>
          <w:p w:rsidR="00D12291" w:rsidRDefault="00D12291">
            <w:pPr>
              <w:spacing w:line="240" w:lineRule="auto"/>
            </w:pPr>
          </w:p>
        </w:tc>
      </w:tr>
      <w:tr w:rsidR="00D12291" w:rsidTr="00D12291">
        <w:tc>
          <w:tcPr>
            <w:tcW w:w="913" w:type="pct"/>
          </w:tcPr>
          <w:p w:rsidR="00D12291" w:rsidRDefault="00153531" w:rsidP="00153531">
            <w:pPr>
              <w:pStyle w:val="Date"/>
            </w:pPr>
            <w:r>
              <w:t>2013-Current</w:t>
            </w:r>
          </w:p>
        </w:tc>
        <w:tc>
          <w:tcPr>
            <w:tcW w:w="4087" w:type="pct"/>
          </w:tcPr>
          <w:p w:rsidR="00D12291" w:rsidRDefault="00153531" w:rsidP="00153531">
            <w:pPr>
              <w:pStyle w:val="Subsection"/>
              <w:rPr>
                <w:rStyle w:val="Emphasis"/>
              </w:rPr>
            </w:pPr>
            <w:r>
              <w:t>Associates</w:t>
            </w:r>
            <w:r w:rsidR="00B97D9A">
              <w:t>,  </w:t>
            </w:r>
            <w:r>
              <w:rPr>
                <w:rStyle w:val="Emphasis"/>
              </w:rPr>
              <w:t>Lone Star College</w:t>
            </w:r>
          </w:p>
          <w:p w:rsidR="00153531" w:rsidRDefault="00153531" w:rsidP="00153531">
            <w:pPr>
              <w:pStyle w:val="Subsection"/>
            </w:pPr>
            <w:r>
              <w:rPr>
                <w:rStyle w:val="Emphasis"/>
              </w:rPr>
              <w:t>GPA:  3.75</w:t>
            </w:r>
          </w:p>
        </w:tc>
      </w:tr>
      <w:tr w:rsidR="00D12291" w:rsidTr="00D12291">
        <w:tc>
          <w:tcPr>
            <w:tcW w:w="913" w:type="pct"/>
          </w:tcPr>
          <w:p w:rsidR="00D12291" w:rsidRDefault="00D12291">
            <w:pPr>
              <w:pStyle w:val="Date"/>
            </w:pPr>
          </w:p>
        </w:tc>
        <w:tc>
          <w:tcPr>
            <w:tcW w:w="4087" w:type="pct"/>
          </w:tcPr>
          <w:p w:rsidR="00D12291" w:rsidRDefault="00D12291">
            <w:pPr>
              <w:pStyle w:val="Subsection"/>
            </w:pPr>
          </w:p>
        </w:tc>
      </w:tr>
    </w:tbl>
    <w:p w:rsidR="00D12291" w:rsidRDefault="00D12291"/>
    <w:sectPr w:rsidR="00D12291">
      <w:footerReference w:type="default" r:id="rId9"/>
      <w:pgSz w:w="12240" w:h="15840"/>
      <w:pgMar w:top="1080" w:right="1584" w:bottom="10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6704" w:rsidRDefault="00E86704">
      <w:pPr>
        <w:spacing w:after="0"/>
      </w:pPr>
      <w:r>
        <w:separator/>
      </w:r>
    </w:p>
    <w:p w:rsidR="00E86704" w:rsidRDefault="00E86704"/>
  </w:endnote>
  <w:endnote w:type="continuationSeparator" w:id="0">
    <w:p w:rsidR="00E86704" w:rsidRDefault="00E86704">
      <w:pPr>
        <w:spacing w:after="0"/>
      </w:pPr>
      <w:r>
        <w:continuationSeparator/>
      </w:r>
    </w:p>
    <w:p w:rsidR="00E86704" w:rsidRDefault="00E867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6704" w:rsidRDefault="00E86704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6704" w:rsidRDefault="00E86704">
      <w:pPr>
        <w:spacing w:after="0"/>
      </w:pPr>
      <w:r>
        <w:separator/>
      </w:r>
    </w:p>
    <w:p w:rsidR="00E86704" w:rsidRDefault="00E86704"/>
  </w:footnote>
  <w:footnote w:type="continuationSeparator" w:id="0">
    <w:p w:rsidR="00E86704" w:rsidRDefault="00E86704">
      <w:pPr>
        <w:spacing w:after="0"/>
      </w:pPr>
      <w:r>
        <w:continuationSeparator/>
      </w:r>
    </w:p>
    <w:p w:rsidR="00E86704" w:rsidRDefault="00E86704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693CB0E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>
    <w:nsid w:val="205637B4"/>
    <w:multiLevelType w:val="hybridMultilevel"/>
    <w:tmpl w:val="5F96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777829"/>
    <w:multiLevelType w:val="hybridMultilevel"/>
    <w:tmpl w:val="2EA0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E9212F"/>
    <w:multiLevelType w:val="hybridMultilevel"/>
    <w:tmpl w:val="9B4C4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4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F46"/>
    <w:rsid w:val="00125ED2"/>
    <w:rsid w:val="00153531"/>
    <w:rsid w:val="002613C2"/>
    <w:rsid w:val="003A53D8"/>
    <w:rsid w:val="0073411C"/>
    <w:rsid w:val="00892BD2"/>
    <w:rsid w:val="00916C62"/>
    <w:rsid w:val="0097667E"/>
    <w:rsid w:val="00B97D9A"/>
    <w:rsid w:val="00C648EB"/>
    <w:rsid w:val="00CD71A8"/>
    <w:rsid w:val="00D12291"/>
    <w:rsid w:val="00D46F46"/>
    <w:rsid w:val="00E8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595959" w:themeColor="text1" w:themeTint="A6"/>
        <w:sz w:val="19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Subtitle" w:uiPriority="3" w:qFormat="1"/>
    <w:lsdException w:name="Date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04" w:lineRule="auto"/>
    </w:pPr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640" w:after="0" w:line="216" w:lineRule="auto"/>
    </w:pPr>
    <w:rPr>
      <w:rFonts w:asciiTheme="majorHAnsi" w:eastAsiaTheme="majorEastAsia" w:hAnsiTheme="majorHAnsi" w:cstheme="majorBidi"/>
      <w:caps/>
      <w:color w:val="7F7F7F" w:themeColor="text1" w:themeTint="80"/>
      <w:sz w:val="26"/>
    </w:rPr>
  </w:style>
  <w:style w:type="paragraph" w:styleId="ListBullet">
    <w:name w:val="List Bullet"/>
    <w:basedOn w:val="Normal"/>
    <w:uiPriority w:val="1"/>
    <w:unhideWhenUsed/>
    <w:qFormat/>
    <w:pPr>
      <w:numPr>
        <w:numId w:val="5"/>
      </w:numPr>
    </w:pPr>
  </w:style>
  <w:style w:type="paragraph" w:customStyle="1" w:styleId="Subsection">
    <w:name w:val="Subsection"/>
    <w:basedOn w:val="Normal"/>
    <w:uiPriority w:val="1"/>
    <w:qFormat/>
    <w:pPr>
      <w:spacing w:after="120"/>
    </w:pPr>
    <w:rPr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ResumeTable">
    <w:name w:val="Resume Table"/>
    <w:basedOn w:val="TableNormal"/>
    <w:uiPriority w:val="99"/>
    <w:tblPr>
      <w:tblInd w:w="0" w:type="dxa"/>
      <w:tblCellMar>
        <w:top w:w="144" w:type="dxa"/>
        <w:left w:w="0" w:type="dxa"/>
        <w:bottom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after="120"/>
      <w:ind w:right="144"/>
    </w:pPr>
    <w:rPr>
      <w:color w:val="000000" w:themeColor="text1"/>
    </w:rPr>
  </w:style>
  <w:style w:type="character" w:customStyle="1" w:styleId="DateChar">
    <w:name w:val="Date Char"/>
    <w:basedOn w:val="DefaultParagraphFont"/>
    <w:link w:val="Date"/>
    <w:uiPriority w:val="1"/>
    <w:rPr>
      <w:color w:val="000000" w:themeColor="text1"/>
    </w:rPr>
  </w:style>
  <w:style w:type="character" w:styleId="Emphasis">
    <w:name w:val="Emphasis"/>
    <w:basedOn w:val="DefaultParagraphFont"/>
    <w:uiPriority w:val="2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1"/>
    <w:qFormat/>
    <w:pPr>
      <w:spacing w:after="360"/>
      <w:contextualSpacing/>
    </w:pPr>
  </w:style>
  <w:style w:type="paragraph" w:styleId="ListParagraph">
    <w:name w:val="List Paragraph"/>
    <w:basedOn w:val="Normal"/>
    <w:uiPriority w:val="34"/>
    <w:unhideWhenUsed/>
    <w:qFormat/>
    <w:rsid w:val="007341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95959" w:themeColor="text1" w:themeTint="A6"/>
        <w:sz w:val="19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List Bullet" w:qFormat="1"/>
    <w:lsdException w:name="Title" w:semiHidden="0" w:uiPriority="10" w:unhideWhenUsed="0" w:qFormat="1"/>
    <w:lsdException w:name="Default Paragraph Font" w:uiPriority="1"/>
    <w:lsdException w:name="Subtitle" w:uiPriority="3" w:qFormat="1"/>
    <w:lsdException w:name="Date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04" w:lineRule="auto"/>
    </w:pPr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640" w:after="0" w:line="216" w:lineRule="auto"/>
    </w:pPr>
    <w:rPr>
      <w:rFonts w:asciiTheme="majorHAnsi" w:eastAsiaTheme="majorEastAsia" w:hAnsiTheme="majorHAnsi" w:cstheme="majorBidi"/>
      <w:caps/>
      <w:color w:val="7F7F7F" w:themeColor="text1" w:themeTint="80"/>
      <w:sz w:val="26"/>
    </w:rPr>
  </w:style>
  <w:style w:type="paragraph" w:styleId="ListBullet">
    <w:name w:val="List Bullet"/>
    <w:basedOn w:val="Normal"/>
    <w:uiPriority w:val="1"/>
    <w:unhideWhenUsed/>
    <w:qFormat/>
    <w:pPr>
      <w:numPr>
        <w:numId w:val="5"/>
      </w:numPr>
    </w:pPr>
  </w:style>
  <w:style w:type="paragraph" w:customStyle="1" w:styleId="Subsection">
    <w:name w:val="Subsection"/>
    <w:basedOn w:val="Normal"/>
    <w:uiPriority w:val="1"/>
    <w:qFormat/>
    <w:pPr>
      <w:spacing w:after="120"/>
    </w:pPr>
    <w:rPr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ResumeTable">
    <w:name w:val="Resume Table"/>
    <w:basedOn w:val="TableNormal"/>
    <w:uiPriority w:val="99"/>
    <w:tblPr>
      <w:tblInd w:w="0" w:type="dxa"/>
      <w:tblCellMar>
        <w:top w:w="144" w:type="dxa"/>
        <w:left w:w="0" w:type="dxa"/>
        <w:bottom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after="120"/>
      <w:ind w:right="144"/>
    </w:pPr>
    <w:rPr>
      <w:color w:val="000000" w:themeColor="text1"/>
    </w:rPr>
  </w:style>
  <w:style w:type="character" w:customStyle="1" w:styleId="DateChar">
    <w:name w:val="Date Char"/>
    <w:basedOn w:val="DefaultParagraphFont"/>
    <w:link w:val="Date"/>
    <w:uiPriority w:val="1"/>
    <w:rPr>
      <w:color w:val="000000" w:themeColor="text1"/>
    </w:rPr>
  </w:style>
  <w:style w:type="character" w:styleId="Emphasis">
    <w:name w:val="Emphasis"/>
    <w:basedOn w:val="DefaultParagraphFont"/>
    <w:uiPriority w:val="2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1"/>
    <w:qFormat/>
    <w:pPr>
      <w:spacing w:after="360"/>
      <w:contextualSpacing/>
    </w:pPr>
  </w:style>
  <w:style w:type="paragraph" w:styleId="ListParagraph">
    <w:name w:val="List Paragraph"/>
    <w:basedOn w:val="Normal"/>
    <w:uiPriority w:val="34"/>
    <w:unhideWhenUsed/>
    <w:qFormat/>
    <w:rsid w:val="007341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glossaryDocument" Target="glossary/document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ssica.e.cook\AppData\Roaming\Microsoft\Templates\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332E57FB0FA4A3EBFCEB8D410FFA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A3DC8-28A1-4B1A-B4E2-51C91974CE91}"/>
      </w:docPartPr>
      <w:docPartBody>
        <w:p w:rsidR="007B4D0F" w:rsidRDefault="00C25AF6">
          <w:pPr>
            <w:pStyle w:val="C332E57FB0FA4A3EBFCEB8D410FFA89A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AF6"/>
    <w:rsid w:val="00242043"/>
    <w:rsid w:val="007B4D0F"/>
    <w:rsid w:val="00C25AF6"/>
    <w:rsid w:val="00F6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332E57FB0FA4A3EBFCEB8D410FFA89A">
    <w:name w:val="C332E57FB0FA4A3EBFCEB8D410FFA89A"/>
  </w:style>
  <w:style w:type="paragraph" w:customStyle="1" w:styleId="BFBBBF53923845919050F97F43F157F3">
    <w:name w:val="BFBBBF53923845919050F97F43F157F3"/>
  </w:style>
  <w:style w:type="paragraph" w:customStyle="1" w:styleId="BC2BAC1B276346ECA8007CC26E706D57">
    <w:name w:val="BC2BAC1B276346ECA8007CC26E706D57"/>
  </w:style>
  <w:style w:type="paragraph" w:customStyle="1" w:styleId="7D3F9E5386B84DA8B69B326A5EC66A1A">
    <w:name w:val="7D3F9E5386B84DA8B69B326A5EC66A1A"/>
  </w:style>
  <w:style w:type="paragraph" w:customStyle="1" w:styleId="1091ACB1376C4F1E9EDF6F0AF5768319">
    <w:name w:val="1091ACB1376C4F1E9EDF6F0AF5768319"/>
  </w:style>
  <w:style w:type="paragraph" w:customStyle="1" w:styleId="330EA6D0975C41C492DFAC200AF84237">
    <w:name w:val="330EA6D0975C41C492DFAC200AF84237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2AE6107FAD1417F9FF596F25625928D">
    <w:name w:val="12AE6107FAD1417F9FF596F25625928D"/>
  </w:style>
  <w:style w:type="paragraph" w:customStyle="1" w:styleId="9CD62BD20CFA46FCB820FC1ECACBD1EE">
    <w:name w:val="9CD62BD20CFA46FCB820FC1ECACBD1EE"/>
  </w:style>
  <w:style w:type="paragraph" w:customStyle="1" w:styleId="BAEEA986066848C69D2A353050BBBB31">
    <w:name w:val="BAEEA986066848C69D2A353050BBBB31"/>
  </w:style>
  <w:style w:type="paragraph" w:customStyle="1" w:styleId="BFA22966D8334981AD92A4304680D03A">
    <w:name w:val="BFA22966D8334981AD92A4304680D03A"/>
  </w:style>
  <w:style w:type="character" w:styleId="Emphasis">
    <w:name w:val="Emphasis"/>
    <w:basedOn w:val="DefaultParagraphFont"/>
    <w:uiPriority w:val="2"/>
    <w:unhideWhenUsed/>
    <w:qFormat/>
    <w:rsid w:val="007B4D0F"/>
    <w:rPr>
      <w:i/>
      <w:iCs/>
      <w:color w:val="404040" w:themeColor="text1" w:themeTint="BF"/>
    </w:rPr>
  </w:style>
  <w:style w:type="paragraph" w:customStyle="1" w:styleId="5643C4F761C341479C145C507B182F47">
    <w:name w:val="5643C4F761C341479C145C507B182F47"/>
  </w:style>
  <w:style w:type="paragraph" w:customStyle="1" w:styleId="E3C73B05A04249B59B187BC7AB58E566">
    <w:name w:val="E3C73B05A04249B59B187BC7AB58E566"/>
  </w:style>
  <w:style w:type="paragraph" w:customStyle="1" w:styleId="916B055D9FD34A0285D3852FC31FF145">
    <w:name w:val="916B055D9FD34A0285D3852FC31FF145"/>
  </w:style>
  <w:style w:type="paragraph" w:customStyle="1" w:styleId="76E3F4EF551A45E0AEA684AE655117C6">
    <w:name w:val="76E3F4EF551A45E0AEA684AE655117C6"/>
  </w:style>
  <w:style w:type="paragraph" w:customStyle="1" w:styleId="702D62EBCCA94A7097E52A7089A7AD18">
    <w:name w:val="702D62EBCCA94A7097E52A7089A7AD18"/>
    <w:rsid w:val="007B4D0F"/>
  </w:style>
  <w:style w:type="paragraph" w:customStyle="1" w:styleId="BCEAF8A617FC4F179FAFEC88E17EEB4C">
    <w:name w:val="BCEAF8A617FC4F179FAFEC88E17EEB4C"/>
    <w:rsid w:val="007B4D0F"/>
  </w:style>
  <w:style w:type="paragraph" w:customStyle="1" w:styleId="5E8F9C938121491FB9F7E4B7B3A80E13">
    <w:name w:val="5E8F9C938121491FB9F7E4B7B3A80E13"/>
    <w:rsid w:val="007B4D0F"/>
  </w:style>
  <w:style w:type="paragraph" w:customStyle="1" w:styleId="A89912B3BE934B8FA408911472609F30">
    <w:name w:val="A89912B3BE934B8FA408911472609F30"/>
    <w:rsid w:val="007B4D0F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332E57FB0FA4A3EBFCEB8D410FFA89A">
    <w:name w:val="C332E57FB0FA4A3EBFCEB8D410FFA89A"/>
  </w:style>
  <w:style w:type="paragraph" w:customStyle="1" w:styleId="BFBBBF53923845919050F97F43F157F3">
    <w:name w:val="BFBBBF53923845919050F97F43F157F3"/>
  </w:style>
  <w:style w:type="paragraph" w:customStyle="1" w:styleId="BC2BAC1B276346ECA8007CC26E706D57">
    <w:name w:val="BC2BAC1B276346ECA8007CC26E706D57"/>
  </w:style>
  <w:style w:type="paragraph" w:customStyle="1" w:styleId="7D3F9E5386B84DA8B69B326A5EC66A1A">
    <w:name w:val="7D3F9E5386B84DA8B69B326A5EC66A1A"/>
  </w:style>
  <w:style w:type="paragraph" w:customStyle="1" w:styleId="1091ACB1376C4F1E9EDF6F0AF5768319">
    <w:name w:val="1091ACB1376C4F1E9EDF6F0AF5768319"/>
  </w:style>
  <w:style w:type="paragraph" w:customStyle="1" w:styleId="330EA6D0975C41C492DFAC200AF84237">
    <w:name w:val="330EA6D0975C41C492DFAC200AF84237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2AE6107FAD1417F9FF596F25625928D">
    <w:name w:val="12AE6107FAD1417F9FF596F25625928D"/>
  </w:style>
  <w:style w:type="paragraph" w:customStyle="1" w:styleId="9CD62BD20CFA46FCB820FC1ECACBD1EE">
    <w:name w:val="9CD62BD20CFA46FCB820FC1ECACBD1EE"/>
  </w:style>
  <w:style w:type="paragraph" w:customStyle="1" w:styleId="BAEEA986066848C69D2A353050BBBB31">
    <w:name w:val="BAEEA986066848C69D2A353050BBBB31"/>
  </w:style>
  <w:style w:type="paragraph" w:customStyle="1" w:styleId="BFA22966D8334981AD92A4304680D03A">
    <w:name w:val="BFA22966D8334981AD92A4304680D03A"/>
  </w:style>
  <w:style w:type="character" w:styleId="Emphasis">
    <w:name w:val="Emphasis"/>
    <w:basedOn w:val="DefaultParagraphFont"/>
    <w:uiPriority w:val="2"/>
    <w:unhideWhenUsed/>
    <w:qFormat/>
    <w:rsid w:val="007B4D0F"/>
    <w:rPr>
      <w:i/>
      <w:iCs/>
      <w:color w:val="404040" w:themeColor="text1" w:themeTint="BF"/>
    </w:rPr>
  </w:style>
  <w:style w:type="paragraph" w:customStyle="1" w:styleId="5643C4F761C341479C145C507B182F47">
    <w:name w:val="5643C4F761C341479C145C507B182F47"/>
  </w:style>
  <w:style w:type="paragraph" w:customStyle="1" w:styleId="E3C73B05A04249B59B187BC7AB58E566">
    <w:name w:val="E3C73B05A04249B59B187BC7AB58E566"/>
  </w:style>
  <w:style w:type="paragraph" w:customStyle="1" w:styleId="916B055D9FD34A0285D3852FC31FF145">
    <w:name w:val="916B055D9FD34A0285D3852FC31FF145"/>
  </w:style>
  <w:style w:type="paragraph" w:customStyle="1" w:styleId="76E3F4EF551A45E0AEA684AE655117C6">
    <w:name w:val="76E3F4EF551A45E0AEA684AE655117C6"/>
  </w:style>
  <w:style w:type="paragraph" w:customStyle="1" w:styleId="702D62EBCCA94A7097E52A7089A7AD18">
    <w:name w:val="702D62EBCCA94A7097E52A7089A7AD18"/>
    <w:rsid w:val="007B4D0F"/>
  </w:style>
  <w:style w:type="paragraph" w:customStyle="1" w:styleId="BCEAF8A617FC4F179FAFEC88E17EEB4C">
    <w:name w:val="BCEAF8A617FC4F179FAFEC88E17EEB4C"/>
    <w:rsid w:val="007B4D0F"/>
  </w:style>
  <w:style w:type="paragraph" w:customStyle="1" w:styleId="5E8F9C938121491FB9F7E4B7B3A80E13">
    <w:name w:val="5E8F9C938121491FB9F7E4B7B3A80E13"/>
    <w:rsid w:val="007B4D0F"/>
  </w:style>
  <w:style w:type="paragraph" w:customStyle="1" w:styleId="A89912B3BE934B8FA408911472609F30">
    <w:name w:val="A89912B3BE934B8FA408911472609F30"/>
    <w:rsid w:val="007B4D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9047586-818A-42E7-8406-C090B9294F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\Users\jessica.e.cook\AppData\Roaming\Microsoft\Templates\Resume.dotx</Template>
  <TotalTime>0</TotalTime>
  <Pages>1</Pages>
  <Words>177</Words>
  <Characters>1011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Louis escobar</dc:creator>
  <cp:keywords/>
  <cp:lastModifiedBy>Louis Escobar</cp:lastModifiedBy>
  <cp:revision>2</cp:revision>
  <dcterms:created xsi:type="dcterms:W3CDTF">2014-04-18T04:40:00Z</dcterms:created>
  <dcterms:modified xsi:type="dcterms:W3CDTF">2014-04-18T04:40:00Z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TC029194649991</vt:lpwstr>
  </property>
</Properties>
</file>