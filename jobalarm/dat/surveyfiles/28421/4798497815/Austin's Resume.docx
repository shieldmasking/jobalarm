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5DE" w:rsidRDefault="00F05F75">
      <w:pPr>
        <w:pStyle w:val="Heading1"/>
      </w:pPr>
      <w:r>
        <w:t>Professional Summary</w:t>
      </w:r>
    </w:p>
    <w:sdt>
      <w:sdtPr>
        <w:id w:val="9459735"/>
        <w:placeholder>
          <w:docPart w:val="F863001B9B7BA546A7B2F9A8F15E491E"/>
        </w:placeholder>
      </w:sdtPr>
      <w:sdtContent>
        <w:p w:rsidR="00F015DE" w:rsidRDefault="00F05F75">
          <w:pPr>
            <w:pStyle w:val="BodyText"/>
          </w:pPr>
          <w:proofErr w:type="gramStart"/>
          <w:r>
            <w:t>Certified welder accomplished in offline assembly production, material handling and machine operation.</w:t>
          </w:r>
          <w:proofErr w:type="gramEnd"/>
          <w:r>
            <w:t xml:space="preserve"> Welder and fabricator extensively trained in MIG, Flux core, and stick welding able to prioritize and meet tight production deadlines. </w:t>
          </w:r>
          <w:proofErr w:type="gramStart"/>
          <w:r>
            <w:t>Excellent verbal and written communication and team building skills.</w:t>
          </w:r>
          <w:proofErr w:type="gramEnd"/>
          <w:r>
            <w:t xml:space="preserve"> </w:t>
          </w:r>
          <w:proofErr w:type="gramStart"/>
          <w:r>
            <w:t>High energy welding professional.</w:t>
          </w:r>
          <w:proofErr w:type="gramEnd"/>
        </w:p>
      </w:sdtContent>
    </w:sdt>
    <w:p w:rsidR="00F015DE" w:rsidRDefault="009C4536">
      <w:pPr>
        <w:pStyle w:val="Heading1"/>
      </w:pPr>
      <w:r>
        <w:t>Work History</w:t>
      </w:r>
    </w:p>
    <w:p w:rsidR="00F015DE" w:rsidRDefault="004421C1">
      <w:pPr>
        <w:pStyle w:val="Heading2"/>
      </w:pPr>
      <w:sdt>
        <w:sdtPr>
          <w:id w:val="9459739"/>
          <w:placeholder>
            <w:docPart w:val="DC85D71ED0DE5443AF522F59BAC573DD"/>
          </w:placeholder>
        </w:sdtPr>
        <w:sdtContent>
          <w:r w:rsidR="009C4536">
            <w:t>Converting</w:t>
          </w:r>
        </w:sdtContent>
      </w:sdt>
      <w:r w:rsidR="000201D0">
        <w:tab/>
      </w:r>
      <w:r w:rsidR="009C4536">
        <w:t>06/2013 to 12/2013</w:t>
      </w:r>
    </w:p>
    <w:sdt>
      <w:sdtPr>
        <w:id w:val="9459741"/>
        <w:placeholder>
          <w:docPart w:val="5FFF5572D98184438F94984F91E79E3A"/>
        </w:placeholder>
      </w:sdtPr>
      <w:sdtContent>
        <w:p w:rsidR="009C4536" w:rsidRDefault="009C4536">
          <w:pPr>
            <w:pStyle w:val="BodyText"/>
          </w:pPr>
          <w:r>
            <w:t>Rockline Industries – Booneville, AR</w:t>
          </w:r>
        </w:p>
        <w:p w:rsidR="009C4536" w:rsidRDefault="009C4536" w:rsidP="009C4536">
          <w:pPr>
            <w:pStyle w:val="BodyText"/>
            <w:numPr>
              <w:ilvl w:val="0"/>
              <w:numId w:val="12"/>
            </w:numPr>
          </w:pPr>
          <w:r>
            <w:t>Packed and Palletized products</w:t>
          </w:r>
        </w:p>
        <w:p w:rsidR="009C4536" w:rsidRDefault="009C4536" w:rsidP="009C4536">
          <w:pPr>
            <w:pStyle w:val="BodyText"/>
            <w:numPr>
              <w:ilvl w:val="0"/>
              <w:numId w:val="12"/>
            </w:numPr>
          </w:pPr>
          <w:r>
            <w:t xml:space="preserve">Completed general maintenance on machines on machines as well as operating on machines </w:t>
          </w:r>
        </w:p>
        <w:p w:rsidR="009C4536" w:rsidRDefault="009C4536" w:rsidP="009C4536">
          <w:pPr>
            <w:pStyle w:val="BodyText"/>
            <w:numPr>
              <w:ilvl w:val="0"/>
              <w:numId w:val="12"/>
            </w:numPr>
          </w:pPr>
          <w:r>
            <w:t>Assisted machine operators with finished pieces</w:t>
          </w:r>
        </w:p>
        <w:p w:rsidR="009C4536" w:rsidRDefault="009C4536" w:rsidP="009C4536">
          <w:pPr>
            <w:pStyle w:val="BodyText"/>
            <w:numPr>
              <w:ilvl w:val="0"/>
              <w:numId w:val="12"/>
            </w:numPr>
          </w:pPr>
          <w:r>
            <w:t>Maintained necessary level of communications between shifts</w:t>
          </w:r>
        </w:p>
        <w:p w:rsidR="009C4536" w:rsidRDefault="006D7B97" w:rsidP="009C4536">
          <w:pPr>
            <w:pStyle w:val="BodyText"/>
            <w:numPr>
              <w:ilvl w:val="0"/>
              <w:numId w:val="12"/>
            </w:numPr>
          </w:pPr>
          <w:r>
            <w:t>Responsible</w:t>
          </w:r>
          <w:r w:rsidR="009C4536">
            <w:t xml:space="preserve"> for achieving production requirements</w:t>
          </w:r>
        </w:p>
        <w:p w:rsidR="006D7B97" w:rsidRDefault="006D7B97" w:rsidP="009C4536">
          <w:pPr>
            <w:pStyle w:val="BodyText"/>
            <w:numPr>
              <w:ilvl w:val="0"/>
              <w:numId w:val="12"/>
            </w:numPr>
          </w:pPr>
          <w:r>
            <w:t>Ensured that all health guidelines were followed</w:t>
          </w:r>
        </w:p>
        <w:p w:rsidR="00F015DE" w:rsidRDefault="006D7B97" w:rsidP="009C4536">
          <w:pPr>
            <w:pStyle w:val="BodyText"/>
            <w:numPr>
              <w:ilvl w:val="0"/>
              <w:numId w:val="12"/>
            </w:numPr>
          </w:pPr>
          <w:r>
            <w:t xml:space="preserve">Made sure that products were produced on time and are of good quality. </w:t>
          </w:r>
        </w:p>
      </w:sdtContent>
    </w:sdt>
    <w:p w:rsidR="00F015DE" w:rsidRDefault="004421C1">
      <w:pPr>
        <w:pStyle w:val="Heading2"/>
      </w:pPr>
      <w:sdt>
        <w:sdtPr>
          <w:id w:val="9459744"/>
          <w:placeholder>
            <w:docPart w:val="A7934CA81650484398EC20D943D5A1D2"/>
          </w:placeholder>
        </w:sdtPr>
        <w:sdtContent>
          <w:r w:rsidR="006D7B97">
            <w:t>Labor</w:t>
          </w:r>
        </w:sdtContent>
      </w:sdt>
      <w:r w:rsidR="000201D0">
        <w:tab/>
      </w:r>
      <w:r w:rsidR="006D7B97">
        <w:t>05/2013 to 06/2013</w:t>
      </w:r>
    </w:p>
    <w:sdt>
      <w:sdtPr>
        <w:id w:val="9459745"/>
        <w:placeholder>
          <w:docPart w:val="14403B647491E74791F0A5EBA873541B"/>
        </w:placeholder>
      </w:sdtPr>
      <w:sdtContent>
        <w:p w:rsidR="006D7B97" w:rsidRDefault="006D7B97">
          <w:pPr>
            <w:pStyle w:val="BodyText"/>
          </w:pPr>
          <w:r>
            <w:t>Barbee’s Construction – Tulsa, OK</w:t>
          </w:r>
        </w:p>
        <w:p w:rsidR="006D7B97" w:rsidRDefault="006D7B97" w:rsidP="006D7B97">
          <w:pPr>
            <w:pStyle w:val="BodyText"/>
            <w:numPr>
              <w:ilvl w:val="0"/>
              <w:numId w:val="13"/>
            </w:numPr>
          </w:pPr>
          <w:r>
            <w:t xml:space="preserve">Completed tear-down of existing structures and prepared for new construction </w:t>
          </w:r>
        </w:p>
        <w:p w:rsidR="006D7B97" w:rsidRDefault="006D7B97" w:rsidP="006D7B97">
          <w:pPr>
            <w:pStyle w:val="BodyText"/>
            <w:numPr>
              <w:ilvl w:val="0"/>
              <w:numId w:val="13"/>
            </w:numPr>
          </w:pPr>
          <w:r>
            <w:t>Applied caulk, sealants and other agents to installed surfaces</w:t>
          </w:r>
        </w:p>
        <w:p w:rsidR="006D7B97" w:rsidRDefault="006D7B97" w:rsidP="006D7B97">
          <w:pPr>
            <w:pStyle w:val="BodyText"/>
            <w:numPr>
              <w:ilvl w:val="0"/>
              <w:numId w:val="13"/>
            </w:numPr>
          </w:pPr>
          <w:r>
            <w:t>Consistently assumed additional responsibilities and worked extended hours to met product deadlines</w:t>
          </w:r>
        </w:p>
        <w:p w:rsidR="006D7B97" w:rsidRDefault="006D7B97" w:rsidP="006D7B97">
          <w:pPr>
            <w:pStyle w:val="BodyText"/>
            <w:numPr>
              <w:ilvl w:val="0"/>
              <w:numId w:val="13"/>
            </w:numPr>
          </w:pPr>
          <w:r>
            <w:t>Prepared and cleaned construction sites by removing debris</w:t>
          </w:r>
        </w:p>
        <w:p w:rsidR="006D7B97" w:rsidRDefault="006D7B97" w:rsidP="006D7B97">
          <w:pPr>
            <w:pStyle w:val="BodyText"/>
            <w:numPr>
              <w:ilvl w:val="0"/>
              <w:numId w:val="13"/>
            </w:numPr>
          </w:pPr>
          <w:r>
            <w:t xml:space="preserve">Loaded and unloaded building materials used for construction </w:t>
          </w:r>
        </w:p>
        <w:p w:rsidR="00666744" w:rsidRDefault="006D7B97" w:rsidP="006D7B97">
          <w:pPr>
            <w:pStyle w:val="BodyText"/>
            <w:numPr>
              <w:ilvl w:val="0"/>
              <w:numId w:val="13"/>
            </w:numPr>
          </w:pPr>
          <w:r>
            <w:t xml:space="preserve">Removed damaged </w:t>
          </w:r>
          <w:r w:rsidR="00666744">
            <w:t>tile, brick and mortar</w:t>
          </w:r>
        </w:p>
        <w:p w:rsidR="00666744" w:rsidRDefault="00666744" w:rsidP="006D7B97">
          <w:pPr>
            <w:pStyle w:val="BodyText"/>
            <w:numPr>
              <w:ilvl w:val="0"/>
              <w:numId w:val="13"/>
            </w:numPr>
          </w:pPr>
          <w:r>
            <w:t>Manually carried roofing materials up ladders</w:t>
          </w:r>
        </w:p>
        <w:p w:rsidR="00F015DE" w:rsidRDefault="00666744" w:rsidP="006D7B97">
          <w:pPr>
            <w:pStyle w:val="BodyText"/>
            <w:numPr>
              <w:ilvl w:val="0"/>
              <w:numId w:val="13"/>
            </w:numPr>
          </w:pPr>
          <w:r>
            <w:t>Blended paints and correctly matched colors</w:t>
          </w:r>
        </w:p>
      </w:sdtContent>
    </w:sdt>
    <w:p w:rsidR="00F015DE" w:rsidRDefault="004421C1">
      <w:pPr>
        <w:pStyle w:val="Heading2"/>
      </w:pPr>
      <w:sdt>
        <w:sdtPr>
          <w:id w:val="9459746"/>
          <w:placeholder>
            <w:docPart w:val="153022A633FB1A4CBC2C599B58216F30"/>
          </w:placeholder>
        </w:sdtPr>
        <w:sdtContent>
          <w:r w:rsidR="00666744">
            <w:t>Welder/Labor</w:t>
          </w:r>
        </w:sdtContent>
      </w:sdt>
      <w:r w:rsidR="000201D0">
        <w:tab/>
      </w:r>
      <w:r w:rsidR="00666744">
        <w:t>02/2013 to 05/2013</w:t>
      </w:r>
    </w:p>
    <w:sdt>
      <w:sdtPr>
        <w:id w:val="9459747"/>
        <w:placeholder>
          <w:docPart w:val="F62F8CEB3CF59041BFF467D4AEA48FE1"/>
        </w:placeholder>
      </w:sdtPr>
      <w:sdtContent>
        <w:p w:rsidR="00666744" w:rsidRDefault="00666744">
          <w:pPr>
            <w:pStyle w:val="BodyText"/>
          </w:pPr>
          <w:r>
            <w:t>IC Bus Plant – Tulsa, OK</w:t>
          </w:r>
        </w:p>
        <w:p w:rsidR="00666744" w:rsidRDefault="00666744" w:rsidP="00666744">
          <w:pPr>
            <w:pStyle w:val="BodyText"/>
            <w:numPr>
              <w:ilvl w:val="0"/>
              <w:numId w:val="14"/>
            </w:numPr>
          </w:pPr>
          <w:r>
            <w:t>Removed rough spots from work pieces with portable grinders, hand files and scrapers</w:t>
          </w:r>
        </w:p>
        <w:p w:rsidR="00666744" w:rsidRDefault="00666744" w:rsidP="00666744">
          <w:pPr>
            <w:pStyle w:val="BodyText"/>
            <w:numPr>
              <w:ilvl w:val="0"/>
              <w:numId w:val="14"/>
            </w:numPr>
          </w:pPr>
          <w:r>
            <w:t>Clamped, held, tack-welded, heat-bent, ground and bolted component parts to achieve required configurations and positions</w:t>
          </w:r>
        </w:p>
        <w:p w:rsidR="00666744" w:rsidRDefault="00666744" w:rsidP="00666744">
          <w:pPr>
            <w:pStyle w:val="BodyText"/>
            <w:numPr>
              <w:ilvl w:val="0"/>
              <w:numId w:val="14"/>
            </w:numPr>
          </w:pPr>
          <w:r>
            <w:lastRenderedPageBreak/>
            <w:t>Skilled with gas tungsten arc, gas metal arc, flux-cored arc, shielded metal arc, plasma arc, resistance welding and submerged arc welding</w:t>
          </w:r>
        </w:p>
        <w:p w:rsidR="00C16CFB" w:rsidRDefault="00666744" w:rsidP="00666744">
          <w:pPr>
            <w:pStyle w:val="BodyText"/>
            <w:numPr>
              <w:ilvl w:val="0"/>
              <w:numId w:val="14"/>
            </w:numPr>
          </w:pPr>
          <w:r>
            <w:t xml:space="preserve">Set up and operated hand and power tools, including shielded </w:t>
          </w:r>
          <w:r w:rsidR="00C16CFB">
            <w:t>metal</w:t>
          </w:r>
          <w:r>
            <w:t xml:space="preserve"> arc and gas metal arc welding equipment</w:t>
          </w:r>
        </w:p>
        <w:p w:rsidR="00C16CFB" w:rsidRDefault="00666744" w:rsidP="00666744">
          <w:pPr>
            <w:pStyle w:val="BodyText"/>
            <w:numPr>
              <w:ilvl w:val="0"/>
              <w:numId w:val="14"/>
            </w:numPr>
          </w:pPr>
          <w:r>
            <w:t xml:space="preserve"> </w:t>
          </w:r>
          <w:r w:rsidR="00C16CFB">
            <w:t>Fabricated shop parts directly from blueprints</w:t>
          </w:r>
        </w:p>
        <w:p w:rsidR="00C16CFB" w:rsidRDefault="00C16CFB" w:rsidP="00666744">
          <w:pPr>
            <w:pStyle w:val="BodyText"/>
            <w:numPr>
              <w:ilvl w:val="0"/>
              <w:numId w:val="14"/>
            </w:numPr>
          </w:pPr>
          <w:r>
            <w:t>Bolted, clamped and tack-welded parts to secure components prior to welding</w:t>
          </w:r>
        </w:p>
        <w:p w:rsidR="00C16CFB" w:rsidRDefault="00C16CFB" w:rsidP="00666744">
          <w:pPr>
            <w:pStyle w:val="BodyText"/>
            <w:numPr>
              <w:ilvl w:val="0"/>
              <w:numId w:val="14"/>
            </w:numPr>
          </w:pPr>
          <w:r>
            <w:t>Salvaged and rebuilt parts whenever possible</w:t>
          </w:r>
        </w:p>
        <w:p w:rsidR="00C16CFB" w:rsidRDefault="00C16CFB" w:rsidP="00666744">
          <w:pPr>
            <w:pStyle w:val="BodyText"/>
            <w:numPr>
              <w:ilvl w:val="0"/>
              <w:numId w:val="14"/>
            </w:numPr>
          </w:pPr>
          <w:r>
            <w:t>Interpreted verbal and written instructions from work orders and welding blueprints</w:t>
          </w:r>
        </w:p>
        <w:p w:rsidR="00C16CFB" w:rsidRDefault="00C16CFB" w:rsidP="00666744">
          <w:pPr>
            <w:pStyle w:val="BodyText"/>
            <w:numPr>
              <w:ilvl w:val="0"/>
              <w:numId w:val="14"/>
            </w:numPr>
          </w:pPr>
          <w:r>
            <w:t>Used MIG gun arc to melt and deposit metal from electrode to work pieces</w:t>
          </w:r>
        </w:p>
        <w:p w:rsidR="00C16CFB" w:rsidRDefault="00C16CFB" w:rsidP="00666744">
          <w:pPr>
            <w:pStyle w:val="BodyText"/>
            <w:numPr>
              <w:ilvl w:val="0"/>
              <w:numId w:val="14"/>
            </w:numPr>
          </w:pPr>
          <w:r>
            <w:t>Maintained correct length of arc and speed of movement to form specified depth of fusion and bead</w:t>
          </w:r>
        </w:p>
        <w:p w:rsidR="00C16CFB" w:rsidRDefault="00C16CFB" w:rsidP="00666744">
          <w:pPr>
            <w:pStyle w:val="BodyText"/>
            <w:numPr>
              <w:ilvl w:val="0"/>
              <w:numId w:val="14"/>
            </w:numPr>
          </w:pPr>
          <w:r>
            <w:t xml:space="preserve">Welded in flat, horizontal, vertical and overhead positions </w:t>
          </w:r>
        </w:p>
        <w:p w:rsidR="00C16CFB" w:rsidRDefault="00C16CFB" w:rsidP="00666744">
          <w:pPr>
            <w:pStyle w:val="BodyText"/>
            <w:numPr>
              <w:ilvl w:val="0"/>
              <w:numId w:val="14"/>
            </w:numPr>
          </w:pPr>
          <w:r>
            <w:t>Removed and repaired unacceptable welds with an air arc and grinder to meet quality guidelines</w:t>
          </w:r>
        </w:p>
        <w:p w:rsidR="00C16CFB" w:rsidRDefault="00C16CFB" w:rsidP="00666744">
          <w:pPr>
            <w:pStyle w:val="BodyText"/>
            <w:numPr>
              <w:ilvl w:val="0"/>
              <w:numId w:val="14"/>
            </w:numPr>
          </w:pPr>
          <w:r>
            <w:t>Chipped off excess weld, slag, and splatter using hand tools</w:t>
          </w:r>
        </w:p>
        <w:p w:rsidR="007B0862" w:rsidRDefault="00C16CFB" w:rsidP="007B0862">
          <w:pPr>
            <w:pStyle w:val="BodyText"/>
            <w:numPr>
              <w:ilvl w:val="0"/>
              <w:numId w:val="14"/>
            </w:numPr>
          </w:pPr>
          <w:r>
            <w:t>Examined the struc</w:t>
          </w:r>
          <w:r w:rsidR="007B0862">
            <w:t>ture and texture of parts to detect imperfections</w:t>
          </w:r>
        </w:p>
        <w:p w:rsidR="007B0862" w:rsidRDefault="007B0862" w:rsidP="007B0862">
          <w:pPr>
            <w:pStyle w:val="Heading2"/>
          </w:pPr>
          <w:sdt>
            <w:sdtPr>
              <w:id w:val="2058821093"/>
              <w:placeholder>
                <w:docPart w:val="B4D614B47188824D86470417A17F9C23"/>
              </w:placeholder>
            </w:sdtPr>
            <w:sdtContent>
              <w:r>
                <w:t>Yard Hand</w:t>
              </w:r>
            </w:sdtContent>
          </w:sdt>
          <w:r>
            <w:tab/>
            <w:t>06/2009 to 10/2012</w:t>
          </w:r>
        </w:p>
        <w:sdt>
          <w:sdtPr>
            <w:id w:val="416524338"/>
            <w:placeholder>
              <w:docPart w:val="9B53DEE4B4729F4DBB1656A1B46BD7A7"/>
            </w:placeholder>
          </w:sdtPr>
          <w:sdtContent>
            <w:p w:rsidR="007B0862" w:rsidRDefault="007B0862" w:rsidP="007B0862">
              <w:pPr>
                <w:pStyle w:val="BodyText"/>
              </w:pPr>
              <w:r>
                <w:t>Minter &amp; Son’s – Conroe, TX</w:t>
              </w:r>
            </w:p>
            <w:p w:rsidR="007B0862" w:rsidRDefault="007B0862" w:rsidP="007B0862">
              <w:pPr>
                <w:pStyle w:val="BodyText"/>
                <w:numPr>
                  <w:ilvl w:val="0"/>
                  <w:numId w:val="13"/>
                </w:numPr>
              </w:pPr>
              <w:r>
                <w:t xml:space="preserve">Completed tear-down of </w:t>
              </w:r>
              <w:r w:rsidR="000D3957">
                <w:t>existing</w:t>
              </w:r>
              <w:r>
                <w:t xml:space="preserve"> </w:t>
              </w:r>
              <w:r w:rsidR="000D3957">
                <w:t>structures</w:t>
              </w:r>
              <w:r>
                <w:t xml:space="preserve"> and </w:t>
              </w:r>
              <w:r w:rsidR="000D3957">
                <w:t>prepared</w:t>
              </w:r>
              <w:r>
                <w:t xml:space="preserve"> for new construction</w:t>
              </w:r>
            </w:p>
            <w:p w:rsidR="007B0862" w:rsidRDefault="007B0862" w:rsidP="007B0862">
              <w:pPr>
                <w:pStyle w:val="BodyText"/>
                <w:numPr>
                  <w:ilvl w:val="0"/>
                  <w:numId w:val="13"/>
                </w:numPr>
              </w:pPr>
              <w:r>
                <w:t>Applied caulk, sealants and other agents to installed surfaces</w:t>
              </w:r>
            </w:p>
            <w:p w:rsidR="007B0862" w:rsidRDefault="007B0862" w:rsidP="007B0862">
              <w:pPr>
                <w:pStyle w:val="BodyText"/>
                <w:numPr>
                  <w:ilvl w:val="0"/>
                  <w:numId w:val="13"/>
                </w:numPr>
              </w:pPr>
              <w:r>
                <w:t xml:space="preserve">Consistently assumed additional </w:t>
              </w:r>
              <w:r w:rsidR="000D3957">
                <w:t>responsibilities</w:t>
              </w:r>
              <w:r>
                <w:t xml:space="preserve"> and worked extended hours to meet project deadlines</w:t>
              </w:r>
            </w:p>
            <w:p w:rsidR="007B0862" w:rsidRDefault="000D3957" w:rsidP="007B0862">
              <w:pPr>
                <w:pStyle w:val="BodyText"/>
                <w:numPr>
                  <w:ilvl w:val="0"/>
                  <w:numId w:val="13"/>
                </w:numPr>
              </w:pPr>
              <w:r>
                <w:t>Prepared</w:t>
              </w:r>
              <w:r w:rsidR="007B0862">
                <w:t xml:space="preserve"> and cleaned construction sites by removing </w:t>
              </w:r>
              <w:r>
                <w:t>debris</w:t>
              </w:r>
            </w:p>
            <w:p w:rsidR="007B0862" w:rsidRDefault="007B0862" w:rsidP="007B0862">
              <w:pPr>
                <w:pStyle w:val="BodyText"/>
                <w:numPr>
                  <w:ilvl w:val="0"/>
                  <w:numId w:val="13"/>
                </w:numPr>
              </w:pPr>
              <w:r>
                <w:t>Loaded and unloaded building equipment used for construction</w:t>
              </w:r>
            </w:p>
            <w:p w:rsidR="007B0862" w:rsidRDefault="007B0862" w:rsidP="007B0862">
              <w:pPr>
                <w:pStyle w:val="BodyText"/>
                <w:numPr>
                  <w:ilvl w:val="0"/>
                  <w:numId w:val="13"/>
                </w:numPr>
              </w:pPr>
              <w:r>
                <w:t>Operated equipment such as tractors</w:t>
              </w:r>
            </w:p>
            <w:p w:rsidR="007B0862" w:rsidRDefault="007B0862" w:rsidP="007B0862">
              <w:pPr>
                <w:pStyle w:val="BodyText"/>
                <w:numPr>
                  <w:ilvl w:val="0"/>
                  <w:numId w:val="13"/>
                </w:numPr>
              </w:pPr>
              <w:r>
                <w:t xml:space="preserve">Removed damaged tile, brick and mortar </w:t>
              </w:r>
            </w:p>
            <w:p w:rsidR="007B0862" w:rsidRDefault="007B0862" w:rsidP="007B0862">
              <w:pPr>
                <w:pStyle w:val="BodyText"/>
                <w:numPr>
                  <w:ilvl w:val="0"/>
                  <w:numId w:val="13"/>
                </w:numPr>
              </w:pPr>
              <w:r>
                <w:t>Safely operated chain saws and other power equipment</w:t>
              </w:r>
            </w:p>
            <w:p w:rsidR="000D3957" w:rsidRDefault="007B0862" w:rsidP="007B0862">
              <w:pPr>
                <w:pStyle w:val="BodyText"/>
                <w:numPr>
                  <w:ilvl w:val="0"/>
                  <w:numId w:val="13"/>
                </w:numPr>
              </w:pPr>
              <w:r>
                <w:t xml:space="preserve">Adjusted repaired systems to meet </w:t>
              </w:r>
              <w:r w:rsidR="000D3957">
                <w:t>manufactures’ performance specifications</w:t>
              </w:r>
            </w:p>
            <w:p w:rsidR="000D3957" w:rsidRDefault="000D3957" w:rsidP="007B0862">
              <w:pPr>
                <w:pStyle w:val="BodyText"/>
                <w:numPr>
                  <w:ilvl w:val="0"/>
                  <w:numId w:val="13"/>
                </w:numPr>
              </w:pPr>
              <w:r>
                <w:t>Conducted routine and scheduled maintenance services such as oil changes, lubrications and tune-ups</w:t>
              </w:r>
            </w:p>
            <w:p w:rsidR="000D3957" w:rsidRDefault="000D3957" w:rsidP="007B0862">
              <w:pPr>
                <w:pStyle w:val="BodyText"/>
                <w:numPr>
                  <w:ilvl w:val="0"/>
                  <w:numId w:val="13"/>
                </w:numPr>
              </w:pPr>
              <w:r>
                <w:t>Interfaced with management and colleagues in a professional manner</w:t>
              </w:r>
            </w:p>
            <w:p w:rsidR="000D3957" w:rsidRDefault="000D3957" w:rsidP="007B0862">
              <w:pPr>
                <w:pStyle w:val="BodyText"/>
                <w:numPr>
                  <w:ilvl w:val="0"/>
                  <w:numId w:val="13"/>
                </w:numPr>
              </w:pPr>
              <w:r>
                <w:t xml:space="preserve"> Upheld top-quality workmanship and excellent customer service</w:t>
              </w:r>
            </w:p>
            <w:p w:rsidR="000D3957" w:rsidRDefault="000D3957" w:rsidP="007B0862">
              <w:pPr>
                <w:pStyle w:val="BodyText"/>
                <w:numPr>
                  <w:ilvl w:val="0"/>
                  <w:numId w:val="13"/>
                </w:numPr>
              </w:pPr>
              <w:r>
                <w:t>Managed and maintained the necessary level of supplies in the shop</w:t>
              </w:r>
            </w:p>
            <w:p w:rsidR="00F015DE" w:rsidRDefault="000D3957" w:rsidP="007B0862">
              <w:pPr>
                <w:pStyle w:val="BodyText"/>
                <w:numPr>
                  <w:ilvl w:val="0"/>
                  <w:numId w:val="13"/>
                </w:numPr>
              </w:pPr>
              <w:r>
                <w:t>Disassembled engines and repaired or replaced defective parts</w:t>
              </w:r>
            </w:p>
          </w:sdtContent>
        </w:sdt>
      </w:sdtContent>
    </w:sdt>
    <w:p w:rsidR="00F015DE" w:rsidRDefault="000201D0">
      <w:pPr>
        <w:pStyle w:val="Heading1"/>
      </w:pPr>
      <w:r>
        <w:t>Education</w:t>
      </w:r>
    </w:p>
    <w:p w:rsidR="00F015DE" w:rsidRDefault="004421C1">
      <w:pPr>
        <w:pStyle w:val="Heading2"/>
      </w:pPr>
      <w:sdt>
        <w:sdtPr>
          <w:id w:val="9459748"/>
          <w:placeholder>
            <w:docPart w:val="AED071C645EB8C4F98A1B2084A72E9B2"/>
          </w:placeholder>
        </w:sdtPr>
        <w:sdtContent>
          <w:r w:rsidR="000D3957">
            <w:t xml:space="preserve">Technical Certificate in Welding Technologies </w:t>
          </w:r>
        </w:sdtContent>
      </w:sdt>
      <w:r w:rsidR="000201D0">
        <w:tab/>
      </w:r>
      <w:r w:rsidR="000D3957">
        <w:t>Tulsa Welding School – Tulsa, OK</w:t>
      </w:r>
    </w:p>
    <w:sdt>
      <w:sdtPr>
        <w:id w:val="9459749"/>
        <w:placeholder>
          <w:docPart w:val="0049818A63435448A839F9E4FA9FE709"/>
        </w:placeholder>
      </w:sdtPr>
      <w:sdtContent>
        <w:p w:rsidR="000D3957" w:rsidRDefault="000D3957" w:rsidP="000D3957">
          <w:pPr>
            <w:pStyle w:val="BodyText"/>
            <w:numPr>
              <w:ilvl w:val="0"/>
              <w:numId w:val="15"/>
            </w:numPr>
          </w:pPr>
          <w:r>
            <w:t>Emphasis in Shielded Metal Arc Welding (SMAW)</w:t>
          </w:r>
        </w:p>
        <w:p w:rsidR="000D3957" w:rsidRDefault="000D3957" w:rsidP="000D3957">
          <w:pPr>
            <w:pStyle w:val="BodyText"/>
            <w:numPr>
              <w:ilvl w:val="0"/>
              <w:numId w:val="15"/>
            </w:numPr>
          </w:pPr>
          <w:r>
            <w:t>Welding Certificate</w:t>
          </w:r>
        </w:p>
        <w:p w:rsidR="00F015DE" w:rsidRDefault="000D3957" w:rsidP="000D3957">
          <w:pPr>
            <w:pStyle w:val="BodyText"/>
            <w:numPr>
              <w:ilvl w:val="0"/>
              <w:numId w:val="15"/>
            </w:numPr>
          </w:pPr>
          <w:r>
            <w:t xml:space="preserve">Coursework in Manufacturing </w:t>
          </w:r>
          <w:bookmarkStart w:id="0" w:name="_GoBack"/>
          <w:bookmarkEnd w:id="0"/>
          <w:r>
            <w:t xml:space="preserve">Technology </w:t>
          </w:r>
        </w:p>
      </w:sdtContent>
    </w:sdt>
    <w:p w:rsidR="00F015DE" w:rsidRDefault="004421C1">
      <w:pPr>
        <w:pStyle w:val="Heading2"/>
      </w:pPr>
      <w:sdt>
        <w:sdtPr>
          <w:id w:val="9459752"/>
          <w:placeholder>
            <w:docPart w:val="8675A07050EF984C983ABE9D924A2C0D"/>
          </w:placeholder>
        </w:sdtPr>
        <w:sdtContent>
          <w:r w:rsidR="000D3957">
            <w:t xml:space="preserve">Welding Technologies </w:t>
          </w:r>
        </w:sdtContent>
      </w:sdt>
      <w:r w:rsidR="000201D0">
        <w:tab/>
      </w:r>
      <w:r w:rsidR="000D3957">
        <w:t>Arkansas Technical University (ATU) – Ozark, AR</w:t>
      </w:r>
    </w:p>
    <w:sdt>
      <w:sdtPr>
        <w:id w:val="9459753"/>
        <w:placeholder>
          <w:docPart w:val="9EB372F48F7A0D44B83EBE5DE1AB73EB"/>
        </w:placeholder>
      </w:sdtPr>
      <w:sdtContent>
        <w:p w:rsidR="000D3957" w:rsidRDefault="000D3957" w:rsidP="000D3957">
          <w:pPr>
            <w:pStyle w:val="BodyText"/>
            <w:numPr>
              <w:ilvl w:val="0"/>
              <w:numId w:val="16"/>
            </w:numPr>
          </w:pPr>
          <w:r>
            <w:t>SMAW: Shielded Metal Arc Welding</w:t>
          </w:r>
        </w:p>
        <w:p w:rsidR="000D3957" w:rsidRDefault="000D3957" w:rsidP="000D3957">
          <w:pPr>
            <w:pStyle w:val="BodyText"/>
            <w:numPr>
              <w:ilvl w:val="0"/>
              <w:numId w:val="16"/>
            </w:numPr>
          </w:pPr>
          <w:r>
            <w:t>GMAW: Gas Metals Arc Welding</w:t>
          </w:r>
        </w:p>
        <w:p w:rsidR="00F015DE" w:rsidRDefault="000D3957" w:rsidP="000D3957">
          <w:pPr>
            <w:pStyle w:val="BodyText"/>
            <w:numPr>
              <w:ilvl w:val="0"/>
              <w:numId w:val="16"/>
            </w:numPr>
          </w:pPr>
          <w:r>
            <w:t xml:space="preserve">FCAW: Flux Core Arc Welding </w:t>
          </w:r>
        </w:p>
      </w:sdtContent>
    </w:sdt>
    <w:p w:rsidR="00F015DE" w:rsidRDefault="000201D0">
      <w:pPr>
        <w:pStyle w:val="Heading1"/>
      </w:pPr>
      <w:r>
        <w:t>Skills</w:t>
      </w:r>
    </w:p>
    <w:sdt>
      <w:sdtPr>
        <w:id w:val="9459754"/>
        <w:placeholder>
          <w:docPart w:val="4DB3BB157D83B946836792DBFE0C480B"/>
        </w:placeholder>
      </w:sdtPr>
      <w:sdtContent>
        <w:p w:rsidR="009C4536" w:rsidRDefault="009C4536" w:rsidP="009C4536">
          <w:pPr>
            <w:pStyle w:val="BodyText"/>
            <w:numPr>
              <w:ilvl w:val="0"/>
              <w:numId w:val="11"/>
            </w:numPr>
          </w:pPr>
          <w:r>
            <w:t>In-depth OSHA Knowledge</w:t>
          </w:r>
        </w:p>
        <w:p w:rsidR="009C4536" w:rsidRDefault="009C4536" w:rsidP="009C4536">
          <w:pPr>
            <w:pStyle w:val="BodyText"/>
            <w:numPr>
              <w:ilvl w:val="0"/>
              <w:numId w:val="11"/>
            </w:numPr>
          </w:pPr>
          <w:r>
            <w:t>Material handling expert</w:t>
          </w:r>
        </w:p>
        <w:p w:rsidR="009C4536" w:rsidRDefault="009C4536" w:rsidP="009C4536">
          <w:pPr>
            <w:pStyle w:val="BodyText"/>
            <w:numPr>
              <w:ilvl w:val="0"/>
              <w:numId w:val="11"/>
            </w:numPr>
          </w:pPr>
          <w:r>
            <w:t xml:space="preserve">Extremely Fast-Learner </w:t>
          </w:r>
        </w:p>
        <w:p w:rsidR="009C4536" w:rsidRDefault="009C4536" w:rsidP="009C4536">
          <w:pPr>
            <w:pStyle w:val="BodyText"/>
            <w:numPr>
              <w:ilvl w:val="0"/>
              <w:numId w:val="11"/>
            </w:numPr>
          </w:pPr>
          <w:r>
            <w:t>Available to work in remote locations for long periods of time</w:t>
          </w:r>
        </w:p>
        <w:p w:rsidR="009C4536" w:rsidRDefault="009C4536" w:rsidP="009C4536">
          <w:pPr>
            <w:pStyle w:val="BodyText"/>
            <w:numPr>
              <w:ilvl w:val="0"/>
              <w:numId w:val="11"/>
            </w:numPr>
          </w:pPr>
          <w:r>
            <w:t>MIG welding expert</w:t>
          </w:r>
        </w:p>
        <w:p w:rsidR="009C4536" w:rsidRDefault="009C4536" w:rsidP="009C4536">
          <w:pPr>
            <w:pStyle w:val="BodyText"/>
            <w:numPr>
              <w:ilvl w:val="0"/>
              <w:numId w:val="11"/>
            </w:numPr>
          </w:pPr>
          <w:r>
            <w:t>Assembly line production</w:t>
          </w:r>
        </w:p>
        <w:p w:rsidR="009C4536" w:rsidRDefault="009C4536" w:rsidP="009C4536">
          <w:pPr>
            <w:pStyle w:val="BodyText"/>
            <w:numPr>
              <w:ilvl w:val="0"/>
              <w:numId w:val="11"/>
            </w:numPr>
          </w:pPr>
          <w:r>
            <w:t>Interpersonal skills</w:t>
          </w:r>
        </w:p>
        <w:p w:rsidR="009C4536" w:rsidRDefault="009C4536" w:rsidP="009C4536">
          <w:pPr>
            <w:pStyle w:val="BodyText"/>
            <w:numPr>
              <w:ilvl w:val="0"/>
              <w:numId w:val="11"/>
            </w:numPr>
          </w:pPr>
          <w:r>
            <w:t>Microsoft application skills</w:t>
          </w:r>
        </w:p>
        <w:p w:rsidR="009C4536" w:rsidRDefault="009C4536" w:rsidP="009C4536">
          <w:pPr>
            <w:pStyle w:val="BodyText"/>
            <w:numPr>
              <w:ilvl w:val="0"/>
              <w:numId w:val="11"/>
            </w:numPr>
          </w:pPr>
          <w:r>
            <w:t xml:space="preserve">Certified Welder </w:t>
          </w:r>
        </w:p>
        <w:p w:rsidR="009C4536" w:rsidRDefault="009C4536" w:rsidP="009C4536">
          <w:pPr>
            <w:pStyle w:val="BodyText"/>
            <w:numPr>
              <w:ilvl w:val="0"/>
              <w:numId w:val="11"/>
            </w:numPr>
          </w:pPr>
          <w:r>
            <w:t xml:space="preserve">Structural Welding </w:t>
          </w:r>
        </w:p>
        <w:p w:rsidR="009C4536" w:rsidRDefault="009C4536" w:rsidP="009C4536">
          <w:pPr>
            <w:pStyle w:val="BodyText"/>
            <w:numPr>
              <w:ilvl w:val="0"/>
              <w:numId w:val="11"/>
            </w:numPr>
          </w:pPr>
          <w:r>
            <w:t xml:space="preserve">Shaping and Cutting </w:t>
          </w:r>
        </w:p>
        <w:p w:rsidR="00F015DE" w:rsidRDefault="009C4536" w:rsidP="009C4536">
          <w:pPr>
            <w:pStyle w:val="BodyText"/>
            <w:numPr>
              <w:ilvl w:val="0"/>
              <w:numId w:val="11"/>
            </w:numPr>
          </w:pPr>
          <w:r>
            <w:t xml:space="preserve">Flexible </w:t>
          </w:r>
        </w:p>
      </w:sdtContent>
    </w:sdt>
    <w:p w:rsidR="00F015DE" w:rsidRDefault="00F015DE"/>
    <w:sectPr w:rsidR="00F015DE" w:rsidSect="00F015DE">
      <w:headerReference w:type="default" r:id="rId8"/>
      <w:footerReference w:type="default" r:id="rId9"/>
      <w:head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862" w:rsidRDefault="007B0862">
      <w:r>
        <w:separator/>
      </w:r>
    </w:p>
  </w:endnote>
  <w:endnote w:type="continuationSeparator" w:id="0">
    <w:p w:rsidR="007B0862" w:rsidRDefault="007B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ＭＳ Ｐゴシック">
    <w:panose1 w:val="00000000000000000000"/>
    <w:charset w:val="80"/>
    <w:family w:val="roman"/>
    <w:notTrueType/>
    <w:pitch w:val="default"/>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862" w:rsidRDefault="007B0862">
    <w:pPr>
      <w:pStyle w:val="Footer"/>
    </w:pPr>
    <w:r>
      <w:fldChar w:fldCharType="begin"/>
    </w:r>
    <w:r>
      <w:instrText xml:space="preserve"> Page </w:instrText>
    </w:r>
    <w:r>
      <w:fldChar w:fldCharType="separate"/>
    </w:r>
    <w:r w:rsidR="000D3957">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862" w:rsidRDefault="007B0862">
      <w:r>
        <w:separator/>
      </w:r>
    </w:p>
  </w:footnote>
  <w:footnote w:type="continuationSeparator" w:id="0">
    <w:p w:rsidR="007B0862" w:rsidRDefault="007B08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10188"/>
      <w:gridCol w:w="720"/>
    </w:tblGrid>
    <w:tr w:rsidR="007B0862">
      <w:trPr>
        <w:trHeight w:val="720"/>
      </w:trPr>
      <w:tc>
        <w:tcPr>
          <w:tcW w:w="10188" w:type="dxa"/>
          <w:vAlign w:val="center"/>
        </w:tcPr>
        <w:p w:rsidR="007B0862" w:rsidRDefault="007B0862"/>
      </w:tc>
      <w:tc>
        <w:tcPr>
          <w:tcW w:w="720" w:type="dxa"/>
          <w:shd w:val="clear" w:color="auto" w:fill="663366" w:themeFill="accent1"/>
          <w:vAlign w:val="center"/>
        </w:tcPr>
        <w:p w:rsidR="007B0862" w:rsidRDefault="007B0862"/>
      </w:tc>
    </w:tr>
  </w:tbl>
  <w:p w:rsidR="007B0862" w:rsidRDefault="007B086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8149"/>
      <w:gridCol w:w="2867"/>
    </w:tblGrid>
    <w:tr w:rsidR="007B0862">
      <w:tc>
        <w:tcPr>
          <w:tcW w:w="9288" w:type="dxa"/>
          <w:vAlign w:val="center"/>
        </w:tcPr>
        <w:p w:rsidR="007B0862" w:rsidRDefault="007B0862">
          <w:pPr>
            <w:pStyle w:val="Title"/>
          </w:pPr>
          <w:r>
            <w:t>Austin Wade Hastings</w:t>
          </w:r>
        </w:p>
        <w:p w:rsidR="007B0862" w:rsidRDefault="007B0862" w:rsidP="004421C1">
          <w:pPr>
            <w:pStyle w:val="ContactDetails"/>
          </w:pPr>
          <w:r>
            <w:t xml:space="preserve">21899 Valley Ranch Crossing </w:t>
          </w:r>
          <w:proofErr w:type="spellStart"/>
          <w:r>
            <w:t>Dr</w:t>
          </w:r>
          <w:proofErr w:type="spellEnd"/>
          <w:r>
            <w:t xml:space="preserve"> #1224</w:t>
          </w:r>
          <w:r>
            <w:sym w:font="Wingdings 2" w:char="F097"/>
          </w:r>
          <w:r>
            <w:t xml:space="preserve"> Porter, </w:t>
          </w:r>
          <w:proofErr w:type="spellStart"/>
          <w:r>
            <w:t>Tx</w:t>
          </w:r>
          <w:proofErr w:type="spellEnd"/>
          <w:r>
            <w:t xml:space="preserve"> 77365</w:t>
          </w:r>
          <w:r>
            <w:br/>
            <w:t xml:space="preserve">Phone: 832-808-3395 </w:t>
          </w:r>
          <w:r>
            <w:sym w:font="Wingdings 2" w:char="F097"/>
          </w:r>
          <w:r>
            <w:t xml:space="preserve"> E-Mail: hastingscassie69@gmail.com </w:t>
          </w:r>
        </w:p>
      </w:tc>
      <w:tc>
        <w:tcPr>
          <w:tcW w:w="1728" w:type="dxa"/>
          <w:vAlign w:val="center"/>
        </w:tcPr>
        <w:p w:rsidR="007B0862" w:rsidRDefault="007B0862">
          <w:pPr>
            <w:pStyle w:val="Initials"/>
          </w:pPr>
          <w:r>
            <w:t>AWH</w:t>
          </w:r>
        </w:p>
      </w:tc>
    </w:tr>
  </w:tbl>
  <w:p w:rsidR="007B0862" w:rsidRDefault="007B0862"/>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4">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9">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9D2A35"/>
    <w:multiLevelType w:val="hybridMultilevel"/>
    <w:tmpl w:val="C186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2358DD"/>
    <w:multiLevelType w:val="hybridMultilevel"/>
    <w:tmpl w:val="C74C6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A87D8B"/>
    <w:multiLevelType w:val="hybridMultilevel"/>
    <w:tmpl w:val="44D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B06F45"/>
    <w:multiLevelType w:val="hybridMultilevel"/>
    <w:tmpl w:val="D5FA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664EBF"/>
    <w:multiLevelType w:val="hybridMultilevel"/>
    <w:tmpl w:val="8BD8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7768E8"/>
    <w:multiLevelType w:val="hybridMultilevel"/>
    <w:tmpl w:val="A962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5"/>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4421C1"/>
    <w:rsid w:val="000201D0"/>
    <w:rsid w:val="000B233E"/>
    <w:rsid w:val="000D3957"/>
    <w:rsid w:val="001F21FF"/>
    <w:rsid w:val="00437BEB"/>
    <w:rsid w:val="004421C1"/>
    <w:rsid w:val="00542B2E"/>
    <w:rsid w:val="00666744"/>
    <w:rsid w:val="006D7B97"/>
    <w:rsid w:val="0078650F"/>
    <w:rsid w:val="007B0862"/>
    <w:rsid w:val="008118CC"/>
    <w:rsid w:val="00995900"/>
    <w:rsid w:val="009C4536"/>
    <w:rsid w:val="00BA551E"/>
    <w:rsid w:val="00C16CFB"/>
    <w:rsid w:val="00D516FC"/>
    <w:rsid w:val="00F015DE"/>
    <w:rsid w:val="00F0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7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DE"/>
    <w:rPr>
      <w:sz w:val="20"/>
    </w:rPr>
  </w:style>
  <w:style w:type="paragraph" w:styleId="Heading1">
    <w:name w:val="heading 1"/>
    <w:basedOn w:val="Normal"/>
    <w:next w:val="BodyText"/>
    <w:link w:val="Heading1Char"/>
    <w:rsid w:val="00F015DE"/>
    <w:pPr>
      <w:keepNext/>
      <w:keepLines/>
      <w:pBdr>
        <w:bottom w:val="single" w:sz="12" w:space="3" w:color="663366"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663366"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663366"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321932"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321932"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663366" w:themeColor="accent1"/>
    </w:rPr>
  </w:style>
  <w:style w:type="character" w:customStyle="1" w:styleId="FooterChar">
    <w:name w:val="Footer Char"/>
    <w:basedOn w:val="DefaultParagraphFont"/>
    <w:link w:val="Footer"/>
    <w:rsid w:val="00F015DE"/>
    <w:rPr>
      <w:b/>
      <w:color w:val="663366"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663366"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663366"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663366"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663366" w:themeColor="accent1" w:shadow="1"/>
        <w:left w:val="single" w:sz="2" w:space="10" w:color="663366" w:themeColor="accent1" w:shadow="1"/>
        <w:bottom w:val="single" w:sz="2" w:space="10" w:color="663366" w:themeColor="accent1" w:shadow="1"/>
        <w:right w:val="single" w:sz="2" w:space="10" w:color="663366" w:themeColor="accent1" w:shadow="1"/>
      </w:pBdr>
      <w:ind w:left="1152" w:right="1152"/>
    </w:pPr>
    <w:rPr>
      <w:i/>
      <w:iCs/>
      <w:color w:val="663366"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sz w:val="20"/>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663366"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663366"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663366"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321932"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321932"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663366" w:themeColor="accent1"/>
      </w:pBdr>
      <w:spacing w:before="200" w:after="280"/>
      <w:ind w:left="936" w:right="936"/>
    </w:pPr>
    <w:rPr>
      <w:b/>
      <w:bCs/>
      <w:i/>
      <w:iCs/>
      <w:color w:val="663366" w:themeColor="accent1"/>
    </w:rPr>
  </w:style>
  <w:style w:type="character" w:customStyle="1" w:styleId="IntenseQuoteChar">
    <w:name w:val="Intense Quote Char"/>
    <w:basedOn w:val="DefaultParagraphFont"/>
    <w:link w:val="IntenseQuote"/>
    <w:rsid w:val="00F015DE"/>
    <w:rPr>
      <w:b/>
      <w:bCs/>
      <w:i/>
      <w:iCs/>
      <w:color w:val="663366"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663366"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663366"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4C264C"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DE"/>
    <w:rPr>
      <w:sz w:val="20"/>
    </w:rPr>
  </w:style>
  <w:style w:type="paragraph" w:styleId="Heading1">
    <w:name w:val="heading 1"/>
    <w:basedOn w:val="Normal"/>
    <w:next w:val="BodyText"/>
    <w:link w:val="Heading1Char"/>
    <w:rsid w:val="00F015DE"/>
    <w:pPr>
      <w:keepNext/>
      <w:keepLines/>
      <w:pBdr>
        <w:bottom w:val="single" w:sz="12" w:space="3" w:color="663366"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663366"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663366"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321932"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321932"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663366" w:themeColor="accent1"/>
    </w:rPr>
  </w:style>
  <w:style w:type="character" w:customStyle="1" w:styleId="FooterChar">
    <w:name w:val="Footer Char"/>
    <w:basedOn w:val="DefaultParagraphFont"/>
    <w:link w:val="Footer"/>
    <w:rsid w:val="00F015DE"/>
    <w:rPr>
      <w:b/>
      <w:color w:val="663366"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663366"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663366"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663366"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663366" w:themeColor="accent1" w:shadow="1"/>
        <w:left w:val="single" w:sz="2" w:space="10" w:color="663366" w:themeColor="accent1" w:shadow="1"/>
        <w:bottom w:val="single" w:sz="2" w:space="10" w:color="663366" w:themeColor="accent1" w:shadow="1"/>
        <w:right w:val="single" w:sz="2" w:space="10" w:color="663366" w:themeColor="accent1" w:shadow="1"/>
      </w:pBdr>
      <w:ind w:left="1152" w:right="1152"/>
    </w:pPr>
    <w:rPr>
      <w:i/>
      <w:iCs/>
      <w:color w:val="663366"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sz w:val="20"/>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663366"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663366"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663366"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321932"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321932"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663366" w:themeColor="accent1"/>
      </w:pBdr>
      <w:spacing w:before="200" w:after="280"/>
      <w:ind w:left="936" w:right="936"/>
    </w:pPr>
    <w:rPr>
      <w:b/>
      <w:bCs/>
      <w:i/>
      <w:iCs/>
      <w:color w:val="663366" w:themeColor="accent1"/>
    </w:rPr>
  </w:style>
  <w:style w:type="character" w:customStyle="1" w:styleId="IntenseQuoteChar">
    <w:name w:val="Intense Quote Char"/>
    <w:basedOn w:val="DefaultParagraphFont"/>
    <w:link w:val="IntenseQuote"/>
    <w:rsid w:val="00F015DE"/>
    <w:rPr>
      <w:b/>
      <w:bCs/>
      <w:i/>
      <w:iCs/>
      <w:color w:val="663366"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663366"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663366"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4C264C"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glossaryDocument" Target="glossary/document.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Initial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863001B9B7BA546A7B2F9A8F15E491E"/>
        <w:category>
          <w:name w:val="General"/>
          <w:gallery w:val="placeholder"/>
        </w:category>
        <w:types>
          <w:type w:val="bbPlcHdr"/>
        </w:types>
        <w:behaviors>
          <w:behavior w:val="content"/>
        </w:behaviors>
        <w:guid w:val="{EEF8225C-9AE4-B547-9330-D2B0AAC80F14}"/>
      </w:docPartPr>
      <w:docPartBody>
        <w:p w:rsidR="00BA5CB2" w:rsidRDefault="00BA5CB2">
          <w:pPr>
            <w:pStyle w:val="F863001B9B7BA546A7B2F9A8F15E491E"/>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DC85D71ED0DE5443AF522F59BAC573DD"/>
        <w:category>
          <w:name w:val="General"/>
          <w:gallery w:val="placeholder"/>
        </w:category>
        <w:types>
          <w:type w:val="bbPlcHdr"/>
        </w:types>
        <w:behaviors>
          <w:behavior w:val="content"/>
        </w:behaviors>
        <w:guid w:val="{45E61E58-FD99-7E4F-A9A9-365C2C269F8B}"/>
      </w:docPartPr>
      <w:docPartBody>
        <w:p w:rsidR="00BA5CB2" w:rsidRDefault="00BA5CB2">
          <w:pPr>
            <w:pStyle w:val="DC85D71ED0DE5443AF522F59BAC573DD"/>
          </w:pPr>
          <w:r>
            <w:t>Lorem ipsum dolor</w:t>
          </w:r>
        </w:p>
      </w:docPartBody>
    </w:docPart>
    <w:docPart>
      <w:docPartPr>
        <w:name w:val="5FFF5572D98184438F94984F91E79E3A"/>
        <w:category>
          <w:name w:val="General"/>
          <w:gallery w:val="placeholder"/>
        </w:category>
        <w:types>
          <w:type w:val="bbPlcHdr"/>
        </w:types>
        <w:behaviors>
          <w:behavior w:val="content"/>
        </w:behaviors>
        <w:guid w:val="{6246DE8D-0648-534F-9284-64E238FF9EED}"/>
      </w:docPartPr>
      <w:docPartBody>
        <w:p w:rsidR="00BA5CB2" w:rsidRDefault="00BA5CB2">
          <w:pPr>
            <w:pStyle w:val="5FFF5572D98184438F94984F91E79E3A"/>
          </w:pPr>
          <w:r>
            <w:t>Etiam cursus suscipit enim. Nulla facilisi. Integer eleifend diam eu diam. Donec dapibus enim sollicitudin nulla. Nam hendrerit. Nunc id nisi. Curabitur sed neque. Pellentesque placerat consequat pede.</w:t>
          </w:r>
        </w:p>
      </w:docPartBody>
    </w:docPart>
    <w:docPart>
      <w:docPartPr>
        <w:name w:val="A7934CA81650484398EC20D943D5A1D2"/>
        <w:category>
          <w:name w:val="General"/>
          <w:gallery w:val="placeholder"/>
        </w:category>
        <w:types>
          <w:type w:val="bbPlcHdr"/>
        </w:types>
        <w:behaviors>
          <w:behavior w:val="content"/>
        </w:behaviors>
        <w:guid w:val="{0B2D253B-1E53-A247-9277-CC140B18F026}"/>
      </w:docPartPr>
      <w:docPartBody>
        <w:p w:rsidR="00BA5CB2" w:rsidRDefault="00BA5CB2">
          <w:pPr>
            <w:pStyle w:val="A7934CA81650484398EC20D943D5A1D2"/>
          </w:pPr>
          <w:r>
            <w:t>Lorem ipsum dolor</w:t>
          </w:r>
        </w:p>
      </w:docPartBody>
    </w:docPart>
    <w:docPart>
      <w:docPartPr>
        <w:name w:val="14403B647491E74791F0A5EBA873541B"/>
        <w:category>
          <w:name w:val="General"/>
          <w:gallery w:val="placeholder"/>
        </w:category>
        <w:types>
          <w:type w:val="bbPlcHdr"/>
        </w:types>
        <w:behaviors>
          <w:behavior w:val="content"/>
        </w:behaviors>
        <w:guid w:val="{705677BE-D89A-7E44-AA35-286B6598A7C7}"/>
      </w:docPartPr>
      <w:docPartBody>
        <w:p w:rsidR="00BA5CB2" w:rsidRDefault="00BA5CB2">
          <w:pPr>
            <w:pStyle w:val="14403B647491E74791F0A5EBA873541B"/>
          </w:pPr>
          <w:r>
            <w:t>Etiam cursus suscipit enim. Nulla facilisi. Integer eleifend diam eu diam. Donec dapibus enim sollicitudin nulla. Nam hendrerit. Nunc id nisi. Curabitur sed neque. Pellentesque placerat consequat pede.</w:t>
          </w:r>
        </w:p>
      </w:docPartBody>
    </w:docPart>
    <w:docPart>
      <w:docPartPr>
        <w:name w:val="153022A633FB1A4CBC2C599B58216F30"/>
        <w:category>
          <w:name w:val="General"/>
          <w:gallery w:val="placeholder"/>
        </w:category>
        <w:types>
          <w:type w:val="bbPlcHdr"/>
        </w:types>
        <w:behaviors>
          <w:behavior w:val="content"/>
        </w:behaviors>
        <w:guid w:val="{0DB9E8BF-D7E5-7342-8516-B13669F85009}"/>
      </w:docPartPr>
      <w:docPartBody>
        <w:p w:rsidR="00BA5CB2" w:rsidRDefault="00BA5CB2">
          <w:pPr>
            <w:pStyle w:val="153022A633FB1A4CBC2C599B58216F30"/>
          </w:pPr>
          <w:r>
            <w:t>Lorem ipsum dolor</w:t>
          </w:r>
        </w:p>
      </w:docPartBody>
    </w:docPart>
    <w:docPart>
      <w:docPartPr>
        <w:name w:val="F62F8CEB3CF59041BFF467D4AEA48FE1"/>
        <w:category>
          <w:name w:val="General"/>
          <w:gallery w:val="placeholder"/>
        </w:category>
        <w:types>
          <w:type w:val="bbPlcHdr"/>
        </w:types>
        <w:behaviors>
          <w:behavior w:val="content"/>
        </w:behaviors>
        <w:guid w:val="{ADD7777B-5747-634A-9947-A69EE9A9BFD1}"/>
      </w:docPartPr>
      <w:docPartBody>
        <w:p w:rsidR="00BA5CB2" w:rsidRDefault="00BA5CB2">
          <w:pPr>
            <w:pStyle w:val="F62F8CEB3CF59041BFF467D4AEA48FE1"/>
          </w:pPr>
          <w:r>
            <w:t>Etiam cursus suscipit enim. Nulla facilisi. Integer eleifend diam eu diam. Donec dapibus enim sollicitudin nulla. Nam hendrerit. Nunc id nisi. Curabitur sed neque. Pellentesque placerat consequat pede.</w:t>
          </w:r>
        </w:p>
      </w:docPartBody>
    </w:docPart>
    <w:docPart>
      <w:docPartPr>
        <w:name w:val="AED071C645EB8C4F98A1B2084A72E9B2"/>
        <w:category>
          <w:name w:val="General"/>
          <w:gallery w:val="placeholder"/>
        </w:category>
        <w:types>
          <w:type w:val="bbPlcHdr"/>
        </w:types>
        <w:behaviors>
          <w:behavior w:val="content"/>
        </w:behaviors>
        <w:guid w:val="{A1653BC2-C1B2-ED43-A1D3-1C706E0C4A35}"/>
      </w:docPartPr>
      <w:docPartBody>
        <w:p w:rsidR="00BA5CB2" w:rsidRDefault="00BA5CB2">
          <w:pPr>
            <w:pStyle w:val="AED071C645EB8C4F98A1B2084A72E9B2"/>
          </w:pPr>
          <w:r>
            <w:t>Aliquam dapibus.</w:t>
          </w:r>
        </w:p>
      </w:docPartBody>
    </w:docPart>
    <w:docPart>
      <w:docPartPr>
        <w:name w:val="0049818A63435448A839F9E4FA9FE709"/>
        <w:category>
          <w:name w:val="General"/>
          <w:gallery w:val="placeholder"/>
        </w:category>
        <w:types>
          <w:type w:val="bbPlcHdr"/>
        </w:types>
        <w:behaviors>
          <w:behavior w:val="content"/>
        </w:behaviors>
        <w:guid w:val="{4B49F120-CD47-F94B-923E-66B62D3BF5D8}"/>
      </w:docPartPr>
      <w:docPartBody>
        <w:p w:rsidR="00BA5CB2" w:rsidRDefault="00BA5CB2">
          <w:pPr>
            <w:pStyle w:val="0049818A63435448A839F9E4FA9FE709"/>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8675A07050EF984C983ABE9D924A2C0D"/>
        <w:category>
          <w:name w:val="General"/>
          <w:gallery w:val="placeholder"/>
        </w:category>
        <w:types>
          <w:type w:val="bbPlcHdr"/>
        </w:types>
        <w:behaviors>
          <w:behavior w:val="content"/>
        </w:behaviors>
        <w:guid w:val="{79026EDE-082D-E246-8887-05F07731AB61}"/>
      </w:docPartPr>
      <w:docPartBody>
        <w:p w:rsidR="00BA5CB2" w:rsidRDefault="00BA5CB2">
          <w:pPr>
            <w:pStyle w:val="8675A07050EF984C983ABE9D924A2C0D"/>
          </w:pPr>
          <w:r>
            <w:t>Aliquam dapibus.</w:t>
          </w:r>
        </w:p>
      </w:docPartBody>
    </w:docPart>
    <w:docPart>
      <w:docPartPr>
        <w:name w:val="9EB372F48F7A0D44B83EBE5DE1AB73EB"/>
        <w:category>
          <w:name w:val="General"/>
          <w:gallery w:val="placeholder"/>
        </w:category>
        <w:types>
          <w:type w:val="bbPlcHdr"/>
        </w:types>
        <w:behaviors>
          <w:behavior w:val="content"/>
        </w:behaviors>
        <w:guid w:val="{E6514FE5-21AE-3142-A8C8-1DE5DB114CC9}"/>
      </w:docPartPr>
      <w:docPartBody>
        <w:p w:rsidR="00BA5CB2" w:rsidRDefault="00BA5CB2">
          <w:pPr>
            <w:pStyle w:val="9EB372F48F7A0D44B83EBE5DE1AB73EB"/>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4DB3BB157D83B946836792DBFE0C480B"/>
        <w:category>
          <w:name w:val="General"/>
          <w:gallery w:val="placeholder"/>
        </w:category>
        <w:types>
          <w:type w:val="bbPlcHdr"/>
        </w:types>
        <w:behaviors>
          <w:behavior w:val="content"/>
        </w:behaviors>
        <w:guid w:val="{3C05C33E-F291-2C4B-9310-27BB1A6CA492}"/>
      </w:docPartPr>
      <w:docPartBody>
        <w:p w:rsidR="00BA5CB2" w:rsidRDefault="00BA5CB2">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BA5CB2" w:rsidRDefault="00BA5CB2">
          <w:pPr>
            <w:pStyle w:val="4DB3BB157D83B946836792DBFE0C480B"/>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
      <w:docPartPr>
        <w:name w:val="B4D614B47188824D86470417A17F9C23"/>
        <w:category>
          <w:name w:val="General"/>
          <w:gallery w:val="placeholder"/>
        </w:category>
        <w:types>
          <w:type w:val="bbPlcHdr"/>
        </w:types>
        <w:behaviors>
          <w:behavior w:val="content"/>
        </w:behaviors>
        <w:guid w:val="{32A27AFD-13A6-0144-9D65-4E61FB263F99}"/>
      </w:docPartPr>
      <w:docPartBody>
        <w:p w:rsidR="00BA5CB2" w:rsidRDefault="00BA5CB2" w:rsidP="00BA5CB2">
          <w:pPr>
            <w:pStyle w:val="B4D614B47188824D86470417A17F9C23"/>
          </w:pPr>
          <w:r>
            <w:t>Lorem ipsum dolor</w:t>
          </w:r>
        </w:p>
      </w:docPartBody>
    </w:docPart>
    <w:docPart>
      <w:docPartPr>
        <w:name w:val="9B53DEE4B4729F4DBB1656A1B46BD7A7"/>
        <w:category>
          <w:name w:val="General"/>
          <w:gallery w:val="placeholder"/>
        </w:category>
        <w:types>
          <w:type w:val="bbPlcHdr"/>
        </w:types>
        <w:behaviors>
          <w:behavior w:val="content"/>
        </w:behaviors>
        <w:guid w:val="{40F9EE5E-D707-0B4E-B0AB-33736B3930C5}"/>
      </w:docPartPr>
      <w:docPartBody>
        <w:p w:rsidR="00BA5CB2" w:rsidRDefault="00BA5CB2" w:rsidP="00BA5CB2">
          <w:pPr>
            <w:pStyle w:val="9B53DEE4B4729F4DBB1656A1B46BD7A7"/>
          </w:pPr>
          <w:r>
            <w:t>Etiam cursus suscipit enim. Nulla facilisi. Integer eleifend diam eu diam. Donec dapibus enim sollicitudin nulla. Nam hendrerit. Nunc id nisi. Curabitur sed neque. Pellentesque placerat consequat pede.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ＭＳ Ｐゴシック">
    <w:panose1 w:val="00000000000000000000"/>
    <w:charset w:val="80"/>
    <w:family w:val="roman"/>
    <w:notTrueType/>
    <w:pitch w:val="default"/>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CB2"/>
    <w:rsid w:val="00BA5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63001B9B7BA546A7B2F9A8F15E491E">
    <w:name w:val="F863001B9B7BA546A7B2F9A8F15E491E"/>
  </w:style>
  <w:style w:type="paragraph" w:customStyle="1" w:styleId="DC85D71ED0DE5443AF522F59BAC573DD">
    <w:name w:val="DC85D71ED0DE5443AF522F59BAC573DD"/>
  </w:style>
  <w:style w:type="paragraph" w:customStyle="1" w:styleId="5FFF5572D98184438F94984F91E79E3A">
    <w:name w:val="5FFF5572D98184438F94984F91E79E3A"/>
  </w:style>
  <w:style w:type="paragraph" w:customStyle="1" w:styleId="A7934CA81650484398EC20D943D5A1D2">
    <w:name w:val="A7934CA81650484398EC20D943D5A1D2"/>
  </w:style>
  <w:style w:type="paragraph" w:customStyle="1" w:styleId="14403B647491E74791F0A5EBA873541B">
    <w:name w:val="14403B647491E74791F0A5EBA873541B"/>
  </w:style>
  <w:style w:type="paragraph" w:customStyle="1" w:styleId="153022A633FB1A4CBC2C599B58216F30">
    <w:name w:val="153022A633FB1A4CBC2C599B58216F30"/>
  </w:style>
  <w:style w:type="paragraph" w:customStyle="1" w:styleId="F62F8CEB3CF59041BFF467D4AEA48FE1">
    <w:name w:val="F62F8CEB3CF59041BFF467D4AEA48FE1"/>
  </w:style>
  <w:style w:type="paragraph" w:customStyle="1" w:styleId="AED071C645EB8C4F98A1B2084A72E9B2">
    <w:name w:val="AED071C645EB8C4F98A1B2084A72E9B2"/>
  </w:style>
  <w:style w:type="paragraph" w:customStyle="1" w:styleId="0049818A63435448A839F9E4FA9FE709">
    <w:name w:val="0049818A63435448A839F9E4FA9FE709"/>
  </w:style>
  <w:style w:type="paragraph" w:customStyle="1" w:styleId="8675A07050EF984C983ABE9D924A2C0D">
    <w:name w:val="8675A07050EF984C983ABE9D924A2C0D"/>
  </w:style>
  <w:style w:type="paragraph" w:customStyle="1" w:styleId="9EB372F48F7A0D44B83EBE5DE1AB73EB">
    <w:name w:val="9EB372F48F7A0D44B83EBE5DE1AB73EB"/>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4DB3BB157D83B946836792DBFE0C480B">
    <w:name w:val="4DB3BB157D83B946836792DBFE0C480B"/>
  </w:style>
  <w:style w:type="paragraph" w:customStyle="1" w:styleId="7E5CA86547393747A02584865689E2D7">
    <w:name w:val="7E5CA86547393747A02584865689E2D7"/>
    <w:rsid w:val="00BA5CB2"/>
  </w:style>
  <w:style w:type="paragraph" w:customStyle="1" w:styleId="0BEC0F058084C749AB5917304A3C3667">
    <w:name w:val="0BEC0F058084C749AB5917304A3C3667"/>
    <w:rsid w:val="00BA5CB2"/>
  </w:style>
  <w:style w:type="paragraph" w:customStyle="1" w:styleId="B4D614B47188824D86470417A17F9C23">
    <w:name w:val="B4D614B47188824D86470417A17F9C23"/>
    <w:rsid w:val="00BA5CB2"/>
  </w:style>
  <w:style w:type="paragraph" w:customStyle="1" w:styleId="9B53DEE4B4729F4DBB1656A1B46BD7A7">
    <w:name w:val="9B53DEE4B4729F4DBB1656A1B46BD7A7"/>
    <w:rsid w:val="00BA5CB2"/>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63001B9B7BA546A7B2F9A8F15E491E">
    <w:name w:val="F863001B9B7BA546A7B2F9A8F15E491E"/>
  </w:style>
  <w:style w:type="paragraph" w:customStyle="1" w:styleId="DC85D71ED0DE5443AF522F59BAC573DD">
    <w:name w:val="DC85D71ED0DE5443AF522F59BAC573DD"/>
  </w:style>
  <w:style w:type="paragraph" w:customStyle="1" w:styleId="5FFF5572D98184438F94984F91E79E3A">
    <w:name w:val="5FFF5572D98184438F94984F91E79E3A"/>
  </w:style>
  <w:style w:type="paragraph" w:customStyle="1" w:styleId="A7934CA81650484398EC20D943D5A1D2">
    <w:name w:val="A7934CA81650484398EC20D943D5A1D2"/>
  </w:style>
  <w:style w:type="paragraph" w:customStyle="1" w:styleId="14403B647491E74791F0A5EBA873541B">
    <w:name w:val="14403B647491E74791F0A5EBA873541B"/>
  </w:style>
  <w:style w:type="paragraph" w:customStyle="1" w:styleId="153022A633FB1A4CBC2C599B58216F30">
    <w:name w:val="153022A633FB1A4CBC2C599B58216F30"/>
  </w:style>
  <w:style w:type="paragraph" w:customStyle="1" w:styleId="F62F8CEB3CF59041BFF467D4AEA48FE1">
    <w:name w:val="F62F8CEB3CF59041BFF467D4AEA48FE1"/>
  </w:style>
  <w:style w:type="paragraph" w:customStyle="1" w:styleId="AED071C645EB8C4F98A1B2084A72E9B2">
    <w:name w:val="AED071C645EB8C4F98A1B2084A72E9B2"/>
  </w:style>
  <w:style w:type="paragraph" w:customStyle="1" w:styleId="0049818A63435448A839F9E4FA9FE709">
    <w:name w:val="0049818A63435448A839F9E4FA9FE709"/>
  </w:style>
  <w:style w:type="paragraph" w:customStyle="1" w:styleId="8675A07050EF984C983ABE9D924A2C0D">
    <w:name w:val="8675A07050EF984C983ABE9D924A2C0D"/>
  </w:style>
  <w:style w:type="paragraph" w:customStyle="1" w:styleId="9EB372F48F7A0D44B83EBE5DE1AB73EB">
    <w:name w:val="9EB372F48F7A0D44B83EBE5DE1AB73EB"/>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4DB3BB157D83B946836792DBFE0C480B">
    <w:name w:val="4DB3BB157D83B946836792DBFE0C480B"/>
  </w:style>
  <w:style w:type="paragraph" w:customStyle="1" w:styleId="7E5CA86547393747A02584865689E2D7">
    <w:name w:val="7E5CA86547393747A02584865689E2D7"/>
    <w:rsid w:val="00BA5CB2"/>
  </w:style>
  <w:style w:type="paragraph" w:customStyle="1" w:styleId="0BEC0F058084C749AB5917304A3C3667">
    <w:name w:val="0BEC0F058084C749AB5917304A3C3667"/>
    <w:rsid w:val="00BA5CB2"/>
  </w:style>
  <w:style w:type="paragraph" w:customStyle="1" w:styleId="B4D614B47188824D86470417A17F9C23">
    <w:name w:val="B4D614B47188824D86470417A17F9C23"/>
    <w:rsid w:val="00BA5CB2"/>
  </w:style>
  <w:style w:type="paragraph" w:customStyle="1" w:styleId="9B53DEE4B4729F4DBB1656A1B46BD7A7">
    <w:name w:val="9B53DEE4B4729F4DBB1656A1B46BD7A7"/>
    <w:rsid w:val="00BA5C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Initials Resume.dotx</Template>
  <TotalTime>66</TotalTime>
  <Pages>3</Pages>
  <Words>605</Words>
  <Characters>3677</Characters>
  <Application>Microsoft Macintosh Word</Application>
  <DocSecurity>0</DocSecurity>
  <Lines>55</Lines>
  <Paragraphs>34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Objective</vt:lpstr>
      <vt:lpstr>Experience</vt:lpstr>
      <vt:lpstr>    Lorem ipsum dolor	[Insert Dates]</vt:lpstr>
      <vt:lpstr>    Lorem ipsum dolor	[Insert Dates]</vt:lpstr>
      <vt:lpstr>    Lorem ipsum dolor	[Insert Dates]</vt:lpstr>
      <vt:lpstr>Education</vt:lpstr>
      <vt:lpstr>    Aliquam dapibus.	[Insert Dates]</vt:lpstr>
      <vt:lpstr>    Aliquam dapibus.	[Insert Dates]</vt:lpstr>
      <vt:lpstr>Skills</vt:lpstr>
    </vt:vector>
  </TitlesOfParts>
  <Manager/>
  <Company/>
  <LinksUpToDate>false</LinksUpToDate>
  <CharactersWithSpaces>4248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Ramirez</dc:creator>
  <cp:keywords/>
  <dc:description/>
  <cp:lastModifiedBy>Melissa Ramirez</cp:lastModifiedBy>
  <cp:revision>1</cp:revision>
  <dcterms:created xsi:type="dcterms:W3CDTF">2014-01-22T18:05:00Z</dcterms:created>
  <dcterms:modified xsi:type="dcterms:W3CDTF">2014-01-22T20:03:00Z</dcterms:modified>
  <cp:category/>
</cp:coreProperties>
</file>