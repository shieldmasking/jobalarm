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2BC" w:rsidRPr="00313D94" w:rsidRDefault="00D313E7">
      <w:pPr>
        <w:pStyle w:val="ContactInfo"/>
        <w:rPr>
          <w:rFonts w:ascii="Cambria" w:hAnsi="Cambria"/>
          <w:sz w:val="24"/>
          <w:szCs w:val="24"/>
          <w:lang w:val="fr-FR"/>
        </w:rPr>
      </w:pPr>
      <w:sdt>
        <w:sdtPr>
          <w:rPr>
            <w:rFonts w:ascii="Cambria" w:hAnsi="Cambria"/>
            <w:b/>
            <w:bCs/>
            <w:sz w:val="24"/>
            <w:szCs w:val="24"/>
            <w:lang w:val="fr-FR"/>
          </w:rPr>
          <w:alias w:val="Street Address"/>
          <w:tag w:val="Street Address"/>
          <w:id w:val="1415969137"/>
          <w:placeholder>
            <w:docPart w:val="2E698BBC55C14FF29CA2AEFC2B2645B7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 w:rsidR="00216779" w:rsidRPr="00313D94">
            <w:rPr>
              <w:rFonts w:ascii="Cambria" w:hAnsi="Cambria"/>
              <w:b/>
              <w:bCs/>
              <w:sz w:val="24"/>
              <w:szCs w:val="24"/>
              <w:lang w:val="fr-FR"/>
            </w:rPr>
            <w:t>8877 Richmond Dr.</w:t>
          </w:r>
        </w:sdtContent>
      </w:sdt>
    </w:p>
    <w:sdt>
      <w:sdtPr>
        <w:rPr>
          <w:rFonts w:ascii="Cambria" w:hAnsi="Cambria"/>
          <w:sz w:val="24"/>
          <w:szCs w:val="24"/>
          <w:lang w:val="fr-FR"/>
        </w:rPr>
        <w:alias w:val="Category"/>
        <w:tag w:val=""/>
        <w:id w:val="1543715586"/>
        <w:placeholder>
          <w:docPart w:val="E07F210A09A04C2AAF179CCECA04F077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:rsidR="002C42BC" w:rsidRPr="00313D94" w:rsidRDefault="00216779">
          <w:pPr>
            <w:pStyle w:val="ContactInfo"/>
            <w:rPr>
              <w:rFonts w:ascii="Cambria" w:hAnsi="Cambria"/>
              <w:sz w:val="24"/>
              <w:szCs w:val="24"/>
              <w:lang w:val="fr-FR"/>
            </w:rPr>
          </w:pPr>
          <w:r w:rsidRPr="00313D94">
            <w:rPr>
              <w:rFonts w:ascii="Cambria" w:hAnsi="Cambria"/>
              <w:sz w:val="24"/>
              <w:szCs w:val="24"/>
              <w:lang w:val="fr-FR"/>
            </w:rPr>
            <w:t>Laplace, La 70068</w:t>
          </w:r>
        </w:p>
      </w:sdtContent>
    </w:sdt>
    <w:p w:rsidR="002C42BC" w:rsidRPr="00184BD3" w:rsidRDefault="00D313E7">
      <w:pPr>
        <w:pStyle w:val="ContactInfo"/>
        <w:rPr>
          <w:rFonts w:ascii="Cambria" w:hAnsi="Cambria"/>
          <w:sz w:val="24"/>
          <w:szCs w:val="24"/>
          <w:lang w:val="fr-FR"/>
        </w:rPr>
      </w:pPr>
      <w:sdt>
        <w:sdtPr>
          <w:rPr>
            <w:rFonts w:ascii="Cambria" w:hAnsi="Cambria"/>
            <w:sz w:val="24"/>
            <w:szCs w:val="24"/>
            <w:lang w:val="fr-FR"/>
          </w:rPr>
          <w:alias w:val="Telephone"/>
          <w:tag w:val="Telephone"/>
          <w:id w:val="599758962"/>
          <w:placeholder>
            <w:docPart w:val="F66B38A1504348CBA6525A8720D24FB8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08217D">
            <w:rPr>
              <w:rFonts w:ascii="Cambria" w:hAnsi="Cambria"/>
              <w:sz w:val="24"/>
              <w:szCs w:val="24"/>
              <w:lang w:val="fr-FR"/>
            </w:rPr>
            <w:t>225.448.7094</w:t>
          </w:r>
        </w:sdtContent>
      </w:sdt>
    </w:p>
    <w:p w:rsidR="002C42BC" w:rsidRPr="00184BD3" w:rsidRDefault="002C42BC" w:rsidP="00215066">
      <w:pPr>
        <w:pStyle w:val="ContactInfo"/>
        <w:jc w:val="center"/>
        <w:rPr>
          <w:rFonts w:ascii="Cambria" w:hAnsi="Cambria"/>
          <w:sz w:val="24"/>
          <w:szCs w:val="24"/>
          <w:lang w:val="fr-FR"/>
        </w:rPr>
      </w:pPr>
    </w:p>
    <w:sdt>
      <w:sdtPr>
        <w:rPr>
          <w:rFonts w:ascii="Cambria" w:hAnsi="Cambria"/>
          <w:b/>
          <w:bCs/>
          <w:sz w:val="24"/>
          <w:szCs w:val="24"/>
          <w:lang w:val="fr-FR"/>
        </w:rPr>
        <w:alias w:val="Email"/>
        <w:tag w:val=""/>
        <w:id w:val="1889536063"/>
        <w:placeholder>
          <w:docPart w:val="3BE97B128FE9490CBCB81720BAB076BF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/>
      <w:sdtContent>
        <w:p w:rsidR="002C42BC" w:rsidRPr="00184BD3" w:rsidRDefault="00215066">
          <w:pPr>
            <w:pStyle w:val="ContactInfo"/>
            <w:rPr>
              <w:rStyle w:val="Emphasis"/>
              <w:lang w:val="fr-FR"/>
            </w:rPr>
          </w:pPr>
          <w:r w:rsidRPr="00184BD3">
            <w:rPr>
              <w:rFonts w:ascii="Cambria" w:hAnsi="Cambria"/>
              <w:b/>
              <w:bCs/>
              <w:sz w:val="24"/>
              <w:szCs w:val="24"/>
              <w:lang w:val="fr-FR"/>
            </w:rPr>
            <w:t>Domengham1@gmail.com</w:t>
          </w:r>
        </w:p>
      </w:sdtContent>
    </w:sdt>
    <w:p w:rsidR="002C42BC" w:rsidRPr="0008217D" w:rsidRDefault="00D313E7">
      <w:pPr>
        <w:pStyle w:val="Name"/>
        <w:rPr>
          <w:lang w:val="de-DE"/>
        </w:rPr>
      </w:pPr>
      <w:sdt>
        <w:sdtPr>
          <w:rPr>
            <w:lang w:val="de-DE"/>
          </w:rPr>
          <w:alias w:val="Your Name"/>
          <w:tag w:val=""/>
          <w:id w:val="1197042864"/>
          <w:placeholder>
            <w:docPart w:val="E3A81636C88B413E95E468EC3EE01EB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216779" w:rsidRPr="0008217D">
            <w:rPr>
              <w:lang w:val="de-DE"/>
            </w:rPr>
            <w:t>dominique engham</w:t>
          </w:r>
        </w:sdtContent>
      </w:sdt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Resume"/>
      </w:tblPr>
      <w:tblGrid>
        <w:gridCol w:w="1778"/>
        <w:gridCol w:w="472"/>
        <w:gridCol w:w="7830"/>
      </w:tblGrid>
      <w:tr w:rsidR="002C42BC">
        <w:tc>
          <w:tcPr>
            <w:tcW w:w="1778" w:type="dxa"/>
          </w:tcPr>
          <w:p w:rsidR="002C42BC" w:rsidRDefault="00414819">
            <w:pPr>
              <w:pStyle w:val="Heading1"/>
            </w:pPr>
            <w:r>
              <w:t>Objective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</w:tcPr>
          <w:p w:rsidR="002C42BC" w:rsidRPr="005109FA" w:rsidRDefault="00215066">
            <w:pPr>
              <w:pStyle w:val="ResumeText"/>
              <w:rPr>
                <w:b/>
              </w:rPr>
            </w:pPr>
            <w:r w:rsidRPr="005109FA">
              <w:rPr>
                <w:rFonts w:eastAsia="Calibri" w:cs="Times New Roman"/>
                <w:b/>
                <w:color w:val="auto"/>
                <w:kern w:val="0"/>
                <w:lang w:eastAsia="en-US"/>
              </w:rPr>
              <w:t xml:space="preserve">To </w:t>
            </w:r>
            <w:r w:rsidR="005F233E">
              <w:rPr>
                <w:rFonts w:eastAsia="Calibri" w:cs="Times New Roman"/>
                <w:b/>
                <w:color w:val="auto"/>
                <w:kern w:val="0"/>
                <w:lang w:eastAsia="en-US"/>
              </w:rPr>
              <w:t>secure a position in the oil,</w:t>
            </w:r>
            <w:r w:rsidRPr="005109FA">
              <w:rPr>
                <w:rFonts w:eastAsia="Calibri" w:cs="Times New Roman"/>
                <w:b/>
                <w:color w:val="auto"/>
                <w:kern w:val="0"/>
                <w:lang w:eastAsia="en-US"/>
              </w:rPr>
              <w:t xml:space="preserve"> gas,</w:t>
            </w:r>
            <w:r w:rsidR="005F233E">
              <w:rPr>
                <w:rFonts w:eastAsia="Calibri" w:cs="Times New Roman"/>
                <w:b/>
                <w:color w:val="auto"/>
                <w:kern w:val="0"/>
                <w:lang w:eastAsia="en-US"/>
              </w:rPr>
              <w:t xml:space="preserve"> and construction</w:t>
            </w:r>
            <w:r w:rsidRPr="005109FA">
              <w:rPr>
                <w:rFonts w:eastAsia="Calibri" w:cs="Times New Roman"/>
                <w:b/>
                <w:color w:val="auto"/>
                <w:kern w:val="0"/>
                <w:lang w:eastAsia="en-US"/>
              </w:rPr>
              <w:t xml:space="preserve"> process or related i</w:t>
            </w:r>
            <w:r w:rsidR="005F233E">
              <w:rPr>
                <w:rFonts w:eastAsia="Calibri" w:cs="Times New Roman"/>
                <w:b/>
                <w:color w:val="auto"/>
                <w:kern w:val="0"/>
                <w:lang w:eastAsia="en-US"/>
              </w:rPr>
              <w:t>ndustries where my education,</w:t>
            </w:r>
            <w:r w:rsidRPr="005109FA">
              <w:rPr>
                <w:rFonts w:eastAsia="Calibri" w:cs="Times New Roman"/>
                <w:b/>
                <w:color w:val="auto"/>
                <w:kern w:val="0"/>
                <w:lang w:eastAsia="en-US"/>
              </w:rPr>
              <w:t xml:space="preserve"> training, initiative, work performance and job dedication will lead to career development and advancement opportunities.</w:t>
            </w:r>
          </w:p>
        </w:tc>
      </w:tr>
      <w:tr w:rsidR="002C42BC">
        <w:tc>
          <w:tcPr>
            <w:tcW w:w="1778" w:type="dxa"/>
          </w:tcPr>
          <w:p w:rsidR="002C42BC" w:rsidRDefault="00414819">
            <w:pPr>
              <w:pStyle w:val="Heading1"/>
            </w:pPr>
            <w:r>
              <w:t>Skills &amp; Abilities</w:t>
            </w:r>
          </w:p>
        </w:tc>
        <w:tc>
          <w:tcPr>
            <w:tcW w:w="472" w:type="dxa"/>
          </w:tcPr>
          <w:p w:rsidR="002C42BC" w:rsidRDefault="002C42BC"/>
          <w:p w:rsidR="00425DB6" w:rsidRDefault="00425DB6"/>
          <w:p w:rsidR="00425DB6" w:rsidRDefault="00425DB6"/>
          <w:p w:rsidR="00425DB6" w:rsidRDefault="00425DB6"/>
          <w:p w:rsidR="00425DB6" w:rsidRDefault="00425DB6"/>
          <w:p w:rsidR="00425DB6" w:rsidRDefault="00425DB6"/>
          <w:p w:rsidR="00425DB6" w:rsidRDefault="00425DB6"/>
          <w:p w:rsidR="00425DB6" w:rsidRDefault="00425DB6"/>
          <w:p w:rsidR="00425DB6" w:rsidRDefault="00425DB6"/>
          <w:p w:rsidR="00425DB6" w:rsidRDefault="00425DB6"/>
          <w:p w:rsidR="00425DB6" w:rsidRDefault="00425DB6"/>
        </w:tc>
        <w:tc>
          <w:tcPr>
            <w:tcW w:w="7830" w:type="dxa"/>
          </w:tcPr>
          <w:p w:rsidR="00425DB6" w:rsidRDefault="00425DB6" w:rsidP="00215066">
            <w:pPr>
              <w:pStyle w:val="ResumeText"/>
              <w:rPr>
                <w:b/>
              </w:rPr>
            </w:pPr>
          </w:p>
          <w:p w:rsidR="00425DB6" w:rsidRDefault="00425DB6" w:rsidP="00215066">
            <w:pPr>
              <w:pStyle w:val="ResumeText"/>
            </w:pPr>
            <w:r>
              <w:rPr>
                <w:b/>
              </w:rPr>
              <w:t>I acquired these skills while working and go</w:t>
            </w:r>
            <w:r w:rsidR="00FC2FB8">
              <w:rPr>
                <w:b/>
              </w:rPr>
              <w:t>ing to school:</w:t>
            </w:r>
          </w:p>
          <w:p w:rsidR="005109FA" w:rsidRPr="005109FA" w:rsidRDefault="00425DB6" w:rsidP="00215066">
            <w:pPr>
              <w:pStyle w:val="ResumeText"/>
              <w:rPr>
                <w:b/>
              </w:rPr>
            </w:pPr>
            <w:r w:rsidRPr="00425DB6">
              <w:br/>
              <w:t>·        Working unsupervised</w:t>
            </w:r>
            <w:r w:rsidRPr="00425DB6">
              <w:br/>
              <w:t xml:space="preserve">·        Maintaining accuracy </w:t>
            </w:r>
            <w:r w:rsidRPr="00425DB6">
              <w:br/>
              <w:t xml:space="preserve">·        Timekeeping Coordination </w:t>
            </w:r>
            <w:r w:rsidRPr="00425DB6">
              <w:br/>
              <w:t xml:space="preserve">·        Professional&amp; responsible </w:t>
            </w:r>
            <w:r w:rsidRPr="00425DB6">
              <w:br/>
              <w:t>·        Mature attitude</w:t>
            </w:r>
          </w:p>
          <w:p w:rsidR="00425DB6" w:rsidRDefault="005626B2" w:rsidP="00215066">
            <w:pPr>
              <w:pStyle w:val="ResumeText"/>
            </w:pPr>
            <w:r w:rsidRPr="005626B2">
              <w:t>·</w:t>
            </w:r>
            <w:r w:rsidRPr="00425DB6">
              <w:t xml:space="preserve">        Proficient in the use of welding equipment. </w:t>
            </w:r>
            <w:r w:rsidRPr="00425DB6">
              <w:br/>
              <w:t xml:space="preserve">·        Keeping work stations in a clean and safe condition. </w:t>
            </w:r>
            <w:r w:rsidRPr="00425DB6">
              <w:br/>
              <w:t xml:space="preserve">·        Working from engineering sketches, blueprints, charts or work orders. </w:t>
            </w:r>
            <w:r w:rsidRPr="00425DB6">
              <w:br/>
              <w:t xml:space="preserve">·        Cutting work pieces, using powered saws, hand shears and chipping knifes. </w:t>
            </w:r>
            <w:r w:rsidRPr="00425DB6">
              <w:br/>
              <w:t>·        Undertaking purged welding, working on 4 to 12 inch stainless steel pipe work.</w:t>
            </w:r>
          </w:p>
          <w:p w:rsidR="006C2F1C" w:rsidRDefault="006C2F1C" w:rsidP="00215066">
            <w:pPr>
              <w:pStyle w:val="ResumeText"/>
            </w:pPr>
          </w:p>
        </w:tc>
      </w:tr>
      <w:tr w:rsidR="002C42BC">
        <w:tc>
          <w:tcPr>
            <w:tcW w:w="1778" w:type="dxa"/>
          </w:tcPr>
          <w:p w:rsidR="002C42BC" w:rsidRDefault="00414819">
            <w:pPr>
              <w:pStyle w:val="Heading1"/>
            </w:pPr>
            <w:r>
              <w:t>Experience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1436861535"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68699791"/>
                </w:sdtPr>
                <w:sdtEndPr/>
                <w:sdtContent>
                  <w:p w:rsidR="00DB1773" w:rsidRPr="00313D94" w:rsidRDefault="00DB1773" w:rsidP="00DB1773">
                    <w:pPr>
                      <w:pStyle w:val="Heading2"/>
                      <w:rPr>
                        <w:lang w:val="fr-FR"/>
                      </w:rPr>
                    </w:pPr>
                    <w:r w:rsidRPr="00313D94">
                      <w:rPr>
                        <w:color w:val="595959" w:themeColor="text1" w:themeTint="A6"/>
                        <w:lang w:val="fr-FR"/>
                      </w:rPr>
                      <w:t>Double J. Marine Laplace, LA 70068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313D94">
                      <w:rPr>
                        <w:lang w:val="fr-FR"/>
                      </w:rPr>
                      <w:t xml:space="preserve"> </w:t>
                    </w:r>
                    <w:r w:rsidRPr="00DB1773">
                      <w:t>Fleet Deckhand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December 2013-January 2014 </w:t>
                    </w:r>
                  </w:p>
                  <w:p w:rsidR="005109FA" w:rsidRDefault="005109FA" w:rsidP="00DB1773">
                    <w:pPr>
                      <w:pStyle w:val="ResumeText"/>
                    </w:pP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•        Duties are general upkeep of vessel (washing, chipping, painting, cleaning) 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•        Tow work (handling rigging/building tow for </w:t>
                    </w:r>
                    <w:r w:rsidR="005109FA">
                      <w:t>Line boat</w:t>
                    </w:r>
                    <w:r w:rsidRPr="00DB1773">
                      <w:t>)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•        Fleet work (preparing barges for delivery local customers)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•        Assisting barge cleaners, mechanics and welders may </w:t>
                    </w:r>
                  </w:p>
                  <w:p w:rsidR="00DB1773" w:rsidRPr="005109FA" w:rsidRDefault="00DB1773" w:rsidP="00DB1773">
                    <w:pPr>
                      <w:pStyle w:val="ResumeText"/>
                      <w:rPr>
                        <w:b/>
                      </w:rPr>
                    </w:pPr>
                  </w:p>
                  <w:p w:rsidR="005109FA" w:rsidRPr="005109FA" w:rsidRDefault="00DB1773" w:rsidP="00DB1773">
                    <w:pPr>
                      <w:pStyle w:val="ResumeText"/>
                      <w:rPr>
                        <w:b/>
                      </w:rPr>
                    </w:pPr>
                    <w:r w:rsidRPr="005109FA">
                      <w:rPr>
                        <w:b/>
                      </w:rPr>
                      <w:t xml:space="preserve"> Brock Group Baton Rouge, LA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Painter Helper (Scaffolding) 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lastRenderedPageBreak/>
                      <w:t xml:space="preserve"> April 2013-November 2013</w:t>
                    </w:r>
                  </w:p>
                  <w:p w:rsidR="00DB1773" w:rsidRDefault="00DB1773" w:rsidP="00DB1773">
                    <w:pPr>
                      <w:pStyle w:val="ResumeText"/>
                    </w:pP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•        Responsible for preparing the work site, hauling paint, setting up scaffolding and ladders, laying paint runners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•        Responsible for assembling paint and tools and transporting them to work site 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>•        Rolling interior walls and ceilings.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•        Cutting in corners and trim with a brush.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•        Cleaning molded areas before applying any paint to ensure mold is dead.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•        Attaching exterior trim, siding, tongue and groove that has been stained and sealed, and shingles.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•        Filling nail and screw holes prior to finish coats. </w:t>
                    </w:r>
                  </w:p>
                  <w:p w:rsidR="00DB1773" w:rsidRPr="005109FA" w:rsidRDefault="00DB1773" w:rsidP="00DB1773">
                    <w:pPr>
                      <w:pStyle w:val="ResumeText"/>
                      <w:rPr>
                        <w:b/>
                      </w:rPr>
                    </w:pPr>
                  </w:p>
                  <w:p w:rsidR="00DB1773" w:rsidRPr="00313D94" w:rsidRDefault="00DB1773" w:rsidP="00DB1773">
                    <w:pPr>
                      <w:pStyle w:val="ResumeText"/>
                      <w:rPr>
                        <w:b/>
                        <w:lang w:val="fr-FR"/>
                      </w:rPr>
                    </w:pPr>
                    <w:r w:rsidRPr="00313D94">
                      <w:rPr>
                        <w:b/>
                        <w:lang w:val="fr-FR"/>
                      </w:rPr>
                      <w:t xml:space="preserve">St James Marine Vacherie, La 70090 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>Welder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January 2011 - February 2013</w:t>
                    </w:r>
                  </w:p>
                  <w:p w:rsidR="00DB1773" w:rsidRDefault="00DB1773" w:rsidP="00DB1773">
                    <w:pPr>
                      <w:pStyle w:val="ResumeText"/>
                    </w:pP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•        Operate safety equipment and use safe work habits.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•        Weld components in flat, vertical, or overhead positions. 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•        Weld fabricates fit metals. 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•        Weld using stick, mild steel, mg, and flux core. 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•        Fit and fabricate barges. </w:t>
                    </w:r>
                  </w:p>
                  <w:p w:rsidR="00DB1773" w:rsidRPr="005109FA" w:rsidRDefault="00DB1773" w:rsidP="00DB1773">
                    <w:pPr>
                      <w:pStyle w:val="ResumeText"/>
                      <w:rPr>
                        <w:b/>
                      </w:rPr>
                    </w:pPr>
                  </w:p>
                  <w:p w:rsidR="00DB1773" w:rsidRPr="005109FA" w:rsidRDefault="00DB1773" w:rsidP="00DB1773">
                    <w:pPr>
                      <w:pStyle w:val="ResumeText"/>
                      <w:rPr>
                        <w:b/>
                      </w:rPr>
                    </w:pPr>
                    <w:r w:rsidRPr="005109FA">
                      <w:rPr>
                        <w:b/>
                      </w:rPr>
                      <w:t xml:space="preserve">Sweet Tooth (C&amp;S) 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Vacherie, LA 70090 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Sales Associate August 2011 - Present </w:t>
                    </w:r>
                  </w:p>
                  <w:p w:rsidR="00DB1773" w:rsidRDefault="00DB1773" w:rsidP="00DB1773">
                    <w:pPr>
                      <w:pStyle w:val="ResumeText"/>
                    </w:pP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>•        Provide customer service by greeting and assisting customers, and responding to customer inquiries and complaints.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•        Monitor sales activities to ensure that customers receive satisfactory service and quality goods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>. •        Inventory stock and reorder when inventory drops to a specified level.</w:t>
                    </w:r>
                  </w:p>
                  <w:p w:rsidR="00DB1773" w:rsidRDefault="00DB1773" w:rsidP="00DB1773">
                    <w:pPr>
                      <w:pStyle w:val="ResumeText"/>
                    </w:pPr>
                  </w:p>
                  <w:p w:rsidR="00DB1773" w:rsidRPr="005109FA" w:rsidRDefault="00DB1773" w:rsidP="00DB1773">
                    <w:pPr>
                      <w:pStyle w:val="ResumeText"/>
                      <w:rPr>
                        <w:b/>
                      </w:rPr>
                    </w:pPr>
                    <w:r w:rsidRPr="00DB1773">
                      <w:t xml:space="preserve"> </w:t>
                    </w:r>
                    <w:r w:rsidRPr="005109FA">
                      <w:rPr>
                        <w:b/>
                      </w:rPr>
                      <w:t>New Orleans Chill, Laplace, La 70068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Sales Associate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 August 2010 - June 2012 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 xml:space="preserve">•        Provide customer service by greeting and assisting customers, and responding to customer inquiries and complaints. </w:t>
                    </w:r>
                  </w:p>
                  <w:p w:rsidR="00DB1773" w:rsidRDefault="00DB1773" w:rsidP="00DB1773">
                    <w:pPr>
                      <w:pStyle w:val="ResumeText"/>
                    </w:pPr>
                    <w:r w:rsidRPr="00DB1773">
                      <w:t>•        Direct and supervise employees engaged in sales, inventory-taking, reconciling cash receipts, or in performing services for customers.</w:t>
                    </w:r>
                  </w:p>
                  <w:p w:rsidR="002C42BC" w:rsidRDefault="00DB1773" w:rsidP="005109FA">
                    <w:pPr>
                      <w:pStyle w:val="ResumeText"/>
                    </w:pPr>
                    <w:r w:rsidRPr="00DB1773">
                      <w:lastRenderedPageBreak/>
                      <w:t xml:space="preserve"> •        Monitor sales activities to ensure that customers receive satisfactory service and quality goods.</w:t>
                    </w:r>
                  </w:p>
                </w:sdtContent>
              </w:sdt>
            </w:sdtContent>
          </w:sdt>
        </w:tc>
      </w:tr>
      <w:tr w:rsidR="002C42BC">
        <w:tc>
          <w:tcPr>
            <w:tcW w:w="1778" w:type="dxa"/>
          </w:tcPr>
          <w:p w:rsidR="002C42BC" w:rsidRDefault="00414819">
            <w:pPr>
              <w:pStyle w:val="Heading1"/>
            </w:pPr>
            <w:r>
              <w:lastRenderedPageBreak/>
              <w:t>Education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126388115"/>
                </w:sdtPr>
                <w:sdtEndPr/>
                <w:sdtContent>
                  <w:p w:rsidR="005109FA" w:rsidRPr="005109FA" w:rsidRDefault="005109FA" w:rsidP="005109FA">
                    <w:pPr>
                      <w:pStyle w:val="Heading2"/>
                      <w:rPr>
                        <w:b w:val="0"/>
                      </w:rPr>
                    </w:pPr>
                    <w:r w:rsidRPr="005109FA">
                      <w:rPr>
                        <w:rFonts w:asciiTheme="minorHAnsi" w:hAnsiTheme="minorHAnsi"/>
                      </w:rPr>
                      <w:t>St James HIGH SCHOOL</w:t>
                    </w:r>
                    <w:r w:rsidRPr="005109FA">
                      <w:rPr>
                        <w:b w:val="0"/>
                      </w:rPr>
                      <w:t xml:space="preserve">, </w:t>
                    </w:r>
                    <w:r w:rsidRPr="005109FA">
                      <w:rPr>
                        <w:rFonts w:asciiTheme="minorHAnsi" w:hAnsiTheme="minorHAnsi"/>
                        <w:b w:val="0"/>
                      </w:rPr>
                      <w:t>St. James, LA 70090,</w:t>
                    </w:r>
                    <w:r w:rsidR="000514F4">
                      <w:rPr>
                        <w:rFonts w:asciiTheme="minorHAnsi" w:hAnsiTheme="minorHAnsi"/>
                        <w:b w:val="0"/>
                      </w:rPr>
                      <w:t xml:space="preserve"> </w:t>
                    </w:r>
                    <w:r w:rsidRPr="005109FA">
                      <w:rPr>
                        <w:rFonts w:asciiTheme="minorHAnsi" w:hAnsiTheme="minorHAnsi"/>
                        <w:b w:val="0"/>
                      </w:rPr>
                      <w:t>High School Diploma, May 2011</w:t>
                    </w:r>
                    <w:r w:rsidRPr="005109FA">
                      <w:rPr>
                        <w:b w:val="0"/>
                      </w:rPr>
                      <w:t xml:space="preserve"> </w:t>
                    </w:r>
                  </w:p>
                  <w:p w:rsidR="005109FA" w:rsidRPr="005109FA" w:rsidRDefault="005109FA" w:rsidP="005109FA">
                    <w:pPr>
                      <w:rPr>
                        <w:sz w:val="22"/>
                        <w:szCs w:val="22"/>
                      </w:rPr>
                    </w:pPr>
                    <w:r w:rsidRPr="005109FA">
                      <w:rPr>
                        <w:b/>
                        <w:sz w:val="22"/>
                        <w:szCs w:val="22"/>
                      </w:rPr>
                      <w:t>SCL Technical,</w:t>
                    </w:r>
                    <w:r w:rsidRPr="005109FA">
                      <w:rPr>
                        <w:sz w:val="22"/>
                        <w:szCs w:val="22"/>
                      </w:rPr>
                      <w:t xml:space="preserve"> Reserve, LA 70068 , </w:t>
                    </w:r>
                    <w:r w:rsidRPr="005109FA">
                      <w:rPr>
                        <w:i/>
                        <w:iCs/>
                        <w:sz w:val="22"/>
                        <w:szCs w:val="22"/>
                      </w:rPr>
                      <w:t xml:space="preserve">Welding Candidate, Dec 2014 </w:t>
                    </w:r>
                  </w:p>
                  <w:p w:rsidR="002C42BC" w:rsidRDefault="00D313E7"/>
                </w:sdtContent>
              </w:sdt>
            </w:sdtContent>
          </w:sdt>
        </w:tc>
      </w:tr>
      <w:tr w:rsidR="002C42BC">
        <w:tc>
          <w:tcPr>
            <w:tcW w:w="1778" w:type="dxa"/>
          </w:tcPr>
          <w:p w:rsidR="002C42BC" w:rsidRDefault="00414819">
            <w:pPr>
              <w:pStyle w:val="Heading1"/>
            </w:pPr>
            <w:r>
              <w:t>References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1883713024"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368215953"/>
                </w:sdtPr>
                <w:sdtEndPr/>
                <w:sdtContent>
                  <w:p w:rsidR="002C42BC" w:rsidRPr="0055499D" w:rsidRDefault="00D313E7" w:rsidP="0055499D">
                    <w:pPr>
                      <w:pStyle w:val="Heading2"/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</w:pPr>
                    <w:proofErr w:type="spellStart"/>
                    <w: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>Johnell</w:t>
                    </w:r>
                    <w:proofErr w:type="spellEnd"/>
                    <w: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 Howard (504) 292-0107 Personal Known 3+</w:t>
                    </w:r>
                    <w:bookmarkStart w:id="0" w:name="_GoBack"/>
                    <w:bookmarkEnd w:id="0"/>
                  </w:p>
                  <w:p w:rsidR="00C41470" w:rsidRDefault="00C41470" w:rsidP="00C41470">
                    <w:proofErr w:type="spellStart"/>
                    <w:r>
                      <w:t>Angelle</w:t>
                    </w:r>
                    <w:proofErr w:type="spellEnd"/>
                    <w:r>
                      <w:t xml:space="preserve"> Smith (225) 288-7219 Occupational Known 2-5 years</w:t>
                    </w:r>
                  </w:p>
                  <w:p w:rsidR="00184BD3" w:rsidRDefault="00184BD3" w:rsidP="00C41470">
                    <w:r>
                      <w:t>Jordan Snipes (504) 360-0559 Occupational Known 1-2 years</w:t>
                    </w:r>
                  </w:p>
                  <w:p w:rsidR="002C42BC" w:rsidRDefault="00D313E7" w:rsidP="00425DB6"/>
                </w:sdtContent>
              </w:sdt>
            </w:sdtContent>
          </w:sdt>
        </w:tc>
      </w:tr>
      <w:tr w:rsidR="00D313E7">
        <w:tc>
          <w:tcPr>
            <w:tcW w:w="1778" w:type="dxa"/>
          </w:tcPr>
          <w:p w:rsidR="00D313E7" w:rsidRDefault="00D313E7">
            <w:pPr>
              <w:pStyle w:val="Heading1"/>
            </w:pPr>
          </w:p>
        </w:tc>
        <w:tc>
          <w:tcPr>
            <w:tcW w:w="472" w:type="dxa"/>
          </w:tcPr>
          <w:p w:rsidR="00D313E7" w:rsidRDefault="00D313E7"/>
        </w:tc>
        <w:tc>
          <w:tcPr>
            <w:tcW w:w="7830" w:type="dxa"/>
          </w:tcPr>
          <w:p w:rsidR="00D313E7" w:rsidRDefault="00D313E7" w:rsidP="0055499D">
            <w:pPr>
              <w:pStyle w:val="Heading2"/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</w:pPr>
          </w:p>
        </w:tc>
      </w:tr>
    </w:tbl>
    <w:p w:rsidR="002C42BC" w:rsidRDefault="002C42BC"/>
    <w:sectPr w:rsidR="002C42BC">
      <w:footerReference w:type="default" r:id="rId10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12FD" w:rsidRDefault="005712FD">
      <w:pPr>
        <w:spacing w:before="0" w:after="0" w:line="240" w:lineRule="auto"/>
      </w:pPr>
      <w:r>
        <w:separator/>
      </w:r>
    </w:p>
  </w:endnote>
  <w:endnote w:type="continuationSeparator" w:id="0">
    <w:p w:rsidR="005712FD" w:rsidRDefault="005712F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2BC" w:rsidRDefault="00414819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D313E7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12FD" w:rsidRDefault="005712FD">
      <w:pPr>
        <w:spacing w:before="0" w:after="0" w:line="240" w:lineRule="auto"/>
      </w:pPr>
      <w:r>
        <w:separator/>
      </w:r>
    </w:p>
  </w:footnote>
  <w:footnote w:type="continuationSeparator" w:id="0">
    <w:p w:rsidR="005712FD" w:rsidRDefault="005712FD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/>
  <w:attachedTemplate r:id="rId1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779"/>
    <w:rsid w:val="000514F4"/>
    <w:rsid w:val="0008217D"/>
    <w:rsid w:val="00184BD3"/>
    <w:rsid w:val="00215066"/>
    <w:rsid w:val="00216779"/>
    <w:rsid w:val="002C42BC"/>
    <w:rsid w:val="00313D94"/>
    <w:rsid w:val="00414819"/>
    <w:rsid w:val="00425DB6"/>
    <w:rsid w:val="005109FA"/>
    <w:rsid w:val="0055499D"/>
    <w:rsid w:val="005626B2"/>
    <w:rsid w:val="005712FD"/>
    <w:rsid w:val="005F233E"/>
    <w:rsid w:val="006C2F1C"/>
    <w:rsid w:val="00736499"/>
    <w:rsid w:val="0075464A"/>
    <w:rsid w:val="00C41470"/>
    <w:rsid w:val="00D313E7"/>
    <w:rsid w:val="00DB1773"/>
    <w:rsid w:val="00DE4143"/>
    <w:rsid w:val="00FA678E"/>
    <w:rsid w:val="00FC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8" w:qFormat="1"/>
    <w:lsdException w:name="heading 5" w:uiPriority="18" w:qFormat="1"/>
    <w:lsdException w:name="heading 6" w:uiPriority="18" w:qFormat="1"/>
    <w:lsdException w:name="heading 7" w:uiPriority="18" w:qFormat="1"/>
    <w:lsdException w:name="heading 8" w:uiPriority="18" w:qFormat="1"/>
    <w:lsdException w:name="heading 9" w:uiPriority="1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2"/>
    <w:lsdException w:name="footer" w:uiPriority="2"/>
    <w:lsdException w:name="caption" w:uiPriority="35" w:qFormat="1"/>
    <w:lsdException w:name="Title" w:uiPriority="10" w:unhideWhenUsed="0" w:qFormat="1"/>
    <w:lsdException w:name="Closing" w:uiPriority="8" w:qFormat="1"/>
    <w:lsdException w:name="Signature" w:uiPriority="8" w:qFormat="1"/>
    <w:lsdException w:name="Default Paragraph Font" w:uiPriority="1"/>
    <w:lsdException w:name="Subtitle" w:uiPriority="11" w:qFormat="1"/>
    <w:lsdException w:name="Salutation" w:uiPriority="8" w:qFormat="1"/>
    <w:lsdException w:name="Date" w:uiPriority="8" w:qFormat="1"/>
    <w:lsdException w:name="Strong" w:uiPriority="9" w:unhideWhenUsed="0" w:qFormat="1"/>
    <w:lsdException w:name="Emphasis" w:uiPriority="2" w:unhideWhenUsed="0" w:qFormat="1"/>
    <w:lsdException w:name="Table Grid" w:semiHidden="0" w:uiPriority="59" w:unhideWhenUsed="0"/>
    <w:lsdException w:name="Placeholder Text" w:unhideWhenUsed="0"/>
    <w:lsdException w:name="No Spacing" w:uiPriority="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Ind w:w="0" w:type="dxa"/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3D9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D94"/>
    <w:rPr>
      <w:rFonts w:ascii="Tahoma" w:hAnsi="Tahoma" w:cs="Tahoma"/>
      <w:kern w:val="2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8" w:qFormat="1"/>
    <w:lsdException w:name="heading 5" w:uiPriority="18" w:qFormat="1"/>
    <w:lsdException w:name="heading 6" w:uiPriority="18" w:qFormat="1"/>
    <w:lsdException w:name="heading 7" w:uiPriority="18" w:qFormat="1"/>
    <w:lsdException w:name="heading 8" w:uiPriority="18" w:qFormat="1"/>
    <w:lsdException w:name="heading 9" w:uiPriority="1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2"/>
    <w:lsdException w:name="footer" w:uiPriority="2"/>
    <w:lsdException w:name="caption" w:uiPriority="35" w:qFormat="1"/>
    <w:lsdException w:name="Title" w:uiPriority="10" w:unhideWhenUsed="0" w:qFormat="1"/>
    <w:lsdException w:name="Closing" w:uiPriority="8" w:qFormat="1"/>
    <w:lsdException w:name="Signature" w:uiPriority="8" w:qFormat="1"/>
    <w:lsdException w:name="Default Paragraph Font" w:uiPriority="1"/>
    <w:lsdException w:name="Subtitle" w:uiPriority="11" w:qFormat="1"/>
    <w:lsdException w:name="Salutation" w:uiPriority="8" w:qFormat="1"/>
    <w:lsdException w:name="Date" w:uiPriority="8" w:qFormat="1"/>
    <w:lsdException w:name="Strong" w:uiPriority="9" w:unhideWhenUsed="0" w:qFormat="1"/>
    <w:lsdException w:name="Emphasis" w:uiPriority="2" w:unhideWhenUsed="0" w:qFormat="1"/>
    <w:lsdException w:name="Table Grid" w:semiHidden="0" w:uiPriority="59" w:unhideWhenUsed="0"/>
    <w:lsdException w:name="Placeholder Text" w:unhideWhenUsed="0"/>
    <w:lsdException w:name="No Spacing" w:uiPriority="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Ind w:w="0" w:type="dxa"/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3D9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D94"/>
    <w:rPr>
      <w:rFonts w:ascii="Tahoma" w:hAnsi="Tahoma" w:cs="Tahoma"/>
      <w:kern w:val="2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weston\AppData\Roaming\Microsoft\Templates\Ba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E698BBC55C14FF29CA2AEFC2B264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75DD4-F84B-4E7A-8519-FB3800E1AB97}"/>
      </w:docPartPr>
      <w:docPartBody>
        <w:p w:rsidR="00C33C50" w:rsidRDefault="00F94EBD">
          <w:pPr>
            <w:pStyle w:val="2E698BBC55C14FF29CA2AEFC2B2645B7"/>
          </w:pPr>
          <w:r>
            <w:t>[Street Address]</w:t>
          </w:r>
        </w:p>
      </w:docPartBody>
    </w:docPart>
    <w:docPart>
      <w:docPartPr>
        <w:name w:val="E07F210A09A04C2AAF179CCECA04F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11441-4274-4595-B331-62863F5EDFAC}"/>
      </w:docPartPr>
      <w:docPartBody>
        <w:p w:rsidR="00C33C50" w:rsidRDefault="00F94EBD">
          <w:pPr>
            <w:pStyle w:val="E07F210A09A04C2AAF179CCECA04F077"/>
          </w:pPr>
          <w:r>
            <w:t>[City, ST ZIP Code]</w:t>
          </w:r>
        </w:p>
      </w:docPartBody>
    </w:docPart>
    <w:docPart>
      <w:docPartPr>
        <w:name w:val="F66B38A1504348CBA6525A8720D24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118084-FDA3-498A-BB27-2B7377C4A999}"/>
      </w:docPartPr>
      <w:docPartBody>
        <w:p w:rsidR="00C33C50" w:rsidRDefault="00F94EBD">
          <w:pPr>
            <w:pStyle w:val="F66B38A1504348CBA6525A8720D24FB8"/>
          </w:pPr>
          <w:r>
            <w:t>[Telephone]</w:t>
          </w:r>
        </w:p>
      </w:docPartBody>
    </w:docPart>
    <w:docPart>
      <w:docPartPr>
        <w:name w:val="3BE97B128FE9490CBCB81720BAB07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DAF1F-B42A-48D7-8F56-5394A6FBD054}"/>
      </w:docPartPr>
      <w:docPartBody>
        <w:p w:rsidR="00C33C50" w:rsidRDefault="00F94EBD">
          <w:pPr>
            <w:pStyle w:val="3BE97B128FE9490CBCB81720BAB076BF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E3A81636C88B413E95E468EC3EE01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46C705-C1CE-4D12-BBF1-D9AABF51AABC}"/>
      </w:docPartPr>
      <w:docPartBody>
        <w:p w:rsidR="00C33C50" w:rsidRDefault="00F94EBD">
          <w:pPr>
            <w:pStyle w:val="E3A81636C88B413E95E468EC3EE01EB9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CEB"/>
    <w:rsid w:val="00852CEB"/>
    <w:rsid w:val="00C33C50"/>
    <w:rsid w:val="00D86313"/>
    <w:rsid w:val="00F9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698BBC55C14FF29CA2AEFC2B2645B7">
    <w:name w:val="2E698BBC55C14FF29CA2AEFC2B2645B7"/>
  </w:style>
  <w:style w:type="paragraph" w:customStyle="1" w:styleId="E07F210A09A04C2AAF179CCECA04F077">
    <w:name w:val="E07F210A09A04C2AAF179CCECA04F077"/>
  </w:style>
  <w:style w:type="paragraph" w:customStyle="1" w:styleId="F66B38A1504348CBA6525A8720D24FB8">
    <w:name w:val="F66B38A1504348CBA6525A8720D24FB8"/>
  </w:style>
  <w:style w:type="paragraph" w:customStyle="1" w:styleId="C67FC3884B524F50AFEC2A9F014CCF05">
    <w:name w:val="C67FC3884B524F50AFEC2A9F014CCF05"/>
  </w:style>
  <w:style w:type="character" w:styleId="Emphasis">
    <w:name w:val="Emphasis"/>
    <w:basedOn w:val="DefaultParagraphFont"/>
    <w:uiPriority w:val="2"/>
    <w:unhideWhenUsed/>
    <w:qFormat/>
    <w:rPr>
      <w:color w:val="4F81BD" w:themeColor="accent1"/>
    </w:rPr>
  </w:style>
  <w:style w:type="paragraph" w:customStyle="1" w:styleId="3BE97B128FE9490CBCB81720BAB076BF">
    <w:name w:val="3BE97B128FE9490CBCB81720BAB076BF"/>
  </w:style>
  <w:style w:type="paragraph" w:customStyle="1" w:styleId="E3A81636C88B413E95E468EC3EE01EB9">
    <w:name w:val="E3A81636C88B413E95E468EC3EE01EB9"/>
  </w:style>
  <w:style w:type="paragraph" w:customStyle="1" w:styleId="7D57E513BDE3447385A3C3CF19915B12">
    <w:name w:val="7D57E513BDE3447385A3C3CF19915B12"/>
  </w:style>
  <w:style w:type="paragraph" w:customStyle="1" w:styleId="ResumeText">
    <w:name w:val="Resume Text"/>
    <w:basedOn w:val="Normal"/>
    <w:qFormat/>
    <w:pPr>
      <w:spacing w:before="40" w:after="40" w:line="288" w:lineRule="auto"/>
      <w:ind w:right="1440"/>
    </w:pPr>
    <w:rPr>
      <w:color w:val="595959" w:themeColor="text1" w:themeTint="A6"/>
      <w:kern w:val="20"/>
      <w:sz w:val="20"/>
    </w:rPr>
  </w:style>
  <w:style w:type="paragraph" w:customStyle="1" w:styleId="CA2901BA86E443F684E183F62B14B2C4">
    <w:name w:val="CA2901BA86E443F684E183F62B14B2C4"/>
  </w:style>
  <w:style w:type="character" w:styleId="PlaceholderText">
    <w:name w:val="Placeholder Text"/>
    <w:basedOn w:val="DefaultParagraphFont"/>
    <w:uiPriority w:val="99"/>
    <w:semiHidden/>
    <w:rsid w:val="00852CEB"/>
    <w:rPr>
      <w:color w:val="808080"/>
    </w:rPr>
  </w:style>
  <w:style w:type="paragraph" w:customStyle="1" w:styleId="52F63BE85CE54365A62B65CF6A045E9E">
    <w:name w:val="52F63BE85CE54365A62B65CF6A045E9E"/>
  </w:style>
  <w:style w:type="paragraph" w:customStyle="1" w:styleId="4D7CB7447F1E401F87BDE234D4F0082D">
    <w:name w:val="4D7CB7447F1E401F87BDE234D4F0082D"/>
  </w:style>
  <w:style w:type="paragraph" w:customStyle="1" w:styleId="FEC17AC281A7417A8A40100ED44C70F2">
    <w:name w:val="FEC17AC281A7417A8A40100ED44C70F2"/>
  </w:style>
  <w:style w:type="paragraph" w:customStyle="1" w:styleId="281BB0F7DACB4123A88FF4D3613BE148">
    <w:name w:val="281BB0F7DACB4123A88FF4D3613BE148"/>
  </w:style>
  <w:style w:type="paragraph" w:customStyle="1" w:styleId="9D628FE7AF874B12A2F838B93B2352CC">
    <w:name w:val="9D628FE7AF874B12A2F838B93B2352CC"/>
  </w:style>
  <w:style w:type="paragraph" w:customStyle="1" w:styleId="22E84F8CF76046529FE357D3DFBE82FB">
    <w:name w:val="22E84F8CF76046529FE357D3DFBE82FB"/>
  </w:style>
  <w:style w:type="paragraph" w:customStyle="1" w:styleId="BB7DA25575944BE7A3D73A27F9A6E6DF">
    <w:name w:val="BB7DA25575944BE7A3D73A27F9A6E6DF"/>
  </w:style>
  <w:style w:type="paragraph" w:customStyle="1" w:styleId="EEDE97CF32174A1780E2DD091F601D4C">
    <w:name w:val="EEDE97CF32174A1780E2DD091F601D4C"/>
  </w:style>
  <w:style w:type="paragraph" w:customStyle="1" w:styleId="9478185B23194EAD95CEE92E01E11D6D">
    <w:name w:val="9478185B23194EAD95CEE92E01E11D6D"/>
  </w:style>
  <w:style w:type="paragraph" w:customStyle="1" w:styleId="769838FB776647B4A91DC5A4D7D037DE">
    <w:name w:val="769838FB776647B4A91DC5A4D7D037DE"/>
  </w:style>
  <w:style w:type="paragraph" w:customStyle="1" w:styleId="FED0CD83787345C2A9AE2569E5BF143A">
    <w:name w:val="FED0CD83787345C2A9AE2569E5BF143A"/>
  </w:style>
  <w:style w:type="paragraph" w:customStyle="1" w:styleId="00BACA7474E248578CB98B66ADDDFE98">
    <w:name w:val="00BACA7474E248578CB98B66ADDDFE98"/>
    <w:rsid w:val="00852CEB"/>
  </w:style>
  <w:style w:type="paragraph" w:customStyle="1" w:styleId="F4CC93198AF84C6CA9B7EB04F01037E3">
    <w:name w:val="F4CC93198AF84C6CA9B7EB04F01037E3"/>
    <w:rsid w:val="00852CEB"/>
  </w:style>
  <w:style w:type="paragraph" w:customStyle="1" w:styleId="6C139414010B40169622D9E2C9D1FD1A">
    <w:name w:val="6C139414010B40169622D9E2C9D1FD1A"/>
    <w:rsid w:val="00852CEB"/>
  </w:style>
  <w:style w:type="paragraph" w:customStyle="1" w:styleId="F9A2754F70D042B0986821B5E4C1C629">
    <w:name w:val="F9A2754F70D042B0986821B5E4C1C629"/>
    <w:rsid w:val="00852CEB"/>
  </w:style>
  <w:style w:type="paragraph" w:customStyle="1" w:styleId="FD7A5A59B3CA46078A5407633B66FEF2">
    <w:name w:val="FD7A5A59B3CA46078A5407633B66FEF2"/>
    <w:rsid w:val="00852CEB"/>
  </w:style>
  <w:style w:type="paragraph" w:customStyle="1" w:styleId="324B102860A64C81BB003B24738DABEE">
    <w:name w:val="324B102860A64C81BB003B24738DABEE"/>
    <w:rsid w:val="00852CE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698BBC55C14FF29CA2AEFC2B2645B7">
    <w:name w:val="2E698BBC55C14FF29CA2AEFC2B2645B7"/>
  </w:style>
  <w:style w:type="paragraph" w:customStyle="1" w:styleId="E07F210A09A04C2AAF179CCECA04F077">
    <w:name w:val="E07F210A09A04C2AAF179CCECA04F077"/>
  </w:style>
  <w:style w:type="paragraph" w:customStyle="1" w:styleId="F66B38A1504348CBA6525A8720D24FB8">
    <w:name w:val="F66B38A1504348CBA6525A8720D24FB8"/>
  </w:style>
  <w:style w:type="paragraph" w:customStyle="1" w:styleId="C67FC3884B524F50AFEC2A9F014CCF05">
    <w:name w:val="C67FC3884B524F50AFEC2A9F014CCF05"/>
  </w:style>
  <w:style w:type="character" w:styleId="Emphasis">
    <w:name w:val="Emphasis"/>
    <w:basedOn w:val="DefaultParagraphFont"/>
    <w:uiPriority w:val="2"/>
    <w:unhideWhenUsed/>
    <w:qFormat/>
    <w:rPr>
      <w:color w:val="4F81BD" w:themeColor="accent1"/>
    </w:rPr>
  </w:style>
  <w:style w:type="paragraph" w:customStyle="1" w:styleId="3BE97B128FE9490CBCB81720BAB076BF">
    <w:name w:val="3BE97B128FE9490CBCB81720BAB076BF"/>
  </w:style>
  <w:style w:type="paragraph" w:customStyle="1" w:styleId="E3A81636C88B413E95E468EC3EE01EB9">
    <w:name w:val="E3A81636C88B413E95E468EC3EE01EB9"/>
  </w:style>
  <w:style w:type="paragraph" w:customStyle="1" w:styleId="7D57E513BDE3447385A3C3CF19915B12">
    <w:name w:val="7D57E513BDE3447385A3C3CF19915B12"/>
  </w:style>
  <w:style w:type="paragraph" w:customStyle="1" w:styleId="ResumeText">
    <w:name w:val="Resume Text"/>
    <w:basedOn w:val="Normal"/>
    <w:qFormat/>
    <w:pPr>
      <w:spacing w:before="40" w:after="40" w:line="288" w:lineRule="auto"/>
      <w:ind w:right="1440"/>
    </w:pPr>
    <w:rPr>
      <w:color w:val="595959" w:themeColor="text1" w:themeTint="A6"/>
      <w:kern w:val="20"/>
      <w:sz w:val="20"/>
    </w:rPr>
  </w:style>
  <w:style w:type="paragraph" w:customStyle="1" w:styleId="CA2901BA86E443F684E183F62B14B2C4">
    <w:name w:val="CA2901BA86E443F684E183F62B14B2C4"/>
  </w:style>
  <w:style w:type="character" w:styleId="PlaceholderText">
    <w:name w:val="Placeholder Text"/>
    <w:basedOn w:val="DefaultParagraphFont"/>
    <w:uiPriority w:val="99"/>
    <w:semiHidden/>
    <w:rsid w:val="00852CEB"/>
    <w:rPr>
      <w:color w:val="808080"/>
    </w:rPr>
  </w:style>
  <w:style w:type="paragraph" w:customStyle="1" w:styleId="52F63BE85CE54365A62B65CF6A045E9E">
    <w:name w:val="52F63BE85CE54365A62B65CF6A045E9E"/>
  </w:style>
  <w:style w:type="paragraph" w:customStyle="1" w:styleId="4D7CB7447F1E401F87BDE234D4F0082D">
    <w:name w:val="4D7CB7447F1E401F87BDE234D4F0082D"/>
  </w:style>
  <w:style w:type="paragraph" w:customStyle="1" w:styleId="FEC17AC281A7417A8A40100ED44C70F2">
    <w:name w:val="FEC17AC281A7417A8A40100ED44C70F2"/>
  </w:style>
  <w:style w:type="paragraph" w:customStyle="1" w:styleId="281BB0F7DACB4123A88FF4D3613BE148">
    <w:name w:val="281BB0F7DACB4123A88FF4D3613BE148"/>
  </w:style>
  <w:style w:type="paragraph" w:customStyle="1" w:styleId="9D628FE7AF874B12A2F838B93B2352CC">
    <w:name w:val="9D628FE7AF874B12A2F838B93B2352CC"/>
  </w:style>
  <w:style w:type="paragraph" w:customStyle="1" w:styleId="22E84F8CF76046529FE357D3DFBE82FB">
    <w:name w:val="22E84F8CF76046529FE357D3DFBE82FB"/>
  </w:style>
  <w:style w:type="paragraph" w:customStyle="1" w:styleId="BB7DA25575944BE7A3D73A27F9A6E6DF">
    <w:name w:val="BB7DA25575944BE7A3D73A27F9A6E6DF"/>
  </w:style>
  <w:style w:type="paragraph" w:customStyle="1" w:styleId="EEDE97CF32174A1780E2DD091F601D4C">
    <w:name w:val="EEDE97CF32174A1780E2DD091F601D4C"/>
  </w:style>
  <w:style w:type="paragraph" w:customStyle="1" w:styleId="9478185B23194EAD95CEE92E01E11D6D">
    <w:name w:val="9478185B23194EAD95CEE92E01E11D6D"/>
  </w:style>
  <w:style w:type="paragraph" w:customStyle="1" w:styleId="769838FB776647B4A91DC5A4D7D037DE">
    <w:name w:val="769838FB776647B4A91DC5A4D7D037DE"/>
  </w:style>
  <w:style w:type="paragraph" w:customStyle="1" w:styleId="FED0CD83787345C2A9AE2569E5BF143A">
    <w:name w:val="FED0CD83787345C2A9AE2569E5BF143A"/>
  </w:style>
  <w:style w:type="paragraph" w:customStyle="1" w:styleId="00BACA7474E248578CB98B66ADDDFE98">
    <w:name w:val="00BACA7474E248578CB98B66ADDDFE98"/>
    <w:rsid w:val="00852CEB"/>
  </w:style>
  <w:style w:type="paragraph" w:customStyle="1" w:styleId="F4CC93198AF84C6CA9B7EB04F01037E3">
    <w:name w:val="F4CC93198AF84C6CA9B7EB04F01037E3"/>
    <w:rsid w:val="00852CEB"/>
  </w:style>
  <w:style w:type="paragraph" w:customStyle="1" w:styleId="6C139414010B40169622D9E2C9D1FD1A">
    <w:name w:val="6C139414010B40169622D9E2C9D1FD1A"/>
    <w:rsid w:val="00852CEB"/>
  </w:style>
  <w:style w:type="paragraph" w:customStyle="1" w:styleId="F9A2754F70D042B0986821B5E4C1C629">
    <w:name w:val="F9A2754F70D042B0986821B5E4C1C629"/>
    <w:rsid w:val="00852CEB"/>
  </w:style>
  <w:style w:type="paragraph" w:customStyle="1" w:styleId="FD7A5A59B3CA46078A5407633B66FEF2">
    <w:name w:val="FD7A5A59B3CA46078A5407633B66FEF2"/>
    <w:rsid w:val="00852CEB"/>
  </w:style>
  <w:style w:type="paragraph" w:customStyle="1" w:styleId="324B102860A64C81BB003B24738DABEE">
    <w:name w:val="324B102860A64C81BB003B24738DABEE"/>
    <w:rsid w:val="00852C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8877 Richmond Dr.</CompanyAddress>
  <CompanyPhone>225.448.7094</CompanyPhone>
  <CompanyFax/>
  <CompanyEmail>Domengham1@gmail.com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439260-127A-4477-B805-24A05066C2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resume</Template>
  <TotalTime>0</TotalTime>
  <Pages>3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dominique engham</dc:creator>
  <cp:keywords/>
  <cp:lastModifiedBy>Howard, Janell (external)</cp:lastModifiedBy>
  <cp:revision>10</cp:revision>
  <dcterms:created xsi:type="dcterms:W3CDTF">2014-01-29T17:53:00Z</dcterms:created>
  <dcterms:modified xsi:type="dcterms:W3CDTF">2014-03-25T15:29:00Z</dcterms:modified>
  <cp:category>Laplace, La 70068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