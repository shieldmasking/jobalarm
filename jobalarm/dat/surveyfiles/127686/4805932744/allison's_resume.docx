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27B" w:rsidRDefault="008D283C">
      <w:pPr>
        <w:pStyle w:val="SectionHeading"/>
      </w:pPr>
      <w:r>
        <w:rPr>
          <w:noProof/>
          <w:lang w:eastAsia="en-US"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oup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Your Name"/>
                                <w:tag w:val=""/>
                                <w:id w:val="17716448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:rsidR="007A027B" w:rsidRDefault="00F432C4">
                                  <w:pPr>
                                    <w:pStyle w:val="Name"/>
                                  </w:pPr>
                                  <w:r>
                                    <w:t>Allison Dark</w:t>
                                  </w:r>
                                </w:p>
                              </w:sdtContent>
                            </w:sdt>
                            <w:p w:rsidR="007A027B" w:rsidRDefault="007A027B" w:rsidP="00F432C4">
                              <w:pPr>
                                <w:pStyle w:val="KeyPoint"/>
                                <w:numPr>
                                  <w:ilvl w:val="0"/>
                                  <w:numId w:val="0"/>
                                </w:numPr>
                                <w:ind w:left="360"/>
                              </w:pPr>
                            </w:p>
                            <w:p w:rsidR="007A027B" w:rsidRDefault="00663FC8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CVT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027B" w:rsidRDefault="007A027B"/>
                            <w:p w:rsidR="007A027B" w:rsidRDefault="00F432C4">
                              <w:pPr>
                                <w:pStyle w:val="ContactInfo"/>
                              </w:pPr>
                              <w:r>
                                <w:t>480-593-2744</w:t>
                              </w:r>
                              <w:r w:rsidR="00A16F0C">
                                <w:t xml:space="preserve"> or 480-247-3787</w:t>
                              </w:r>
                            </w:p>
                            <w:sdt>
                              <w:sdtPr>
                                <w:alias w:val="Email"/>
                                <w:tag w:val=""/>
                                <w:id w:val="2087269705"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7A027B" w:rsidRDefault="00F432C4">
                                  <w:pPr>
                                    <w:pStyle w:val="ContactInfo"/>
                                  </w:pPr>
                                  <w:r>
                                    <w:t>Camelot5263@aol.com</w:t>
                                  </w:r>
                                </w:p>
                              </w:sdtContent>
                            </w:sdt>
                            <w:p w:rsidR="007A027B" w:rsidRDefault="007A027B">
                              <w:pPr>
                                <w:pStyle w:val="ContactInf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id="Group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9050;height:42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zy0cMA&#10;AADbAAAADwAAAGRycy9kb3ducmV2LnhtbERPTUvDQBC9C/6HZQre7CY9iKTdFrEt9KBWWwW9jdkx&#10;CWZnw+40Tf99tyB4m8f7nNlicK3qKcTGs4F8nIEiLr1tuDLwvl/f3oOKgmyx9UwGThRhMb++mmFh&#10;/ZHfqN9JpVIIxwIN1CJdoXUsa3IYx74jTtyPDw4lwVBpG/CYwl2rJ1l2px02nBpq7OixpvJ3d3AG&#10;2s8Ynr4z+eqX1bO8bvXhY5W/GHMzGh6moIQG+Rf/uTc2zc/h8ks6QM/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zy0cMAAADbAAAADwAAAAAAAAAAAAAAAACYAgAAZHJzL2Rv&#10;d25yZXYueG1sUEsFBgAAAAAEAAQA9QAAAIgDAAAAAA==&#10;" filled="f" stroked="f" strokeweight=".5pt">
                  <v:textbox inset="0,0,0,0">
                    <w:txbxContent>
                      <w:sdt>
                        <w:sdtPr>
                          <w:alias w:val="Your Name"/>
                          <w:tag w:val=""/>
                          <w:id w:val="17716448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:rsidR="007A027B" w:rsidRDefault="00F432C4">
                            <w:pPr>
                              <w:pStyle w:val="Name"/>
                            </w:pPr>
                            <w:r>
                              <w:t>Allison Dark</w:t>
                            </w:r>
                          </w:p>
                        </w:sdtContent>
                      </w:sdt>
                      <w:p w:rsidR="007A027B" w:rsidRDefault="007A027B" w:rsidP="00F432C4">
                        <w:pPr>
                          <w:pStyle w:val="KeyPoint"/>
                          <w:numPr>
                            <w:ilvl w:val="0"/>
                            <w:numId w:val="0"/>
                          </w:numPr>
                          <w:ind w:left="360"/>
                        </w:pPr>
                      </w:p>
                      <w:p w:rsidR="007A027B" w:rsidRDefault="00663FC8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r>
                          <w:t>CVT</w:t>
                        </w:r>
                      </w:p>
                    </w:txbxContent>
                  </v:textbox>
                </v:shape>
                <v:shape id="Text Box 12" o:spid="_x0000_s1028" type="#_x0000_t202" style="position:absolute;top:44291;width:19050;height:4248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yLQsMA&#10;AADbAAAADwAAAGRycy9kb3ducmV2LnhtbERPS2vCQBC+F/wPyxS81Y1Kg0RXKUqpQg+Nr/M0O02C&#10;2dmQ3Tzsr+8WCr3Nx/ec1WYwleiocaVlBdNJBII4s7rkXMH59Pq0AOE8ssbKMim4k4PNevSwwkTb&#10;nlPqjj4XIYRdggoK7+tESpcVZNBNbE0cuC/bGPQBNrnUDfYh3FRyFkWxNFhyaCiwpm1B2e3YGgUf&#10;35+X+P3a3vvdYdeldHtrn6dzpcaPw8sShKfB/4v/3Hsd5s/g95dw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yLQsMAAADbAAAADwAAAAAAAAAAAAAAAACYAgAAZHJzL2Rv&#10;d25yZXYueG1sUEsFBgAAAAAEAAQA9QAAAIgDAAAAAA==&#10;" filled="f" stroked="f" strokeweight=".5pt">
                  <v:textbox inset="0,0,0,0">
                    <w:txbxContent>
                      <w:p w:rsidR="007A027B" w:rsidRDefault="007A027B"/>
                      <w:p w:rsidR="007A027B" w:rsidRDefault="00F432C4">
                        <w:pPr>
                          <w:pStyle w:val="ContactInfo"/>
                        </w:pPr>
                        <w:r>
                          <w:t>480-593-2744</w:t>
                        </w:r>
                        <w:r w:rsidR="00A16F0C">
                          <w:t xml:space="preserve"> or 480-247-3787</w:t>
                        </w:r>
                      </w:p>
                      <w:sdt>
                        <w:sdtPr>
                          <w:alias w:val="Email"/>
                          <w:tag w:val=""/>
                          <w:id w:val="2087269705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p w:rsidR="007A027B" w:rsidRDefault="00F432C4">
                            <w:pPr>
                              <w:pStyle w:val="ContactInfo"/>
                            </w:pPr>
                            <w:r>
                              <w:t>Camelot5263@aol.com</w:t>
                            </w:r>
                          </w:p>
                        </w:sdtContent>
                      </w:sdt>
                      <w:p w:rsidR="007A027B" w:rsidRDefault="007A027B">
                        <w:pPr>
                          <w:pStyle w:val="ContactInfo"/>
                        </w:pPr>
                      </w:p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t>Objective</w:t>
      </w:r>
    </w:p>
    <w:p w:rsidR="007A027B" w:rsidRDefault="00F432C4" w:rsidP="00F432C4">
      <w:r>
        <w:t>Seeking a position where I can utilize my skills and knowledge in the veterinary field.</w:t>
      </w:r>
    </w:p>
    <w:p w:rsidR="002F3D8B" w:rsidRDefault="008D283C">
      <w:pPr>
        <w:pStyle w:val="SectionHeading"/>
      </w:pPr>
      <w:r>
        <w:t>Experience</w:t>
      </w:r>
    </w:p>
    <w:sdt>
      <w:sdtPr>
        <w:rPr>
          <w:sz w:val="20"/>
        </w:rPr>
        <w:id w:val="-1472127747"/>
      </w:sdtPr>
      <w:sdtEndPr/>
      <w:sdtContent>
        <w:sdt>
          <w:sdtPr>
            <w:rPr>
              <w:sz w:val="20"/>
            </w:rPr>
            <w:id w:val="-1260518174"/>
          </w:sdtPr>
          <w:sdtEndPr/>
          <w:sdtContent>
            <w:p w:rsidR="001738C8" w:rsidRDefault="001738C8" w:rsidP="002F3D8B">
              <w:pPr>
                <w:pStyle w:val="ResumeDate"/>
                <w:rPr>
                  <w:sz w:val="20"/>
                </w:rPr>
              </w:pPr>
            </w:p>
            <w:p w:rsidR="002F3D8B" w:rsidRDefault="00663FC8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Emergency Animal Clinic-Gilbert</w:t>
              </w:r>
            </w:p>
            <w:p w:rsidR="001738C8" w:rsidRDefault="00663FC8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CVT</w:t>
              </w:r>
            </w:p>
            <w:p w:rsidR="001738C8" w:rsidRDefault="001738C8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03/14 to Current</w:t>
              </w:r>
            </w:p>
            <w:p w:rsidR="001738C8" w:rsidRDefault="001738C8" w:rsidP="002F3D8B">
              <w:pPr>
                <w:pStyle w:val="ResumeDate"/>
                <w:rPr>
                  <w:sz w:val="20"/>
                </w:rPr>
              </w:pPr>
            </w:p>
            <w:p w:rsidR="001738C8" w:rsidRDefault="001738C8" w:rsidP="002F3D8B">
              <w:pPr>
                <w:pStyle w:val="ResumeDate"/>
                <w:rPr>
                  <w:sz w:val="20"/>
                </w:rPr>
              </w:pP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  <w:proofErr w:type="spellStart"/>
              <w:r>
                <w:rPr>
                  <w:sz w:val="20"/>
                </w:rPr>
                <w:t>Banfield</w:t>
              </w:r>
              <w:proofErr w:type="spellEnd"/>
              <w:r>
                <w:rPr>
                  <w:sz w:val="20"/>
                </w:rPr>
                <w:t xml:space="preserve"> Pet Hospital</w:t>
              </w: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Veterinary Technician</w:t>
              </w: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10/13 to 03/14</w:t>
              </w: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</w:p>
            <w:p w:rsidR="002F3D8B" w:rsidRDefault="002F3D8B" w:rsidP="002F3D8B">
              <w:pPr>
                <w:pStyle w:val="ResumeDate"/>
                <w:rPr>
                  <w:sz w:val="24"/>
                  <w:szCs w:val="24"/>
                </w:rPr>
              </w:pPr>
              <w:r w:rsidRPr="00F432C4">
                <w:rPr>
                  <w:sz w:val="24"/>
                  <w:szCs w:val="24"/>
                </w:rPr>
                <w:t>Seville Veterinary Hospital</w:t>
              </w:r>
            </w:p>
            <w:p w:rsidR="002F3D8B" w:rsidRDefault="002F3D8B" w:rsidP="002F3D8B">
              <w:pPr>
                <w:pStyle w:val="ResumeDate"/>
                <w:rPr>
                  <w:sz w:val="20"/>
                </w:rPr>
              </w:pPr>
              <w:r w:rsidRPr="00F432C4">
                <w:rPr>
                  <w:sz w:val="20"/>
                </w:rPr>
                <w:t>Veterinary Technician</w:t>
              </w:r>
            </w:p>
            <w:p w:rsidR="002F3D8B" w:rsidRPr="003A6D35" w:rsidRDefault="002F3D8B" w:rsidP="002F3D8B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03/13 to 10/13</w:t>
              </w: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/>
              </w:pP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t>1</w:t>
              </w:r>
              <w:r w:rsidRPr="00F432C4">
                <w:rPr>
                  <w:sz w:val="24"/>
                  <w:szCs w:val="24"/>
                  <w:vertAlign w:val="superscript"/>
                </w:rPr>
                <w:t>st</w:t>
              </w:r>
              <w:r>
                <w:rPr>
                  <w:sz w:val="24"/>
                  <w:szCs w:val="24"/>
                </w:rPr>
                <w:t xml:space="preserve"> Emergency Pet Care</w:t>
              </w: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Veterinary Technician</w:t>
              </w: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01/12 to 03/13</w:t>
              </w: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t>Clovis Pet Hospital</w:t>
              </w:r>
            </w:p>
            <w:p w:rsidR="002F3D8B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Head Veterinary Technician</w:t>
              </w:r>
            </w:p>
            <w:p w:rsidR="002F3D8B" w:rsidRPr="00F432C4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03/2002 to 05/11</w:t>
              </w:r>
            </w:p>
            <w:p w:rsidR="002F3D8B" w:rsidRPr="00F432C4" w:rsidRDefault="002F3D8B" w:rsidP="002F3D8B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</w:p>
            <w:p w:rsidR="002F3D8B" w:rsidRDefault="00F06E95" w:rsidP="002F3D8B">
              <w:pPr>
                <w:pStyle w:val="ListBullet"/>
                <w:numPr>
                  <w:ilvl w:val="0"/>
                  <w:numId w:val="0"/>
                </w:numPr>
                <w:ind w:left="216"/>
              </w:pPr>
            </w:p>
          </w:sdtContent>
        </w:sdt>
      </w:sdtContent>
    </w:sdt>
    <w:p w:rsidR="002F3D8B" w:rsidRPr="002F3D8B" w:rsidRDefault="002F3D8B">
      <w:pPr>
        <w:pStyle w:val="SectionHeading"/>
        <w:rPr>
          <w:b/>
        </w:rPr>
      </w:pPr>
    </w:p>
    <w:p w:rsidR="002F3D8B" w:rsidRDefault="002F3D8B">
      <w:pPr>
        <w:pStyle w:val="SectionHeading"/>
      </w:pPr>
    </w:p>
    <w:p w:rsidR="002F3D8B" w:rsidRDefault="002F3D8B">
      <w:pPr>
        <w:pStyle w:val="SectionHeading"/>
      </w:pPr>
    </w:p>
    <w:p w:rsidR="007A027B" w:rsidRPr="00F432C4" w:rsidRDefault="008D283C" w:rsidP="00F432C4">
      <w:pPr>
        <w:pStyle w:val="SectionHeading"/>
      </w:pPr>
      <w:r>
        <w:t>Education</w:t>
      </w:r>
    </w:p>
    <w:sdt>
      <w:sdtPr>
        <w:rPr>
          <w:sz w:val="20"/>
        </w:rPr>
        <w:id w:val="-93781616"/>
      </w:sdtPr>
      <w:sdtEndPr/>
      <w:sdtContent>
        <w:sdt>
          <w:sdtPr>
            <w:rPr>
              <w:sz w:val="20"/>
            </w:rPr>
            <w:id w:val="301266699"/>
          </w:sdtPr>
          <w:sdtEndPr/>
          <w:sdtContent>
            <w:p w:rsidR="00F06E95" w:rsidRDefault="00F06E95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Current</w:t>
              </w:r>
            </w:p>
            <w:p w:rsidR="00F06E95" w:rsidRDefault="00F06E95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Tarleton State University</w:t>
              </w:r>
            </w:p>
            <w:p w:rsidR="00F06E95" w:rsidRDefault="00F06E95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Stephenville, TX</w:t>
              </w:r>
            </w:p>
            <w:p w:rsidR="00F06E95" w:rsidRDefault="00F06E95">
              <w:pPr>
                <w:pStyle w:val="ResumeDate"/>
                <w:rPr>
                  <w:sz w:val="20"/>
                </w:rPr>
              </w:pPr>
              <w:r>
                <w:rPr>
                  <w:sz w:val="20"/>
                </w:rPr>
                <w:t>B.A.S Veterinary Technology</w:t>
              </w:r>
            </w:p>
            <w:p w:rsidR="00F06E95" w:rsidRDefault="00F06E95">
              <w:pPr>
                <w:pStyle w:val="ResumeDate"/>
                <w:rPr>
                  <w:sz w:val="20"/>
                </w:rPr>
              </w:pPr>
              <w:bookmarkStart w:id="0" w:name="_GoBack"/>
              <w:bookmarkEnd w:id="0"/>
            </w:p>
            <w:p w:rsidR="007A027B" w:rsidRDefault="00F432C4">
              <w:pPr>
                <w:pStyle w:val="ResumeDate"/>
              </w:pPr>
              <w:r>
                <w:t>04/200</w:t>
              </w:r>
              <w:r w:rsidR="002F3D8B">
                <w:t>0</w:t>
              </w:r>
              <w:r>
                <w:t xml:space="preserve"> to 03/2002</w:t>
              </w:r>
            </w:p>
            <w:p w:rsidR="007A027B" w:rsidRDefault="00F432C4">
              <w:pPr>
                <w:pStyle w:val="Subsection"/>
              </w:pPr>
              <w:r>
                <w:t>San Joaquin Valley College</w:t>
              </w:r>
            </w:p>
            <w:p w:rsidR="00F432C4" w:rsidRDefault="00F432C4">
              <w:pPr>
                <w:pStyle w:val="Subsection"/>
              </w:pPr>
              <w:r>
                <w:t>Fresno, Ca.</w:t>
              </w:r>
            </w:p>
            <w:p w:rsidR="007A027B" w:rsidRDefault="00F432C4">
              <w:pPr>
                <w:pStyle w:val="Description"/>
              </w:pPr>
              <w:r>
                <w:t>A.S Veterinary Technology</w:t>
              </w:r>
            </w:p>
            <w:p w:rsidR="007A027B" w:rsidRDefault="00F06E95" w:rsidP="00F06E95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</w:p>
          </w:sdtContent>
        </w:sdt>
      </w:sdtContent>
    </w:sdt>
    <w:p w:rsidR="007A027B" w:rsidRDefault="008D283C">
      <w:pPr>
        <w:pStyle w:val="SectionHeading"/>
      </w:pPr>
      <w:r>
        <w:t>References</w:t>
      </w:r>
    </w:p>
    <w:p w:rsidR="007A027B" w:rsidRDefault="00663FC8">
      <w:r>
        <w:t>Tina Shultz – 480-323-5737</w:t>
      </w:r>
    </w:p>
    <w:p w:rsidR="00663FC8" w:rsidRDefault="00663FC8">
      <w:proofErr w:type="spellStart"/>
      <w:r>
        <w:t>CeCe</w:t>
      </w:r>
      <w:proofErr w:type="spellEnd"/>
      <w:r>
        <w:t xml:space="preserve"> </w:t>
      </w:r>
      <w:proofErr w:type="spellStart"/>
      <w:r>
        <w:t>Baldonado</w:t>
      </w:r>
      <w:proofErr w:type="spellEnd"/>
      <w:r>
        <w:t>- 602-717-7513</w:t>
      </w:r>
    </w:p>
    <w:sectPr w:rsidR="00663FC8">
      <w:headerReference w:type="default" r:id="rId10"/>
      <w:footerReference w:type="default" r:id="rId11"/>
      <w:headerReference w:type="first" r:id="rId12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905" w:rsidRDefault="00293905">
      <w:pPr>
        <w:spacing w:after="0" w:line="240" w:lineRule="auto"/>
      </w:pPr>
      <w:r>
        <w:separator/>
      </w:r>
    </w:p>
  </w:endnote>
  <w:endnote w:type="continuationSeparator" w:id="0">
    <w:p w:rsidR="00293905" w:rsidRDefault="0029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A027B" w:rsidRDefault="008D283C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06E95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7A027B" w:rsidRDefault="008D283C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06E95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905" w:rsidRDefault="00293905">
      <w:pPr>
        <w:spacing w:after="0" w:line="240" w:lineRule="auto"/>
      </w:pPr>
      <w:r>
        <w:separator/>
      </w:r>
    </w:p>
  </w:footnote>
  <w:footnote w:type="continuationSeparator" w:id="0">
    <w:p w:rsidR="00293905" w:rsidRDefault="0029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18C064BB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5E4556FC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2C4"/>
    <w:rsid w:val="000025F4"/>
    <w:rsid w:val="0004326D"/>
    <w:rsid w:val="001738C8"/>
    <w:rsid w:val="001A67E8"/>
    <w:rsid w:val="00293905"/>
    <w:rsid w:val="002F0F5C"/>
    <w:rsid w:val="002F3D8B"/>
    <w:rsid w:val="003A6D35"/>
    <w:rsid w:val="006436BE"/>
    <w:rsid w:val="00663FC8"/>
    <w:rsid w:val="007A027B"/>
    <w:rsid w:val="008C573D"/>
    <w:rsid w:val="008D283C"/>
    <w:rsid w:val="00972786"/>
    <w:rsid w:val="009C169A"/>
    <w:rsid w:val="00A16F0C"/>
    <w:rsid w:val="00B14CAD"/>
    <w:rsid w:val="00BD506E"/>
    <w:rsid w:val="00EA0949"/>
    <w:rsid w:val="00F06E95"/>
    <w:rsid w:val="00F3737D"/>
    <w:rsid w:val="00F4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4E9221A-0D44-4A93-92CB-66595697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ison\Downloads\TS102835065.dotx" TargetMode="External"/></Relationship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Camelot5263@aol.com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00A676-D251-4A8C-8FD8-5C9F5030A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C3113-F141-40B6-81D3-10EAEB5EC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TS102835065</Template>
  <TotalTime>11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 Dark</dc:creator>
  <cp:lastModifiedBy>Allison Dark</cp:lastModifiedBy>
  <cp:revision>9</cp:revision>
  <cp:lastPrinted>2014-05-23T04:50:00Z</cp:lastPrinted>
  <dcterms:created xsi:type="dcterms:W3CDTF">2014-05-11T04:19:00Z</dcterms:created>
  <dcterms:modified xsi:type="dcterms:W3CDTF">2015-03-02T18:28:00Z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