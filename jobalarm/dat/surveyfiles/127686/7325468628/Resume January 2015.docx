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/>
          <w:caps w:val="0"/>
          <w:color w:val="auto"/>
          <w:kern w:val="0"/>
          <w:sz w:val="21"/>
          <w:szCs w:val="22"/>
          <w14:ligatures w14:val="none"/>
          <w14:numForm w14:val="default"/>
        </w:rPr>
        <w:alias w:val="Resume Name"/>
        <w:tag w:val="Resumen Name"/>
        <w:id w:val="-925414414"/>
        <w:placeholder>
          <w:docPart w:val="FDEB134C70E241A2847324FC64AC984C"/>
        </w:placeholder>
        <w:docPartList>
          <w:docPartGallery w:val="Quick Parts"/>
          <w:docPartCategory w:val=" Resume Name"/>
        </w:docPartList>
      </w:sdtPr>
      <w:sdtEndPr>
        <w:rPr>
          <w:b/>
        </w:rPr>
      </w:sdtEndPr>
      <w:sdtContent>
        <w:tbl>
          <w:tblPr>
            <w:tblW w:w="5165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501"/>
            <w:gridCol w:w="1028"/>
          </w:tblGrid>
          <w:tr w:rsidR="009D5279">
            <w:trPr>
              <w:trHeight w:val="710"/>
              <w:jc w:val="center"/>
            </w:trPr>
            <w:tc>
              <w:tcPr>
                <w:tcW w:w="5000" w:type="pct"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vAlign w:val="center"/>
              </w:tcPr>
              <w:p w:rsidR="009D5279" w:rsidRDefault="00373ED1">
                <w:pPr>
                  <w:pStyle w:val="PersonalName"/>
                  <w:jc w:val="center"/>
                </w:pPr>
                <w:sdt>
                  <w:sdtPr>
                    <w:rPr>
                      <w:b w:val="0"/>
                      <w:bCs/>
                    </w:rPr>
                    <w:alias w:val="Author"/>
                    <w:id w:val="-747420753"/>
                    <w:placeholder>
                      <w:docPart w:val="5F87332A10FB45C2844B31939A597F70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EndPr/>
                  <w:sdtContent>
                    <w:r w:rsidR="00AD0F49">
                      <w:rPr>
                        <w:b w:val="0"/>
                        <w:bCs/>
                      </w:rPr>
                      <w:t>Sean Olofson</w:t>
                    </w:r>
                  </w:sdtContent>
                </w:sdt>
              </w:p>
            </w:tc>
            <w:tc>
              <w:tcPr>
                <w:tcW w:w="0" w:type="pct"/>
                <w:vMerge w:val="restart"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  <w:tcMar>
                  <w:left w:w="158" w:type="dxa"/>
                  <w:right w:w="0" w:type="dxa"/>
                </w:tcMar>
                <w:vAlign w:val="center"/>
              </w:tcPr>
              <w:p w:rsidR="009D5279" w:rsidRDefault="00B82DDC">
                <w:pPr>
                  <w:pStyle w:val="NoSpacing"/>
                  <w:ind w:left="71" w:hanging="71"/>
                  <w:jc w:val="right"/>
                </w:pPr>
                <w:r>
                  <w:rPr>
                    <w:noProof/>
                  </w:rPr>
                  <mc:AlternateContent>
                    <mc:Choice Requires="wps">
                      <w:drawing>
                        <wp:inline distT="0" distB="0" distL="0" distR="0" wp14:anchorId="2C338D2C" wp14:editId="50BBA175">
                          <wp:extent cx="548640" cy="640080"/>
                          <wp:effectExtent l="0" t="0" r="3810" b="7620"/>
                          <wp:docPr id="5" name="Rectangle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48640" cy="6400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ln w="6350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rect id="Rectangle 5" o:spid="_x0000_s1026" style="width:43.2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" fillcolor="#d2ce97 [1942]" strokecolor="#6b7c71 [2404]" strokeweight=".5pt">
                          <w10:anchorlock/>
                        </v:rect>
                      </w:pict>
                    </mc:Fallback>
                  </mc:AlternateContent>
                </w:r>
              </w:p>
            </w:tc>
          </w:tr>
          <w:tr w:rsidR="009D5279">
            <w:trPr>
              <w:trHeight w:val="20"/>
              <w:jc w:val="center"/>
            </w:trPr>
            <w:tc>
              <w:tcPr>
                <w:tcW w:w="5000" w:type="pct"/>
                <w:tcBorders>
                  <w:top w:val="nil"/>
                  <w:left w:val="single" w:sz="4" w:space="0" w:color="6B7C71" w:themeColor="accent1" w:themeShade="BF"/>
                  <w:bottom w:val="single" w:sz="4" w:space="0" w:color="6B7C71" w:themeColor="accent1" w:themeShade="BF"/>
                  <w:right w:val="single" w:sz="4" w:space="0" w:color="6B7C71" w:themeColor="accent1" w:themeShade="BF"/>
                </w:tcBorders>
                <w:shd w:val="clear" w:color="auto" w:fill="93A299" w:themeFill="accent1"/>
                <w:vAlign w:val="center"/>
              </w:tcPr>
              <w:p w:rsidR="009D5279" w:rsidRDefault="00373ED1" w:rsidP="007B2BBC">
                <w:pPr>
                  <w:pStyle w:val="NoSpacing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rPr>
                      <w:caps/>
                      <w:color w:val="FFFFFF" w:themeColor="background1"/>
                      <w:sz w:val="18"/>
                      <w:szCs w:val="18"/>
                    </w:rPr>
                    <w:alias w:val="Address"/>
                    <w:id w:val="-741638233"/>
                    <w:placeholder>
                      <w:docPart w:val="00FEA6103ED54053B23BABB9B8613BAB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EndPr/>
                  <w:sdtContent>
                    <w:r w:rsidR="00EE1D13">
                      <w:rPr>
                        <w:caps/>
                        <w:color w:val="FFFFFF" w:themeColor="background1"/>
                        <w:sz w:val="18"/>
                        <w:szCs w:val="18"/>
                      </w:rPr>
                      <w:t xml:space="preserve">2740 Eliot circle Apt. </w:t>
                    </w:r>
                    <w:r w:rsidR="007B2BBC">
                      <w:rPr>
                        <w:caps/>
                        <w:color w:val="FFFFFF" w:themeColor="background1"/>
                        <w:sz w:val="18"/>
                        <w:szCs w:val="18"/>
                      </w:rPr>
                      <w:t>08 westminster, co 80030</w:t>
                    </w:r>
                  </w:sdtContent>
                </w:sdt>
              </w:p>
            </w:tc>
            <w:tc>
              <w:tcPr>
                <w:tcW w:w="0" w:type="pct"/>
                <w:vMerge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</w:tcPr>
              <w:p w:rsidR="009D5279" w:rsidRDefault="009D5279">
                <w:pPr>
                  <w:pStyle w:val="NoSpacing"/>
                </w:pPr>
              </w:p>
            </w:tc>
          </w:tr>
          <w:tr w:rsidR="009D5279">
            <w:trPr>
              <w:trHeight w:val="80"/>
              <w:jc w:val="center"/>
            </w:trPr>
            <w:tc>
              <w:tcPr>
                <w:tcW w:w="5000" w:type="pct"/>
                <w:tcBorders>
                  <w:top w:val="single" w:sz="4" w:space="0" w:color="6B7C71" w:themeColor="accent1" w:themeShade="BF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9D5279" w:rsidRDefault="00373ED1" w:rsidP="00594F33">
                <w:pPr>
                  <w:pStyle w:val="NoSpacing"/>
                  <w:jc w:val="center"/>
                  <w:rPr>
                    <w:caps/>
                    <w:color w:val="93A299" w:themeColor="accent1"/>
                    <w:sz w:val="18"/>
                    <w:szCs w:val="18"/>
                  </w:rPr>
                </w:pPr>
                <w:sdt>
                  <w:sdtPr>
                    <w:rPr>
                      <w:color w:val="93A299" w:themeColor="accent1"/>
                      <w:sz w:val="18"/>
                      <w:szCs w:val="18"/>
                    </w:rPr>
                    <w:alias w:val="Phone"/>
                    <w:id w:val="-1808010215"/>
                    <w:placeholder>
                      <w:docPart w:val="CE41F48052A24A3F93860E6AFA3DC11D"/>
                    </w:placeholder>
                    <w:dataBinding w:prefixMappings="xmlns:ns0='http://schemas.microsoft.com/office/2006/coverPageProps' " w:xpath="/ns0:CoverPageProperties[1]/ns0:CompanyPhone[1]" w:storeItemID="{55AF091B-3C7A-41E3-B477-F2FDAA23CFDA}"/>
                    <w:text/>
                  </w:sdtPr>
                  <w:sdtEndPr/>
                  <w:sdtContent>
                    <w:r w:rsidR="00AD0F49">
                      <w:rPr>
                        <w:color w:val="93A299" w:themeColor="accent1"/>
                        <w:sz w:val="18"/>
                        <w:szCs w:val="18"/>
                      </w:rPr>
                      <w:t>732-546-8628</w:t>
                    </w:r>
                  </w:sdtContent>
                </w:sdt>
                <w:r w:rsidR="00B82DDC">
                  <w:rPr>
                    <w:color w:val="93A299" w:themeColor="accent1"/>
                    <w:sz w:val="18"/>
                    <w:szCs w:val="18"/>
                  </w:rPr>
                  <w:t xml:space="preserve">  ▪  </w:t>
                </w:r>
                <w:r w:rsidR="00B82DDC">
                  <w:rPr>
                    <w:rFonts w:eastAsiaTheme="minorEastAsia"/>
                    <w:color w:val="93A299" w:themeColor="accent1"/>
                    <w:sz w:val="18"/>
                    <w:szCs w:val="18"/>
                  </w:rPr>
                  <w:t xml:space="preserve"> </w:t>
                </w:r>
                <w:sdt>
                  <w:sdtPr>
                    <w:rPr>
                      <w:color w:val="93A299" w:themeColor="accent1"/>
                      <w:sz w:val="18"/>
                      <w:szCs w:val="18"/>
                    </w:rPr>
                    <w:alias w:val="E-mail Address"/>
                    <w:id w:val="-725216357"/>
                    <w:placeholder>
                      <w:docPart w:val="6A55632AF1DB4E02ADD9702B709F678A"/>
                    </w:placeholder>
                    <w:dataBinding w:prefixMappings="xmlns:ns0='http://schemas.microsoft.com/office/2006/coverPageProps' " w:xpath="/ns0:CoverPageProperties[1]/ns0:CompanyEmail[1]" w:storeItemID="{55AF091B-3C7A-41E3-B477-F2FDAA23CFDA}"/>
                    <w:text/>
                  </w:sdtPr>
                  <w:sdtEndPr/>
                  <w:sdtContent>
                    <w:r w:rsidR="00AD0F49">
                      <w:rPr>
                        <w:color w:val="93A299" w:themeColor="accent1"/>
                        <w:sz w:val="18"/>
                        <w:szCs w:val="18"/>
                      </w:rPr>
                      <w:t>sean.olofson@colorado.edu</w:t>
                    </w:r>
                  </w:sdtContent>
                </w:sdt>
                <w:r w:rsidR="00594F33">
                  <w:rPr>
                    <w:color w:val="93A299" w:themeColor="accent1"/>
                    <w:sz w:val="18"/>
                    <w:szCs w:val="18"/>
                  </w:rPr>
                  <w:t xml:space="preserve">   ▪</w:t>
                </w:r>
              </w:p>
            </w:tc>
            <w:tc>
              <w:tcPr>
                <w:tcW w:w="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9D5279" w:rsidRDefault="009D5279">
                <w:pPr>
                  <w:pStyle w:val="NoSpacing"/>
                </w:pPr>
              </w:p>
            </w:tc>
          </w:tr>
        </w:tbl>
        <w:p w:rsidR="009D5279" w:rsidRDefault="00373ED1">
          <w:pPr>
            <w:rPr>
              <w:b/>
              <w:bCs/>
            </w:rPr>
          </w:pPr>
        </w:p>
      </w:sdtContent>
    </w:sdt>
    <w:p w:rsidR="009D5279" w:rsidRDefault="00B82DDC">
      <w:pPr>
        <w:pStyle w:val="SectionHeading"/>
      </w:pPr>
      <w:r>
        <w:t>Objectives</w:t>
      </w:r>
    </w:p>
    <w:p w:rsidR="009D5279" w:rsidRDefault="00AD0F49">
      <w:r w:rsidRPr="00AD0F49">
        <w:t>To gain invaluable experience and a lasting career in industry and ne</w:t>
      </w:r>
      <w:bookmarkStart w:id="0" w:name="_GoBack"/>
      <w:bookmarkEnd w:id="0"/>
      <w:r w:rsidRPr="00AD0F49">
        <w:t>twork with prominent people in the industry.</w:t>
      </w:r>
    </w:p>
    <w:p w:rsidR="00AD0F49" w:rsidRDefault="00AD0F49" w:rsidP="00AD0F49">
      <w:pPr>
        <w:pStyle w:val="SectionHeading"/>
      </w:pPr>
      <w:r>
        <w:t>Education</w:t>
      </w:r>
    </w:p>
    <w:p w:rsidR="00AD0F49" w:rsidRDefault="00AD0F49" w:rsidP="00AD0F49">
      <w:pPr>
        <w:pStyle w:val="Subsection"/>
      </w:pPr>
      <w:r>
        <w:rPr>
          <w:color w:val="564B3C" w:themeColor="text2"/>
        </w:rPr>
        <w:t>University of Colorado at Boulder</w:t>
      </w:r>
    </w:p>
    <w:p w:rsidR="00AD0F49" w:rsidRDefault="00AD0F49" w:rsidP="00AD0F49">
      <w:pPr>
        <w:spacing w:after="0" w:line="240" w:lineRule="auto"/>
        <w:rPr>
          <w:rFonts w:asciiTheme="majorHAnsi" w:eastAsiaTheme="majorEastAsia" w:hAnsiTheme="majorHAnsi" w:cstheme="majorBidi"/>
          <w:color w:val="93A299" w:themeColor="accent1"/>
        </w:rPr>
      </w:pPr>
      <w:r>
        <w:rPr>
          <w:color w:val="564B3C" w:themeColor="text2"/>
        </w:rPr>
        <w:t>August 2012</w:t>
      </w:r>
      <w:r>
        <w:rPr>
          <w:color w:val="564B3C" w:themeColor="text2"/>
          <w:spacing w:val="24"/>
        </w:rPr>
        <w:t xml:space="preserve"> </w:t>
      </w:r>
      <w:r>
        <w:rPr>
          <w:rFonts w:asciiTheme="majorHAnsi" w:eastAsiaTheme="majorEastAsia" w:hAnsiTheme="majorHAnsi" w:cstheme="majorBidi"/>
          <w:color w:val="93A299" w:themeColor="accent1"/>
          <w:spacing w:val="24"/>
        </w:rPr>
        <w:t xml:space="preserve">▪ </w:t>
      </w:r>
      <w:r>
        <w:rPr>
          <w:rFonts w:asciiTheme="majorHAnsi" w:eastAsiaTheme="majorEastAsia" w:hAnsiTheme="majorHAnsi" w:cstheme="majorBidi"/>
          <w:color w:val="93A299" w:themeColor="accent1"/>
        </w:rPr>
        <w:t xml:space="preserve">B.A. </w:t>
      </w:r>
      <w:proofErr w:type="gramStart"/>
      <w:r>
        <w:rPr>
          <w:rFonts w:asciiTheme="majorHAnsi" w:eastAsiaTheme="majorEastAsia" w:hAnsiTheme="majorHAnsi" w:cstheme="majorBidi"/>
          <w:color w:val="93A299" w:themeColor="accent1"/>
        </w:rPr>
        <w:t>Chemistry  minor</w:t>
      </w:r>
      <w:proofErr w:type="gramEnd"/>
      <w:r>
        <w:rPr>
          <w:rFonts w:asciiTheme="majorHAnsi" w:eastAsiaTheme="majorEastAsia" w:hAnsiTheme="majorHAnsi" w:cstheme="majorBidi"/>
          <w:color w:val="93A299" w:themeColor="accent1"/>
        </w:rPr>
        <w:t xml:space="preserve"> Biochemistry</w:t>
      </w:r>
    </w:p>
    <w:p w:rsidR="00DB52DF" w:rsidRDefault="00DB52DF" w:rsidP="00AD0F49">
      <w:pPr>
        <w:spacing w:after="0" w:line="240" w:lineRule="auto"/>
        <w:rPr>
          <w:color w:val="564B3C" w:themeColor="text2"/>
        </w:rPr>
      </w:pPr>
      <w:r>
        <w:rPr>
          <w:rFonts w:asciiTheme="majorHAnsi" w:eastAsiaTheme="majorEastAsia" w:hAnsiTheme="majorHAnsi" w:cstheme="majorBidi"/>
          <w:color w:val="93A299" w:themeColor="accent1"/>
        </w:rPr>
        <w:t>Sr. Project: Analysis of Estrogen levels in Boulder Creek using GC/MS</w:t>
      </w:r>
    </w:p>
    <w:p w:rsidR="00AD0F49" w:rsidRDefault="00AD0F49" w:rsidP="00AD0F49">
      <w:pPr>
        <w:pStyle w:val="SectionHeading"/>
        <w:rPr>
          <w:color w:val="000000" w:themeColor="text1" w:themeShade="BF"/>
        </w:rPr>
      </w:pPr>
      <w:r>
        <w:rPr>
          <w:color w:val="000000" w:themeColor="text1" w:themeShade="BF"/>
        </w:rPr>
        <w:tab/>
        <w:t>Courses:</w:t>
      </w:r>
    </w:p>
    <w:p w:rsidR="00AD0F49" w:rsidRDefault="00AD0F49" w:rsidP="00AD0F49">
      <w:pPr>
        <w:spacing w:line="240" w:lineRule="auto"/>
      </w:pPr>
      <w:r>
        <w:tab/>
      </w:r>
      <w:r>
        <w:tab/>
        <w:t>Organic Chemistry 1+2 with Labs</w:t>
      </w:r>
    </w:p>
    <w:p w:rsidR="00AD0F49" w:rsidRDefault="00AD0F49" w:rsidP="00AD0F49">
      <w:pPr>
        <w:spacing w:line="240" w:lineRule="auto"/>
      </w:pPr>
      <w:r>
        <w:tab/>
      </w:r>
      <w:r>
        <w:tab/>
        <w:t>Physical Chemistry 1+2 with Labs</w:t>
      </w:r>
    </w:p>
    <w:p w:rsidR="00F112C2" w:rsidRDefault="00F112C2" w:rsidP="00AD0F49">
      <w:pPr>
        <w:spacing w:line="240" w:lineRule="auto"/>
      </w:pPr>
      <w:r>
        <w:tab/>
      </w:r>
      <w:r>
        <w:tab/>
      </w:r>
      <w:proofErr w:type="gramStart"/>
      <w:r>
        <w:t>Analytical  Chemistry</w:t>
      </w:r>
      <w:proofErr w:type="gramEnd"/>
      <w:r>
        <w:t xml:space="preserve"> with  Lab</w:t>
      </w:r>
    </w:p>
    <w:p w:rsidR="00F112C2" w:rsidRDefault="00F112C2" w:rsidP="00AD0F49">
      <w:pPr>
        <w:spacing w:line="240" w:lineRule="auto"/>
      </w:pPr>
      <w:r>
        <w:tab/>
      </w:r>
      <w:r>
        <w:tab/>
        <w:t>Biochemistry</w:t>
      </w:r>
    </w:p>
    <w:p w:rsidR="00F112C2" w:rsidRDefault="00F112C2" w:rsidP="00AD0F49">
      <w:pPr>
        <w:spacing w:line="240" w:lineRule="auto"/>
      </w:pPr>
      <w:r>
        <w:tab/>
      </w:r>
      <w:r>
        <w:tab/>
        <w:t>Inorganic Chemistry</w:t>
      </w:r>
    </w:p>
    <w:p w:rsidR="00F112C2" w:rsidRDefault="00F112C2" w:rsidP="00AD0F49">
      <w:pPr>
        <w:spacing w:line="240" w:lineRule="auto"/>
      </w:pPr>
      <w:r>
        <w:tab/>
      </w:r>
      <w:r w:rsidR="00DB52DF">
        <w:rPr>
          <w:b/>
        </w:rPr>
        <w:t>Lab Skills:</w:t>
      </w:r>
      <w:r w:rsidR="00DB52DF">
        <w:t xml:space="preserve"> </w:t>
      </w:r>
    </w:p>
    <w:p w:rsidR="000A3267" w:rsidRDefault="00DB52DF" w:rsidP="000A3267">
      <w:pPr>
        <w:spacing w:line="240" w:lineRule="auto"/>
        <w:ind w:left="720" w:firstLine="720"/>
      </w:pPr>
      <w:r>
        <w:t>GC</w:t>
      </w:r>
      <w:r>
        <w:tab/>
      </w:r>
      <w:r>
        <w:tab/>
      </w:r>
      <w:r>
        <w:tab/>
      </w:r>
      <w:r>
        <w:tab/>
        <w:t>AA</w:t>
      </w:r>
      <w:r w:rsidR="007D613A">
        <w:tab/>
      </w:r>
      <w:r w:rsidR="007D613A">
        <w:tab/>
      </w:r>
      <w:r w:rsidR="007D613A">
        <w:tab/>
      </w:r>
      <w:r w:rsidR="007D613A">
        <w:tab/>
        <w:t xml:space="preserve">Fluorescence </w:t>
      </w:r>
    </w:p>
    <w:p w:rsidR="00DB52DF" w:rsidRDefault="00DB52DF" w:rsidP="00AD0F49">
      <w:pPr>
        <w:spacing w:line="240" w:lineRule="auto"/>
      </w:pPr>
      <w:r>
        <w:tab/>
      </w:r>
      <w:r>
        <w:tab/>
        <w:t>GC/MS</w:t>
      </w:r>
      <w:r>
        <w:tab/>
      </w:r>
      <w:r>
        <w:tab/>
      </w:r>
      <w:r>
        <w:tab/>
        <w:t>HPLC</w:t>
      </w:r>
      <w:r w:rsidR="007D613A">
        <w:tab/>
      </w:r>
      <w:r w:rsidR="007D613A">
        <w:tab/>
      </w:r>
      <w:r w:rsidR="007D613A">
        <w:tab/>
      </w:r>
      <w:r w:rsidR="007D613A">
        <w:tab/>
      </w:r>
      <w:r w:rsidR="000A3267">
        <w:t>ICP</w:t>
      </w:r>
    </w:p>
    <w:p w:rsidR="00DB52DF" w:rsidRDefault="00DB52DF" w:rsidP="00AD0F49">
      <w:pPr>
        <w:spacing w:line="240" w:lineRule="auto"/>
      </w:pPr>
      <w:r>
        <w:tab/>
      </w:r>
      <w:r>
        <w:tab/>
        <w:t>UV/Vis</w:t>
      </w:r>
      <w:r>
        <w:tab/>
      </w:r>
      <w:r>
        <w:tab/>
      </w:r>
      <w:r>
        <w:tab/>
      </w:r>
      <w:r>
        <w:tab/>
        <w:t>NMR</w:t>
      </w:r>
      <w:r w:rsidR="007D613A">
        <w:tab/>
      </w:r>
      <w:r w:rsidR="007D613A">
        <w:tab/>
      </w:r>
      <w:r w:rsidR="007D613A">
        <w:tab/>
      </w:r>
      <w:r w:rsidR="007D613A">
        <w:tab/>
      </w:r>
    </w:p>
    <w:p w:rsidR="00DB52DF" w:rsidRPr="00DB52DF" w:rsidRDefault="00DB52DF" w:rsidP="00AD0F49">
      <w:pPr>
        <w:spacing w:line="240" w:lineRule="auto"/>
      </w:pPr>
      <w:r>
        <w:tab/>
      </w:r>
      <w:r>
        <w:tab/>
        <w:t>IR</w:t>
      </w:r>
      <w:r>
        <w:tab/>
      </w:r>
      <w:r>
        <w:tab/>
      </w:r>
      <w:r>
        <w:tab/>
      </w:r>
      <w:r>
        <w:tab/>
        <w:t>X-Ray Diffraction</w:t>
      </w:r>
      <w:r w:rsidR="007D613A">
        <w:tab/>
      </w:r>
      <w:r w:rsidR="007D613A">
        <w:tab/>
      </w:r>
    </w:p>
    <w:p w:rsidR="00AD0F49" w:rsidRPr="00AD0F49" w:rsidRDefault="00B82DDC" w:rsidP="00AD0F49">
      <w:pPr>
        <w:pStyle w:val="SectionHeading"/>
      </w:pPr>
      <w:r>
        <w:t>Experience</w:t>
      </w:r>
    </w:p>
    <w:p w:rsidR="009D5279" w:rsidRDefault="007D613A">
      <w:pPr>
        <w:pStyle w:val="Subsection"/>
        <w:rPr>
          <w:vanish/>
          <w:specVanish/>
        </w:rPr>
      </w:pPr>
      <w:r>
        <w:t>Lab Assistant</w:t>
      </w:r>
    </w:p>
    <w:p w:rsidR="009D5279" w:rsidRDefault="00B82DDC">
      <w:pPr>
        <w:pStyle w:val="NoSpacing"/>
      </w:pPr>
      <w:r>
        <w:rPr>
          <w:rFonts w:asciiTheme="majorHAnsi" w:eastAsiaTheme="majorEastAsia" w:hAnsiTheme="majorHAnsi" w:cstheme="majorBidi"/>
          <w:spacing w:val="24"/>
        </w:rPr>
        <w:t xml:space="preserve"> </w:t>
      </w:r>
      <w:r>
        <w:rPr>
          <w:rFonts w:asciiTheme="majorHAnsi" w:eastAsiaTheme="majorEastAsia" w:hAnsiTheme="majorHAnsi" w:cstheme="majorBidi"/>
          <w:color w:val="93A299" w:themeColor="accent1"/>
          <w:spacing w:val="24"/>
        </w:rPr>
        <w:t>▪</w:t>
      </w:r>
      <w:r>
        <w:rPr>
          <w:rFonts w:asciiTheme="majorHAnsi" w:eastAsiaTheme="majorEastAsia" w:hAnsiTheme="majorHAnsi" w:cstheme="majorBidi"/>
          <w:spacing w:val="24"/>
        </w:rPr>
        <w:t xml:space="preserve"> </w:t>
      </w:r>
      <w:r w:rsidR="007D613A">
        <w:t>April 2010</w:t>
      </w:r>
      <w:r>
        <w:t xml:space="preserve"> </w:t>
      </w:r>
      <w:r w:rsidR="007D613A">
        <w:t>–</w:t>
      </w:r>
      <w:r>
        <w:t xml:space="preserve"> </w:t>
      </w:r>
      <w:r w:rsidR="007D613A">
        <w:t>August 2010</w:t>
      </w:r>
    </w:p>
    <w:p w:rsidR="009D5279" w:rsidRDefault="007D613A">
      <w:pPr>
        <w:spacing w:line="264" w:lineRule="auto"/>
        <w:rPr>
          <w:color w:val="564B3C" w:themeColor="text2"/>
        </w:rPr>
      </w:pPr>
      <w:r>
        <w:rPr>
          <w:color w:val="564B3C" w:themeColor="text2"/>
        </w:rPr>
        <w:t>CU Research Lab</w:t>
      </w:r>
      <w:r w:rsidR="00B82DDC">
        <w:rPr>
          <w:color w:val="564B3C" w:themeColor="text2"/>
          <w:spacing w:val="24"/>
        </w:rPr>
        <w:t xml:space="preserve"> </w:t>
      </w:r>
      <w:r w:rsidR="00B82DDC">
        <w:rPr>
          <w:rFonts w:asciiTheme="majorHAnsi" w:eastAsiaTheme="majorEastAsia" w:hAnsiTheme="majorHAnsi" w:cstheme="majorBidi"/>
          <w:color w:val="564B3C" w:themeColor="text2"/>
          <w:spacing w:val="24"/>
        </w:rPr>
        <w:t xml:space="preserve">▪ </w:t>
      </w:r>
      <w:r>
        <w:rPr>
          <w:rFonts w:asciiTheme="majorHAnsi" w:eastAsiaTheme="majorEastAsia" w:hAnsiTheme="majorHAnsi" w:cstheme="majorBidi"/>
          <w:color w:val="564B3C" w:themeColor="text2"/>
          <w:spacing w:val="24"/>
        </w:rPr>
        <w:t>Boulder CO</w:t>
      </w:r>
    </w:p>
    <w:p w:rsidR="009D5279" w:rsidRDefault="007D613A">
      <w:pPr>
        <w:spacing w:line="264" w:lineRule="auto"/>
        <w:rPr>
          <w:color w:val="40382D" w:themeColor="text2" w:themeShade="BF"/>
          <w:sz w:val="20"/>
          <w:szCs w:val="20"/>
        </w:rPr>
      </w:pPr>
      <w:r w:rsidRPr="007D613A">
        <w:rPr>
          <w:color w:val="40382D" w:themeColor="text2" w:themeShade="BF"/>
          <w:sz w:val="20"/>
          <w:szCs w:val="20"/>
        </w:rPr>
        <w:t>•</w:t>
      </w:r>
      <w:r w:rsidRPr="007D613A">
        <w:rPr>
          <w:color w:val="40382D" w:themeColor="text2" w:themeShade="BF"/>
          <w:sz w:val="20"/>
          <w:szCs w:val="20"/>
        </w:rPr>
        <w:tab/>
        <w:t>Main Responsibilities included pr</w:t>
      </w:r>
      <w:r>
        <w:rPr>
          <w:color w:val="40382D" w:themeColor="text2" w:themeShade="BF"/>
          <w:sz w:val="20"/>
          <w:szCs w:val="20"/>
        </w:rPr>
        <w:t>eparing various Media Plates, Buffers, and solutions.</w:t>
      </w:r>
      <w:r w:rsidRPr="007D613A">
        <w:rPr>
          <w:color w:val="40382D" w:themeColor="text2" w:themeShade="BF"/>
          <w:sz w:val="20"/>
          <w:szCs w:val="20"/>
        </w:rPr>
        <w:t xml:space="preserve"> Sterilization of glassware and lab equipment</w:t>
      </w:r>
      <w:r>
        <w:rPr>
          <w:color w:val="40382D" w:themeColor="text2" w:themeShade="BF"/>
          <w:sz w:val="20"/>
          <w:szCs w:val="20"/>
        </w:rPr>
        <w:t xml:space="preserve"> including use of an autoclave</w:t>
      </w:r>
      <w:r w:rsidRPr="007D613A">
        <w:rPr>
          <w:color w:val="40382D" w:themeColor="text2" w:themeShade="BF"/>
          <w:sz w:val="20"/>
          <w:szCs w:val="20"/>
        </w:rPr>
        <w:t>, and organization and inventory</w:t>
      </w:r>
    </w:p>
    <w:p w:rsidR="00DC6BD8" w:rsidRDefault="007E1248" w:rsidP="007E1248">
      <w:pPr>
        <w:spacing w:line="240" w:lineRule="exact"/>
      </w:pPr>
      <w:r>
        <w:rPr>
          <w:rFonts w:asciiTheme="majorHAnsi" w:eastAsiaTheme="majorEastAsia" w:hAnsiTheme="majorHAnsi" w:cstheme="majorBidi"/>
          <w:color w:val="93A299" w:themeColor="accent1"/>
          <w:spacing w:val="24"/>
        </w:rPr>
        <w:t>Wet Chemist</w:t>
      </w:r>
      <w:r>
        <w:rPr>
          <w:rFonts w:asciiTheme="majorHAnsi" w:eastAsiaTheme="majorEastAsia" w:hAnsiTheme="majorHAnsi" w:cstheme="majorBidi"/>
          <w:spacing w:val="24"/>
        </w:rPr>
        <w:t xml:space="preserve"> </w:t>
      </w:r>
      <w:r>
        <w:rPr>
          <w:rFonts w:asciiTheme="majorHAnsi" w:eastAsiaTheme="majorEastAsia" w:hAnsiTheme="majorHAnsi" w:cstheme="majorBidi"/>
          <w:color w:val="93A299" w:themeColor="accent1"/>
          <w:spacing w:val="24"/>
        </w:rPr>
        <w:t>▪</w:t>
      </w:r>
      <w:r w:rsidR="00ED1F19">
        <w:t>August 2012-January 2015</w:t>
      </w:r>
    </w:p>
    <w:p w:rsidR="007E1248" w:rsidRDefault="007E1248" w:rsidP="007E1248">
      <w:pPr>
        <w:spacing w:line="240" w:lineRule="exact"/>
        <w:rPr>
          <w:rFonts w:asciiTheme="majorHAnsi" w:eastAsiaTheme="majorEastAsia" w:hAnsiTheme="majorHAnsi" w:cstheme="majorBidi"/>
          <w:color w:val="564B3C" w:themeColor="text2"/>
          <w:spacing w:val="24"/>
        </w:rPr>
      </w:pPr>
      <w:r>
        <w:t>Hazen Research</w:t>
      </w:r>
      <w:r>
        <w:rPr>
          <w:rFonts w:asciiTheme="majorHAnsi" w:eastAsiaTheme="majorEastAsia" w:hAnsiTheme="majorHAnsi" w:cstheme="majorBidi"/>
          <w:color w:val="564B3C" w:themeColor="text2"/>
          <w:spacing w:val="24"/>
        </w:rPr>
        <w:t>▪ Golden CO</w:t>
      </w:r>
    </w:p>
    <w:p w:rsidR="007E1248" w:rsidRPr="00844B87" w:rsidRDefault="007E1248" w:rsidP="007E1248">
      <w:pPr>
        <w:spacing w:line="240" w:lineRule="auto"/>
        <w:rPr>
          <w:rFonts w:eastAsiaTheme="majorEastAsia" w:cstheme="majorBidi"/>
          <w:color w:val="564B3C" w:themeColor="text2"/>
          <w:spacing w:val="24"/>
          <w:sz w:val="20"/>
          <w:szCs w:val="20"/>
        </w:rPr>
      </w:pPr>
      <w:r w:rsidRPr="00844B87">
        <w:rPr>
          <w:rFonts w:asciiTheme="majorHAnsi" w:eastAsiaTheme="majorEastAsia" w:hAnsiTheme="majorHAnsi" w:cstheme="majorBidi"/>
          <w:color w:val="564B3C" w:themeColor="text2"/>
          <w:spacing w:val="24"/>
          <w:sz w:val="20"/>
          <w:szCs w:val="20"/>
        </w:rPr>
        <w:t>▪</w:t>
      </w:r>
      <w:r w:rsidRPr="00844B87">
        <w:rPr>
          <w:rFonts w:asciiTheme="majorHAnsi" w:eastAsiaTheme="majorEastAsia" w:hAnsiTheme="majorHAnsi" w:cstheme="majorBidi"/>
          <w:color w:val="564B3C" w:themeColor="text2"/>
          <w:spacing w:val="24"/>
          <w:sz w:val="20"/>
          <w:szCs w:val="20"/>
        </w:rPr>
        <w:tab/>
      </w:r>
      <w:r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Main Responsibilities include </w:t>
      </w:r>
      <w:r w:rsidR="004A73A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prepping samples for other labs, keeping inventory </w:t>
      </w:r>
      <w:r w:rsidR="007B2BB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>and set up orders for what the lab needs</w:t>
      </w:r>
      <w:r w:rsidR="004A73A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>,</w:t>
      </w:r>
      <w:r w:rsidR="007B2BB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 keeping track of data in an organized manner, </w:t>
      </w:r>
      <w:r w:rsidR="004A73A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 analyzing water, liquid, and solid</w:t>
      </w:r>
      <w:r w:rsidR="007B2BB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 samples</w:t>
      </w:r>
      <w:r w:rsidR="004A73A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 for compounds and elements such as sulfur, calcium, iron, uranium, etc. using gravimetric, </w:t>
      </w:r>
      <w:proofErr w:type="spellStart"/>
      <w:r w:rsidR="004A73A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>fluorometric</w:t>
      </w:r>
      <w:proofErr w:type="spellEnd"/>
      <w:r w:rsidR="004A73AC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 xml:space="preserve">, spectroscopic etc. methods. </w:t>
      </w:r>
    </w:p>
    <w:p w:rsidR="007B2BBC" w:rsidRPr="00844B87" w:rsidRDefault="007B2BBC" w:rsidP="007E1248">
      <w:pPr>
        <w:spacing w:line="240" w:lineRule="auto"/>
        <w:rPr>
          <w:sz w:val="20"/>
          <w:szCs w:val="20"/>
        </w:rPr>
      </w:pPr>
      <w:r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>▪Su</w:t>
      </w:r>
      <w:r w:rsidR="00ED1F19" w:rsidRPr="00844B87">
        <w:rPr>
          <w:rFonts w:eastAsiaTheme="majorEastAsia" w:cstheme="majorBidi"/>
          <w:color w:val="564B3C" w:themeColor="text2"/>
          <w:spacing w:val="24"/>
          <w:sz w:val="20"/>
          <w:szCs w:val="20"/>
        </w:rPr>
        <w:t>pervisor 303-279-4501 Jerry Hogan</w:t>
      </w:r>
    </w:p>
    <w:p w:rsidR="007E1248" w:rsidRDefault="007E1248" w:rsidP="007E1248">
      <w:pPr>
        <w:spacing w:line="240" w:lineRule="auto"/>
        <w:rPr>
          <w:color w:val="40382D" w:themeColor="text2" w:themeShade="BF"/>
          <w:sz w:val="20"/>
          <w:szCs w:val="20"/>
        </w:rPr>
      </w:pPr>
    </w:p>
    <w:p w:rsidR="009D5279" w:rsidRDefault="007D613A">
      <w:pPr>
        <w:pStyle w:val="SectionHeading"/>
      </w:pPr>
      <w:r>
        <w:lastRenderedPageBreak/>
        <w:t>Certification</w:t>
      </w:r>
    </w:p>
    <w:p w:rsidR="009D5279" w:rsidRPr="00594F33" w:rsidRDefault="00DC6BD8" w:rsidP="00594F33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 xml:space="preserve">24hr OSHA environment, health, and safety training </w:t>
      </w:r>
    </w:p>
    <w:p w:rsidR="009D5279" w:rsidRDefault="00B82DDC">
      <w:pPr>
        <w:pStyle w:val="SectionHeading"/>
      </w:pPr>
      <w:r>
        <w:t>References</w:t>
      </w:r>
    </w:p>
    <w:p w:rsidR="009D5279" w:rsidRDefault="00ED1F19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Danielle </w:t>
      </w:r>
      <w:proofErr w:type="spellStart"/>
      <w:r>
        <w:rPr>
          <w:color w:val="000000" w:themeColor="text1"/>
        </w:rPr>
        <w:t>Pearman</w:t>
      </w:r>
      <w:proofErr w:type="spellEnd"/>
      <w:r w:rsidR="007D613A">
        <w:rPr>
          <w:color w:val="000000" w:themeColor="text1"/>
        </w:rPr>
        <w:t xml:space="preserve"> (former employer)</w:t>
      </w:r>
    </w:p>
    <w:p w:rsidR="00594F33" w:rsidRDefault="00ED1F19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ab/>
        <w:t>Phone: 720-882-2545</w:t>
      </w:r>
    </w:p>
    <w:p w:rsidR="00594F33" w:rsidRDefault="00594F33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Ryan Bosworth (colleague)</w:t>
      </w:r>
    </w:p>
    <w:p w:rsidR="00594F33" w:rsidRDefault="00594F33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ab/>
        <w:t>Phone: 719-321-5938</w:t>
      </w:r>
    </w:p>
    <w:sectPr w:rsidR="00594F33">
      <w:footerReference w:type="default" r:id="rId11"/>
      <w:headerReference w:type="first" r:id="rId12"/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3ED1" w:rsidRDefault="00373ED1">
      <w:pPr>
        <w:spacing w:after="0" w:line="240" w:lineRule="auto"/>
      </w:pPr>
      <w:r>
        <w:separator/>
      </w:r>
    </w:p>
  </w:endnote>
  <w:endnote w:type="continuationSeparator" w:id="0">
    <w:p w:rsidR="00373ED1" w:rsidRDefault="00373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279" w:rsidRDefault="00B82DDC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editId="577F9C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D5279" w:rsidRDefault="009D527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Bkgd: 1" o:spid="_x0000_s1026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:rsidR="009D5279" w:rsidRDefault="009D527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editId="55950E0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9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9060" cy="8558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D5279" w:rsidRDefault="009D527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Bkgd: 2" o:spid="_x0000_s1027" style="position:absolute;margin-left:0;margin-top:0;width:507.8pt;height:673.9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" stroked="f" strokeweight="2pt">
              <v:fill opacity="54484f"/>
              <v:textbox inset="2.53903mm,1.2695mm,2.53903mm,1.2695mm">
                <w:txbxContent>
                  <w:p w:rsidR="009D5279" w:rsidRDefault="009D527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editId="4020270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11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887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D5279" w:rsidRDefault="009D527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Bkgd: 3" o:spid="_x0000_s1028" style="position:absolute;margin-left:0;margin-top:0;width:488.1pt;height:9in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" stroked="f" strokeweight=".5pt">
              <v:stroke linestyle="thinThin"/>
              <v:textbox inset="2.53903mm,1.2695mm,2.53903mm,1.2695mm">
                <w:txbxContent>
                  <w:p w:rsidR="009D5279" w:rsidRDefault="009D527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editId="12486D2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127750" cy="246380"/>
              <wp:effectExtent l="0" t="0" r="0" b="0"/>
              <wp:wrapSquare wrapText="bothSides"/>
              <wp:docPr id="13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77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D5279" w:rsidRDefault="00373ED1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placeholder>
                                <w:docPart w:val="76592BC5C460481E8F9D12AD830C6E7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D0F49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Sean Olofson</w:t>
                              </w:r>
                            </w:sdtContent>
                          </w:sdt>
                          <w:r w:rsidR="00B82DDC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B82DD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B82DD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82DD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B82DDC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44B8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B82DDC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Date" o:spid="_x0000_s1029" style="position:absolute;margin-left:0;margin-top:0;width:482.5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" filled="f" stroked="f" strokeweight="2pt">
              <v:textbox inset="0,0,0,0">
                <w:txbxContent>
                  <w:p w:rsidR="009D5279" w:rsidRDefault="00373ED1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placeholder>
                          <w:docPart w:val="76592BC5C460481E8F9D12AD830C6E7D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AD0F49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Sean Olofson</w:t>
                        </w:r>
                      </w:sdtContent>
                    </w:sdt>
                    <w:r w:rsidR="00B82DDC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B82DDC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B82DDC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B82DDC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B82DDC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844B8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B82DDC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3ED1" w:rsidRDefault="00373ED1">
      <w:pPr>
        <w:spacing w:after="0" w:line="240" w:lineRule="auto"/>
      </w:pPr>
      <w:r>
        <w:separator/>
      </w:r>
    </w:p>
  </w:footnote>
  <w:footnote w:type="continuationSeparator" w:id="0">
    <w:p w:rsidR="00373ED1" w:rsidRDefault="00373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279" w:rsidRDefault="00B82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editId="48A3F3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2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editId="0B2792B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editId="0833DCA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id="Rectangle 2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F49"/>
    <w:rsid w:val="000A3267"/>
    <w:rsid w:val="001F3EDF"/>
    <w:rsid w:val="00236339"/>
    <w:rsid w:val="00373ED1"/>
    <w:rsid w:val="004A73AC"/>
    <w:rsid w:val="00594F33"/>
    <w:rsid w:val="007B2BBC"/>
    <w:rsid w:val="007D613A"/>
    <w:rsid w:val="007E1248"/>
    <w:rsid w:val="00844B87"/>
    <w:rsid w:val="009378D9"/>
    <w:rsid w:val="009D5279"/>
    <w:rsid w:val="00AD0F49"/>
    <w:rsid w:val="00B82DDC"/>
    <w:rsid w:val="00DB52DF"/>
    <w:rsid w:val="00DC6BD8"/>
    <w:rsid w:val="00ED1F19"/>
    <w:rsid w:val="00EE1D13"/>
    <w:rsid w:val="00F112C2"/>
    <w:rsid w:val="00F2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Pr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">
    <w:name w:val="Subsection"/>
    <w:basedOn w:val="Heading2"/>
    <w:qFormat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594F33"/>
    <w:rPr>
      <w:color w:val="CCCC00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Pr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">
    <w:name w:val="Subsection"/>
    <w:basedOn w:val="Heading2"/>
    <w:qFormat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594F33"/>
    <w:rPr>
      <w:color w:val="CCCC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DEB134C70E241A2847324FC64AC9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78650-A82C-4A4A-B9AF-9E071540B0A3}"/>
      </w:docPartPr>
      <w:docPartBody>
        <w:p w:rsidR="00EC5383" w:rsidRDefault="00A36793">
          <w:pPr>
            <w:pStyle w:val="FDEB134C70E241A2847324FC64AC984C"/>
          </w:pPr>
          <w:r>
            <w:t>Choose a building block.</w:t>
          </w:r>
        </w:p>
      </w:docPartBody>
    </w:docPart>
    <w:docPart>
      <w:docPartPr>
        <w:name w:val="5F87332A10FB45C2844B31939A597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88076-ED69-47E0-B36E-0CAE27D49B7A}"/>
      </w:docPartPr>
      <w:docPartBody>
        <w:p w:rsidR="00EC5383" w:rsidRDefault="00A36793">
          <w:pPr>
            <w:pStyle w:val="5F87332A10FB45C2844B31939A597F70"/>
          </w:pPr>
          <w:r>
            <w:t>[Type Your Name]</w:t>
          </w:r>
        </w:p>
      </w:docPartBody>
    </w:docPart>
    <w:docPart>
      <w:docPartPr>
        <w:name w:val="00FEA6103ED54053B23BABB9B8613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9BE1D-4CCF-449C-B145-9F4C21BB3638}"/>
      </w:docPartPr>
      <w:docPartBody>
        <w:p w:rsidR="00EC5383" w:rsidRDefault="00A36793">
          <w:pPr>
            <w:pStyle w:val="00FEA6103ED54053B23BABB9B8613BAB"/>
          </w:pPr>
          <w:r>
            <w:rPr>
              <w:color w:val="1F497D" w:themeColor="text2"/>
            </w:rPr>
            <w:t>[Type your address]</w:t>
          </w:r>
        </w:p>
      </w:docPartBody>
    </w:docPart>
    <w:docPart>
      <w:docPartPr>
        <w:name w:val="CE41F48052A24A3F93860E6AFA3DC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3F94D-987C-4B29-B1D1-1D8108E1DF24}"/>
      </w:docPartPr>
      <w:docPartBody>
        <w:p w:rsidR="00EC5383" w:rsidRDefault="00A36793">
          <w:pPr>
            <w:pStyle w:val="CE41F48052A24A3F93860E6AFA3DC11D"/>
          </w:pPr>
          <w:r>
            <w:rPr>
              <w:color w:val="1F497D" w:themeColor="text2"/>
            </w:rPr>
            <w:t>[Type your phone number]</w:t>
          </w:r>
        </w:p>
      </w:docPartBody>
    </w:docPart>
    <w:docPart>
      <w:docPartPr>
        <w:name w:val="6A55632AF1DB4E02ADD9702B709F6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00F5D-2196-4AA6-844E-057C76622CE9}"/>
      </w:docPartPr>
      <w:docPartBody>
        <w:p w:rsidR="00EC5383" w:rsidRDefault="00A36793">
          <w:pPr>
            <w:pStyle w:val="6A55632AF1DB4E02ADD9702B709F678A"/>
          </w:pPr>
          <w:r>
            <w:rPr>
              <w:color w:val="1F497D" w:themeColor="text2"/>
            </w:rPr>
            <w:t>[Type your e-mail]</w:t>
          </w:r>
        </w:p>
      </w:docPartBody>
    </w:docPart>
    <w:docPart>
      <w:docPartPr>
        <w:name w:val="76592BC5C460481E8F9D12AD830C6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3973A-793F-43A2-B24F-D0E7A6CBD226}"/>
      </w:docPartPr>
      <w:docPartBody>
        <w:p w:rsidR="00EC5383" w:rsidRDefault="00A36793">
          <w:pPr>
            <w:pStyle w:val="76592BC5C460481E8F9D12AD830C6E7D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822"/>
    <w:rsid w:val="00065596"/>
    <w:rsid w:val="001571F1"/>
    <w:rsid w:val="005E3822"/>
    <w:rsid w:val="008777ED"/>
    <w:rsid w:val="008B28A1"/>
    <w:rsid w:val="00A36793"/>
    <w:rsid w:val="00EC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EB134C70E241A2847324FC64AC984C">
    <w:name w:val="FDEB134C70E241A2847324FC64AC984C"/>
  </w:style>
  <w:style w:type="paragraph" w:customStyle="1" w:styleId="5F87332A10FB45C2844B31939A597F70">
    <w:name w:val="5F87332A10FB45C2844B31939A597F70"/>
  </w:style>
  <w:style w:type="paragraph" w:customStyle="1" w:styleId="00FEA6103ED54053B23BABB9B8613BAB">
    <w:name w:val="00FEA6103ED54053B23BABB9B8613BAB"/>
  </w:style>
  <w:style w:type="paragraph" w:customStyle="1" w:styleId="CE41F48052A24A3F93860E6AFA3DC11D">
    <w:name w:val="CE41F48052A24A3F93860E6AFA3DC11D"/>
  </w:style>
  <w:style w:type="paragraph" w:customStyle="1" w:styleId="6A55632AF1DB4E02ADD9702B709F678A">
    <w:name w:val="6A55632AF1DB4E02ADD9702B709F678A"/>
  </w:style>
  <w:style w:type="paragraph" w:customStyle="1" w:styleId="71038A7596AB491DB27953B98F4C2260">
    <w:name w:val="71038A7596AB491DB27953B98F4C2260"/>
  </w:style>
  <w:style w:type="paragraph" w:customStyle="1" w:styleId="6E6983E8B4854DD0A3640E0DB5D8E73C">
    <w:name w:val="6E6983E8B4854DD0A3640E0DB5D8E73C"/>
  </w:style>
  <w:style w:type="paragraph" w:customStyle="1" w:styleId="5E77465D67F144C1AA53735A6D0FCFF3">
    <w:name w:val="5E77465D67F144C1AA53735A6D0FCFF3"/>
  </w:style>
  <w:style w:type="paragraph" w:customStyle="1" w:styleId="F396A4B25C604B3DB742A9B4238C894A">
    <w:name w:val="F396A4B25C604B3DB742A9B4238C894A"/>
  </w:style>
  <w:style w:type="paragraph" w:customStyle="1" w:styleId="F1EDCF50DE67433692BDD4BA0A930293">
    <w:name w:val="F1EDCF50DE67433692BDD4BA0A930293"/>
  </w:style>
  <w:style w:type="paragraph" w:customStyle="1" w:styleId="BC447C35812A4F8889C91D5A5ADFC3C1">
    <w:name w:val="BC447C35812A4F8889C91D5A5ADFC3C1"/>
  </w:style>
  <w:style w:type="paragraph" w:customStyle="1" w:styleId="7AA22A8C94C241A6876D1533E2AF6D99">
    <w:name w:val="7AA22A8C94C241A6876D1533E2AF6D99"/>
  </w:style>
  <w:style w:type="paragraph" w:customStyle="1" w:styleId="2D576EB8ADB54630BB7CAE33B78884D8">
    <w:name w:val="2D576EB8ADB54630BB7CAE33B78884D8"/>
  </w:style>
  <w:style w:type="paragraph" w:customStyle="1" w:styleId="73232DF37F9941FF9A352B7EC042994B">
    <w:name w:val="73232DF37F9941FF9A352B7EC042994B"/>
  </w:style>
  <w:style w:type="paragraph" w:customStyle="1" w:styleId="87188743A68A4D2EAB625DD50E1F333D">
    <w:name w:val="87188743A68A4D2EAB625DD50E1F333D"/>
  </w:style>
  <w:style w:type="paragraph" w:customStyle="1" w:styleId="757FEFB7E6E64D528771C3A228EC4002">
    <w:name w:val="757FEFB7E6E64D528771C3A228EC4002"/>
  </w:style>
  <w:style w:type="paragraph" w:customStyle="1" w:styleId="36B906C7265644ED929575C4EABDBD08">
    <w:name w:val="36B906C7265644ED929575C4EABDBD08"/>
  </w:style>
  <w:style w:type="paragraph" w:customStyle="1" w:styleId="79C6DB82FF9E47D288A90E51AA27A71D">
    <w:name w:val="79C6DB82FF9E47D288A90E51AA27A71D"/>
  </w:style>
  <w:style w:type="paragraph" w:customStyle="1" w:styleId="BA0ACE9B7E0E490F9562DB9C3EC41FFF">
    <w:name w:val="BA0ACE9B7E0E490F9562DB9C3EC41FFF"/>
  </w:style>
  <w:style w:type="paragraph" w:customStyle="1" w:styleId="76592BC5C460481E8F9D12AD830C6E7D">
    <w:name w:val="76592BC5C460481E8F9D12AD830C6E7D"/>
  </w:style>
  <w:style w:type="paragraph" w:customStyle="1" w:styleId="D6856F7CA3F64D60A9007CCC3C2C394B">
    <w:name w:val="D6856F7CA3F64D60A9007CCC3C2C394B"/>
    <w:rsid w:val="005E3822"/>
  </w:style>
  <w:style w:type="paragraph" w:customStyle="1" w:styleId="CBEFB620B06045E49373A19B6A4D445C">
    <w:name w:val="CBEFB620B06045E49373A19B6A4D445C"/>
    <w:rsid w:val="005E3822"/>
  </w:style>
  <w:style w:type="paragraph" w:customStyle="1" w:styleId="2B3853D6981A456E9546993C7CAA5EFF">
    <w:name w:val="2B3853D6981A456E9546993C7CAA5EFF"/>
    <w:rsid w:val="005E3822"/>
  </w:style>
  <w:style w:type="paragraph" w:customStyle="1" w:styleId="CABDF16850F84AD392F7CB454F8295E7">
    <w:name w:val="CABDF16850F84AD392F7CB454F8295E7"/>
    <w:rsid w:val="005E382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EB134C70E241A2847324FC64AC984C">
    <w:name w:val="FDEB134C70E241A2847324FC64AC984C"/>
  </w:style>
  <w:style w:type="paragraph" w:customStyle="1" w:styleId="5F87332A10FB45C2844B31939A597F70">
    <w:name w:val="5F87332A10FB45C2844B31939A597F70"/>
  </w:style>
  <w:style w:type="paragraph" w:customStyle="1" w:styleId="00FEA6103ED54053B23BABB9B8613BAB">
    <w:name w:val="00FEA6103ED54053B23BABB9B8613BAB"/>
  </w:style>
  <w:style w:type="paragraph" w:customStyle="1" w:styleId="CE41F48052A24A3F93860E6AFA3DC11D">
    <w:name w:val="CE41F48052A24A3F93860E6AFA3DC11D"/>
  </w:style>
  <w:style w:type="paragraph" w:customStyle="1" w:styleId="6A55632AF1DB4E02ADD9702B709F678A">
    <w:name w:val="6A55632AF1DB4E02ADD9702B709F678A"/>
  </w:style>
  <w:style w:type="paragraph" w:customStyle="1" w:styleId="71038A7596AB491DB27953B98F4C2260">
    <w:name w:val="71038A7596AB491DB27953B98F4C2260"/>
  </w:style>
  <w:style w:type="paragraph" w:customStyle="1" w:styleId="6E6983E8B4854DD0A3640E0DB5D8E73C">
    <w:name w:val="6E6983E8B4854DD0A3640E0DB5D8E73C"/>
  </w:style>
  <w:style w:type="paragraph" w:customStyle="1" w:styleId="5E77465D67F144C1AA53735A6D0FCFF3">
    <w:name w:val="5E77465D67F144C1AA53735A6D0FCFF3"/>
  </w:style>
  <w:style w:type="paragraph" w:customStyle="1" w:styleId="F396A4B25C604B3DB742A9B4238C894A">
    <w:name w:val="F396A4B25C604B3DB742A9B4238C894A"/>
  </w:style>
  <w:style w:type="paragraph" w:customStyle="1" w:styleId="F1EDCF50DE67433692BDD4BA0A930293">
    <w:name w:val="F1EDCF50DE67433692BDD4BA0A930293"/>
  </w:style>
  <w:style w:type="paragraph" w:customStyle="1" w:styleId="BC447C35812A4F8889C91D5A5ADFC3C1">
    <w:name w:val="BC447C35812A4F8889C91D5A5ADFC3C1"/>
  </w:style>
  <w:style w:type="paragraph" w:customStyle="1" w:styleId="7AA22A8C94C241A6876D1533E2AF6D99">
    <w:name w:val="7AA22A8C94C241A6876D1533E2AF6D99"/>
  </w:style>
  <w:style w:type="paragraph" w:customStyle="1" w:styleId="2D576EB8ADB54630BB7CAE33B78884D8">
    <w:name w:val="2D576EB8ADB54630BB7CAE33B78884D8"/>
  </w:style>
  <w:style w:type="paragraph" w:customStyle="1" w:styleId="73232DF37F9941FF9A352B7EC042994B">
    <w:name w:val="73232DF37F9941FF9A352B7EC042994B"/>
  </w:style>
  <w:style w:type="paragraph" w:customStyle="1" w:styleId="87188743A68A4D2EAB625DD50E1F333D">
    <w:name w:val="87188743A68A4D2EAB625DD50E1F333D"/>
  </w:style>
  <w:style w:type="paragraph" w:customStyle="1" w:styleId="757FEFB7E6E64D528771C3A228EC4002">
    <w:name w:val="757FEFB7E6E64D528771C3A228EC4002"/>
  </w:style>
  <w:style w:type="paragraph" w:customStyle="1" w:styleId="36B906C7265644ED929575C4EABDBD08">
    <w:name w:val="36B906C7265644ED929575C4EABDBD08"/>
  </w:style>
  <w:style w:type="paragraph" w:customStyle="1" w:styleId="79C6DB82FF9E47D288A90E51AA27A71D">
    <w:name w:val="79C6DB82FF9E47D288A90E51AA27A71D"/>
  </w:style>
  <w:style w:type="paragraph" w:customStyle="1" w:styleId="BA0ACE9B7E0E490F9562DB9C3EC41FFF">
    <w:name w:val="BA0ACE9B7E0E490F9562DB9C3EC41FFF"/>
  </w:style>
  <w:style w:type="paragraph" w:customStyle="1" w:styleId="76592BC5C460481E8F9D12AD830C6E7D">
    <w:name w:val="76592BC5C460481E8F9D12AD830C6E7D"/>
  </w:style>
  <w:style w:type="paragraph" w:customStyle="1" w:styleId="D6856F7CA3F64D60A9007CCC3C2C394B">
    <w:name w:val="D6856F7CA3F64D60A9007CCC3C2C394B"/>
    <w:rsid w:val="005E3822"/>
  </w:style>
  <w:style w:type="paragraph" w:customStyle="1" w:styleId="CBEFB620B06045E49373A19B6A4D445C">
    <w:name w:val="CBEFB620B06045E49373A19B6A4D445C"/>
    <w:rsid w:val="005E3822"/>
  </w:style>
  <w:style w:type="paragraph" w:customStyle="1" w:styleId="2B3853D6981A456E9546993C7CAA5EFF">
    <w:name w:val="2B3853D6981A456E9546993C7CAA5EFF"/>
    <w:rsid w:val="005E3822"/>
  </w:style>
  <w:style w:type="paragraph" w:customStyle="1" w:styleId="CABDF16850F84AD392F7CB454F8295E7">
    <w:name w:val="CABDF16850F84AD392F7CB454F8295E7"/>
    <w:rsid w:val="005E38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2740 Eliot circle Apt. 08 westminster, co 80030</CompanyAddress>
  <CompanyPhone>732-546-8628</CompanyPhone>
  <CompanyFax/>
  <CompanyEmail>sean.olofson@colorado.edu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58611353-FF98-45EA-BFC4-6CC5F06AE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ApothecaryResume.dotx</Template>
  <TotalTime>2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Olofson</dc:creator>
  <cp:lastModifiedBy>Sean</cp:lastModifiedBy>
  <cp:revision>4</cp:revision>
  <dcterms:created xsi:type="dcterms:W3CDTF">2015-01-19T16:01:00Z</dcterms:created>
  <dcterms:modified xsi:type="dcterms:W3CDTF">2015-01-19T16:03:00Z</dcterms:modified>
</cp:coreProperties>
</file>