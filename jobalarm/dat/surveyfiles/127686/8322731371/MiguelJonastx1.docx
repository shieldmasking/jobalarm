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108CCE" w14:textId="77777777" w:rsidR="00D244E9" w:rsidRPr="00E379F9" w:rsidRDefault="00FA6B31" w:rsidP="00705BD1">
      <w:pPr>
        <w:pStyle w:val="Nombre"/>
        <w:spacing w:before="0" w:after="0"/>
      </w:pPr>
      <w:r w:rsidRPr="00E379F9">
        <w:t>Miguel</w:t>
      </w:r>
      <w:r w:rsidR="00061067" w:rsidRPr="00E379F9">
        <w:t xml:space="preserve"> </w:t>
      </w:r>
      <w:r w:rsidRPr="00E379F9">
        <w:t xml:space="preserve">A. </w:t>
      </w:r>
      <w:r w:rsidR="00B83E3C" w:rsidRPr="00E379F9">
        <w:t>Franco-</w:t>
      </w:r>
      <w:r w:rsidR="00061067" w:rsidRPr="00E379F9">
        <w:t>Jonas</w:t>
      </w:r>
    </w:p>
    <w:p w14:paraId="4CF6731B" w14:textId="77777777" w:rsidR="00D244E9" w:rsidRPr="00E379F9" w:rsidRDefault="006D477C">
      <w:pPr>
        <w:pStyle w:val="Title"/>
        <w:rPr>
          <w:rFonts w:ascii="Times New Roman" w:hAnsi="Times New Roman"/>
          <w:strike/>
          <w:sz w:val="20"/>
        </w:rPr>
      </w:pPr>
      <w:r w:rsidRPr="00E379F9">
        <w:rPr>
          <w:rFonts w:ascii="Times New Roman" w:hAnsi="Times New Roman"/>
          <w:sz w:val="20"/>
        </w:rPr>
        <w:t xml:space="preserve">Kingwood, </w:t>
      </w:r>
      <w:r w:rsidR="00E379F9" w:rsidRPr="00E379F9">
        <w:rPr>
          <w:rFonts w:ascii="Times New Roman" w:hAnsi="Times New Roman"/>
          <w:sz w:val="20"/>
        </w:rPr>
        <w:t>TX.</w:t>
      </w:r>
      <w:r w:rsidRPr="00E379F9">
        <w:rPr>
          <w:rFonts w:ascii="Times New Roman" w:hAnsi="Times New Roman"/>
          <w:sz w:val="20"/>
        </w:rPr>
        <w:t xml:space="preserve"> 77339</w:t>
      </w:r>
    </w:p>
    <w:p w14:paraId="25AABC76" w14:textId="77777777" w:rsidR="00D244E9" w:rsidRPr="00E379F9" w:rsidRDefault="00D244E9">
      <w:pPr>
        <w:pStyle w:val="Title"/>
        <w:tabs>
          <w:tab w:val="right" w:pos="9360"/>
        </w:tabs>
        <w:jc w:val="left"/>
        <w:rPr>
          <w:rFonts w:ascii="Times New Roman" w:hAnsi="Times New Roman"/>
          <w:sz w:val="24"/>
        </w:rPr>
      </w:pPr>
      <w:r w:rsidRPr="00E379F9">
        <w:rPr>
          <w:rFonts w:ascii="Times New Roman" w:hAnsi="Times New Roman"/>
          <w:sz w:val="24"/>
        </w:rPr>
        <w:t>(</w:t>
      </w:r>
      <w:r w:rsidR="00061067" w:rsidRPr="00E379F9">
        <w:rPr>
          <w:rFonts w:ascii="Times New Roman" w:hAnsi="Times New Roman"/>
          <w:sz w:val="24"/>
        </w:rPr>
        <w:t>832</w:t>
      </w:r>
      <w:r w:rsidRPr="00E379F9">
        <w:rPr>
          <w:rFonts w:ascii="Times New Roman" w:hAnsi="Times New Roman"/>
          <w:sz w:val="24"/>
        </w:rPr>
        <w:t xml:space="preserve">) </w:t>
      </w:r>
      <w:r w:rsidR="00061067" w:rsidRPr="00E379F9">
        <w:rPr>
          <w:rFonts w:ascii="Times New Roman" w:hAnsi="Times New Roman"/>
          <w:sz w:val="24"/>
        </w:rPr>
        <w:t>273-1371</w:t>
      </w:r>
      <w:r w:rsidRPr="00E379F9">
        <w:rPr>
          <w:rFonts w:ascii="Times New Roman" w:hAnsi="Times New Roman"/>
          <w:sz w:val="24"/>
        </w:rPr>
        <w:tab/>
      </w:r>
      <w:r w:rsidR="00061067" w:rsidRPr="00E379F9">
        <w:rPr>
          <w:rFonts w:ascii="Times New Roman" w:hAnsi="Times New Roman"/>
          <w:sz w:val="24"/>
        </w:rPr>
        <w:t>migueljonas@yahoo.com</w:t>
      </w:r>
    </w:p>
    <w:p w14:paraId="220CB2B1" w14:textId="77777777" w:rsidR="00D244E9" w:rsidRPr="00E379F9" w:rsidRDefault="00D244E9">
      <w:pPr>
        <w:pStyle w:val="Title"/>
        <w:jc w:val="left"/>
        <w:rPr>
          <w:rFonts w:ascii="Times New Roman" w:hAnsi="Times New Roman"/>
          <w:b w:val="0"/>
          <w:bCs w:val="0"/>
          <w:sz w:val="8"/>
        </w:rPr>
      </w:pPr>
    </w:p>
    <w:p w14:paraId="5C2FF023" w14:textId="77777777" w:rsidR="00D244E9" w:rsidRPr="00E379F9" w:rsidRDefault="00D244E9">
      <w:pPr>
        <w:pStyle w:val="Title"/>
        <w:pBdr>
          <w:top w:val="thinThickLargeGap" w:sz="18" w:space="1" w:color="auto"/>
        </w:pBdr>
        <w:jc w:val="left"/>
        <w:rPr>
          <w:rFonts w:ascii="Times New Roman" w:hAnsi="Times New Roman"/>
          <w:b w:val="0"/>
          <w:bCs w:val="0"/>
          <w:sz w:val="22"/>
        </w:rPr>
      </w:pPr>
    </w:p>
    <w:p w14:paraId="361C65A1" w14:textId="32476346" w:rsidR="00D244E9" w:rsidRPr="00E379F9" w:rsidRDefault="00D76415">
      <w:pPr>
        <w:jc w:val="both"/>
        <w:rPr>
          <w:bCs/>
        </w:rPr>
      </w:pPr>
      <w:r w:rsidRPr="00E379F9">
        <w:t xml:space="preserve">As an experienced professional in Environment, Health &amp; Safety (HSE) management, </w:t>
      </w:r>
      <w:r w:rsidR="00A95442" w:rsidRPr="00E379F9">
        <w:t>I combine chemistry, ecology and safety expertise to develop solutions to resolve environmental problems for large companies engaged in complex industrial projects</w:t>
      </w:r>
      <w:r w:rsidR="00A234DC" w:rsidRPr="00E379F9">
        <w:rPr>
          <w:bCs/>
        </w:rPr>
        <w:t>.</w:t>
      </w:r>
      <w:r w:rsidR="00D15A41" w:rsidRPr="00E379F9">
        <w:rPr>
          <w:bCs/>
        </w:rPr>
        <w:t xml:space="preserve"> Bi-lingual in English/Spanish</w:t>
      </w:r>
      <w:r w:rsidR="00BB4F94">
        <w:rPr>
          <w:bCs/>
        </w:rPr>
        <w:t>.</w:t>
      </w:r>
    </w:p>
    <w:p w14:paraId="7A738F13" w14:textId="77777777" w:rsidR="00D244E9" w:rsidRPr="00E379F9" w:rsidRDefault="00D244E9">
      <w:pPr>
        <w:pStyle w:val="Heading5"/>
        <w:rPr>
          <w:rFonts w:ascii="Times New Roman" w:hAnsi="Times New Roman"/>
          <w:spacing w:val="30"/>
          <w:u w:val="single"/>
        </w:rPr>
      </w:pPr>
    </w:p>
    <w:p w14:paraId="3E44D7F2" w14:textId="77777777" w:rsidR="00D244E9" w:rsidRPr="00E379F9" w:rsidRDefault="00A32212">
      <w:pPr>
        <w:pStyle w:val="Heading5"/>
        <w:rPr>
          <w:rFonts w:ascii="Times New Roman" w:hAnsi="Times New Roman"/>
          <w:spacing w:val="30"/>
          <w:sz w:val="24"/>
        </w:rPr>
      </w:pPr>
      <w:r w:rsidRPr="00E379F9">
        <w:rPr>
          <w:rFonts w:ascii="Times New Roman" w:hAnsi="Times New Roman"/>
          <w:spacing w:val="30"/>
          <w:sz w:val="24"/>
          <w:u w:val="single"/>
        </w:rPr>
        <w:t>WORK</w:t>
      </w:r>
      <w:r w:rsidR="00D244E9" w:rsidRPr="00E379F9">
        <w:rPr>
          <w:rFonts w:ascii="Times New Roman" w:hAnsi="Times New Roman"/>
          <w:spacing w:val="30"/>
          <w:sz w:val="24"/>
        </w:rPr>
        <w:t xml:space="preserve">  </w:t>
      </w:r>
      <w:r w:rsidR="00D244E9" w:rsidRPr="00E379F9">
        <w:rPr>
          <w:rFonts w:ascii="Times New Roman" w:hAnsi="Times New Roman"/>
          <w:spacing w:val="30"/>
          <w:sz w:val="24"/>
          <w:u w:val="single"/>
        </w:rPr>
        <w:t>EXPERIENCE</w:t>
      </w:r>
    </w:p>
    <w:p w14:paraId="721D251F" w14:textId="77777777" w:rsidR="00D244E9" w:rsidRPr="00E379F9" w:rsidRDefault="00D244E9">
      <w:pPr>
        <w:rPr>
          <w:sz w:val="16"/>
        </w:rPr>
      </w:pPr>
    </w:p>
    <w:p w14:paraId="1DF3EF14" w14:textId="69740698" w:rsidR="00BB4F94" w:rsidRPr="005E315A" w:rsidRDefault="00BB4F94" w:rsidP="00BB4F94">
      <w:pPr>
        <w:tabs>
          <w:tab w:val="right" w:pos="9360"/>
        </w:tabs>
        <w:rPr>
          <w:b/>
        </w:rPr>
      </w:pPr>
      <w:r>
        <w:rPr>
          <w:b/>
        </w:rPr>
        <w:t>FIRST LOGISTICS.</w:t>
      </w:r>
      <w:r w:rsidRPr="005E315A">
        <w:rPr>
          <w:b/>
        </w:rPr>
        <w:t xml:space="preserve"> </w:t>
      </w:r>
    </w:p>
    <w:p w14:paraId="53A916C4" w14:textId="77777777" w:rsidR="004B5BA0" w:rsidRDefault="00BB4F94" w:rsidP="00BB4F94">
      <w:pPr>
        <w:tabs>
          <w:tab w:val="right" w:pos="9360"/>
        </w:tabs>
        <w:rPr>
          <w:b/>
        </w:rPr>
      </w:pPr>
      <w:r>
        <w:rPr>
          <w:b/>
        </w:rPr>
        <w:t xml:space="preserve">Manager of safety and environmental. </w:t>
      </w:r>
    </w:p>
    <w:p w14:paraId="35F425A3" w14:textId="2CEAFD5E" w:rsidR="00BB4F94" w:rsidRPr="004B5BA0" w:rsidRDefault="00BB4F94" w:rsidP="00BB4F94">
      <w:pPr>
        <w:tabs>
          <w:tab w:val="right" w:pos="9360"/>
        </w:tabs>
        <w:rPr>
          <w:b/>
        </w:rPr>
      </w:pPr>
      <w:r w:rsidRPr="005E315A">
        <w:rPr>
          <w:b/>
        </w:rPr>
        <w:tab/>
      </w:r>
      <w:r w:rsidR="005057E1">
        <w:rPr>
          <w:b/>
        </w:rPr>
        <w:t xml:space="preserve">July </w:t>
      </w:r>
      <w:r w:rsidRPr="005E315A">
        <w:rPr>
          <w:b/>
        </w:rPr>
        <w:t>20</w:t>
      </w:r>
      <w:r>
        <w:rPr>
          <w:b/>
        </w:rPr>
        <w:t>13</w:t>
      </w:r>
      <w:r w:rsidRPr="005E315A">
        <w:t xml:space="preserve"> </w:t>
      </w:r>
      <w:r w:rsidRPr="005E315A">
        <w:rPr>
          <w:b/>
        </w:rPr>
        <w:t xml:space="preserve">– </w:t>
      </w:r>
      <w:r>
        <w:rPr>
          <w:b/>
        </w:rPr>
        <w:t>today</w:t>
      </w:r>
    </w:p>
    <w:p w14:paraId="6D1A6651" w14:textId="28D41203" w:rsidR="004B5BA0" w:rsidRDefault="004B5BA0" w:rsidP="00BB4F94">
      <w:pPr>
        <w:tabs>
          <w:tab w:val="right" w:pos="9360"/>
        </w:tabs>
      </w:pPr>
      <w:r w:rsidRPr="005E315A">
        <w:t>Senior leader overseeing the environmental and safety initiatives</w:t>
      </w:r>
    </w:p>
    <w:p w14:paraId="08533628" w14:textId="77777777" w:rsidR="00DF6641" w:rsidRPr="005E315A" w:rsidRDefault="00DF6641" w:rsidP="00BB4F94">
      <w:pPr>
        <w:tabs>
          <w:tab w:val="right" w:pos="9360"/>
        </w:tabs>
      </w:pPr>
    </w:p>
    <w:p w14:paraId="4376945F" w14:textId="38A9206A" w:rsidR="00DF6641" w:rsidRPr="00DF6641" w:rsidRDefault="004B5BA0" w:rsidP="00DF6641">
      <w:pPr>
        <w:numPr>
          <w:ilvl w:val="0"/>
          <w:numId w:val="16"/>
        </w:numPr>
      </w:pPr>
      <w:r w:rsidRPr="005E315A">
        <w:t>Instituted a company-wide safety system to evaluate and greatly minimize risk for all employees and contactors</w:t>
      </w:r>
      <w:r>
        <w:t>, reducing incidents by 80%.</w:t>
      </w:r>
    </w:p>
    <w:p w14:paraId="2E4D4C8A" w14:textId="38B7C00B" w:rsidR="00BB4F94" w:rsidRPr="005E315A" w:rsidRDefault="00DF6641" w:rsidP="00DF6641">
      <w:pPr>
        <w:numPr>
          <w:ilvl w:val="0"/>
          <w:numId w:val="16"/>
        </w:numPr>
      </w:pPr>
      <w:r>
        <w:t>Monitoring</w:t>
      </w:r>
      <w:r w:rsidRPr="00DF6641">
        <w:t xml:space="preserve"> the </w:t>
      </w:r>
      <w:r>
        <w:t>equipment,</w:t>
      </w:r>
      <w:r w:rsidRPr="00DF6641">
        <w:t xml:space="preserve"> provided with safety inspections</w:t>
      </w:r>
      <w:r>
        <w:t>.</w:t>
      </w:r>
    </w:p>
    <w:p w14:paraId="2B337397" w14:textId="4E25EB74" w:rsidR="00DF6641" w:rsidRPr="00DF6641" w:rsidRDefault="00DF6641" w:rsidP="00DF6641">
      <w:pPr>
        <w:numPr>
          <w:ilvl w:val="0"/>
          <w:numId w:val="16"/>
        </w:numPr>
      </w:pPr>
      <w:r w:rsidRPr="00DF6641">
        <w:t xml:space="preserve">Training of personnel of all </w:t>
      </w:r>
      <w:r>
        <w:t>levels</w:t>
      </w:r>
      <w:r w:rsidRPr="00DF6641">
        <w:t xml:space="preserve"> in safety and environmental issues</w:t>
      </w:r>
      <w:r w:rsidR="005C3E5E">
        <w:t>.</w:t>
      </w:r>
    </w:p>
    <w:p w14:paraId="27BD1726" w14:textId="2563A928" w:rsidR="00BB4F94" w:rsidRPr="005E315A" w:rsidRDefault="00DF6641" w:rsidP="00DF6641">
      <w:pPr>
        <w:numPr>
          <w:ilvl w:val="0"/>
          <w:numId w:val="16"/>
        </w:numPr>
      </w:pPr>
      <w:r w:rsidRPr="00DF6641">
        <w:t>Coordinating follow safety logistics of travel</w:t>
      </w:r>
    </w:p>
    <w:p w14:paraId="3F037705" w14:textId="0BEAEA29" w:rsidR="005C3E5E" w:rsidRPr="005C3E5E" w:rsidRDefault="005C3E5E" w:rsidP="005C3E5E">
      <w:pPr>
        <w:numPr>
          <w:ilvl w:val="0"/>
          <w:numId w:val="16"/>
        </w:numPr>
      </w:pPr>
      <w:r w:rsidRPr="005C3E5E">
        <w:t>Creation of working groups for inspections of the infrastructure of the company</w:t>
      </w:r>
      <w:r>
        <w:t>.</w:t>
      </w:r>
    </w:p>
    <w:p w14:paraId="54C8AEE3" w14:textId="067ECB7F" w:rsidR="005C3E5E" w:rsidRPr="005C3E5E" w:rsidRDefault="005C3E5E" w:rsidP="005C3E5E">
      <w:pPr>
        <w:numPr>
          <w:ilvl w:val="0"/>
          <w:numId w:val="16"/>
        </w:numPr>
      </w:pPr>
      <w:r w:rsidRPr="005C3E5E">
        <w:t>Creating savings programs inputs</w:t>
      </w:r>
      <w:r>
        <w:t xml:space="preserve">, safety programs </w:t>
      </w:r>
      <w:r w:rsidRPr="005C3E5E">
        <w:t>and recycling programs</w:t>
      </w:r>
      <w:r>
        <w:t>.</w:t>
      </w:r>
    </w:p>
    <w:p w14:paraId="4F6A2A49" w14:textId="77777777" w:rsidR="00BB4F94" w:rsidRDefault="00BB4F94">
      <w:pPr>
        <w:tabs>
          <w:tab w:val="right" w:pos="9360"/>
        </w:tabs>
        <w:rPr>
          <w:sz w:val="22"/>
        </w:rPr>
      </w:pPr>
    </w:p>
    <w:p w14:paraId="36E50850" w14:textId="77777777" w:rsidR="00BB4F94" w:rsidRPr="00E379F9" w:rsidRDefault="00BB4F94">
      <w:pPr>
        <w:tabs>
          <w:tab w:val="right" w:pos="9360"/>
        </w:tabs>
        <w:rPr>
          <w:sz w:val="22"/>
        </w:rPr>
      </w:pPr>
    </w:p>
    <w:p w14:paraId="429B3A0E" w14:textId="77777777" w:rsidR="00705BD1" w:rsidRPr="005E315A" w:rsidRDefault="00BF388A" w:rsidP="00B83552">
      <w:pPr>
        <w:tabs>
          <w:tab w:val="right" w:pos="9360"/>
        </w:tabs>
        <w:rPr>
          <w:b/>
        </w:rPr>
      </w:pPr>
      <w:r w:rsidRPr="005E315A">
        <w:rPr>
          <w:b/>
        </w:rPr>
        <w:t>GRUPO FRISCO</w:t>
      </w:r>
      <w:r w:rsidR="00B83552" w:rsidRPr="005E315A">
        <w:rPr>
          <w:b/>
        </w:rPr>
        <w:t xml:space="preserve">, </w:t>
      </w:r>
    </w:p>
    <w:p w14:paraId="580F0A3E" w14:textId="77777777" w:rsidR="00705BD1" w:rsidRPr="005E315A" w:rsidRDefault="00705BD1" w:rsidP="00705BD1">
      <w:pPr>
        <w:tabs>
          <w:tab w:val="right" w:pos="9360"/>
        </w:tabs>
        <w:rPr>
          <w:b/>
        </w:rPr>
      </w:pPr>
      <w:r w:rsidRPr="005E315A">
        <w:rPr>
          <w:b/>
        </w:rPr>
        <w:t>Superintendent of Environmental Sustainability</w:t>
      </w:r>
      <w:r w:rsidRPr="005E315A">
        <w:rPr>
          <w:b/>
        </w:rPr>
        <w:tab/>
        <w:t>April 2007</w:t>
      </w:r>
      <w:r w:rsidRPr="005E315A">
        <w:t xml:space="preserve"> </w:t>
      </w:r>
      <w:r w:rsidRPr="005E315A">
        <w:rPr>
          <w:b/>
        </w:rPr>
        <w:t>– March 2013</w:t>
      </w:r>
    </w:p>
    <w:p w14:paraId="5408E096" w14:textId="77777777" w:rsidR="00705BD1" w:rsidRPr="005E315A" w:rsidRDefault="00705BD1" w:rsidP="00B83552">
      <w:pPr>
        <w:tabs>
          <w:tab w:val="right" w:pos="9360"/>
        </w:tabs>
      </w:pPr>
    </w:p>
    <w:p w14:paraId="739CC231" w14:textId="77777777" w:rsidR="00B83552" w:rsidRPr="005E315A" w:rsidRDefault="00553B38" w:rsidP="00705BD1">
      <w:pPr>
        <w:tabs>
          <w:tab w:val="right" w:pos="9360"/>
        </w:tabs>
        <w:rPr>
          <w:b/>
        </w:rPr>
      </w:pPr>
      <w:r w:rsidRPr="005E315A">
        <w:t>Senior leader overseeing the environmental and safety initiatives for one of the largest mining conglomerates in the world</w:t>
      </w:r>
      <w:r w:rsidR="0087037C" w:rsidRPr="005E315A">
        <w:t xml:space="preserve"> located in central Mexico</w:t>
      </w:r>
      <w:r w:rsidR="00487D2B" w:rsidRPr="005E315A">
        <w:t>.</w:t>
      </w:r>
    </w:p>
    <w:p w14:paraId="5FD2BAA0" w14:textId="77777777" w:rsidR="00553B38" w:rsidRPr="005E315A" w:rsidRDefault="009F4FDF" w:rsidP="00705BD1">
      <w:pPr>
        <w:pStyle w:val="ListParagraph"/>
        <w:numPr>
          <w:ilvl w:val="0"/>
          <w:numId w:val="16"/>
        </w:numPr>
        <w:tabs>
          <w:tab w:val="right" w:pos="9360"/>
        </w:tabs>
        <w:rPr>
          <w:b/>
        </w:rPr>
      </w:pPr>
      <w:r w:rsidRPr="005E315A">
        <w:t xml:space="preserve">Led </w:t>
      </w:r>
      <w:r w:rsidR="00553B38" w:rsidRPr="005E315A">
        <w:t>a 36-person team focused</w:t>
      </w:r>
      <w:r w:rsidR="005E315A" w:rsidRPr="005E315A">
        <w:t xml:space="preserve"> on</w:t>
      </w:r>
      <w:r w:rsidR="00553B38" w:rsidRPr="005E315A">
        <w:t xml:space="preserve"> environmental and safety issues for two pit mines with deposits of gold, silver, lead and zinc.</w:t>
      </w:r>
    </w:p>
    <w:p w14:paraId="324E6A76" w14:textId="77777777" w:rsidR="00B83552" w:rsidRPr="005E315A" w:rsidRDefault="00E379F9" w:rsidP="00553B38">
      <w:pPr>
        <w:numPr>
          <w:ilvl w:val="0"/>
          <w:numId w:val="16"/>
        </w:numPr>
      </w:pPr>
      <w:r w:rsidRPr="005E315A">
        <w:t>Represented</w:t>
      </w:r>
      <w:r w:rsidR="00487D2B" w:rsidRPr="005E315A">
        <w:t xml:space="preserve"> the company on environmental and safety issues before municipal, state and federal </w:t>
      </w:r>
      <w:r w:rsidR="00B471F4" w:rsidRPr="005E315A">
        <w:t>authorities</w:t>
      </w:r>
    </w:p>
    <w:p w14:paraId="0556FEA6" w14:textId="77777777" w:rsidR="00487D2B" w:rsidRPr="005E315A" w:rsidRDefault="009F4FDF" w:rsidP="00487D2B">
      <w:pPr>
        <w:numPr>
          <w:ilvl w:val="0"/>
          <w:numId w:val="16"/>
        </w:numPr>
      </w:pPr>
      <w:r w:rsidRPr="005E315A">
        <w:t>Oversaw</w:t>
      </w:r>
      <w:r w:rsidR="00487D2B" w:rsidRPr="005E315A">
        <w:t xml:space="preserve"> the drafting and submission of environmental permitting and compliance</w:t>
      </w:r>
    </w:p>
    <w:p w14:paraId="7573C83F" w14:textId="77777777" w:rsidR="00487D2B" w:rsidRPr="005E315A" w:rsidRDefault="00487D2B" w:rsidP="00487D2B">
      <w:pPr>
        <w:numPr>
          <w:ilvl w:val="0"/>
          <w:numId w:val="16"/>
        </w:numPr>
      </w:pPr>
      <w:r w:rsidRPr="005E315A">
        <w:t>Manage</w:t>
      </w:r>
      <w:r w:rsidR="009F4FDF" w:rsidRPr="005E315A">
        <w:t>d</w:t>
      </w:r>
      <w:r w:rsidRPr="005E315A">
        <w:t xml:space="preserve"> unit leaders and staff to ensure </w:t>
      </w:r>
      <w:r w:rsidR="00553B38" w:rsidRPr="005E315A">
        <w:t xml:space="preserve">100% </w:t>
      </w:r>
      <w:r w:rsidRPr="005E315A">
        <w:t>compliance with ISO 14000 standards</w:t>
      </w:r>
    </w:p>
    <w:p w14:paraId="75D5FD96" w14:textId="77777777" w:rsidR="00487D2B" w:rsidRPr="005E315A" w:rsidRDefault="00487D2B" w:rsidP="00487D2B">
      <w:pPr>
        <w:numPr>
          <w:ilvl w:val="0"/>
          <w:numId w:val="16"/>
        </w:numPr>
      </w:pPr>
      <w:r w:rsidRPr="005E315A">
        <w:t>Serve</w:t>
      </w:r>
      <w:r w:rsidR="009F4FDF" w:rsidRPr="005E315A">
        <w:t>d</w:t>
      </w:r>
      <w:r w:rsidRPr="005E315A">
        <w:t xml:space="preserve"> as the key resource for providing technical support to company engineers on environmental &amp; operational process management</w:t>
      </w:r>
    </w:p>
    <w:p w14:paraId="2D6E687E" w14:textId="77777777" w:rsidR="00487D2B" w:rsidRPr="005E315A" w:rsidRDefault="00487D2B" w:rsidP="00487D2B">
      <w:pPr>
        <w:numPr>
          <w:ilvl w:val="0"/>
          <w:numId w:val="16"/>
        </w:numPr>
      </w:pPr>
      <w:r w:rsidRPr="005E315A">
        <w:t>Coordinat</w:t>
      </w:r>
      <w:r w:rsidR="009F4FDF" w:rsidRPr="005E315A">
        <w:t>ed</w:t>
      </w:r>
      <w:r w:rsidRPr="005E315A">
        <w:t xml:space="preserve"> project planning and execution for large scale operations</w:t>
      </w:r>
    </w:p>
    <w:p w14:paraId="7FAB6D21" w14:textId="77777777" w:rsidR="00487D2B" w:rsidRPr="005E315A" w:rsidRDefault="009F4FDF" w:rsidP="00487D2B">
      <w:pPr>
        <w:numPr>
          <w:ilvl w:val="0"/>
          <w:numId w:val="16"/>
        </w:numPr>
      </w:pPr>
      <w:r w:rsidRPr="005E315A">
        <w:t>Ensured</w:t>
      </w:r>
      <w:r w:rsidR="00487D2B" w:rsidRPr="005E315A">
        <w:t xml:space="preserve"> the timely and accurate submission of environmental compliance and permitting for government authorities at all levels</w:t>
      </w:r>
    </w:p>
    <w:p w14:paraId="6E869681" w14:textId="77777777" w:rsidR="00553B38" w:rsidRPr="005E315A" w:rsidRDefault="00553B38" w:rsidP="00487D2B">
      <w:pPr>
        <w:numPr>
          <w:ilvl w:val="0"/>
          <w:numId w:val="16"/>
        </w:numPr>
      </w:pPr>
      <w:r w:rsidRPr="005E315A">
        <w:t>Designed a water treatment plan to efficiently clean and preserve local water sources during major mining projects</w:t>
      </w:r>
    </w:p>
    <w:p w14:paraId="3C48B518" w14:textId="77777777" w:rsidR="00553B38" w:rsidRPr="005E315A" w:rsidRDefault="00553B38" w:rsidP="00487D2B">
      <w:pPr>
        <w:numPr>
          <w:ilvl w:val="0"/>
          <w:numId w:val="16"/>
        </w:numPr>
      </w:pPr>
      <w:r w:rsidRPr="005E315A">
        <w:t>Established a reputation as a forward-thinking leader able to maintain a balance between business objectives and community relationships</w:t>
      </w:r>
    </w:p>
    <w:p w14:paraId="4C5838A7" w14:textId="77777777" w:rsidR="00553B38" w:rsidRPr="005E315A" w:rsidRDefault="00553B38" w:rsidP="00487D2B">
      <w:pPr>
        <w:numPr>
          <w:ilvl w:val="0"/>
          <w:numId w:val="16"/>
        </w:numPr>
      </w:pPr>
      <w:r w:rsidRPr="005E315A">
        <w:t>Instituted a company-wide safety system to evaluate and greatly minimize risk for all employees and contactors</w:t>
      </w:r>
    </w:p>
    <w:p w14:paraId="6F823DD3" w14:textId="77777777" w:rsidR="00487D2B" w:rsidRPr="005E315A" w:rsidRDefault="00487D2B" w:rsidP="00487D2B">
      <w:pPr>
        <w:tabs>
          <w:tab w:val="right" w:pos="9360"/>
        </w:tabs>
      </w:pPr>
    </w:p>
    <w:p w14:paraId="728ABBB7" w14:textId="77777777" w:rsidR="00B83552" w:rsidRDefault="00B83552">
      <w:pPr>
        <w:tabs>
          <w:tab w:val="right" w:pos="9360"/>
        </w:tabs>
        <w:rPr>
          <w:b/>
        </w:rPr>
      </w:pPr>
    </w:p>
    <w:p w14:paraId="326260DC" w14:textId="77777777" w:rsidR="00E05080" w:rsidRPr="005E315A" w:rsidRDefault="00E05080">
      <w:pPr>
        <w:tabs>
          <w:tab w:val="right" w:pos="9360"/>
        </w:tabs>
        <w:rPr>
          <w:b/>
        </w:rPr>
      </w:pPr>
      <w:bookmarkStart w:id="0" w:name="_GoBack"/>
      <w:bookmarkEnd w:id="0"/>
    </w:p>
    <w:p w14:paraId="4F504341" w14:textId="77777777" w:rsidR="00967D42" w:rsidRPr="005E315A" w:rsidRDefault="00BF388A">
      <w:pPr>
        <w:tabs>
          <w:tab w:val="right" w:pos="9360"/>
        </w:tabs>
        <w:rPr>
          <w:b/>
        </w:rPr>
      </w:pPr>
      <w:r w:rsidRPr="005E315A">
        <w:rPr>
          <w:b/>
        </w:rPr>
        <w:lastRenderedPageBreak/>
        <w:t>SECOVAM</w:t>
      </w:r>
    </w:p>
    <w:p w14:paraId="5531047B" w14:textId="77777777" w:rsidR="00705BD1" w:rsidRPr="005E315A" w:rsidRDefault="00705BD1">
      <w:pPr>
        <w:tabs>
          <w:tab w:val="right" w:pos="9360"/>
        </w:tabs>
        <w:rPr>
          <w:b/>
        </w:rPr>
      </w:pPr>
      <w:r w:rsidRPr="005E315A">
        <w:rPr>
          <w:b/>
        </w:rPr>
        <w:t>Consultant and Environmental Inspector</w:t>
      </w:r>
      <w:r w:rsidRPr="005E315A">
        <w:rPr>
          <w:b/>
        </w:rPr>
        <w:tab/>
        <w:t>August 2004 – April 2007</w:t>
      </w:r>
    </w:p>
    <w:p w14:paraId="5485C3CA" w14:textId="77777777" w:rsidR="00705BD1" w:rsidRPr="005E315A" w:rsidRDefault="00705BD1">
      <w:pPr>
        <w:tabs>
          <w:tab w:val="right" w:pos="9360"/>
        </w:tabs>
        <w:rPr>
          <w:b/>
        </w:rPr>
      </w:pPr>
    </w:p>
    <w:p w14:paraId="2AB505CF" w14:textId="77777777" w:rsidR="003B12EB" w:rsidRPr="005E315A" w:rsidRDefault="00BF388A" w:rsidP="00B471F4">
      <w:pPr>
        <w:tabs>
          <w:tab w:val="right" w:pos="9360"/>
        </w:tabs>
      </w:pPr>
      <w:r w:rsidRPr="005E315A">
        <w:t xml:space="preserve">Industrial environmental and safety consultant for a boutique consulting firm </w:t>
      </w:r>
      <w:r w:rsidR="0087037C" w:rsidRPr="005E315A">
        <w:t xml:space="preserve">in Mexico </w:t>
      </w:r>
      <w:r w:rsidRPr="005E315A">
        <w:t xml:space="preserve">specializing in </w:t>
      </w:r>
      <w:r w:rsidR="00BB79FC" w:rsidRPr="005E315A">
        <w:t>providing support and advisory services to major companies on matters of work safety, environmental health, safety and hygiene and regulatory compliance.</w:t>
      </w:r>
    </w:p>
    <w:p w14:paraId="7DAC9F7A" w14:textId="77777777" w:rsidR="005A458F" w:rsidRPr="005E315A" w:rsidRDefault="005A458F" w:rsidP="005A458F">
      <w:pPr>
        <w:pStyle w:val="Heading6"/>
        <w:rPr>
          <w:rFonts w:ascii="Times New Roman" w:hAnsi="Times New Roman"/>
          <w:sz w:val="24"/>
          <w:szCs w:val="24"/>
        </w:rPr>
      </w:pPr>
    </w:p>
    <w:p w14:paraId="626EFDE2" w14:textId="77777777" w:rsidR="005A458F" w:rsidRPr="005E315A" w:rsidRDefault="00BB79FC" w:rsidP="00705BD1">
      <w:pPr>
        <w:pStyle w:val="ListParagraph"/>
        <w:numPr>
          <w:ilvl w:val="0"/>
          <w:numId w:val="19"/>
        </w:numPr>
        <w:tabs>
          <w:tab w:val="right" w:pos="9360"/>
        </w:tabs>
      </w:pPr>
      <w:r w:rsidRPr="005E315A">
        <w:t>Provided high quality consulting services to a diverse range of clients and projects at dozens of corporations around the country on environmental and safety procedures and leading practices</w:t>
      </w:r>
      <w:r w:rsidR="0092600A" w:rsidRPr="005E315A">
        <w:t>.</w:t>
      </w:r>
    </w:p>
    <w:p w14:paraId="570EBCF6" w14:textId="77777777" w:rsidR="00BB79FC" w:rsidRPr="005E315A" w:rsidRDefault="00BB79FC" w:rsidP="00BB79FC">
      <w:pPr>
        <w:numPr>
          <w:ilvl w:val="0"/>
          <w:numId w:val="16"/>
        </w:numPr>
      </w:pPr>
      <w:r w:rsidRPr="005E315A">
        <w:t>Advised large industrial clients on the development of environmental administration initiatives focused on minimizing adverse environmental impacts and optimizing water and energy consumption</w:t>
      </w:r>
    </w:p>
    <w:p w14:paraId="60D08A34" w14:textId="1AD4AD04" w:rsidR="005D5CEE" w:rsidRPr="00BB4F94" w:rsidRDefault="00BB79FC" w:rsidP="00BB4F94">
      <w:pPr>
        <w:numPr>
          <w:ilvl w:val="0"/>
          <w:numId w:val="16"/>
        </w:numPr>
      </w:pPr>
      <w:r w:rsidRPr="005E315A">
        <w:t>Aided clients in ensuring compliance to applicable engineering codes and standards as well as local permits and regulation</w:t>
      </w:r>
      <w:r w:rsidR="0087037C" w:rsidRPr="005E315A">
        <w:t xml:space="preserve"> (e.g., labor safety standard NOM 002 STPS)</w:t>
      </w:r>
      <w:r w:rsidR="00BB4F94">
        <w:t>.</w:t>
      </w:r>
    </w:p>
    <w:p w14:paraId="0BD699D4" w14:textId="77777777" w:rsidR="00BB79FC" w:rsidRPr="005E315A" w:rsidRDefault="009F4FDF" w:rsidP="00BB79FC">
      <w:pPr>
        <w:numPr>
          <w:ilvl w:val="0"/>
          <w:numId w:val="16"/>
        </w:numPr>
      </w:pPr>
      <w:r w:rsidRPr="005E315A">
        <w:t xml:space="preserve">Boosted </w:t>
      </w:r>
      <w:r w:rsidR="00BB79FC" w:rsidRPr="005E315A">
        <w:t>profitability</w:t>
      </w:r>
      <w:r w:rsidRPr="005E315A">
        <w:t xml:space="preserve"> of local companies</w:t>
      </w:r>
      <w:r w:rsidR="00BB79FC" w:rsidRPr="005E315A">
        <w:t xml:space="preserve"> by reducing the use of raw materials and energy, improving recycling efforts and minimizing negative environmental emissions</w:t>
      </w:r>
    </w:p>
    <w:p w14:paraId="42D818BB" w14:textId="77777777" w:rsidR="00D257A2" w:rsidRPr="005E315A" w:rsidRDefault="00D257A2" w:rsidP="00BB79FC">
      <w:pPr>
        <w:numPr>
          <w:ilvl w:val="0"/>
          <w:numId w:val="16"/>
        </w:numPr>
      </w:pPr>
      <w:r w:rsidRPr="005E315A">
        <w:t>Improved the efficiency of client permit filing process; speeding the time it took to complete critical applications and begin work</w:t>
      </w:r>
    </w:p>
    <w:p w14:paraId="7739990B" w14:textId="77777777" w:rsidR="00D257A2" w:rsidRPr="005E315A" w:rsidRDefault="00D257A2" w:rsidP="00BB79FC">
      <w:pPr>
        <w:numPr>
          <w:ilvl w:val="0"/>
          <w:numId w:val="16"/>
        </w:numPr>
      </w:pPr>
      <w:r w:rsidRPr="005E315A">
        <w:t>Produced concise and accurate safety and remediation reports to advise senior management</w:t>
      </w:r>
    </w:p>
    <w:p w14:paraId="77B13666" w14:textId="77777777" w:rsidR="00BB79FC" w:rsidRPr="005E315A" w:rsidRDefault="000230B2" w:rsidP="00BB79FC">
      <w:pPr>
        <w:numPr>
          <w:ilvl w:val="0"/>
          <w:numId w:val="16"/>
        </w:numPr>
      </w:pPr>
      <w:r w:rsidRPr="005E315A">
        <w:t>Developed and presented an environmental hazards safety training program for a prison staff of 300</w:t>
      </w:r>
    </w:p>
    <w:p w14:paraId="6480ED8D" w14:textId="77777777" w:rsidR="00BB79FC" w:rsidRPr="00E379F9" w:rsidRDefault="00BB79FC" w:rsidP="00487D2B">
      <w:pPr>
        <w:tabs>
          <w:tab w:val="right" w:pos="9360"/>
        </w:tabs>
        <w:rPr>
          <w:rFonts w:ascii="Arial" w:hAnsi="Arial" w:cs="Arial"/>
          <w:sz w:val="18"/>
          <w:szCs w:val="18"/>
          <w:shd w:val="clear" w:color="auto" w:fill="FFFFFF"/>
        </w:rPr>
      </w:pPr>
    </w:p>
    <w:p w14:paraId="412615DC" w14:textId="77777777" w:rsidR="00F316D1" w:rsidRPr="00E379F9" w:rsidRDefault="00F316D1">
      <w:pPr>
        <w:tabs>
          <w:tab w:val="right" w:pos="9360"/>
        </w:tabs>
        <w:rPr>
          <w:b/>
          <w:sz w:val="22"/>
        </w:rPr>
      </w:pPr>
    </w:p>
    <w:p w14:paraId="6D217861" w14:textId="77777777" w:rsidR="00D244E9" w:rsidRPr="00E379F9" w:rsidRDefault="0087037C">
      <w:pPr>
        <w:tabs>
          <w:tab w:val="right" w:pos="9360"/>
        </w:tabs>
        <w:rPr>
          <w:b/>
          <w:sz w:val="22"/>
        </w:rPr>
      </w:pPr>
      <w:r w:rsidRPr="00E379F9">
        <w:rPr>
          <w:b/>
          <w:sz w:val="22"/>
        </w:rPr>
        <w:t>NATIONAL POLYTECHNIC INSTITUTE</w:t>
      </w:r>
      <w:r w:rsidR="00D244E9" w:rsidRPr="00E379F9">
        <w:rPr>
          <w:b/>
          <w:sz w:val="22"/>
        </w:rPr>
        <w:t xml:space="preserve">, </w:t>
      </w:r>
      <w:r w:rsidRPr="00E379F9">
        <w:rPr>
          <w:b/>
          <w:sz w:val="22"/>
        </w:rPr>
        <w:t>Student Researcher</w:t>
      </w:r>
      <w:r w:rsidR="00D244E9" w:rsidRPr="00E379F9">
        <w:rPr>
          <w:b/>
          <w:sz w:val="22"/>
        </w:rPr>
        <w:tab/>
      </w:r>
      <w:r w:rsidRPr="00E379F9">
        <w:rPr>
          <w:b/>
          <w:sz w:val="22"/>
        </w:rPr>
        <w:t>March 2004</w:t>
      </w:r>
      <w:r w:rsidR="00D244E9" w:rsidRPr="00E379F9">
        <w:rPr>
          <w:b/>
          <w:sz w:val="22"/>
        </w:rPr>
        <w:t xml:space="preserve"> </w:t>
      </w:r>
      <w:r w:rsidRPr="00E379F9">
        <w:rPr>
          <w:b/>
          <w:sz w:val="22"/>
        </w:rPr>
        <w:t>–</w:t>
      </w:r>
      <w:r w:rsidR="00D244E9" w:rsidRPr="00E379F9">
        <w:rPr>
          <w:b/>
          <w:sz w:val="22"/>
        </w:rPr>
        <w:t xml:space="preserve"> </w:t>
      </w:r>
      <w:r w:rsidRPr="00E379F9">
        <w:rPr>
          <w:b/>
          <w:sz w:val="22"/>
        </w:rPr>
        <w:t>August 2004</w:t>
      </w:r>
    </w:p>
    <w:p w14:paraId="38140AD0" w14:textId="77777777" w:rsidR="00D244E9" w:rsidRPr="00E379F9" w:rsidRDefault="0087037C" w:rsidP="00A27524">
      <w:r w:rsidRPr="00E379F9">
        <w:t>Personally chosen by leading professor Saul Hernandez to conduct environmental impact studies for a variety of institute clients</w:t>
      </w:r>
      <w:r w:rsidR="005A458F" w:rsidRPr="00E379F9">
        <w:t>.</w:t>
      </w:r>
    </w:p>
    <w:p w14:paraId="73EFA4DA" w14:textId="77777777" w:rsidR="00D244E9" w:rsidRPr="00EE3778" w:rsidRDefault="00D244E9" w:rsidP="003937C3">
      <w:pPr>
        <w:pStyle w:val="Heading6"/>
        <w:rPr>
          <w:rFonts w:ascii="Times New Roman" w:hAnsi="Times New Roman"/>
          <w:sz w:val="24"/>
          <w:szCs w:val="24"/>
        </w:rPr>
      </w:pPr>
    </w:p>
    <w:p w14:paraId="4B94307D" w14:textId="77777777" w:rsidR="00973F97" w:rsidRPr="00EE3778" w:rsidRDefault="0087037C" w:rsidP="00973F97">
      <w:pPr>
        <w:numPr>
          <w:ilvl w:val="0"/>
          <w:numId w:val="16"/>
        </w:numPr>
      </w:pPr>
      <w:r w:rsidRPr="00EE3778">
        <w:t xml:space="preserve">Responsible for </w:t>
      </w:r>
      <w:r w:rsidR="00B55A50" w:rsidRPr="00EE3778">
        <w:t>identifying and indexing environmental laws to improve the efficiency of institute research and ensure a comprehensive understanding of the regulatory environment</w:t>
      </w:r>
    </w:p>
    <w:p w14:paraId="0F14F777" w14:textId="77777777" w:rsidR="00D244E9" w:rsidRPr="00EE3778" w:rsidRDefault="00B55A50" w:rsidP="003B12EB">
      <w:pPr>
        <w:numPr>
          <w:ilvl w:val="0"/>
          <w:numId w:val="16"/>
        </w:numPr>
      </w:pPr>
      <w:r w:rsidRPr="00EE3778">
        <w:t>Researched current environmental developments and communicated these to staff and third parties for use in strategic decision making and policy development</w:t>
      </w:r>
    </w:p>
    <w:p w14:paraId="326651B8" w14:textId="77777777" w:rsidR="00D244E9" w:rsidRDefault="00D244E9" w:rsidP="00C006B2">
      <w:pPr>
        <w:tabs>
          <w:tab w:val="left" w:pos="360"/>
        </w:tabs>
        <w:ind w:left="360"/>
        <w:rPr>
          <w:sz w:val="22"/>
        </w:rPr>
      </w:pPr>
      <w:r w:rsidRPr="00E379F9">
        <w:rPr>
          <w:sz w:val="22"/>
        </w:rPr>
        <w:t xml:space="preserve">  </w:t>
      </w:r>
    </w:p>
    <w:p w14:paraId="6BFE2ADF" w14:textId="77777777" w:rsidR="00BB4F94" w:rsidRDefault="00BB4F94" w:rsidP="00C006B2">
      <w:pPr>
        <w:tabs>
          <w:tab w:val="left" w:pos="360"/>
        </w:tabs>
        <w:ind w:left="360"/>
        <w:rPr>
          <w:sz w:val="22"/>
        </w:rPr>
      </w:pPr>
    </w:p>
    <w:p w14:paraId="10BFA49A" w14:textId="77777777" w:rsidR="00BB4F94" w:rsidRPr="00E379F9" w:rsidRDefault="00BB4F94" w:rsidP="00C006B2">
      <w:pPr>
        <w:tabs>
          <w:tab w:val="left" w:pos="360"/>
        </w:tabs>
        <w:ind w:left="360"/>
      </w:pPr>
    </w:p>
    <w:p w14:paraId="1A59D03F" w14:textId="77777777" w:rsidR="00D244E9" w:rsidRDefault="00D244E9">
      <w:pPr>
        <w:jc w:val="center"/>
        <w:rPr>
          <w:b/>
          <w:bCs/>
          <w:spacing w:val="30"/>
          <w:u w:val="words"/>
        </w:rPr>
      </w:pPr>
      <w:r w:rsidRPr="003B12EB">
        <w:rPr>
          <w:b/>
          <w:bCs/>
          <w:spacing w:val="30"/>
          <w:u w:val="words"/>
        </w:rPr>
        <w:t>EDUCATION</w:t>
      </w:r>
    </w:p>
    <w:p w14:paraId="0296B08C" w14:textId="77777777" w:rsidR="00705BD1" w:rsidRPr="003B12EB" w:rsidRDefault="00705BD1">
      <w:pPr>
        <w:jc w:val="center"/>
        <w:rPr>
          <w:b/>
          <w:bCs/>
          <w:spacing w:val="30"/>
          <w:u w:val="words"/>
        </w:rPr>
      </w:pPr>
    </w:p>
    <w:p w14:paraId="69FF8C0D" w14:textId="77777777" w:rsidR="00705BD1" w:rsidRDefault="00705BD1" w:rsidP="00705BD1">
      <w:pPr>
        <w:jc w:val="center"/>
        <w:rPr>
          <w:sz w:val="22"/>
        </w:rPr>
      </w:pPr>
      <w:r w:rsidRPr="00B55A50">
        <w:rPr>
          <w:b/>
          <w:bCs/>
          <w:i/>
          <w:iCs/>
          <w:sz w:val="22"/>
        </w:rPr>
        <w:t>Bachelor of Science, Environmental Engineering</w:t>
      </w:r>
      <w:r w:rsidRPr="00B55A50">
        <w:rPr>
          <w:bCs/>
          <w:i/>
          <w:iCs/>
          <w:sz w:val="22"/>
        </w:rPr>
        <w:t xml:space="preserve">, </w:t>
      </w:r>
      <w:r w:rsidRPr="00B55A50">
        <w:rPr>
          <w:sz w:val="22"/>
        </w:rPr>
        <w:t>2004</w:t>
      </w:r>
    </w:p>
    <w:p w14:paraId="0BACBA7A" w14:textId="77777777" w:rsidR="00D244E9" w:rsidRPr="00705BD1" w:rsidRDefault="00705BD1" w:rsidP="00705BD1">
      <w:pPr>
        <w:jc w:val="center"/>
        <w:rPr>
          <w:sz w:val="22"/>
        </w:rPr>
      </w:pPr>
      <w:r w:rsidRPr="00B55A50">
        <w:rPr>
          <w:sz w:val="22"/>
        </w:rPr>
        <w:t>NATIONAL POLYTECHNIC INSTITUTE</w:t>
      </w:r>
      <w:r>
        <w:rPr>
          <w:sz w:val="22"/>
        </w:rPr>
        <w:t xml:space="preserve">, </w:t>
      </w:r>
      <w:r w:rsidRPr="00B55A50">
        <w:rPr>
          <w:sz w:val="22"/>
        </w:rPr>
        <w:t>Mexico, D.F.</w:t>
      </w:r>
    </w:p>
    <w:p w14:paraId="7C7A8613" w14:textId="77777777" w:rsidR="00D15A41" w:rsidRDefault="00B55A50" w:rsidP="00705BD1">
      <w:pPr>
        <w:jc w:val="center"/>
        <w:rPr>
          <w:sz w:val="22"/>
        </w:rPr>
      </w:pPr>
      <w:r>
        <w:rPr>
          <w:sz w:val="22"/>
        </w:rPr>
        <w:t xml:space="preserve">Interdisciplinary Professional Unit of Biotechnology, </w:t>
      </w:r>
      <w:r w:rsidR="000F1A67">
        <w:rPr>
          <w:sz w:val="22"/>
        </w:rPr>
        <w:t>Graduated with concentration in:</w:t>
      </w:r>
    </w:p>
    <w:p w14:paraId="03768A1B" w14:textId="77777777" w:rsidR="000F1A67" w:rsidRDefault="000F1A67" w:rsidP="00705BD1">
      <w:pPr>
        <w:jc w:val="center"/>
        <w:rPr>
          <w:sz w:val="22"/>
        </w:rPr>
      </w:pPr>
      <w:r>
        <w:rPr>
          <w:sz w:val="22"/>
        </w:rPr>
        <w:t xml:space="preserve"> </w:t>
      </w:r>
      <w:r w:rsidRPr="000F1A67">
        <w:rPr>
          <w:sz w:val="22"/>
        </w:rPr>
        <w:t>Statistical Concepts and Methods Applied to a Quality System in the Industry</w:t>
      </w:r>
    </w:p>
    <w:p w14:paraId="759CE361" w14:textId="77777777" w:rsidR="00D15A41" w:rsidRDefault="00D15A41" w:rsidP="00705BD1">
      <w:pPr>
        <w:jc w:val="center"/>
        <w:rPr>
          <w:sz w:val="22"/>
        </w:rPr>
      </w:pPr>
    </w:p>
    <w:p w14:paraId="1ECBFB93" w14:textId="77777777" w:rsidR="00D15A41" w:rsidRDefault="00D15A41" w:rsidP="00705BD1">
      <w:pPr>
        <w:jc w:val="center"/>
        <w:rPr>
          <w:sz w:val="22"/>
          <w:u w:val="single"/>
        </w:rPr>
      </w:pPr>
      <w:r w:rsidRPr="00D15A41">
        <w:rPr>
          <w:sz w:val="22"/>
          <w:u w:val="single"/>
        </w:rPr>
        <w:t>PUBLICATIONS</w:t>
      </w:r>
    </w:p>
    <w:p w14:paraId="127EE948" w14:textId="77777777" w:rsidR="00D15A41" w:rsidRPr="00D15A41" w:rsidRDefault="00D15A41" w:rsidP="00705BD1">
      <w:pPr>
        <w:jc w:val="center"/>
        <w:rPr>
          <w:sz w:val="22"/>
          <w:u w:val="single"/>
        </w:rPr>
      </w:pPr>
    </w:p>
    <w:p w14:paraId="29C82F72" w14:textId="77777777" w:rsidR="000F1A67" w:rsidRPr="00B55A50" w:rsidRDefault="000F1A67" w:rsidP="00D15A41">
      <w:pPr>
        <w:ind w:left="720"/>
        <w:rPr>
          <w:sz w:val="22"/>
        </w:rPr>
      </w:pPr>
      <w:r>
        <w:rPr>
          <w:sz w:val="22"/>
        </w:rPr>
        <w:t xml:space="preserve">Co-authored a: </w:t>
      </w:r>
      <w:r w:rsidRPr="000F1A67">
        <w:rPr>
          <w:sz w:val="22"/>
        </w:rPr>
        <w:t xml:space="preserve">Quality </w:t>
      </w:r>
      <w:r>
        <w:rPr>
          <w:sz w:val="22"/>
        </w:rPr>
        <w:t>P</w:t>
      </w:r>
      <w:r w:rsidRPr="000F1A67">
        <w:rPr>
          <w:sz w:val="22"/>
        </w:rPr>
        <w:t xml:space="preserve">rocedures </w:t>
      </w:r>
      <w:r>
        <w:rPr>
          <w:sz w:val="22"/>
        </w:rPr>
        <w:t xml:space="preserve">Manual </w:t>
      </w:r>
      <w:r w:rsidRPr="000F1A67">
        <w:rPr>
          <w:sz w:val="22"/>
        </w:rPr>
        <w:t xml:space="preserve">for </w:t>
      </w:r>
      <w:r>
        <w:rPr>
          <w:sz w:val="22"/>
        </w:rPr>
        <w:t>E</w:t>
      </w:r>
      <w:r w:rsidRPr="000F1A67">
        <w:rPr>
          <w:sz w:val="22"/>
        </w:rPr>
        <w:t xml:space="preserve">nvironmental </w:t>
      </w:r>
      <w:r>
        <w:rPr>
          <w:sz w:val="22"/>
        </w:rPr>
        <w:t>M</w:t>
      </w:r>
      <w:r w:rsidRPr="000F1A67">
        <w:rPr>
          <w:sz w:val="22"/>
        </w:rPr>
        <w:t xml:space="preserve">anagement </w:t>
      </w:r>
      <w:r>
        <w:rPr>
          <w:sz w:val="22"/>
        </w:rPr>
        <w:t>Under</w:t>
      </w:r>
      <w:r w:rsidRPr="000F1A67">
        <w:rPr>
          <w:sz w:val="22"/>
        </w:rPr>
        <w:t xml:space="preserve"> </w:t>
      </w:r>
      <w:r>
        <w:rPr>
          <w:sz w:val="22"/>
        </w:rPr>
        <w:t>F</w:t>
      </w:r>
      <w:r w:rsidRPr="000F1A67">
        <w:rPr>
          <w:sz w:val="22"/>
        </w:rPr>
        <w:t xml:space="preserve">ederal </w:t>
      </w:r>
      <w:r>
        <w:rPr>
          <w:sz w:val="22"/>
        </w:rPr>
        <w:t>J</w:t>
      </w:r>
      <w:r w:rsidRPr="000F1A67">
        <w:rPr>
          <w:sz w:val="22"/>
        </w:rPr>
        <w:t>urisdiction</w:t>
      </w:r>
    </w:p>
    <w:p w14:paraId="7FD0FC68" w14:textId="77777777" w:rsidR="00D244E9" w:rsidRPr="0067768A" w:rsidRDefault="00D244E9">
      <w:pPr>
        <w:rPr>
          <w:b/>
          <w:bCs/>
          <w:spacing w:val="30"/>
          <w:sz w:val="22"/>
        </w:rPr>
      </w:pPr>
    </w:p>
    <w:p w14:paraId="0F701360" w14:textId="77777777" w:rsidR="00A32212" w:rsidRPr="0067768A" w:rsidRDefault="00A32212" w:rsidP="00A32212">
      <w:pPr>
        <w:jc w:val="center"/>
        <w:rPr>
          <w:b/>
          <w:bCs/>
          <w:spacing w:val="30"/>
          <w:sz w:val="22"/>
          <w:u w:val="words"/>
        </w:rPr>
      </w:pPr>
      <w:r w:rsidRPr="0067768A">
        <w:rPr>
          <w:b/>
          <w:bCs/>
          <w:spacing w:val="30"/>
          <w:u w:val="words"/>
        </w:rPr>
        <w:t>CERTIFICATIONS</w:t>
      </w:r>
    </w:p>
    <w:p w14:paraId="59A40B70" w14:textId="77777777" w:rsidR="00A32212" w:rsidRPr="0067768A" w:rsidRDefault="00A32212" w:rsidP="004E6724">
      <w:pPr>
        <w:rPr>
          <w:b/>
          <w:bCs/>
          <w:i/>
          <w:sz w:val="22"/>
        </w:rPr>
      </w:pPr>
    </w:p>
    <w:p w14:paraId="05579F0F" w14:textId="77777777" w:rsidR="00D244E9" w:rsidRPr="0067768A" w:rsidRDefault="0045442A" w:rsidP="00D15A41">
      <w:pPr>
        <w:jc w:val="center"/>
        <w:rPr>
          <w:b/>
          <w:bCs/>
          <w:i/>
          <w:sz w:val="22"/>
        </w:rPr>
      </w:pPr>
      <w:r>
        <w:rPr>
          <w:b/>
          <w:bCs/>
          <w:i/>
          <w:sz w:val="22"/>
        </w:rPr>
        <w:t>Mine security trained and qualified</w:t>
      </w:r>
    </w:p>
    <w:p w14:paraId="0D7DADFC" w14:textId="77777777" w:rsidR="00D244E9" w:rsidRDefault="0045442A" w:rsidP="00D15A41">
      <w:pPr>
        <w:jc w:val="center"/>
        <w:rPr>
          <w:b/>
          <w:bCs/>
          <w:i/>
          <w:sz w:val="22"/>
        </w:rPr>
      </w:pPr>
      <w:r>
        <w:rPr>
          <w:b/>
          <w:bCs/>
          <w:i/>
          <w:sz w:val="22"/>
        </w:rPr>
        <w:t>Completed Civil Protection Brigade training</w:t>
      </w:r>
    </w:p>
    <w:p w14:paraId="2988647B" w14:textId="77777777" w:rsidR="0045442A" w:rsidRDefault="0045442A" w:rsidP="00D15A41">
      <w:pPr>
        <w:jc w:val="center"/>
        <w:rPr>
          <w:b/>
          <w:bCs/>
          <w:i/>
          <w:sz w:val="22"/>
        </w:rPr>
      </w:pPr>
      <w:r>
        <w:rPr>
          <w:b/>
          <w:bCs/>
          <w:i/>
          <w:sz w:val="22"/>
        </w:rPr>
        <w:t xml:space="preserve">Completed training on the </w:t>
      </w:r>
      <w:r w:rsidRPr="0045442A">
        <w:rPr>
          <w:b/>
          <w:bCs/>
          <w:i/>
          <w:sz w:val="22"/>
        </w:rPr>
        <w:t>Convention on Occupational Safety and Health in Mining in 2008</w:t>
      </w:r>
    </w:p>
    <w:p w14:paraId="7083848B" w14:textId="77777777" w:rsidR="00D15A41" w:rsidRPr="0067768A" w:rsidRDefault="00D15A41" w:rsidP="00D15A41">
      <w:pPr>
        <w:jc w:val="center"/>
        <w:rPr>
          <w:b/>
          <w:bCs/>
          <w:i/>
          <w:sz w:val="22"/>
        </w:rPr>
      </w:pPr>
    </w:p>
    <w:p w14:paraId="0080BBBD" w14:textId="77777777" w:rsidR="00D15A41" w:rsidRDefault="00D15A41" w:rsidP="00D15A41">
      <w:pPr>
        <w:jc w:val="center"/>
        <w:rPr>
          <w:b/>
          <w:bCs/>
          <w:spacing w:val="30"/>
          <w:u w:val="words"/>
        </w:rPr>
      </w:pPr>
      <w:r w:rsidRPr="0067768A">
        <w:rPr>
          <w:b/>
          <w:bCs/>
          <w:spacing w:val="30"/>
          <w:u w:val="words"/>
        </w:rPr>
        <w:t>OTHER SKILLS &amp; EXPERIENCE</w:t>
      </w:r>
    </w:p>
    <w:p w14:paraId="65AF0338" w14:textId="77777777" w:rsidR="00D15A41" w:rsidRPr="0067768A" w:rsidRDefault="00D15A41" w:rsidP="00D15A41">
      <w:pPr>
        <w:jc w:val="center"/>
        <w:rPr>
          <w:b/>
          <w:bCs/>
          <w:spacing w:val="30"/>
          <w:sz w:val="22"/>
          <w:u w:val="words"/>
        </w:rPr>
      </w:pPr>
    </w:p>
    <w:p w14:paraId="061B7914" w14:textId="77777777" w:rsidR="00D15A41" w:rsidRDefault="00D15A41" w:rsidP="00D15A41">
      <w:pPr>
        <w:jc w:val="center"/>
        <w:rPr>
          <w:bCs/>
          <w:sz w:val="22"/>
        </w:rPr>
      </w:pPr>
      <w:r>
        <w:rPr>
          <w:bCs/>
          <w:sz w:val="22"/>
        </w:rPr>
        <w:t>Mathcad</w:t>
      </w:r>
    </w:p>
    <w:p w14:paraId="6700AB43" w14:textId="77777777" w:rsidR="00D15A41" w:rsidRDefault="00D15A41" w:rsidP="00D15A41">
      <w:pPr>
        <w:jc w:val="center"/>
        <w:rPr>
          <w:bCs/>
          <w:sz w:val="22"/>
        </w:rPr>
      </w:pPr>
      <w:r>
        <w:rPr>
          <w:bCs/>
          <w:sz w:val="22"/>
        </w:rPr>
        <w:t>Microsoft Office</w:t>
      </w:r>
      <w:r w:rsidR="005E315A">
        <w:rPr>
          <w:bCs/>
          <w:sz w:val="22"/>
        </w:rPr>
        <w:t xml:space="preserve"> (excel, word, power point, publisher) </w:t>
      </w:r>
    </w:p>
    <w:p w14:paraId="1FB70F9F" w14:textId="77777777" w:rsidR="00D244E9" w:rsidRPr="0067768A" w:rsidRDefault="00D244E9" w:rsidP="00D15A41">
      <w:pPr>
        <w:jc w:val="center"/>
        <w:rPr>
          <w:b/>
          <w:bCs/>
          <w:spacing w:val="30"/>
          <w:sz w:val="22"/>
        </w:rPr>
      </w:pPr>
    </w:p>
    <w:p w14:paraId="4CDEF7EA" w14:textId="77777777" w:rsidR="00D244E9" w:rsidRPr="0045442A" w:rsidRDefault="0045442A" w:rsidP="00D15A41">
      <w:pPr>
        <w:jc w:val="center"/>
        <w:rPr>
          <w:b/>
          <w:bCs/>
          <w:i/>
          <w:sz w:val="22"/>
          <w:u w:val="single"/>
        </w:rPr>
      </w:pPr>
      <w:r w:rsidRPr="0045442A">
        <w:rPr>
          <w:b/>
          <w:bCs/>
          <w:i/>
          <w:sz w:val="22"/>
          <w:u w:val="single"/>
        </w:rPr>
        <w:t>Regulatory experience includes:</w:t>
      </w:r>
    </w:p>
    <w:p w14:paraId="20D9ABD8" w14:textId="77777777" w:rsidR="0045442A" w:rsidRDefault="0045442A" w:rsidP="00D15A41">
      <w:pPr>
        <w:jc w:val="center"/>
        <w:rPr>
          <w:bCs/>
          <w:i/>
          <w:sz w:val="22"/>
        </w:rPr>
      </w:pPr>
      <w:r>
        <w:rPr>
          <w:bCs/>
          <w:i/>
          <w:sz w:val="22"/>
        </w:rPr>
        <w:t>ISO 14000</w:t>
      </w:r>
      <w:r w:rsidR="003B12EB">
        <w:rPr>
          <w:bCs/>
          <w:i/>
          <w:sz w:val="22"/>
        </w:rPr>
        <w:t xml:space="preserve"> Environmental Management Standards</w:t>
      </w:r>
    </w:p>
    <w:p w14:paraId="59A23D28" w14:textId="77777777" w:rsidR="0045442A" w:rsidRDefault="003B12EB" w:rsidP="00D15A41">
      <w:pPr>
        <w:jc w:val="center"/>
        <w:rPr>
          <w:bCs/>
          <w:i/>
          <w:sz w:val="22"/>
        </w:rPr>
      </w:pPr>
      <w:r>
        <w:rPr>
          <w:bCs/>
          <w:i/>
          <w:sz w:val="22"/>
        </w:rPr>
        <w:t xml:space="preserve">Mexican </w:t>
      </w:r>
      <w:r w:rsidRPr="003B12EB">
        <w:rPr>
          <w:bCs/>
          <w:i/>
          <w:sz w:val="22"/>
        </w:rPr>
        <w:t xml:space="preserve">Secretariat of Environment and Natural Resources </w:t>
      </w:r>
      <w:r>
        <w:rPr>
          <w:bCs/>
          <w:i/>
          <w:sz w:val="22"/>
        </w:rPr>
        <w:t>(</w:t>
      </w:r>
      <w:r w:rsidR="0045442A">
        <w:rPr>
          <w:bCs/>
          <w:i/>
          <w:sz w:val="22"/>
        </w:rPr>
        <w:t>SEMARNAT</w:t>
      </w:r>
      <w:r>
        <w:rPr>
          <w:bCs/>
          <w:i/>
          <w:sz w:val="22"/>
        </w:rPr>
        <w:t>) standards</w:t>
      </w:r>
    </w:p>
    <w:p w14:paraId="40111082" w14:textId="77777777" w:rsidR="0045442A" w:rsidRPr="0045442A" w:rsidRDefault="003B12EB" w:rsidP="00D15A41">
      <w:pPr>
        <w:jc w:val="center"/>
        <w:rPr>
          <w:bCs/>
          <w:i/>
          <w:sz w:val="22"/>
        </w:rPr>
      </w:pPr>
      <w:r w:rsidRPr="003B12EB">
        <w:rPr>
          <w:bCs/>
          <w:i/>
          <w:sz w:val="22"/>
        </w:rPr>
        <w:t xml:space="preserve">The </w:t>
      </w:r>
      <w:r>
        <w:rPr>
          <w:bCs/>
          <w:i/>
          <w:sz w:val="22"/>
        </w:rPr>
        <w:t xml:space="preserve">Mexican </w:t>
      </w:r>
      <w:r w:rsidRPr="003B12EB">
        <w:rPr>
          <w:bCs/>
          <w:i/>
          <w:sz w:val="22"/>
        </w:rPr>
        <w:t>Ministry of Labor and Social Welfare (</w:t>
      </w:r>
      <w:r w:rsidR="0045442A" w:rsidRPr="0045442A">
        <w:rPr>
          <w:bCs/>
          <w:i/>
          <w:sz w:val="22"/>
        </w:rPr>
        <w:t>NOM 023 STPS</w:t>
      </w:r>
      <w:r>
        <w:rPr>
          <w:bCs/>
          <w:i/>
          <w:sz w:val="22"/>
        </w:rPr>
        <w:t>) standards</w:t>
      </w:r>
    </w:p>
    <w:p w14:paraId="69B3110F" w14:textId="77777777" w:rsidR="0045442A" w:rsidRPr="0067768A" w:rsidRDefault="003B12EB" w:rsidP="00D15A41">
      <w:pPr>
        <w:jc w:val="center"/>
        <w:rPr>
          <w:bCs/>
          <w:i/>
          <w:sz w:val="22"/>
        </w:rPr>
      </w:pPr>
      <w:r>
        <w:rPr>
          <w:bCs/>
          <w:i/>
          <w:sz w:val="22"/>
        </w:rPr>
        <w:t>The U.S. Occupational Safety and Health Administration (</w:t>
      </w:r>
      <w:r w:rsidR="0045442A" w:rsidRPr="0045442A">
        <w:rPr>
          <w:bCs/>
          <w:i/>
          <w:sz w:val="22"/>
        </w:rPr>
        <w:t>OSHA</w:t>
      </w:r>
      <w:r>
        <w:rPr>
          <w:bCs/>
          <w:i/>
          <w:sz w:val="22"/>
        </w:rPr>
        <w:t>) regulations</w:t>
      </w:r>
    </w:p>
    <w:p w14:paraId="15A25161" w14:textId="77777777" w:rsidR="006E6E7A" w:rsidRPr="00D15A41" w:rsidRDefault="006E6E7A">
      <w:pPr>
        <w:rPr>
          <w:bCs/>
          <w:sz w:val="22"/>
        </w:rPr>
      </w:pPr>
    </w:p>
    <w:sectPr w:rsidR="006E6E7A" w:rsidRPr="00D15A41" w:rsidSect="009709FF">
      <w:pgSz w:w="12240" w:h="15840"/>
      <w:pgMar w:top="1021" w:right="1134" w:bottom="7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A00DAA" w14:textId="77777777" w:rsidR="005C3E5E" w:rsidRDefault="005C3E5E" w:rsidP="00C20010">
      <w:r>
        <w:separator/>
      </w:r>
    </w:p>
  </w:endnote>
  <w:endnote w:type="continuationSeparator" w:id="0">
    <w:p w14:paraId="1800C02C" w14:textId="77777777" w:rsidR="005C3E5E" w:rsidRDefault="005C3E5E" w:rsidP="00C20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Batang">
    <w:altName w:val="바탕"/>
    <w:panose1 w:val="00000000000000000000"/>
    <w:charset w:val="81"/>
    <w:family w:val="auto"/>
    <w:notTrueType/>
    <w:pitch w:val="fixed"/>
    <w:sig w:usb0="00000001" w:usb1="09060000" w:usb2="00000010" w:usb3="00000000" w:csb0="00080000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18C36B" w14:textId="77777777" w:rsidR="005C3E5E" w:rsidRDefault="005C3E5E" w:rsidP="00C20010">
      <w:r>
        <w:separator/>
      </w:r>
    </w:p>
  </w:footnote>
  <w:footnote w:type="continuationSeparator" w:id="0">
    <w:p w14:paraId="585EC90E" w14:textId="77777777" w:rsidR="005C3E5E" w:rsidRDefault="005C3E5E" w:rsidP="00C200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274FE"/>
    <w:multiLevelType w:val="hybridMultilevel"/>
    <w:tmpl w:val="FB2C7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575CCC"/>
    <w:multiLevelType w:val="multilevel"/>
    <w:tmpl w:val="D3FCE5A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C03800"/>
    <w:multiLevelType w:val="hybridMultilevel"/>
    <w:tmpl w:val="23E6AB40"/>
    <w:lvl w:ilvl="0" w:tplc="10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>
    <w:nsid w:val="15521637"/>
    <w:multiLevelType w:val="hybridMultilevel"/>
    <w:tmpl w:val="C3D0A23C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>
    <w:nsid w:val="20B165FF"/>
    <w:multiLevelType w:val="hybridMultilevel"/>
    <w:tmpl w:val="415249C6"/>
    <w:lvl w:ilvl="0" w:tplc="1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780F25"/>
    <w:multiLevelType w:val="hybridMultilevel"/>
    <w:tmpl w:val="CA1E9762"/>
    <w:lvl w:ilvl="0" w:tplc="206AE316">
      <w:start w:val="1"/>
      <w:numFmt w:val="bullet"/>
      <w:lvlText w:val=""/>
      <w:lvlJc w:val="left"/>
      <w:pPr>
        <w:tabs>
          <w:tab w:val="num" w:pos="504"/>
        </w:tabs>
        <w:ind w:left="216" w:hanging="72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4B320D4"/>
    <w:multiLevelType w:val="hybridMultilevel"/>
    <w:tmpl w:val="1AF0B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754E1D"/>
    <w:multiLevelType w:val="hybridMultilevel"/>
    <w:tmpl w:val="D3FCE5A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5108E8"/>
    <w:multiLevelType w:val="hybridMultilevel"/>
    <w:tmpl w:val="CA1E9762"/>
    <w:lvl w:ilvl="0" w:tplc="7742A13E">
      <w:start w:val="1"/>
      <w:numFmt w:val="bullet"/>
      <w:lvlText w:val=""/>
      <w:lvlJc w:val="left"/>
      <w:pPr>
        <w:tabs>
          <w:tab w:val="num" w:pos="432"/>
        </w:tabs>
        <w:ind w:left="216" w:hanging="144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E022E34"/>
    <w:multiLevelType w:val="hybridMultilevel"/>
    <w:tmpl w:val="86E8ED68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>
    <w:nsid w:val="30E050B7"/>
    <w:multiLevelType w:val="hybridMultilevel"/>
    <w:tmpl w:val="6F684E38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>
    <w:nsid w:val="443C6ED7"/>
    <w:multiLevelType w:val="hybridMultilevel"/>
    <w:tmpl w:val="746006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8A6614"/>
    <w:multiLevelType w:val="hybridMultilevel"/>
    <w:tmpl w:val="CA1E9762"/>
    <w:lvl w:ilvl="0" w:tplc="3F3EB3DE">
      <w:start w:val="1"/>
      <w:numFmt w:val="bullet"/>
      <w:lvlText w:val=""/>
      <w:lvlJc w:val="left"/>
      <w:pPr>
        <w:tabs>
          <w:tab w:val="num" w:pos="576"/>
        </w:tabs>
        <w:ind w:left="288" w:hanging="72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22F1E7D"/>
    <w:multiLevelType w:val="hybridMultilevel"/>
    <w:tmpl w:val="A1968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C35A40"/>
    <w:multiLevelType w:val="hybridMultilevel"/>
    <w:tmpl w:val="14267700"/>
    <w:lvl w:ilvl="0" w:tplc="739A5A9C">
      <w:start w:val="1"/>
      <w:numFmt w:val="bullet"/>
      <w:lvlRestart w:val="0"/>
      <w:lvlText w:val="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15">
    <w:nsid w:val="65937C80"/>
    <w:multiLevelType w:val="hybridMultilevel"/>
    <w:tmpl w:val="104C6FAA"/>
    <w:lvl w:ilvl="0" w:tplc="739A5A9C">
      <w:start w:val="1"/>
      <w:numFmt w:val="bullet"/>
      <w:lvlRestart w:val="0"/>
      <w:lvlText w:val="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16">
    <w:nsid w:val="69A34FEB"/>
    <w:multiLevelType w:val="hybridMultilevel"/>
    <w:tmpl w:val="CA1E9762"/>
    <w:lvl w:ilvl="0" w:tplc="5B845088">
      <w:start w:val="1"/>
      <w:numFmt w:val="bullet"/>
      <w:lvlText w:val=""/>
      <w:lvlJc w:val="left"/>
      <w:pPr>
        <w:tabs>
          <w:tab w:val="num" w:pos="432"/>
        </w:tabs>
        <w:ind w:left="216" w:hanging="144"/>
      </w:pPr>
      <w:rPr>
        <w:rFonts w:ascii="Symbol" w:hAnsi="Symbol" w:hint="default"/>
        <w:sz w:val="18"/>
      </w:rPr>
    </w:lvl>
    <w:lvl w:ilvl="1" w:tplc="0860C9FE">
      <w:start w:val="1"/>
      <w:numFmt w:val="bullet"/>
      <w:lvlText w:val=""/>
      <w:lvlJc w:val="left"/>
      <w:pPr>
        <w:tabs>
          <w:tab w:val="num" w:pos="432"/>
        </w:tabs>
        <w:ind w:left="216" w:hanging="144"/>
      </w:pPr>
      <w:rPr>
        <w:rFonts w:ascii="Symbol" w:hAnsi="Symbol" w:hint="default"/>
        <w:sz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F794C2B"/>
    <w:multiLevelType w:val="hybridMultilevel"/>
    <w:tmpl w:val="104C6FAA"/>
    <w:lvl w:ilvl="0" w:tplc="3F3EB3DE">
      <w:start w:val="1"/>
      <w:numFmt w:val="bullet"/>
      <w:lvlText w:val=""/>
      <w:lvlJc w:val="left"/>
      <w:pPr>
        <w:tabs>
          <w:tab w:val="num" w:pos="576"/>
        </w:tabs>
        <w:ind w:left="288" w:hanging="72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18">
    <w:nsid w:val="7A586802"/>
    <w:multiLevelType w:val="hybridMultilevel"/>
    <w:tmpl w:val="CA1E9762"/>
    <w:lvl w:ilvl="0" w:tplc="5B845088">
      <w:start w:val="1"/>
      <w:numFmt w:val="bullet"/>
      <w:lvlText w:val=""/>
      <w:lvlJc w:val="left"/>
      <w:pPr>
        <w:tabs>
          <w:tab w:val="num" w:pos="432"/>
        </w:tabs>
        <w:ind w:left="216" w:hanging="144"/>
      </w:pPr>
      <w:rPr>
        <w:rFonts w:ascii="Symbol" w:hAnsi="Symbol" w:hint="default"/>
        <w:sz w:val="18"/>
      </w:rPr>
    </w:lvl>
    <w:lvl w:ilvl="1" w:tplc="A350DFB6">
      <w:start w:val="1"/>
      <w:numFmt w:val="bullet"/>
      <w:lvlText w:val=""/>
      <w:lvlJc w:val="left"/>
      <w:pPr>
        <w:tabs>
          <w:tab w:val="num" w:pos="432"/>
        </w:tabs>
        <w:ind w:left="216" w:hanging="144"/>
      </w:pPr>
      <w:rPr>
        <w:rFonts w:ascii="Symbol" w:hAnsi="Symbol" w:hint="default"/>
        <w:sz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17"/>
  </w:num>
  <w:num w:numId="4">
    <w:abstractNumId w:val="12"/>
  </w:num>
  <w:num w:numId="5">
    <w:abstractNumId w:val="5"/>
  </w:num>
  <w:num w:numId="6">
    <w:abstractNumId w:val="18"/>
  </w:num>
  <w:num w:numId="7">
    <w:abstractNumId w:val="8"/>
  </w:num>
  <w:num w:numId="8">
    <w:abstractNumId w:val="16"/>
  </w:num>
  <w:num w:numId="9">
    <w:abstractNumId w:val="3"/>
  </w:num>
  <w:num w:numId="10">
    <w:abstractNumId w:val="4"/>
  </w:num>
  <w:num w:numId="11">
    <w:abstractNumId w:val="2"/>
  </w:num>
  <w:num w:numId="12">
    <w:abstractNumId w:val="7"/>
  </w:num>
  <w:num w:numId="13">
    <w:abstractNumId w:val="10"/>
  </w:num>
  <w:num w:numId="14">
    <w:abstractNumId w:val="9"/>
  </w:num>
  <w:num w:numId="15">
    <w:abstractNumId w:val="1"/>
  </w:num>
  <w:num w:numId="16">
    <w:abstractNumId w:val="11"/>
  </w:num>
  <w:num w:numId="17">
    <w:abstractNumId w:val="0"/>
  </w:num>
  <w:num w:numId="18">
    <w:abstractNumId w:val="6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E93"/>
    <w:rsid w:val="000230B2"/>
    <w:rsid w:val="00061067"/>
    <w:rsid w:val="00084514"/>
    <w:rsid w:val="00092F12"/>
    <w:rsid w:val="000A4BAB"/>
    <w:rsid w:val="000B21FA"/>
    <w:rsid w:val="000D2550"/>
    <w:rsid w:val="000F1A67"/>
    <w:rsid w:val="0012356A"/>
    <w:rsid w:val="00133707"/>
    <w:rsid w:val="00133DD0"/>
    <w:rsid w:val="00145D48"/>
    <w:rsid w:val="001A4C87"/>
    <w:rsid w:val="0021748A"/>
    <w:rsid w:val="002224DA"/>
    <w:rsid w:val="0023630E"/>
    <w:rsid w:val="00247CE2"/>
    <w:rsid w:val="00253018"/>
    <w:rsid w:val="00273C5E"/>
    <w:rsid w:val="0029541D"/>
    <w:rsid w:val="002C0AB5"/>
    <w:rsid w:val="002C2A95"/>
    <w:rsid w:val="002F31A0"/>
    <w:rsid w:val="00320313"/>
    <w:rsid w:val="003425AB"/>
    <w:rsid w:val="00355941"/>
    <w:rsid w:val="00382CB5"/>
    <w:rsid w:val="003937C3"/>
    <w:rsid w:val="003B12EB"/>
    <w:rsid w:val="003B6B31"/>
    <w:rsid w:val="003D479F"/>
    <w:rsid w:val="00401BC0"/>
    <w:rsid w:val="00402ADC"/>
    <w:rsid w:val="00416889"/>
    <w:rsid w:val="00444455"/>
    <w:rsid w:val="00446039"/>
    <w:rsid w:val="0045442A"/>
    <w:rsid w:val="00484EBB"/>
    <w:rsid w:val="00487D2B"/>
    <w:rsid w:val="004A7BF6"/>
    <w:rsid w:val="004B59DB"/>
    <w:rsid w:val="004B5BA0"/>
    <w:rsid w:val="004C1E86"/>
    <w:rsid w:val="004C4D2E"/>
    <w:rsid w:val="004E6013"/>
    <w:rsid w:val="004E6724"/>
    <w:rsid w:val="004F016F"/>
    <w:rsid w:val="004F75CF"/>
    <w:rsid w:val="005057E1"/>
    <w:rsid w:val="00514991"/>
    <w:rsid w:val="00520202"/>
    <w:rsid w:val="0054636D"/>
    <w:rsid w:val="00553B38"/>
    <w:rsid w:val="005A458F"/>
    <w:rsid w:val="005C3E5E"/>
    <w:rsid w:val="005D5CEE"/>
    <w:rsid w:val="005D6970"/>
    <w:rsid w:val="005E2870"/>
    <w:rsid w:val="005E315A"/>
    <w:rsid w:val="00605653"/>
    <w:rsid w:val="00640990"/>
    <w:rsid w:val="00661CBC"/>
    <w:rsid w:val="0067768A"/>
    <w:rsid w:val="00681B78"/>
    <w:rsid w:val="0069268E"/>
    <w:rsid w:val="006A4C06"/>
    <w:rsid w:val="006B0779"/>
    <w:rsid w:val="006D477C"/>
    <w:rsid w:val="006D49FD"/>
    <w:rsid w:val="006E6E7A"/>
    <w:rsid w:val="006F369F"/>
    <w:rsid w:val="00702CCA"/>
    <w:rsid w:val="00705BD1"/>
    <w:rsid w:val="00717B04"/>
    <w:rsid w:val="007251AF"/>
    <w:rsid w:val="00727271"/>
    <w:rsid w:val="0075343A"/>
    <w:rsid w:val="00757D40"/>
    <w:rsid w:val="00770A10"/>
    <w:rsid w:val="00773589"/>
    <w:rsid w:val="00781759"/>
    <w:rsid w:val="007C78DD"/>
    <w:rsid w:val="007D5292"/>
    <w:rsid w:val="0082509A"/>
    <w:rsid w:val="00835B52"/>
    <w:rsid w:val="008375B6"/>
    <w:rsid w:val="00847773"/>
    <w:rsid w:val="0087037C"/>
    <w:rsid w:val="00874214"/>
    <w:rsid w:val="008757B7"/>
    <w:rsid w:val="00883ECC"/>
    <w:rsid w:val="008923F9"/>
    <w:rsid w:val="008F7D2B"/>
    <w:rsid w:val="00905D6C"/>
    <w:rsid w:val="0092600A"/>
    <w:rsid w:val="00967D42"/>
    <w:rsid w:val="009709FF"/>
    <w:rsid w:val="00973F97"/>
    <w:rsid w:val="00987865"/>
    <w:rsid w:val="009919B1"/>
    <w:rsid w:val="009B26A3"/>
    <w:rsid w:val="009C365C"/>
    <w:rsid w:val="009E7F61"/>
    <w:rsid w:val="009F4FDF"/>
    <w:rsid w:val="00A05E12"/>
    <w:rsid w:val="00A13DEF"/>
    <w:rsid w:val="00A234DC"/>
    <w:rsid w:val="00A27524"/>
    <w:rsid w:val="00A32212"/>
    <w:rsid w:val="00A43185"/>
    <w:rsid w:val="00A52ED7"/>
    <w:rsid w:val="00A82CA4"/>
    <w:rsid w:val="00A95442"/>
    <w:rsid w:val="00AD715F"/>
    <w:rsid w:val="00AE79D0"/>
    <w:rsid w:val="00B132E8"/>
    <w:rsid w:val="00B30C28"/>
    <w:rsid w:val="00B42B47"/>
    <w:rsid w:val="00B45D9B"/>
    <w:rsid w:val="00B471F4"/>
    <w:rsid w:val="00B5199A"/>
    <w:rsid w:val="00B55A50"/>
    <w:rsid w:val="00B83552"/>
    <w:rsid w:val="00B83E3C"/>
    <w:rsid w:val="00B87488"/>
    <w:rsid w:val="00BB4F94"/>
    <w:rsid w:val="00BB79FC"/>
    <w:rsid w:val="00BC181E"/>
    <w:rsid w:val="00BD7009"/>
    <w:rsid w:val="00BF388A"/>
    <w:rsid w:val="00C006B2"/>
    <w:rsid w:val="00C02EAC"/>
    <w:rsid w:val="00C0329D"/>
    <w:rsid w:val="00C052C9"/>
    <w:rsid w:val="00C13454"/>
    <w:rsid w:val="00C14F47"/>
    <w:rsid w:val="00C16DDD"/>
    <w:rsid w:val="00C20010"/>
    <w:rsid w:val="00C304ED"/>
    <w:rsid w:val="00C64EB2"/>
    <w:rsid w:val="00C742DE"/>
    <w:rsid w:val="00C86A79"/>
    <w:rsid w:val="00C9148E"/>
    <w:rsid w:val="00CA3F2E"/>
    <w:rsid w:val="00CD44B5"/>
    <w:rsid w:val="00CE6CDD"/>
    <w:rsid w:val="00D01364"/>
    <w:rsid w:val="00D10DB7"/>
    <w:rsid w:val="00D15A41"/>
    <w:rsid w:val="00D244E9"/>
    <w:rsid w:val="00D257A2"/>
    <w:rsid w:val="00D260BF"/>
    <w:rsid w:val="00D41881"/>
    <w:rsid w:val="00D62804"/>
    <w:rsid w:val="00D76415"/>
    <w:rsid w:val="00D94E93"/>
    <w:rsid w:val="00DA4920"/>
    <w:rsid w:val="00DB7D1C"/>
    <w:rsid w:val="00DC20BC"/>
    <w:rsid w:val="00DE0AD3"/>
    <w:rsid w:val="00DE2799"/>
    <w:rsid w:val="00DE53A0"/>
    <w:rsid w:val="00DF6641"/>
    <w:rsid w:val="00E05080"/>
    <w:rsid w:val="00E052ED"/>
    <w:rsid w:val="00E34212"/>
    <w:rsid w:val="00E35D91"/>
    <w:rsid w:val="00E379F9"/>
    <w:rsid w:val="00E665CB"/>
    <w:rsid w:val="00EA285B"/>
    <w:rsid w:val="00EE3778"/>
    <w:rsid w:val="00EE5B9C"/>
    <w:rsid w:val="00F30BB8"/>
    <w:rsid w:val="00F316D1"/>
    <w:rsid w:val="00F36D20"/>
    <w:rsid w:val="00F54FEF"/>
    <w:rsid w:val="00F6167B"/>
    <w:rsid w:val="00FA5A96"/>
    <w:rsid w:val="00FA6B31"/>
    <w:rsid w:val="00FB0B48"/>
    <w:rsid w:val="00FC1641"/>
    <w:rsid w:val="00FC4EAC"/>
    <w:rsid w:val="00FD5211"/>
    <w:rsid w:val="00FE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8F194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FA5A9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5A96"/>
    <w:pPr>
      <w:keepNext/>
      <w:jc w:val="center"/>
      <w:outlineLvl w:val="0"/>
    </w:pPr>
    <w:rPr>
      <w:rFonts w:ascii="Cambria" w:eastAsia="MS Gothic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A5A96"/>
    <w:pPr>
      <w:keepNext/>
      <w:tabs>
        <w:tab w:val="left" w:pos="360"/>
        <w:tab w:val="left" w:pos="720"/>
        <w:tab w:val="left" w:pos="3600"/>
        <w:tab w:val="left" w:pos="3960"/>
        <w:tab w:val="left" w:pos="6480"/>
        <w:tab w:val="left" w:pos="6840"/>
      </w:tabs>
      <w:jc w:val="center"/>
      <w:outlineLvl w:val="1"/>
    </w:pPr>
    <w:rPr>
      <w:rFonts w:ascii="Cambria" w:eastAsia="MS Gothic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FA5A96"/>
    <w:pPr>
      <w:keepNext/>
      <w:jc w:val="both"/>
      <w:outlineLvl w:val="2"/>
    </w:pPr>
    <w:rPr>
      <w:rFonts w:ascii="Cambria" w:eastAsia="MS Gothic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FA5A96"/>
    <w:pPr>
      <w:keepNext/>
      <w:outlineLvl w:val="3"/>
    </w:pPr>
    <w:rPr>
      <w:rFonts w:ascii="Calibri" w:eastAsia="MS Mincho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FA5A96"/>
    <w:pPr>
      <w:keepNext/>
      <w:jc w:val="center"/>
      <w:outlineLvl w:val="4"/>
    </w:pPr>
    <w:rPr>
      <w:rFonts w:ascii="Calibri" w:eastAsia="MS Mincho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autoRedefine/>
    <w:uiPriority w:val="9"/>
    <w:qFormat/>
    <w:rsid w:val="003937C3"/>
    <w:pPr>
      <w:keepNext/>
      <w:outlineLvl w:val="5"/>
    </w:pPr>
    <w:rPr>
      <w:rFonts w:ascii="Calibri" w:eastAsia="MS Mincho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autoRedefine/>
    <w:uiPriority w:val="9"/>
    <w:qFormat/>
    <w:rsid w:val="00FA5A96"/>
    <w:pPr>
      <w:keepNext/>
      <w:outlineLvl w:val="6"/>
    </w:pPr>
    <w:rPr>
      <w:rFonts w:ascii="Calibri" w:eastAsia="MS Mincho" w:hAnsi="Calibri"/>
    </w:rPr>
  </w:style>
  <w:style w:type="paragraph" w:styleId="Heading8">
    <w:name w:val="heading 8"/>
    <w:basedOn w:val="Normal"/>
    <w:next w:val="Normal"/>
    <w:link w:val="Heading8Char"/>
    <w:autoRedefine/>
    <w:uiPriority w:val="9"/>
    <w:qFormat/>
    <w:rsid w:val="00FA5A96"/>
    <w:pPr>
      <w:keepNext/>
      <w:outlineLvl w:val="7"/>
    </w:pPr>
    <w:rPr>
      <w:rFonts w:ascii="Calibri" w:eastAsia="MS Mincho" w:hAnsi="Calibri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FA5A96"/>
    <w:pPr>
      <w:keepNext/>
      <w:tabs>
        <w:tab w:val="right" w:pos="9360"/>
      </w:tabs>
      <w:outlineLvl w:val="8"/>
    </w:pPr>
    <w:rPr>
      <w:rFonts w:ascii="Cambria" w:eastAsia="MS Gothic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63724"/>
    <w:rPr>
      <w:rFonts w:ascii="Cambria" w:eastAsia="MS Gothic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363724"/>
    <w:rPr>
      <w:rFonts w:ascii="Cambria" w:eastAsia="MS Gothic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363724"/>
    <w:rPr>
      <w:rFonts w:ascii="Cambria" w:eastAsia="MS Gothic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363724"/>
    <w:rPr>
      <w:rFonts w:ascii="Calibri" w:eastAsia="MS Mincho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363724"/>
    <w:rPr>
      <w:rFonts w:ascii="Calibri" w:eastAsia="MS Mincho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363724"/>
    <w:rPr>
      <w:rFonts w:ascii="Calibri" w:eastAsia="MS Mincho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63724"/>
    <w:rPr>
      <w:rFonts w:ascii="Calibri" w:eastAsia="MS Mincho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63724"/>
    <w:rPr>
      <w:rFonts w:ascii="Calibri" w:eastAsia="MS Mincho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63724"/>
    <w:rPr>
      <w:rFonts w:ascii="Cambria" w:eastAsia="MS Gothic" w:hAnsi="Cambria" w:cs="Times New Roman"/>
      <w:sz w:val="22"/>
      <w:szCs w:val="22"/>
    </w:rPr>
  </w:style>
  <w:style w:type="paragraph" w:styleId="Title">
    <w:name w:val="Title"/>
    <w:basedOn w:val="Normal"/>
    <w:link w:val="TitleChar"/>
    <w:uiPriority w:val="10"/>
    <w:qFormat/>
    <w:rsid w:val="00FA5A96"/>
    <w:pPr>
      <w:jc w:val="center"/>
    </w:pPr>
    <w:rPr>
      <w:rFonts w:ascii="Cambria" w:eastAsia="MS Gothic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363724"/>
    <w:rPr>
      <w:rFonts w:ascii="Cambria" w:eastAsia="MS Gothic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FA5A96"/>
    <w:pPr>
      <w:jc w:val="center"/>
    </w:pPr>
    <w:rPr>
      <w:rFonts w:ascii="Cambria" w:eastAsia="MS Gothic" w:hAnsi="Cambria"/>
    </w:rPr>
  </w:style>
  <w:style w:type="character" w:customStyle="1" w:styleId="SubtitleChar">
    <w:name w:val="Subtitle Char"/>
    <w:link w:val="Subtitle"/>
    <w:uiPriority w:val="11"/>
    <w:rsid w:val="00363724"/>
    <w:rPr>
      <w:rFonts w:ascii="Cambria" w:eastAsia="MS Gothic" w:hAnsi="Cambria" w:cs="Times New Roman"/>
      <w:sz w:val="24"/>
      <w:szCs w:val="24"/>
    </w:rPr>
  </w:style>
  <w:style w:type="paragraph" w:customStyle="1" w:styleId="Nombre">
    <w:name w:val="Nombre"/>
    <w:basedOn w:val="Normal"/>
    <w:next w:val="Normal"/>
    <w:autoRedefine/>
    <w:rsid w:val="00FA6B31"/>
    <w:pPr>
      <w:spacing w:before="360" w:after="440" w:line="240" w:lineRule="atLeast"/>
      <w:jc w:val="center"/>
    </w:pPr>
    <w:rPr>
      <w:rFonts w:eastAsia="Batang"/>
      <w:spacing w:val="-20"/>
      <w:sz w:val="48"/>
      <w:szCs w:val="20"/>
      <w:lang w:val="es-ES"/>
    </w:rPr>
  </w:style>
  <w:style w:type="character" w:customStyle="1" w:styleId="apple-converted-space">
    <w:name w:val="apple-converted-space"/>
    <w:basedOn w:val="DefaultParagraphFont"/>
    <w:rsid w:val="00BB79FC"/>
  </w:style>
  <w:style w:type="paragraph" w:styleId="BodyText">
    <w:name w:val="Body Text"/>
    <w:basedOn w:val="Normal"/>
    <w:link w:val="BodyTextChar"/>
    <w:unhideWhenUsed/>
    <w:qFormat/>
    <w:rsid w:val="00BB79FC"/>
    <w:pPr>
      <w:spacing w:after="240" w:line="240" w:lineRule="atLeast"/>
    </w:pPr>
    <w:rPr>
      <w:rFonts w:ascii="Georgia" w:eastAsia="Calibri" w:hAnsi="Georgia"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BB79FC"/>
    <w:rPr>
      <w:rFonts w:ascii="Georgia" w:eastAsia="Calibri" w:hAnsi="Georgia" w:cs="Times New Roman"/>
      <w:lang w:val="en-GB"/>
    </w:rPr>
  </w:style>
  <w:style w:type="character" w:styleId="Emphasis">
    <w:name w:val="Emphasis"/>
    <w:basedOn w:val="DefaultParagraphFont"/>
    <w:uiPriority w:val="20"/>
    <w:qFormat/>
    <w:rsid w:val="0045442A"/>
    <w:rPr>
      <w:i/>
      <w:iCs/>
    </w:rPr>
  </w:style>
  <w:style w:type="paragraph" w:styleId="ListParagraph">
    <w:name w:val="List Paragraph"/>
    <w:basedOn w:val="Normal"/>
    <w:uiPriority w:val="72"/>
    <w:qFormat/>
    <w:rsid w:val="00B471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001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001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001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0010"/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641"/>
    <w:rPr>
      <w:rFonts w:ascii="Courier" w:hAnsi="Courier" w:cs="Courie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FA5A9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5A96"/>
    <w:pPr>
      <w:keepNext/>
      <w:jc w:val="center"/>
      <w:outlineLvl w:val="0"/>
    </w:pPr>
    <w:rPr>
      <w:rFonts w:ascii="Cambria" w:eastAsia="MS Gothic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A5A96"/>
    <w:pPr>
      <w:keepNext/>
      <w:tabs>
        <w:tab w:val="left" w:pos="360"/>
        <w:tab w:val="left" w:pos="720"/>
        <w:tab w:val="left" w:pos="3600"/>
        <w:tab w:val="left" w:pos="3960"/>
        <w:tab w:val="left" w:pos="6480"/>
        <w:tab w:val="left" w:pos="6840"/>
      </w:tabs>
      <w:jc w:val="center"/>
      <w:outlineLvl w:val="1"/>
    </w:pPr>
    <w:rPr>
      <w:rFonts w:ascii="Cambria" w:eastAsia="MS Gothic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FA5A96"/>
    <w:pPr>
      <w:keepNext/>
      <w:jc w:val="both"/>
      <w:outlineLvl w:val="2"/>
    </w:pPr>
    <w:rPr>
      <w:rFonts w:ascii="Cambria" w:eastAsia="MS Gothic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FA5A96"/>
    <w:pPr>
      <w:keepNext/>
      <w:outlineLvl w:val="3"/>
    </w:pPr>
    <w:rPr>
      <w:rFonts w:ascii="Calibri" w:eastAsia="MS Mincho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FA5A96"/>
    <w:pPr>
      <w:keepNext/>
      <w:jc w:val="center"/>
      <w:outlineLvl w:val="4"/>
    </w:pPr>
    <w:rPr>
      <w:rFonts w:ascii="Calibri" w:eastAsia="MS Mincho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autoRedefine/>
    <w:uiPriority w:val="9"/>
    <w:qFormat/>
    <w:rsid w:val="003937C3"/>
    <w:pPr>
      <w:keepNext/>
      <w:outlineLvl w:val="5"/>
    </w:pPr>
    <w:rPr>
      <w:rFonts w:ascii="Calibri" w:eastAsia="MS Mincho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autoRedefine/>
    <w:uiPriority w:val="9"/>
    <w:qFormat/>
    <w:rsid w:val="00FA5A96"/>
    <w:pPr>
      <w:keepNext/>
      <w:outlineLvl w:val="6"/>
    </w:pPr>
    <w:rPr>
      <w:rFonts w:ascii="Calibri" w:eastAsia="MS Mincho" w:hAnsi="Calibri"/>
    </w:rPr>
  </w:style>
  <w:style w:type="paragraph" w:styleId="Heading8">
    <w:name w:val="heading 8"/>
    <w:basedOn w:val="Normal"/>
    <w:next w:val="Normal"/>
    <w:link w:val="Heading8Char"/>
    <w:autoRedefine/>
    <w:uiPriority w:val="9"/>
    <w:qFormat/>
    <w:rsid w:val="00FA5A96"/>
    <w:pPr>
      <w:keepNext/>
      <w:outlineLvl w:val="7"/>
    </w:pPr>
    <w:rPr>
      <w:rFonts w:ascii="Calibri" w:eastAsia="MS Mincho" w:hAnsi="Calibri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FA5A96"/>
    <w:pPr>
      <w:keepNext/>
      <w:tabs>
        <w:tab w:val="right" w:pos="9360"/>
      </w:tabs>
      <w:outlineLvl w:val="8"/>
    </w:pPr>
    <w:rPr>
      <w:rFonts w:ascii="Cambria" w:eastAsia="MS Gothic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63724"/>
    <w:rPr>
      <w:rFonts w:ascii="Cambria" w:eastAsia="MS Gothic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363724"/>
    <w:rPr>
      <w:rFonts w:ascii="Cambria" w:eastAsia="MS Gothic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363724"/>
    <w:rPr>
      <w:rFonts w:ascii="Cambria" w:eastAsia="MS Gothic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363724"/>
    <w:rPr>
      <w:rFonts w:ascii="Calibri" w:eastAsia="MS Mincho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363724"/>
    <w:rPr>
      <w:rFonts w:ascii="Calibri" w:eastAsia="MS Mincho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363724"/>
    <w:rPr>
      <w:rFonts w:ascii="Calibri" w:eastAsia="MS Mincho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63724"/>
    <w:rPr>
      <w:rFonts w:ascii="Calibri" w:eastAsia="MS Mincho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63724"/>
    <w:rPr>
      <w:rFonts w:ascii="Calibri" w:eastAsia="MS Mincho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63724"/>
    <w:rPr>
      <w:rFonts w:ascii="Cambria" w:eastAsia="MS Gothic" w:hAnsi="Cambria" w:cs="Times New Roman"/>
      <w:sz w:val="22"/>
      <w:szCs w:val="22"/>
    </w:rPr>
  </w:style>
  <w:style w:type="paragraph" w:styleId="Title">
    <w:name w:val="Title"/>
    <w:basedOn w:val="Normal"/>
    <w:link w:val="TitleChar"/>
    <w:uiPriority w:val="10"/>
    <w:qFormat/>
    <w:rsid w:val="00FA5A96"/>
    <w:pPr>
      <w:jc w:val="center"/>
    </w:pPr>
    <w:rPr>
      <w:rFonts w:ascii="Cambria" w:eastAsia="MS Gothic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363724"/>
    <w:rPr>
      <w:rFonts w:ascii="Cambria" w:eastAsia="MS Gothic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FA5A96"/>
    <w:pPr>
      <w:jc w:val="center"/>
    </w:pPr>
    <w:rPr>
      <w:rFonts w:ascii="Cambria" w:eastAsia="MS Gothic" w:hAnsi="Cambria"/>
    </w:rPr>
  </w:style>
  <w:style w:type="character" w:customStyle="1" w:styleId="SubtitleChar">
    <w:name w:val="Subtitle Char"/>
    <w:link w:val="Subtitle"/>
    <w:uiPriority w:val="11"/>
    <w:rsid w:val="00363724"/>
    <w:rPr>
      <w:rFonts w:ascii="Cambria" w:eastAsia="MS Gothic" w:hAnsi="Cambria" w:cs="Times New Roman"/>
      <w:sz w:val="24"/>
      <w:szCs w:val="24"/>
    </w:rPr>
  </w:style>
  <w:style w:type="paragraph" w:customStyle="1" w:styleId="Nombre">
    <w:name w:val="Nombre"/>
    <w:basedOn w:val="Normal"/>
    <w:next w:val="Normal"/>
    <w:autoRedefine/>
    <w:rsid w:val="00FA6B31"/>
    <w:pPr>
      <w:spacing w:before="360" w:after="440" w:line="240" w:lineRule="atLeast"/>
      <w:jc w:val="center"/>
    </w:pPr>
    <w:rPr>
      <w:rFonts w:eastAsia="Batang"/>
      <w:spacing w:val="-20"/>
      <w:sz w:val="48"/>
      <w:szCs w:val="20"/>
      <w:lang w:val="es-ES"/>
    </w:rPr>
  </w:style>
  <w:style w:type="character" w:customStyle="1" w:styleId="apple-converted-space">
    <w:name w:val="apple-converted-space"/>
    <w:basedOn w:val="DefaultParagraphFont"/>
    <w:rsid w:val="00BB79FC"/>
  </w:style>
  <w:style w:type="paragraph" w:styleId="BodyText">
    <w:name w:val="Body Text"/>
    <w:basedOn w:val="Normal"/>
    <w:link w:val="BodyTextChar"/>
    <w:unhideWhenUsed/>
    <w:qFormat/>
    <w:rsid w:val="00BB79FC"/>
    <w:pPr>
      <w:spacing w:after="240" w:line="240" w:lineRule="atLeast"/>
    </w:pPr>
    <w:rPr>
      <w:rFonts w:ascii="Georgia" w:eastAsia="Calibri" w:hAnsi="Georgia"/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BB79FC"/>
    <w:rPr>
      <w:rFonts w:ascii="Georgia" w:eastAsia="Calibri" w:hAnsi="Georgia" w:cs="Times New Roman"/>
      <w:lang w:val="en-GB"/>
    </w:rPr>
  </w:style>
  <w:style w:type="character" w:styleId="Emphasis">
    <w:name w:val="Emphasis"/>
    <w:basedOn w:val="DefaultParagraphFont"/>
    <w:uiPriority w:val="20"/>
    <w:qFormat/>
    <w:rsid w:val="0045442A"/>
    <w:rPr>
      <w:i/>
      <w:iCs/>
    </w:rPr>
  </w:style>
  <w:style w:type="paragraph" w:styleId="ListParagraph">
    <w:name w:val="List Paragraph"/>
    <w:basedOn w:val="Normal"/>
    <w:uiPriority w:val="72"/>
    <w:qFormat/>
    <w:rsid w:val="00B471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001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001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001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0010"/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641"/>
    <w:rPr>
      <w:rFonts w:ascii="Courier" w:hAnsi="Courier" w:cs="Courie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8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1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1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0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1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09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0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19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379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9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xecres-twopg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062B62-A819-A543-93A4-16B52ECC8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\WINDOWS\Application Data\Microsoft\Templates\execres-twopgs.dot</Template>
  <TotalTime>1</TotalTime>
  <Pages>3</Pages>
  <Words>777</Words>
  <Characters>4431</Characters>
  <Application>Microsoft Macintosh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Hewlett-Packard</Company>
  <LinksUpToDate>false</LinksUpToDate>
  <CharactersWithSpaces>5198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CyberEdit, Inc</dc:creator>
  <cp:lastModifiedBy>Miguel Franco</cp:lastModifiedBy>
  <cp:revision>3</cp:revision>
  <cp:lastPrinted>2002-02-16T02:42:00Z</cp:lastPrinted>
  <dcterms:created xsi:type="dcterms:W3CDTF">2014-08-07T15:06:00Z</dcterms:created>
  <dcterms:modified xsi:type="dcterms:W3CDTF">2015-01-02T22:36:00Z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-618475497</vt:i4>
  </property>
  <property fmtid="{D5CDD505-2E9C-101B-9397-08002B2CF9AE}" pid="3" name="_EmailSubject">
    <vt:lpwstr>res</vt:lpwstr>
  </property>
  <property fmtid="{D5CDD505-2E9C-101B-9397-08002B2CF9AE}" pid="4" name="_AuthorEmail">
    <vt:lpwstr>peandf@gmail.com</vt:lpwstr>
  </property>
  <property fmtid="{D5CDD505-2E9C-101B-9397-08002B2CF9AE}" pid="5" name="_AuthorEmailDisplayName">
    <vt:lpwstr>Phil Capodice</vt:lpwstr>
  </property>
  <property fmtid="{D5CDD505-2E9C-101B-9397-08002B2CF9AE}" pid="6" name="_PreviousAdHocReviewCycleID">
    <vt:i4>-1760493605</vt:i4>
  </property>
  <property fmtid="{D5CDD505-2E9C-101B-9397-08002B2CF9AE}" pid="7" name="_NewReviewCycle">
    <vt:lpwstr/>
  </property>
  <property fmtid="{D5CDD505-2E9C-101B-9397-08002B2CF9AE}" pid="8" name="_ReviewingToolsShownOnce">
    <vt:lpwstr/>
  </property>
</Properties>
</file>