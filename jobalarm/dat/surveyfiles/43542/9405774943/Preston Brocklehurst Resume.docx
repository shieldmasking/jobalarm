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2070"/>
        <w:gridCol w:w="7650"/>
      </w:tblGrid>
      <w:tr w:rsidR="008322C2">
        <w:tc>
          <w:tcPr>
            <w:tcW w:w="2070" w:type="dxa"/>
          </w:tcPr>
          <w:p w:rsidR="008322C2" w:rsidRDefault="008322C2">
            <w:pPr>
              <w:spacing w:line="240" w:lineRule="auto"/>
            </w:pPr>
          </w:p>
        </w:tc>
        <w:tc>
          <w:tcPr>
            <w:tcW w:w="7650" w:type="dxa"/>
            <w:tcMar>
              <w:bottom w:w="576" w:type="dxa"/>
            </w:tcMar>
          </w:tcPr>
          <w:p w:rsidR="008322C2" w:rsidRDefault="00C56F9A">
            <w:pPr>
              <w:pStyle w:val="Name"/>
            </w:pPr>
            <w:sdt>
              <w:sdtPr>
                <w:alias w:val="Your Name"/>
                <w:tag w:val=""/>
                <w:id w:val="1197042864"/>
                <w:placeholder>
                  <w:docPart w:val="3EEC7568DAAE4924BAC3676F57B4B241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EndPr/>
              <w:sdtContent>
                <w:r w:rsidR="00357B81">
                  <w:t>Preston Brocklehurst</w:t>
                </w:r>
              </w:sdtContent>
            </w:sdt>
          </w:p>
          <w:p w:rsidR="008322C2" w:rsidRDefault="00357B81" w:rsidP="00357B81">
            <w:pPr>
              <w:pStyle w:val="NoSpacing"/>
            </w:pPr>
            <w:r>
              <w:t>12628 Forest Lawn Rd. Rhome, TX. 76078</w:t>
            </w:r>
            <w:r w:rsidR="00082B31">
              <w:t>  </w:t>
            </w:r>
            <w:r w:rsidR="00082B31">
              <w:rPr>
                <w:rStyle w:val="Emphasis"/>
              </w:rPr>
              <w:t>|</w:t>
            </w:r>
            <w:r w:rsidR="00082B31">
              <w:t> </w:t>
            </w:r>
            <w:r w:rsidR="00082B31">
              <w:rPr>
                <w:kern w:val="20"/>
              </w:rPr>
              <w:t> </w:t>
            </w:r>
            <w:r>
              <w:t>prestonbrocklehurst@gmail.com</w:t>
            </w:r>
            <w:r w:rsidR="00082B31">
              <w:t>  </w:t>
            </w:r>
            <w:r w:rsidR="00082B31">
              <w:rPr>
                <w:rStyle w:val="Emphasis"/>
              </w:rPr>
              <w:t>|</w:t>
            </w:r>
            <w:r w:rsidR="00082B31">
              <w:t> </w:t>
            </w:r>
          </w:p>
          <w:p w:rsidR="002B618D" w:rsidRDefault="00BC499E" w:rsidP="00357B81">
            <w:pPr>
              <w:pStyle w:val="NoSpacing"/>
            </w:pPr>
            <w:r>
              <w:t>Cell # 940-577-4943</w:t>
            </w:r>
            <w:r w:rsidR="002B618D">
              <w:t xml:space="preserve"> Home# 817-636-0098</w:t>
            </w:r>
          </w:p>
        </w:tc>
      </w:tr>
      <w:tr w:rsidR="008322C2">
        <w:tc>
          <w:tcPr>
            <w:tcW w:w="2070" w:type="dxa"/>
          </w:tcPr>
          <w:p w:rsidR="008322C2" w:rsidRDefault="00082B31">
            <w:pPr>
              <w:pStyle w:val="Heading1"/>
            </w:pPr>
            <w:r>
              <w:t>Skills &amp; Abilities</w:t>
            </w:r>
          </w:p>
        </w:tc>
        <w:tc>
          <w:tcPr>
            <w:tcW w:w="7650" w:type="dxa"/>
          </w:tcPr>
          <w:p w:rsidR="002B020C" w:rsidRDefault="00FB1E18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19</w:t>
            </w:r>
            <w:r w:rsidR="00B732CD">
              <w:t xml:space="preserve"> Years in the Culinary Industry</w:t>
            </w:r>
            <w:r w:rsidR="002B020C">
              <w:t xml:space="preserve"> </w:t>
            </w:r>
          </w:p>
          <w:p w:rsidR="002B020C" w:rsidRDefault="00B732CD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 xml:space="preserve">Skilled in knife work including butchering, prep work, breaking down of fish, and sushi </w:t>
            </w:r>
          </w:p>
          <w:p w:rsidR="002B020C" w:rsidRDefault="00B732CD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Wide knowledge base of ingredients, spices, herbs, and kitchen equipment</w:t>
            </w:r>
          </w:p>
          <w:p w:rsidR="00194531" w:rsidRDefault="00194531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5 years of supervising staff and kitchen operations</w:t>
            </w:r>
          </w:p>
          <w:p w:rsidR="00194531" w:rsidRDefault="00194531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Well versed in designating responsibility to culinary staff</w:t>
            </w:r>
          </w:p>
          <w:p w:rsidR="00194531" w:rsidRDefault="00194531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Understanding on how to set deadlines ensuring on time completion of work</w:t>
            </w:r>
          </w:p>
          <w:p w:rsidR="00194531" w:rsidRDefault="00194531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Able to maintain great relationships with guest and fellow workers</w:t>
            </w:r>
          </w:p>
          <w:p w:rsidR="00194531" w:rsidRDefault="00194531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Excellent communication and or</w:t>
            </w:r>
            <w:r w:rsidR="00EC2919">
              <w:t>ganization skills</w:t>
            </w:r>
          </w:p>
          <w:p w:rsidR="00EC2919" w:rsidRDefault="00EC2919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Work well under pressure and deadlines</w:t>
            </w:r>
          </w:p>
          <w:p w:rsidR="00FD2970" w:rsidRDefault="00FD2970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Creating employee schedules</w:t>
            </w:r>
          </w:p>
          <w:p w:rsidR="00B732CD" w:rsidRDefault="00B732CD" w:rsidP="00194531">
            <w:pPr>
              <w:pStyle w:val="ListParagraph"/>
              <w:numPr>
                <w:ilvl w:val="0"/>
                <w:numId w:val="2"/>
              </w:numPr>
              <w:spacing w:after="120" w:line="240" w:lineRule="auto"/>
            </w:pPr>
            <w:r>
              <w:t>Experienced in preparation according to menu, recipes, and preparation techniques</w:t>
            </w:r>
          </w:p>
          <w:p w:rsidR="00EC2919" w:rsidRDefault="00EC2919" w:rsidP="00EC2919">
            <w:pPr>
              <w:pStyle w:val="ListParagraph"/>
              <w:spacing w:after="120" w:line="240" w:lineRule="auto"/>
            </w:pPr>
          </w:p>
        </w:tc>
      </w:tr>
      <w:tr w:rsidR="008322C2">
        <w:tc>
          <w:tcPr>
            <w:tcW w:w="2070" w:type="dxa"/>
          </w:tcPr>
          <w:p w:rsidR="008322C2" w:rsidRDefault="00082B31">
            <w:pPr>
              <w:pStyle w:val="Heading1"/>
            </w:pPr>
            <w:r>
              <w:t>Experience</w:t>
            </w:r>
          </w:p>
        </w:tc>
        <w:tc>
          <w:tcPr>
            <w:tcW w:w="765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</w:rPr>
              <w:id w:val="1436861535"/>
              <w15:color w:val="C0C0C0"/>
              <w15:repeatingSection/>
            </w:sdtPr>
            <w:sdtEndPr>
              <w:rPr>
                <w:b w:val="0"/>
                <w:bCs w:val="0"/>
                <w:color w:val="262626" w:themeColor="text1" w:themeTint="D9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221802691"/>
                  <w:placeholder>
                    <w:docPart w:val="AA5146A970B64D96BFA13FC9E1DB20B2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FB1E18" w:rsidRDefault="00FB1E18" w:rsidP="00A8297E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Employed from 10/2012 to 7/2014 </w:t>
                    </w:r>
                  </w:p>
                  <w:p w:rsidR="00A8297E" w:rsidRDefault="005103E7" w:rsidP="00A8297E">
                    <w:pPr>
                      <w:pStyle w:val="Heading2"/>
                      <w:rPr>
                        <w:rStyle w:val="Strong"/>
                        <w:b w:val="0"/>
                      </w:rPr>
                    </w:pPr>
                    <w:proofErr w:type="gramStart"/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Head Chef/K</w:t>
                    </w:r>
                    <w:r w:rsidR="00370E07"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itchen Manager </w:t>
                    </w:r>
                    <w:r w:rsidR="00A8297E">
                      <w:rPr>
                        <w:rStyle w:val="Strong"/>
                      </w:rPr>
                      <w:t xml:space="preserve">Sushi Zushi </w:t>
                    </w:r>
                    <w:r w:rsidR="00A8297E">
                      <w:rPr>
                        <w:rStyle w:val="Strong"/>
                        <w:b w:val="0"/>
                      </w:rPr>
                      <w:t>1420 E. Southlake Blvd. #168 Southlake, TX.</w:t>
                    </w:r>
                    <w:proofErr w:type="gramEnd"/>
                    <w:r w:rsidR="00A8297E">
                      <w:rPr>
                        <w:rStyle w:val="Strong"/>
                        <w:b w:val="0"/>
                      </w:rPr>
                      <w:t xml:space="preserve"> 76092 </w:t>
                    </w:r>
                  </w:p>
                  <w:p w:rsidR="00EE57DA" w:rsidRDefault="00A8297E" w:rsidP="00A8297E">
                    <w:pPr>
                      <w:pStyle w:val="Heading2"/>
                    </w:pPr>
                    <w:r>
                      <w:rPr>
                        <w:rStyle w:val="Strong"/>
                        <w:b w:val="0"/>
                      </w:rPr>
                      <w:t>Phone# 817-310-3191</w:t>
                    </w:r>
                    <w:r w:rsidR="00EE57DA">
                      <w:t xml:space="preserve">  </w:t>
                    </w:r>
                  </w:p>
                  <w:p w:rsidR="0063175F" w:rsidRDefault="0063175F" w:rsidP="00A8297E"/>
                  <w:p w:rsidR="001B40D7" w:rsidRDefault="007971B8" w:rsidP="00527B24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>Head Chef/Kitchen manager supervising the kitchen staff which include all cooks, Sushi Chefs, and Dishwashers</w:t>
                    </w:r>
                  </w:p>
                  <w:p w:rsidR="007971B8" w:rsidRDefault="007971B8" w:rsidP="00527B24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>Responsible for maintaining a profit and loss of 6.5% labor cost and a 24% food cost which was always under cost saving company money</w:t>
                    </w:r>
                  </w:p>
                  <w:p w:rsidR="007971B8" w:rsidRDefault="007971B8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 xml:space="preserve">HR paper work for kitchen including interviewing, coaching, training, meetings, and disciplinary actions. </w:t>
                    </w:r>
                  </w:p>
                  <w:p w:rsidR="001B40D7" w:rsidRDefault="001B40D7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 xml:space="preserve">Interact with guest ensuring an excellent dining experience. </w:t>
                    </w:r>
                  </w:p>
                  <w:p w:rsidR="001B40D7" w:rsidRDefault="001B40D7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>Master all sushi rolls, sashimi, sauces, and proper sushi rice cooking</w:t>
                    </w:r>
                  </w:p>
                  <w:p w:rsidR="001B40D7" w:rsidRDefault="001B40D7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 xml:space="preserve">Helped restructure other kitchens in the company that were doing poorly to bring them back to company standards </w:t>
                    </w:r>
                  </w:p>
                  <w:p w:rsidR="00800B67" w:rsidRDefault="001B40D7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>All inventory for kitchen and organization to exceed kitchen flow more efficiently</w:t>
                    </w:r>
                  </w:p>
                  <w:p w:rsidR="001B40D7" w:rsidRDefault="00800B67" w:rsidP="007971B8">
                    <w:pPr>
                      <w:pStyle w:val="ListParagraph"/>
                      <w:numPr>
                        <w:ilvl w:val="0"/>
                        <w:numId w:val="3"/>
                      </w:numPr>
                    </w:pPr>
                    <w:r>
                      <w:t>Maintained the highest scoring kitchen in the company</w:t>
                    </w:r>
                    <w:r w:rsidR="001B40D7">
                      <w:t xml:space="preserve"> </w:t>
                    </w:r>
                  </w:p>
                  <w:p w:rsidR="00A8297E" w:rsidRPr="00A8297E" w:rsidRDefault="00A8297E" w:rsidP="00A8297E"/>
                  <w:p w:rsidR="00A8297E" w:rsidRPr="00A8297E" w:rsidRDefault="00A8297E" w:rsidP="00A8297E"/>
                  <w:p w:rsidR="008322C2" w:rsidRDefault="00C56F9A">
                    <w:pPr>
                      <w:spacing w:line="240" w:lineRule="auto"/>
                    </w:pPr>
                  </w:p>
                </w:sdtContent>
              </w:sdt>
              <w:p w:rsidR="00FB1E18" w:rsidRDefault="00FB1E18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 xml:space="preserve">Employed from 3/2012 to 2/2013  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-263378226"/>
                  <w:placeholder>
                    <w:docPart w:val="58F7A72E18D344749B7D25B2D8F492A6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  <w:color w:val="262626" w:themeColor="text1" w:themeTint="D9"/>
                  </w:rPr>
                </w:sdtEndPr>
                <w:sdtContent>
                  <w:p w:rsidR="00A8297E" w:rsidRDefault="00A8297E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rStyle w:val="Strong"/>
                      </w:rPr>
                      <w:t xml:space="preserve">Chef </w:t>
                    </w:r>
                    <w:r w:rsidR="00A854AB">
                      <w:t>Bri</w:t>
                    </w:r>
                    <w:r>
                      <w:t>ant Hospiltality at TD AMERITRADE 4700</w:t>
                    </w:r>
                    <w:r>
                      <w:rPr>
                        <w:rFonts w:ascii="Arial" w:hAnsi="Arial" w:cs="Arial"/>
                        <w:color w:val="000000"/>
                      </w:rPr>
                      <w:t xml:space="preserve"> Alliance Gateway Fwy, Fort Worth, TX 76177 Phone# 817-</w:t>
                    </w:r>
                    <w:r>
                      <w:rPr>
                        <w:rStyle w:val="tel2"/>
                        <w:color w:val="000000"/>
                      </w:rPr>
                      <w:t>491-0374</w:t>
                    </w:r>
                  </w:p>
                  <w:p w:rsidR="00A8297E" w:rsidRDefault="00A8297E">
                    <w:pPr>
                      <w:pStyle w:val="Heading3"/>
                    </w:pPr>
                  </w:p>
                  <w:p w:rsidR="00A854AB" w:rsidRDefault="00A854AB" w:rsidP="00A854AB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240" w:lineRule="auto"/>
                    </w:pPr>
                    <w:r>
                      <w:t>Responsible for creating, developing, and preparing recipes for restaurant</w:t>
                    </w:r>
                  </w:p>
                  <w:p w:rsidR="00A854AB" w:rsidRDefault="00A854AB" w:rsidP="00A854AB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240" w:lineRule="auto"/>
                    </w:pPr>
                    <w:r>
                      <w:t>In charge of all kitchen inventory and food orders</w:t>
                    </w:r>
                  </w:p>
                  <w:p w:rsidR="00A854AB" w:rsidRDefault="00A854AB" w:rsidP="00A854AB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240" w:lineRule="auto"/>
                    </w:pPr>
                    <w:r>
                      <w:t>Supervising and delegating responsibilities for all kitchen staff</w:t>
                    </w:r>
                  </w:p>
                  <w:p w:rsidR="00A854AB" w:rsidRDefault="00A854AB" w:rsidP="00A854AB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240" w:lineRule="auto"/>
                    </w:pPr>
                    <w:r>
                      <w:t>Schedule meetings for all upcoming events, employee concerns, and any other items that needs addressed</w:t>
                    </w:r>
                  </w:p>
                  <w:p w:rsidR="00694958" w:rsidRDefault="00A854AB" w:rsidP="00A854AB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240" w:lineRule="auto"/>
                    </w:pPr>
                    <w:r>
                      <w:t>Run catering events on the weekends for the owner</w:t>
                    </w: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A8297E" w:rsidRDefault="00C56F9A" w:rsidP="00694958">
                    <w:pPr>
                      <w:pStyle w:val="ListParagraph"/>
                      <w:spacing w:line="240" w:lineRule="auto"/>
                    </w:pPr>
                  </w:p>
                </w:sdtContent>
              </w:sdt>
              <w:p w:rsidR="00385C41" w:rsidRDefault="00385C4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>Employed from 10/2010 to 7/2012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68699791"/>
                  <w:placeholder>
                    <w:docPart w:val="AA5146A970B64D96BFA13FC9E1DB20B2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8322C2" w:rsidRDefault="00B25F97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Cook </w:t>
                    </w:r>
                    <w:proofErr w:type="gramStart"/>
                    <w:r>
                      <w:rPr>
                        <w:rStyle w:val="Strong"/>
                      </w:rPr>
                      <w:t>1</w:t>
                    </w:r>
                    <w:proofErr w:type="gramEnd"/>
                    <w:r>
                      <w:rPr>
                        <w:rStyle w:val="Strong"/>
                      </w:rPr>
                      <w:t xml:space="preserve"> </w:t>
                    </w:r>
                    <w:r>
                      <w:t>Deloitte University- One Deloitte Way Westlake, Tx. 76262 Phone# 682-388-6056</w:t>
                    </w:r>
                  </w:p>
                  <w:p w:rsidR="008322C2" w:rsidRDefault="008322C2">
                    <w:pPr>
                      <w:pStyle w:val="Heading3"/>
                    </w:pPr>
                  </w:p>
                  <w:p w:rsidR="00B25F97" w:rsidRDefault="00246DA0" w:rsidP="00246DA0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Part of the opening kitchen team</w:t>
                    </w:r>
                  </w:p>
                  <w:p w:rsidR="00246DA0" w:rsidRDefault="00246DA0" w:rsidP="00246DA0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Supervised the banquet kitchen at night</w:t>
                    </w:r>
                  </w:p>
                  <w:p w:rsidR="00246DA0" w:rsidRDefault="00246DA0" w:rsidP="00246DA0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Prepared hot foods, cold foods, and prepared for banquets that consist of anywhere from fifty to over a thousand people</w:t>
                    </w:r>
                  </w:p>
                  <w:p w:rsidR="00246DA0" w:rsidRDefault="00246DA0" w:rsidP="00246DA0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Received and stored all truck orders</w:t>
                    </w:r>
                  </w:p>
                  <w:p w:rsidR="00246DA0" w:rsidRPr="00B25F97" w:rsidRDefault="00246DA0" w:rsidP="00246DA0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Culture Committee chair person for the culinary department which resolves employee and guest issues, planned employee parties and found and helped with community charity programs</w:t>
                    </w:r>
                  </w:p>
                  <w:p w:rsidR="00775B38" w:rsidRDefault="00C56F9A" w:rsidP="00B25F97">
                    <w:pPr>
                      <w:spacing w:line="240" w:lineRule="auto"/>
                    </w:pPr>
                  </w:p>
                </w:sdtContent>
              </w:sdt>
              <w:p w:rsidR="00385C41" w:rsidRDefault="00385C4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>Employed from 9/2008 to 4/2009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1575001794"/>
                  <w:placeholder>
                    <w:docPart w:val="80D5C36753714A318474F168B113E744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  <w:color w:val="262626" w:themeColor="text1" w:themeTint="D9"/>
                  </w:rPr>
                </w:sdtEndPr>
                <w:sdtContent>
                  <w:p w:rsidR="00775B38" w:rsidRDefault="00694958">
                    <w:pPr>
                      <w:pStyle w:val="Heading2"/>
                    </w:pPr>
                    <w:r>
                      <w:rPr>
                        <w:rStyle w:val="Strong"/>
                      </w:rPr>
                      <w:t>LEAD Chef</w:t>
                    </w:r>
                    <w:r w:rsidR="00775B38">
                      <w:rPr>
                        <w:rStyle w:val="Strong"/>
                      </w:rPr>
                      <w:t xml:space="preserve"> </w:t>
                    </w:r>
                    <w:proofErr w:type="spellStart"/>
                    <w:r w:rsidR="00B65434">
                      <w:t>Chef</w:t>
                    </w:r>
                    <w:proofErr w:type="spellEnd"/>
                    <w:r w:rsidR="00B65434">
                      <w:t xml:space="preserve"> Point café 5901 Watauga Rd. Watauga, TX. 76148 Phone# 817-656-0080</w:t>
                    </w:r>
                  </w:p>
                  <w:p w:rsidR="00775B38" w:rsidRDefault="00775B38">
                    <w:pPr>
                      <w:pStyle w:val="Heading3"/>
                    </w:pP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Lead Chef for this award winning establishment that has been featured on food network, Paula Dean, and CNN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Opening chef for breakfast which includes duties such as setting up the line and running breakfast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Putting in and receiving truck orders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Stock and Prep for catering truck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Ran the catering truck on Wednesday in downtown Ft. Worth Medical District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6"/>
                      </w:numPr>
                      <w:spacing w:line="240" w:lineRule="auto"/>
                    </w:pPr>
                    <w:r>
                      <w:t>Prepared soup and sauces for the day</w:t>
                    </w: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AA0C3D" w:rsidRDefault="00C56F9A" w:rsidP="00694958">
                    <w:pPr>
                      <w:pStyle w:val="ListParagraph"/>
                      <w:spacing w:line="240" w:lineRule="auto"/>
                    </w:pPr>
                  </w:p>
                </w:sdtContent>
              </w:sdt>
              <w:p w:rsidR="00385C41" w:rsidRDefault="00385C4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>Employed from 12/2008 to 10/2010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382064498"/>
                  <w:placeholder>
                    <w:docPart w:val="B253523DF3A0480F8A5D1597748D28F5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  <w:color w:val="262626" w:themeColor="text1" w:themeTint="D9"/>
                  </w:rPr>
                </w:sdtEndPr>
                <w:sdtContent>
                  <w:p w:rsidR="00AA0C3D" w:rsidRDefault="00AA0C3D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Cook </w:t>
                    </w:r>
                    <w:proofErr w:type="gramStart"/>
                    <w:r>
                      <w:rPr>
                        <w:rStyle w:val="Strong"/>
                      </w:rPr>
                      <w:t>2</w:t>
                    </w:r>
                    <w:proofErr w:type="gramEnd"/>
                    <w:r>
                      <w:rPr>
                        <w:rStyle w:val="Strong"/>
                      </w:rPr>
                      <w:t xml:space="preserve"> </w:t>
                    </w:r>
                    <w:r>
                      <w:t>DFW Grand Hyatt 2337 S. International PKWY DFW Airport, TX. 75261 phone# 972-973-1234</w:t>
                    </w:r>
                  </w:p>
                  <w:p w:rsidR="00AA0C3D" w:rsidRDefault="00AA0C3D">
                    <w:pPr>
                      <w:pStyle w:val="Heading3"/>
                    </w:pP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Cook 2 in this high volume business hotel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Great guest interaction in the open kitchen environment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 xml:space="preserve">Maintain professional appearance and demeanor 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Ran the butchering area and grill station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Trained and able to work on every station in the kitchen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 xml:space="preserve">Cooked for dining room and room service 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Work under pressure during high number or orders to ensure high food quality and timely food delivery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Helped Head Chef with creating new menu items</w:t>
                    </w:r>
                  </w:p>
                  <w:p w:rsidR="00694958" w:rsidRDefault="00694958" w:rsidP="00694958">
                    <w:pPr>
                      <w:pStyle w:val="ListParagraph"/>
                      <w:numPr>
                        <w:ilvl w:val="0"/>
                        <w:numId w:val="7"/>
                      </w:numPr>
                      <w:spacing w:line="240" w:lineRule="auto"/>
                    </w:pPr>
                    <w:r>
                      <w:t>Helped co-workers when they were behind in orders to maintain food flow</w:t>
                    </w: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694958" w:rsidRDefault="00694958" w:rsidP="00694958">
                    <w:pPr>
                      <w:pStyle w:val="ListParagraph"/>
                      <w:spacing w:line="240" w:lineRule="auto"/>
                    </w:pPr>
                  </w:p>
                  <w:p w:rsidR="00582BEB" w:rsidRDefault="00C56F9A" w:rsidP="00694958">
                    <w:pPr>
                      <w:pStyle w:val="ListParagraph"/>
                      <w:spacing w:line="240" w:lineRule="auto"/>
                    </w:pPr>
                  </w:p>
                </w:sdtContent>
              </w:sdt>
              <w:p w:rsidR="00385C41" w:rsidRDefault="00385C4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 xml:space="preserve">Employed </w:t>
                </w: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>from 10/2005 to 8/2010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1582179287"/>
                  <w:placeholder>
                    <w:docPart w:val="8006CB2307544F369849D3C5F4BFCEF7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582BEB" w:rsidRDefault="00582BEB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Kitchen Trainer </w:t>
                    </w:r>
                    <w:r>
                      <w:t>Carino’s Italian Kitchen 2175 Precinct Line Rd. Hurst, TX. 76054 Phone# 817-503-8931</w:t>
                    </w:r>
                  </w:p>
                  <w:p w:rsidR="00582BEB" w:rsidRDefault="00582BEB">
                    <w:pPr>
                      <w:pStyle w:val="Heading3"/>
                    </w:pPr>
                  </w:p>
                  <w:p w:rsidR="00C14BD3" w:rsidRDefault="00C14BD3" w:rsidP="00C14BD3">
                    <w:pPr>
                      <w:pStyle w:val="ListParagraph"/>
                      <w:numPr>
                        <w:ilvl w:val="0"/>
                        <w:numId w:val="8"/>
                      </w:numPr>
                    </w:pPr>
                    <w:r>
                      <w:t>Kitchen trainer for all new employees and managers in training</w:t>
                    </w:r>
                  </w:p>
                  <w:p w:rsidR="00C14BD3" w:rsidRDefault="00C14BD3" w:rsidP="00C14BD3">
                    <w:pPr>
                      <w:pStyle w:val="ListParagraph"/>
                      <w:numPr>
                        <w:ilvl w:val="0"/>
                        <w:numId w:val="8"/>
                      </w:numPr>
                    </w:pPr>
                    <w:r>
                      <w:lastRenderedPageBreak/>
                      <w:t xml:space="preserve">Trained everyone on all stations, portion control, prep procedures, and speed improvements while maintaining high food quality </w:t>
                    </w:r>
                  </w:p>
                  <w:p w:rsidR="00C14BD3" w:rsidRDefault="00C14BD3" w:rsidP="00C14BD3">
                    <w:pPr>
                      <w:pStyle w:val="ListParagraph"/>
                      <w:numPr>
                        <w:ilvl w:val="0"/>
                        <w:numId w:val="8"/>
                      </w:numPr>
                    </w:pPr>
                    <w:r>
                      <w:t xml:space="preserve">Check in all store delivery trucks managing organization of all walk-ins according to food safety standards </w:t>
                    </w:r>
                  </w:p>
                  <w:p w:rsidR="00C14BD3" w:rsidRDefault="00C14BD3" w:rsidP="00C14BD3">
                    <w:pPr>
                      <w:pStyle w:val="ListParagraph"/>
                      <w:numPr>
                        <w:ilvl w:val="0"/>
                        <w:numId w:val="8"/>
                      </w:numPr>
                    </w:pPr>
                    <w:r>
                      <w:t xml:space="preserve">Helped with all store inventory </w:t>
                    </w:r>
                  </w:p>
                  <w:p w:rsidR="00C14BD3" w:rsidRPr="00C14BD3" w:rsidRDefault="00C14BD3" w:rsidP="00C14BD3">
                    <w:pPr>
                      <w:pStyle w:val="ListParagraph"/>
                      <w:numPr>
                        <w:ilvl w:val="0"/>
                        <w:numId w:val="8"/>
                      </w:numPr>
                    </w:pPr>
                    <w:r>
                      <w:t xml:space="preserve">When not training cooked on the line during lunch and dinner </w:t>
                    </w:r>
                  </w:p>
                  <w:p w:rsidR="00582BEB" w:rsidRDefault="00582BEB" w:rsidP="00B25F97"/>
                  <w:p w:rsidR="00FA1FBB" w:rsidRDefault="00C56F9A" w:rsidP="00B25F97">
                    <w:pPr>
                      <w:spacing w:line="240" w:lineRule="auto"/>
                    </w:pPr>
                  </w:p>
                </w:sdtContent>
              </w:sdt>
              <w:p w:rsidR="00385C41" w:rsidRDefault="00385C4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t>Employed from 8/2002 to 9/2006</w:t>
                </w:r>
                <w:bookmarkStart w:id="0" w:name="_GoBack"/>
                <w:bookmarkEnd w:id="0"/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-865144786"/>
                  <w:placeholder>
                    <w:docPart w:val="10B715A9C15445518D4B51AC7A42FA82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  <w:color w:val="262626" w:themeColor="text1" w:themeTint="D9"/>
                  </w:rPr>
                </w:sdtEndPr>
                <w:sdtContent>
                  <w:p w:rsidR="00FA1FBB" w:rsidRDefault="00FA1FBB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Banquet and Line Cook </w:t>
                    </w:r>
                    <w:r>
                      <w:t>Marriot DFW Airport South 4151 Centreport Dr. Fort Worth, TX. 76155 Phone# 817-358-1700</w:t>
                    </w:r>
                  </w:p>
                  <w:p w:rsidR="00FA1FBB" w:rsidRDefault="00FA1FBB">
                    <w:pPr>
                      <w:pStyle w:val="Heading3"/>
                    </w:pP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 xml:space="preserve">High school externship for hospitality </w:t>
                    </w: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Full time cook upon High School graduation</w:t>
                    </w: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Food prep for many daily banquets</w:t>
                    </w: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Knowledge in cooking and preparing several different food items for different banquets</w:t>
                    </w: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In charge of maintaining and organizing all walk-ins, dry storage, and chemical storage for kitchen</w:t>
                    </w:r>
                  </w:p>
                  <w:p w:rsidR="009203E0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After six months of working was in charge of all produce and US food orders, inventory, and butchering of whole meats</w:t>
                    </w:r>
                  </w:p>
                  <w:p w:rsidR="008322C2" w:rsidRDefault="009203E0" w:rsidP="00C14BD3">
                    <w:pPr>
                      <w:pStyle w:val="ListParagraph"/>
                      <w:numPr>
                        <w:ilvl w:val="0"/>
                        <w:numId w:val="9"/>
                      </w:numPr>
                      <w:spacing w:line="240" w:lineRule="auto"/>
                    </w:pPr>
                    <w:r>
                      <w:t>Promoted to head banquet chef after my first year of working</w:t>
                    </w:r>
                  </w:p>
                </w:sdtContent>
              </w:sdt>
            </w:sdtContent>
          </w:sdt>
        </w:tc>
      </w:tr>
      <w:tr w:rsidR="008322C2">
        <w:tc>
          <w:tcPr>
            <w:tcW w:w="2070" w:type="dxa"/>
          </w:tcPr>
          <w:p w:rsidR="008322C2" w:rsidRDefault="00082B31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691765356"/>
              <w15:repeatingSection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126388115"/>
                  <w:placeholder>
                    <w:docPart w:val="AA5146A970B64D96BFA13FC9E1DB20B2"/>
                  </w:placeholder>
                  <w15:repeatingSectionItem/>
                </w:sdtPr>
                <w:sdtEndPr/>
                <w:sdtContent>
                  <w:p w:rsidR="008322C2" w:rsidRDefault="00FA0DB7">
                    <w:pPr>
                      <w:pStyle w:val="Heading2"/>
                    </w:pPr>
                    <w:r>
                      <w:rPr>
                        <w:rStyle w:val="Strong"/>
                      </w:rPr>
                      <w:t>Birdvill High SCHOOL,</w:t>
                    </w:r>
                    <w:r w:rsidR="00082B31">
                      <w:t xml:space="preserve"> </w:t>
                    </w:r>
                    <w:r>
                      <w:t xml:space="preserve">North Richland Hills, TX </w:t>
                    </w:r>
                  </w:p>
                  <w:p w:rsidR="008322C2" w:rsidRDefault="00FA0DB7">
                    <w:pPr>
                      <w:pStyle w:val="Heading3"/>
                    </w:pPr>
                    <w:r>
                      <w:t xml:space="preserve">High School Diploma </w:t>
                    </w:r>
                    <w:r w:rsidR="002705FA">
                      <w:t xml:space="preserve">2003 Graduate </w:t>
                    </w:r>
                  </w:p>
                  <w:p w:rsidR="008322C2" w:rsidRDefault="00FA0DB7" w:rsidP="00FA0DB7">
                    <w:pPr>
                      <w:spacing w:line="240" w:lineRule="auto"/>
                    </w:pPr>
                    <w:r>
                      <w:t xml:space="preserve">Along with normal High </w:t>
                    </w:r>
                    <w:r w:rsidR="008B6B94">
                      <w:t>School,</w:t>
                    </w:r>
                    <w:r>
                      <w:t xml:space="preserve"> course </w:t>
                    </w:r>
                    <w:r w:rsidR="005103E7">
                      <w:t>studies,</w:t>
                    </w:r>
                    <w:r w:rsidR="008B6B94">
                      <w:t xml:space="preserve"> Hospitality pathway studies</w:t>
                    </w:r>
                    <w:r w:rsidR="00E83EFB">
                      <w:t xml:space="preserve">. </w:t>
                    </w:r>
                    <w:proofErr w:type="gramStart"/>
                    <w:r w:rsidR="00E83EFB">
                      <w:t>My</w:t>
                    </w:r>
                    <w:proofErr w:type="gramEnd"/>
                    <w:r w:rsidR="00E83EFB">
                      <w:t xml:space="preserve"> passion for food and hospitality earned me</w:t>
                    </w:r>
                    <w:r w:rsidR="00AF5261">
                      <w:t xml:space="preserve"> the Culinary Excellence Award. </w:t>
                    </w:r>
                  </w:p>
                </w:sdtContent>
              </w:sdt>
            </w:sdtContent>
          </w:sdt>
        </w:tc>
      </w:tr>
      <w:tr w:rsidR="008322C2" w:rsidTr="00DD759E">
        <w:trPr>
          <w:trHeight w:val="90"/>
        </w:trPr>
        <w:tc>
          <w:tcPr>
            <w:tcW w:w="2070" w:type="dxa"/>
          </w:tcPr>
          <w:p w:rsidR="008322C2" w:rsidRDefault="00AF5261">
            <w:pPr>
              <w:pStyle w:val="Heading1"/>
            </w:pPr>
            <w:r>
              <w:t>R</w:t>
            </w:r>
            <w:r w:rsidR="00082B31">
              <w:t>eferences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68215953"/>
                  <w:placeholder>
                    <w:docPart w:val="AA5146A970B64D96BFA13FC9E1DB20B2"/>
                  </w:placeholder>
                  <w15:color w:val="C0C0C0"/>
                  <w15:repeatingSectionItem/>
                </w:sdtPr>
                <w:sdtEndPr/>
                <w:sdtContent>
                  <w:p w:rsidR="00DD759E" w:rsidRDefault="00DD759E" w:rsidP="00DD759E">
                    <w:pPr>
                      <w:pStyle w:val="Heading2"/>
                      <w:spacing w:line="240" w:lineRule="auto"/>
                      <w:rPr>
                        <w:rStyle w:val="Strong"/>
                      </w:rPr>
                    </w:pPr>
                    <w:r>
                      <w:rPr>
                        <w:rStyle w:val="Strong"/>
                      </w:rPr>
                      <w:t>Steven Gunter Side Hand</w:t>
                    </w:r>
                  </w:p>
                  <w:p w:rsidR="00DD759E" w:rsidRDefault="00DD759E" w:rsidP="00DD759E">
                    <w:pPr>
                      <w:spacing w:line="240" w:lineRule="auto"/>
                    </w:pPr>
                    <w:r>
                      <w:t>AIP INC.</w:t>
                    </w:r>
                  </w:p>
                  <w:p w:rsidR="00AF5261" w:rsidRPr="00DD759E" w:rsidRDefault="00DD759E" w:rsidP="00DD759E">
                    <w:pPr>
                      <w:spacing w:line="240" w:lineRule="auto"/>
                    </w:pPr>
                    <w:r>
                      <w:t>940-703-8618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1897008552"/>
                  <w:placeholder>
                    <w:docPart w:val="4F20B7DF5D004C1697171EA79ACB7EA0"/>
                  </w:placeholder>
                  <w15:color w:val="C0C0C0"/>
                  <w15:repeatingSectionItem/>
                </w:sdtPr>
                <w:sdtEndPr/>
                <w:sdtContent>
                  <w:p w:rsidR="00DD759E" w:rsidRPr="008936E7" w:rsidRDefault="00DD759E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 xml:space="preserve">Briant Dukes </w:t>
                    </w:r>
                    <w:r>
                      <w:rPr>
                        <w:rStyle w:val="Strong"/>
                        <w:b w:val="0"/>
                      </w:rPr>
                      <w:t>Owner Dukes Hospitality</w:t>
                    </w:r>
                  </w:p>
                  <w:p w:rsidR="00DD759E" w:rsidRDefault="00DD759E">
                    <w:pPr>
                      <w:pStyle w:val="Heading3"/>
                    </w:pPr>
                    <w:r>
                      <w:t xml:space="preserve">Dukes Hospitality </w:t>
                    </w:r>
                  </w:p>
                  <w:p w:rsidR="00DD759E" w:rsidRDefault="00DD759E" w:rsidP="00AF5261">
                    <w:pPr>
                      <w:spacing w:line="240" w:lineRule="auto"/>
                    </w:pPr>
                    <w:r>
                      <w:t>817-991-1486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870219411"/>
                  <w:placeholder>
                    <w:docPart w:val="6D260A9D42984FFAB7250C24F60DDD80"/>
                  </w:placeholder>
                  <w15:color w:val="C0C0C0"/>
                  <w15:repeatingSectionItem/>
                </w:sdtPr>
                <w:sdtEndPr/>
                <w:sdtContent>
                  <w:p w:rsidR="008936E7" w:rsidRPr="008936E7" w:rsidRDefault="008936E7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 xml:space="preserve">Scott Kaiser </w:t>
                    </w:r>
                    <w:r>
                      <w:rPr>
                        <w:rStyle w:val="Strong"/>
                        <w:b w:val="0"/>
                      </w:rPr>
                      <w:t>Kitchen M</w:t>
                    </w:r>
                    <w:r w:rsidR="003E45A1">
                      <w:rPr>
                        <w:rStyle w:val="Strong"/>
                        <w:b w:val="0"/>
                      </w:rPr>
                      <w:t>anager Sushi Zushi west village</w:t>
                    </w:r>
                  </w:p>
                  <w:p w:rsidR="008936E7" w:rsidRDefault="008936E7">
                    <w:pPr>
                      <w:pStyle w:val="Heading3"/>
                    </w:pPr>
                    <w:r>
                      <w:t>Sushi Zushi</w:t>
                    </w:r>
                  </w:p>
                  <w:p w:rsidR="008936E7" w:rsidRDefault="008936E7" w:rsidP="00AF5261">
                    <w:pPr>
                      <w:spacing w:line="240" w:lineRule="auto"/>
                    </w:pPr>
                    <w:r>
                      <w:t>817-889-7639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053074005"/>
                  <w:placeholder>
                    <w:docPart w:val="9376277EA6FC4C5D98554E83655B126E"/>
                  </w:placeholder>
                  <w15:color w:val="C0C0C0"/>
                  <w15:repeatingSectionItem/>
                </w:sdtPr>
                <w:sdtEndPr/>
                <w:sdtContent>
                  <w:p w:rsidR="00564772" w:rsidRDefault="00564772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Carl Chamberlin</w:t>
                    </w:r>
                    <w:r>
                      <w:t>, Chef</w:t>
                    </w:r>
                  </w:p>
                  <w:p w:rsidR="00564772" w:rsidRDefault="00564772">
                    <w:pPr>
                      <w:pStyle w:val="Heading3"/>
                    </w:pPr>
                    <w:r>
                      <w:t xml:space="preserve">Deloitte University </w:t>
                    </w:r>
                  </w:p>
                  <w:p w:rsidR="00564772" w:rsidRDefault="001215AB" w:rsidP="00AF5261">
                    <w:pPr>
                      <w:spacing w:line="240" w:lineRule="auto"/>
                    </w:pPr>
                    <w:r>
                      <w:t>682-388-6055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74431137"/>
                  <w:placeholder>
                    <w:docPart w:val="4085C907379F43089D0307F8D455CC06"/>
                  </w:placeholder>
                  <w15:color w:val="C0C0C0"/>
                  <w15:repeatingSectionItem/>
                </w:sdtPr>
                <w:sdtEndPr/>
                <w:sdtContent>
                  <w:p w:rsidR="001215AB" w:rsidRDefault="001215AB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Mike Jackson</w:t>
                    </w:r>
                    <w:r>
                      <w:t>, Executive Chef</w:t>
                    </w:r>
                  </w:p>
                  <w:p w:rsidR="001215AB" w:rsidRDefault="001215AB">
                    <w:pPr>
                      <w:pStyle w:val="Heading3"/>
                    </w:pPr>
                    <w:r>
                      <w:t xml:space="preserve">Deloitte University </w:t>
                    </w:r>
                  </w:p>
                  <w:p w:rsidR="001215AB" w:rsidRDefault="001215AB" w:rsidP="00AF5261">
                    <w:pPr>
                      <w:spacing w:line="240" w:lineRule="auto"/>
                    </w:pPr>
                    <w:r>
                      <w:t>682-388-6055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1457995056"/>
                  <w:placeholder>
                    <w:docPart w:val="76BA907E0EAB41DD88FF079BA3CB8A2B"/>
                  </w:placeholder>
                  <w15:color w:val="C0C0C0"/>
                  <w15:repeatingSectionItem/>
                </w:sdtPr>
                <w:sdtEndPr/>
                <w:sdtContent>
                  <w:p w:rsidR="00AF5261" w:rsidRDefault="00AF5261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Franson Nwaeze</w:t>
                    </w:r>
                    <w:r>
                      <w:t>, Owner and Chef</w:t>
                    </w:r>
                  </w:p>
                  <w:p w:rsidR="00AF5261" w:rsidRDefault="00AF5261">
                    <w:pPr>
                      <w:pStyle w:val="Heading3"/>
                    </w:pPr>
                    <w:r>
                      <w:t xml:space="preserve">Chef Point Cafe </w:t>
                    </w:r>
                  </w:p>
                  <w:p w:rsidR="00AF5261" w:rsidRDefault="00AF5261" w:rsidP="00AF5261">
                    <w:pPr>
                      <w:spacing w:line="240" w:lineRule="auto"/>
                    </w:pPr>
                    <w:r>
                      <w:t>817-656-0080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203321790"/>
                  <w:placeholder>
                    <w:docPart w:val="59136DA2D14547E58A3231B7C42CEE80"/>
                  </w:placeholder>
                  <w15:color w:val="C0C0C0"/>
                  <w15:repeatingSectionItem/>
                </w:sdtPr>
                <w:sdtEndPr/>
                <w:sdtContent>
                  <w:p w:rsidR="00AF5261" w:rsidRDefault="00AF5261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Toke Myer</w:t>
                    </w:r>
                    <w:r w:rsidR="001215AB">
                      <w:t>,</w:t>
                    </w:r>
                    <w:r>
                      <w:t xml:space="preserve"> Manager</w:t>
                    </w:r>
                  </w:p>
                  <w:p w:rsidR="00AF5261" w:rsidRDefault="00AF5261" w:rsidP="00AF5261">
                    <w:pPr>
                      <w:pStyle w:val="Heading3"/>
                    </w:pPr>
                    <w:r>
                      <w:t>Carino’s Italian Kitchen</w:t>
                    </w:r>
                  </w:p>
                  <w:p w:rsidR="008322C2" w:rsidRPr="00AF5261" w:rsidRDefault="00AF5261" w:rsidP="00AF5261">
                    <w:r>
                      <w:t>817-503-5917</w:t>
                    </w:r>
                  </w:p>
                </w:sdtContent>
              </w:sdt>
            </w:sdtContent>
          </w:sdt>
        </w:tc>
      </w:tr>
    </w:tbl>
    <w:p w:rsidR="008322C2" w:rsidRDefault="008322C2"/>
    <w:sectPr w:rsidR="008322C2">
      <w:footerReference w:type="default" r:id="rId8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F9A" w:rsidRDefault="00C56F9A">
      <w:pPr>
        <w:spacing w:after="0" w:line="240" w:lineRule="auto"/>
      </w:pPr>
      <w:r>
        <w:separator/>
      </w:r>
    </w:p>
  </w:endnote>
  <w:endnote w:type="continuationSeparator" w:id="0">
    <w:p w:rsidR="00C56F9A" w:rsidRDefault="00C5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22C2" w:rsidRDefault="00082B31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85C41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F9A" w:rsidRDefault="00C56F9A">
      <w:pPr>
        <w:spacing w:after="0" w:line="240" w:lineRule="auto"/>
      </w:pPr>
      <w:r>
        <w:separator/>
      </w:r>
    </w:p>
  </w:footnote>
  <w:footnote w:type="continuationSeparator" w:id="0">
    <w:p w:rsidR="00C56F9A" w:rsidRDefault="00C56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779C5"/>
    <w:multiLevelType w:val="hybridMultilevel"/>
    <w:tmpl w:val="BFAC9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8FF"/>
    <w:multiLevelType w:val="hybridMultilevel"/>
    <w:tmpl w:val="6A18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46004"/>
    <w:multiLevelType w:val="hybridMultilevel"/>
    <w:tmpl w:val="ACD4E428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>
    <w:nsid w:val="2A7E5EDE"/>
    <w:multiLevelType w:val="hybridMultilevel"/>
    <w:tmpl w:val="903A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822A3E"/>
    <w:multiLevelType w:val="hybridMultilevel"/>
    <w:tmpl w:val="AA6EB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D00560"/>
    <w:multiLevelType w:val="hybridMultilevel"/>
    <w:tmpl w:val="B674F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F50E5E"/>
    <w:multiLevelType w:val="hybridMultilevel"/>
    <w:tmpl w:val="B2A0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42758"/>
    <w:multiLevelType w:val="hybridMultilevel"/>
    <w:tmpl w:val="123A7B24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8">
    <w:nsid w:val="7E8A4739"/>
    <w:multiLevelType w:val="hybridMultilevel"/>
    <w:tmpl w:val="0F48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81"/>
    <w:rsid w:val="00054C0F"/>
    <w:rsid w:val="00063945"/>
    <w:rsid w:val="00082B31"/>
    <w:rsid w:val="000C7861"/>
    <w:rsid w:val="00103274"/>
    <w:rsid w:val="001215AB"/>
    <w:rsid w:val="00194531"/>
    <w:rsid w:val="00196DB8"/>
    <w:rsid w:val="001B40D7"/>
    <w:rsid w:val="00246DA0"/>
    <w:rsid w:val="002660FF"/>
    <w:rsid w:val="002705FA"/>
    <w:rsid w:val="002B020C"/>
    <w:rsid w:val="002B618D"/>
    <w:rsid w:val="002F6EA3"/>
    <w:rsid w:val="00357B81"/>
    <w:rsid w:val="00370E07"/>
    <w:rsid w:val="00385C41"/>
    <w:rsid w:val="003E45A1"/>
    <w:rsid w:val="00426B74"/>
    <w:rsid w:val="00436DEE"/>
    <w:rsid w:val="0049426C"/>
    <w:rsid w:val="004D03BA"/>
    <w:rsid w:val="005103E7"/>
    <w:rsid w:val="00564772"/>
    <w:rsid w:val="00582BEB"/>
    <w:rsid w:val="005A5A21"/>
    <w:rsid w:val="0063175F"/>
    <w:rsid w:val="00694958"/>
    <w:rsid w:val="0074494E"/>
    <w:rsid w:val="00775B38"/>
    <w:rsid w:val="007971B8"/>
    <w:rsid w:val="00800B67"/>
    <w:rsid w:val="008322C2"/>
    <w:rsid w:val="00843A8B"/>
    <w:rsid w:val="008936E7"/>
    <w:rsid w:val="008B6B94"/>
    <w:rsid w:val="008C5329"/>
    <w:rsid w:val="008C579B"/>
    <w:rsid w:val="008E0713"/>
    <w:rsid w:val="008E30D9"/>
    <w:rsid w:val="009203E0"/>
    <w:rsid w:val="00933827"/>
    <w:rsid w:val="009F4561"/>
    <w:rsid w:val="00A556A8"/>
    <w:rsid w:val="00A74048"/>
    <w:rsid w:val="00A8297E"/>
    <w:rsid w:val="00A8508B"/>
    <w:rsid w:val="00A854AB"/>
    <w:rsid w:val="00AA0C3D"/>
    <w:rsid w:val="00AE36B4"/>
    <w:rsid w:val="00AF5261"/>
    <w:rsid w:val="00B25F97"/>
    <w:rsid w:val="00B65434"/>
    <w:rsid w:val="00B732CD"/>
    <w:rsid w:val="00BC499E"/>
    <w:rsid w:val="00C14BD3"/>
    <w:rsid w:val="00C56F9A"/>
    <w:rsid w:val="00D16985"/>
    <w:rsid w:val="00DB7350"/>
    <w:rsid w:val="00DD759E"/>
    <w:rsid w:val="00DE07B5"/>
    <w:rsid w:val="00E83EFB"/>
    <w:rsid w:val="00EC2919"/>
    <w:rsid w:val="00EE57DA"/>
    <w:rsid w:val="00F74F1C"/>
    <w:rsid w:val="00FA0DB7"/>
    <w:rsid w:val="00FA1FBB"/>
    <w:rsid w:val="00FB1E18"/>
    <w:rsid w:val="00F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28452-6863-4067-AA0E-959A8C4D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  <w:style w:type="character" w:customStyle="1" w:styleId="tel2">
    <w:name w:val="tel2"/>
    <w:basedOn w:val="DefaultParagraphFont"/>
    <w:rsid w:val="00843A8B"/>
    <w:rPr>
      <w:rFonts w:ascii="Arial" w:hAnsi="Arial" w:cs="Arial" w:hint="default"/>
    </w:rPr>
  </w:style>
  <w:style w:type="paragraph" w:styleId="ListParagraph">
    <w:name w:val="List Paragraph"/>
    <w:basedOn w:val="Normal"/>
    <w:uiPriority w:val="34"/>
    <w:unhideWhenUsed/>
    <w:qFormat/>
    <w:rsid w:val="00194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lvia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EEC7568DAAE4924BAC3676F57B4B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2B436-D7A3-4393-9747-132A10142854}"/>
      </w:docPartPr>
      <w:docPartBody>
        <w:p w:rsidR="009F5D1B" w:rsidRDefault="00640BB1">
          <w:pPr>
            <w:pStyle w:val="3EEC7568DAAE4924BAC3676F57B4B241"/>
          </w:pPr>
          <w:r>
            <w:t>[Your Name]</w:t>
          </w:r>
        </w:p>
      </w:docPartBody>
    </w:docPart>
    <w:docPart>
      <w:docPartPr>
        <w:name w:val="AA5146A970B64D96BFA13FC9E1DB2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06857-9404-4EF9-8E99-30F773E3C960}"/>
      </w:docPartPr>
      <w:docPartBody>
        <w:p w:rsidR="009F5D1B" w:rsidRDefault="00640BB1">
          <w:pPr>
            <w:pStyle w:val="AA5146A970B64D96BFA13FC9E1DB20B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0D5C36753714A318474F168B113E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75F91-AF43-4A48-B1AE-25447924B97E}"/>
      </w:docPartPr>
      <w:docPartBody>
        <w:p w:rsidR="009F5D1B" w:rsidRDefault="006079C2" w:rsidP="006079C2">
          <w:pPr>
            <w:pStyle w:val="80D5C36753714A318474F168B113E74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253523DF3A0480F8A5D1597748D2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AA110-5EAB-4500-8E5A-7D4363AF2A8E}"/>
      </w:docPartPr>
      <w:docPartBody>
        <w:p w:rsidR="009F5D1B" w:rsidRDefault="006079C2" w:rsidP="006079C2">
          <w:pPr>
            <w:pStyle w:val="B253523DF3A0480F8A5D1597748D28F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006CB2307544F369849D3C5F4BFC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42758-F038-41DC-A7DE-C5C8CC324F36}"/>
      </w:docPartPr>
      <w:docPartBody>
        <w:p w:rsidR="009F5D1B" w:rsidRDefault="006079C2" w:rsidP="006079C2">
          <w:pPr>
            <w:pStyle w:val="8006CB2307544F369849D3C5F4BFCEF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0B715A9C15445518D4B51AC7A42F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0CE51-33D8-4D8C-A2C2-E096FCE8A4CE}"/>
      </w:docPartPr>
      <w:docPartBody>
        <w:p w:rsidR="009F5D1B" w:rsidRDefault="006079C2" w:rsidP="006079C2">
          <w:pPr>
            <w:pStyle w:val="10B715A9C15445518D4B51AC7A42FA8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BA907E0EAB41DD88FF079BA3CB8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23219-D3B7-4185-AB30-F36E333B1939}"/>
      </w:docPartPr>
      <w:docPartBody>
        <w:p w:rsidR="009F5D1B" w:rsidRDefault="006079C2" w:rsidP="006079C2">
          <w:pPr>
            <w:pStyle w:val="76BA907E0EAB41DD88FF079BA3CB8A2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9136DA2D14547E58A3231B7C42CE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5E6BE-16B2-48E4-B742-224F9D78C044}"/>
      </w:docPartPr>
      <w:docPartBody>
        <w:p w:rsidR="009F5D1B" w:rsidRDefault="006079C2" w:rsidP="006079C2">
          <w:pPr>
            <w:pStyle w:val="59136DA2D14547E58A3231B7C42CEE8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376277EA6FC4C5D98554E83655B1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D1088-62E0-425A-B434-19C1D2FDB954}"/>
      </w:docPartPr>
      <w:docPartBody>
        <w:p w:rsidR="00FF0F84" w:rsidRDefault="009F5D1B" w:rsidP="009F5D1B">
          <w:pPr>
            <w:pStyle w:val="9376277EA6FC4C5D98554E83655B126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85C907379F43089D0307F8D455C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38E56-841A-44B5-8D60-A32A986083CA}"/>
      </w:docPartPr>
      <w:docPartBody>
        <w:p w:rsidR="00FF0F84" w:rsidRDefault="009F5D1B" w:rsidP="009F5D1B">
          <w:pPr>
            <w:pStyle w:val="4085C907379F43089D0307F8D455CC06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8F7A72E18D344749B7D25B2D8F49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7B32C-AE66-4E55-BC08-BA993E579835}"/>
      </w:docPartPr>
      <w:docPartBody>
        <w:p w:rsidR="00A25E4B" w:rsidRDefault="00FF0F84" w:rsidP="00FF0F84">
          <w:pPr>
            <w:pStyle w:val="58F7A72E18D344749B7D25B2D8F492A6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D260A9D42984FFAB7250C24F60DD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F7A0-F7AF-42CA-865F-13FC18AF7FA9}"/>
      </w:docPartPr>
      <w:docPartBody>
        <w:p w:rsidR="00010CB7" w:rsidRDefault="00A25E4B" w:rsidP="00A25E4B">
          <w:pPr>
            <w:pStyle w:val="6D260A9D42984FFAB7250C24F60DDD8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20B7DF5D004C1697171EA79ACB7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8BE29-950B-4C32-A0B6-88DFBA6C2A9D}"/>
      </w:docPartPr>
      <w:docPartBody>
        <w:p w:rsidR="00836B01" w:rsidRDefault="009B7095" w:rsidP="009B7095">
          <w:pPr>
            <w:pStyle w:val="4F20B7DF5D004C1697171EA79ACB7EA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C2"/>
    <w:rsid w:val="00010CB7"/>
    <w:rsid w:val="00256F41"/>
    <w:rsid w:val="002E354A"/>
    <w:rsid w:val="0048143A"/>
    <w:rsid w:val="00513F60"/>
    <w:rsid w:val="005226E9"/>
    <w:rsid w:val="006079C2"/>
    <w:rsid w:val="00640BB1"/>
    <w:rsid w:val="006B55BA"/>
    <w:rsid w:val="007833CC"/>
    <w:rsid w:val="00836B01"/>
    <w:rsid w:val="008F07B7"/>
    <w:rsid w:val="009B7095"/>
    <w:rsid w:val="009F5D1B"/>
    <w:rsid w:val="00A25E4B"/>
    <w:rsid w:val="00A923B6"/>
    <w:rsid w:val="00C94389"/>
    <w:rsid w:val="00E13D12"/>
    <w:rsid w:val="00EE2570"/>
    <w:rsid w:val="00FF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EC7568DAAE4924BAC3676F57B4B241">
    <w:name w:val="3EEC7568DAAE4924BAC3676F57B4B241"/>
  </w:style>
  <w:style w:type="paragraph" w:customStyle="1" w:styleId="90527A2FD5F14D7C8C3D59D520D57081">
    <w:name w:val="90527A2FD5F14D7C8C3D59D520D57081"/>
  </w:style>
  <w:style w:type="paragraph" w:customStyle="1" w:styleId="3E6AC55F82C6480E8A508AFD5C2B7E58">
    <w:name w:val="3E6AC55F82C6480E8A508AFD5C2B7E58"/>
  </w:style>
  <w:style w:type="paragraph" w:customStyle="1" w:styleId="5822A061A992445C8793131649DD3008">
    <w:name w:val="5822A061A992445C8793131649DD3008"/>
  </w:style>
  <w:style w:type="paragraph" w:customStyle="1" w:styleId="A8CF039DE9EC41BB9A210849D8D9217B">
    <w:name w:val="A8CF039DE9EC41BB9A210849D8D9217B"/>
  </w:style>
  <w:style w:type="paragraph" w:customStyle="1" w:styleId="0949D76145EC411DB54042B92BC71481">
    <w:name w:val="0949D76145EC411DB54042B92BC71481"/>
  </w:style>
  <w:style w:type="character" w:styleId="PlaceholderText">
    <w:name w:val="Placeholder Text"/>
    <w:basedOn w:val="DefaultParagraphFont"/>
    <w:uiPriority w:val="99"/>
    <w:semiHidden/>
    <w:rsid w:val="009B7095"/>
    <w:rPr>
      <w:color w:val="808080"/>
    </w:rPr>
  </w:style>
  <w:style w:type="paragraph" w:customStyle="1" w:styleId="AA5146A970B64D96BFA13FC9E1DB20B2">
    <w:name w:val="AA5146A970B64D96BFA13FC9E1DB20B2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33D41A5D0B9B433F849A859290A626CD">
    <w:name w:val="33D41A5D0B9B433F849A859290A626CD"/>
  </w:style>
  <w:style w:type="paragraph" w:customStyle="1" w:styleId="86E9AB90574449748B02A9BA4BAE21F0">
    <w:name w:val="86E9AB90574449748B02A9BA4BAE21F0"/>
  </w:style>
  <w:style w:type="paragraph" w:customStyle="1" w:styleId="FA3ECC1426264888AE7B320F0A4B02D0">
    <w:name w:val="FA3ECC1426264888AE7B320F0A4B02D0"/>
  </w:style>
  <w:style w:type="paragraph" w:customStyle="1" w:styleId="EF14BBBE355C46CF9B169009764A5B01">
    <w:name w:val="EF14BBBE355C46CF9B169009764A5B01"/>
  </w:style>
  <w:style w:type="paragraph" w:customStyle="1" w:styleId="A3F4C50FC1474EA7B39005918B2B6E18">
    <w:name w:val="A3F4C50FC1474EA7B39005918B2B6E18"/>
  </w:style>
  <w:style w:type="paragraph" w:customStyle="1" w:styleId="3DA807FF940A43F5B2988FA6A875A267">
    <w:name w:val="3DA807FF940A43F5B2988FA6A875A267"/>
  </w:style>
  <w:style w:type="paragraph" w:customStyle="1" w:styleId="0924A4FFB6B445629BDC72D3E9DA6B45">
    <w:name w:val="0924A4FFB6B445629BDC72D3E9DA6B45"/>
  </w:style>
  <w:style w:type="paragraph" w:customStyle="1" w:styleId="ACC3DA7EB39C4DF8829EFD18900D026A">
    <w:name w:val="ACC3DA7EB39C4DF8829EFD18900D026A"/>
  </w:style>
  <w:style w:type="paragraph" w:customStyle="1" w:styleId="5A8DBBC23ADA405EB269B5B8CE6CD33A">
    <w:name w:val="5A8DBBC23ADA405EB269B5B8CE6CD33A"/>
  </w:style>
  <w:style w:type="paragraph" w:customStyle="1" w:styleId="62859FB0268A4F83B1C1AFAEF76A9126">
    <w:name w:val="62859FB0268A4F83B1C1AFAEF76A9126"/>
  </w:style>
  <w:style w:type="paragraph" w:customStyle="1" w:styleId="5E40155658A94AE18EE093C4C26F29F2">
    <w:name w:val="5E40155658A94AE18EE093C4C26F29F2"/>
  </w:style>
  <w:style w:type="paragraph" w:customStyle="1" w:styleId="90C7868786DA46F2A230C3180511C6F7">
    <w:name w:val="90C7868786DA46F2A230C3180511C6F7"/>
  </w:style>
  <w:style w:type="paragraph" w:customStyle="1" w:styleId="67640F95108749DABA1D9FC2A3ED676A">
    <w:name w:val="67640F95108749DABA1D9FC2A3ED676A"/>
  </w:style>
  <w:style w:type="paragraph" w:customStyle="1" w:styleId="6FD4CD66576D4F7BA80675E89D2FA998">
    <w:name w:val="6FD4CD66576D4F7BA80675E89D2FA998"/>
  </w:style>
  <w:style w:type="paragraph" w:customStyle="1" w:styleId="80D5C36753714A318474F168B113E744">
    <w:name w:val="80D5C36753714A318474F168B113E744"/>
    <w:rsid w:val="006079C2"/>
  </w:style>
  <w:style w:type="paragraph" w:customStyle="1" w:styleId="B253523DF3A0480F8A5D1597748D28F5">
    <w:name w:val="B253523DF3A0480F8A5D1597748D28F5"/>
    <w:rsid w:val="006079C2"/>
  </w:style>
  <w:style w:type="paragraph" w:customStyle="1" w:styleId="8006CB2307544F369849D3C5F4BFCEF7">
    <w:name w:val="8006CB2307544F369849D3C5F4BFCEF7"/>
    <w:rsid w:val="006079C2"/>
  </w:style>
  <w:style w:type="paragraph" w:customStyle="1" w:styleId="10B715A9C15445518D4B51AC7A42FA82">
    <w:name w:val="10B715A9C15445518D4B51AC7A42FA82"/>
    <w:rsid w:val="006079C2"/>
  </w:style>
  <w:style w:type="paragraph" w:customStyle="1" w:styleId="76BA907E0EAB41DD88FF079BA3CB8A2B">
    <w:name w:val="76BA907E0EAB41DD88FF079BA3CB8A2B"/>
    <w:rsid w:val="006079C2"/>
  </w:style>
  <w:style w:type="paragraph" w:customStyle="1" w:styleId="59136DA2D14547E58A3231B7C42CEE80">
    <w:name w:val="59136DA2D14547E58A3231B7C42CEE80"/>
    <w:rsid w:val="006079C2"/>
  </w:style>
  <w:style w:type="paragraph" w:customStyle="1" w:styleId="73D1A8B2B4194AFCA45CF09526609D03">
    <w:name w:val="73D1A8B2B4194AFCA45CF09526609D03"/>
    <w:rsid w:val="006079C2"/>
  </w:style>
  <w:style w:type="paragraph" w:customStyle="1" w:styleId="9376277EA6FC4C5D98554E83655B126E">
    <w:name w:val="9376277EA6FC4C5D98554E83655B126E"/>
    <w:rsid w:val="009F5D1B"/>
  </w:style>
  <w:style w:type="paragraph" w:customStyle="1" w:styleId="4085C907379F43089D0307F8D455CC06">
    <w:name w:val="4085C907379F43089D0307F8D455CC06"/>
    <w:rsid w:val="009F5D1B"/>
  </w:style>
  <w:style w:type="paragraph" w:customStyle="1" w:styleId="58F7A72E18D344749B7D25B2D8F492A6">
    <w:name w:val="58F7A72E18D344749B7D25B2D8F492A6"/>
    <w:rsid w:val="00FF0F84"/>
  </w:style>
  <w:style w:type="paragraph" w:customStyle="1" w:styleId="2F8548BD61DE4D078E28CB003C7EBD30">
    <w:name w:val="2F8548BD61DE4D078E28CB003C7EBD30"/>
    <w:rsid w:val="00A25E4B"/>
  </w:style>
  <w:style w:type="paragraph" w:customStyle="1" w:styleId="6D260A9D42984FFAB7250C24F60DDD80">
    <w:name w:val="6D260A9D42984FFAB7250C24F60DDD80"/>
    <w:rsid w:val="00A25E4B"/>
  </w:style>
  <w:style w:type="paragraph" w:customStyle="1" w:styleId="A2589F65C34944608020803D3754FB87">
    <w:name w:val="A2589F65C34944608020803D3754FB87"/>
    <w:rsid w:val="009B7095"/>
  </w:style>
  <w:style w:type="paragraph" w:customStyle="1" w:styleId="4F20B7DF5D004C1697171EA79ACB7EA0">
    <w:name w:val="4F20B7DF5D004C1697171EA79ACB7EA0"/>
    <w:rsid w:val="009B70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1324</TotalTime>
  <Pages>4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Brocklehurst</dc:creator>
  <cp:keywords/>
  <dc:description/>
  <cp:lastModifiedBy>Sylvia Brocklehurst</cp:lastModifiedBy>
  <cp:revision>11</cp:revision>
  <dcterms:created xsi:type="dcterms:W3CDTF">2014-07-21T18:16:00Z</dcterms:created>
  <dcterms:modified xsi:type="dcterms:W3CDTF">2014-12-11T04:29:00Z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