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260" w:type="dxa"/>
        <w:tblLayout w:type="fixed"/>
        <w:tblCellMar>
          <w:left w:w="144" w:type="dxa"/>
          <w:bottom w:w="360" w:type="dxa"/>
          <w:right w:w="144" w:type="dxa"/>
        </w:tblCellMar>
        <w:tblLook w:val="04A0" w:firstRow="1" w:lastRow="0" w:firstColumn="1" w:lastColumn="0" w:noHBand="0" w:noVBand="1"/>
        <w:tblDescription w:val="Resume"/>
      </w:tblPr>
      <w:tblGrid>
        <w:gridCol w:w="2070"/>
        <w:gridCol w:w="7650"/>
        <w:gridCol w:w="540"/>
      </w:tblGrid>
      <w:tr w:rsidR="0008717A" w:rsidTr="006961CB">
        <w:trPr>
          <w:gridAfter w:val="1"/>
          <w:wAfter w:w="540" w:type="dxa"/>
        </w:trPr>
        <w:tc>
          <w:tcPr>
            <w:tcW w:w="2070" w:type="dxa"/>
          </w:tcPr>
          <w:p w:rsidR="0008717A" w:rsidRDefault="0008717A">
            <w:pPr>
              <w:spacing w:line="240" w:lineRule="auto"/>
            </w:pPr>
            <w:bookmarkStart w:id="0" w:name="_GoBack" w:colFirst="0" w:colLast="0"/>
          </w:p>
        </w:tc>
        <w:tc>
          <w:tcPr>
            <w:tcW w:w="7650" w:type="dxa"/>
            <w:tcMar>
              <w:bottom w:w="576" w:type="dxa"/>
            </w:tcMar>
          </w:tcPr>
          <w:p w:rsidR="0008717A" w:rsidRDefault="0072321F">
            <w:pPr>
              <w:pStyle w:val="Name"/>
            </w:pPr>
            <w:sdt>
              <w:sdtPr>
                <w:alias w:val="Your Name"/>
                <w:tag w:val=""/>
                <w:id w:val="1197042864"/>
                <w:placeholder>
                  <w:docPart w:val="AAFC467D64914CD3AE50379994CBE0F1"/>
                </w:placeholder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15:appearance w15:val="hidden"/>
                <w:text/>
              </w:sdtPr>
              <w:sdtEndPr/>
              <w:sdtContent>
                <w:r w:rsidR="005A6C41">
                  <w:t>GABRIEL M. RENDON</w:t>
                </w:r>
              </w:sdtContent>
            </w:sdt>
          </w:p>
          <w:p w:rsidR="005A6C41" w:rsidRDefault="005A6C41" w:rsidP="005A6C41">
            <w:pPr>
              <w:pStyle w:val="NoSpacing"/>
              <w:rPr>
                <w:rStyle w:val="Emphasis"/>
              </w:rPr>
            </w:pPr>
            <w:r>
              <w:t>12405 SPRING BRANCH MESQUITE, TX 75180</w:t>
            </w:r>
            <w:r w:rsidR="0072321F">
              <w:t>  </w:t>
            </w:r>
            <w:r w:rsidR="0072321F">
              <w:rPr>
                <w:rStyle w:val="Emphasis"/>
              </w:rPr>
              <w:t>|</w:t>
            </w:r>
            <w:r w:rsidR="0072321F">
              <w:t> </w:t>
            </w:r>
            <w:r w:rsidR="0072321F">
              <w:rPr>
                <w:kern w:val="20"/>
              </w:rPr>
              <w:t> </w:t>
            </w:r>
            <w:r>
              <w:t>TEXASFIELD1@GMAIL.COM</w:t>
            </w:r>
            <w:r w:rsidR="0072321F">
              <w:t>  </w:t>
            </w:r>
            <w:r w:rsidR="0072321F">
              <w:rPr>
                <w:rStyle w:val="Emphasis"/>
              </w:rPr>
              <w:t>|</w:t>
            </w:r>
          </w:p>
          <w:p w:rsidR="0008717A" w:rsidRDefault="0072321F" w:rsidP="005A6C41">
            <w:pPr>
              <w:pStyle w:val="NoSpacing"/>
            </w:pPr>
            <w:r>
              <w:t>  </w:t>
            </w:r>
            <w:r w:rsidR="005A6C41">
              <w:t>214-881-4636</w:t>
            </w:r>
          </w:p>
        </w:tc>
      </w:tr>
      <w:tr w:rsidR="0008717A" w:rsidTr="006961CB">
        <w:trPr>
          <w:gridAfter w:val="1"/>
          <w:wAfter w:w="540" w:type="dxa"/>
        </w:trPr>
        <w:tc>
          <w:tcPr>
            <w:tcW w:w="2070" w:type="dxa"/>
          </w:tcPr>
          <w:p w:rsidR="0008717A" w:rsidRDefault="0072321F">
            <w:pPr>
              <w:pStyle w:val="Heading1"/>
            </w:pPr>
            <w:r>
              <w:t>Objective</w:t>
            </w:r>
          </w:p>
        </w:tc>
        <w:tc>
          <w:tcPr>
            <w:tcW w:w="7650" w:type="dxa"/>
          </w:tcPr>
          <w:p w:rsidR="0008717A" w:rsidRDefault="005A6C41" w:rsidP="005A6C41">
            <w:r>
              <w:t>To find a position that will allow me to use my skills to the best of their ability.</w:t>
            </w:r>
          </w:p>
        </w:tc>
      </w:tr>
      <w:tr w:rsidR="0008717A" w:rsidTr="006961CB">
        <w:trPr>
          <w:gridAfter w:val="1"/>
          <w:wAfter w:w="540" w:type="dxa"/>
        </w:trPr>
        <w:tc>
          <w:tcPr>
            <w:tcW w:w="2070" w:type="dxa"/>
          </w:tcPr>
          <w:p w:rsidR="0008717A" w:rsidRDefault="0072321F">
            <w:pPr>
              <w:pStyle w:val="Heading1"/>
            </w:pPr>
            <w:r>
              <w:t>Skills &amp; Abilities</w:t>
            </w:r>
          </w:p>
        </w:tc>
        <w:tc>
          <w:tcPr>
            <w:tcW w:w="7650" w:type="dxa"/>
          </w:tcPr>
          <w:p w:rsidR="0008717A" w:rsidRDefault="00F22D21" w:rsidP="004A141F">
            <w:proofErr w:type="spellStart"/>
            <w:r>
              <w:t>Mig</w:t>
            </w:r>
            <w:proofErr w:type="spellEnd"/>
            <w:r>
              <w:t xml:space="preserve">, </w:t>
            </w:r>
            <w:proofErr w:type="spellStart"/>
            <w:r>
              <w:t>Tig</w:t>
            </w:r>
            <w:proofErr w:type="spellEnd"/>
            <w:r>
              <w:t xml:space="preserve">, Stick. Up to 4g. Mild steel, aluminum, stainless steel. </w:t>
            </w:r>
          </w:p>
          <w:p w:rsidR="00F22D21" w:rsidRDefault="00F22D21" w:rsidP="004A141F">
            <w:r>
              <w:t>Ability to read flat drawing and some blueprint training</w:t>
            </w:r>
          </w:p>
        </w:tc>
      </w:tr>
      <w:tr w:rsidR="0008717A" w:rsidTr="006961CB">
        <w:tc>
          <w:tcPr>
            <w:tcW w:w="2070" w:type="dxa"/>
          </w:tcPr>
          <w:p w:rsidR="0008717A" w:rsidRDefault="0072321F">
            <w:pPr>
              <w:pStyle w:val="Heading1"/>
            </w:pPr>
            <w:r>
              <w:t>Expe</w:t>
            </w:r>
            <w:r w:rsidR="005A6C41">
              <w:t xml:space="preserve"> MESQUITE</w:t>
            </w:r>
            <w:r>
              <w:t>rience</w:t>
            </w:r>
          </w:p>
        </w:tc>
        <w:tc>
          <w:tcPr>
            <w:tcW w:w="8190" w:type="dxa"/>
            <w:gridSpan w:val="2"/>
          </w:tcPr>
          <w:sdt>
            <w:sdtPr>
              <w:rPr>
                <w:b/>
                <w:bCs/>
                <w:caps w:val="0"/>
                <w:color w:val="595959" w:themeColor="text1" w:themeTint="A6"/>
                <w:kern w:val="0"/>
              </w:rPr>
              <w:id w:val="1436861535"/>
              <w15:color w:val="C0C0C0"/>
              <w15:repeatingSection/>
            </w:sdtPr>
            <w:sdtEndPr>
              <w:rPr>
                <w:b w:val="0"/>
                <w:bCs w:val="0"/>
                <w:caps/>
                <w:kern w:val="20"/>
              </w:rPr>
            </w:sdtEndPr>
            <w:sdtContent>
              <w:sdt>
                <w:sdtPr>
                  <w:rPr>
                    <w:b/>
                    <w:bCs/>
                    <w:caps w:val="0"/>
                    <w:color w:val="595959" w:themeColor="text1" w:themeTint="A6"/>
                    <w:kern w:val="0"/>
                  </w:rPr>
                  <w:id w:val="221802691"/>
                  <w:placeholder>
                    <w:docPart w:val="580ECC964887462E8DF0F7B96616FDBD"/>
                  </w:placeholder>
                  <w15:color w:val="C0C0C0"/>
                  <w15:repeatingSectionItem/>
                </w:sdtPr>
                <w:sdtEndPr>
                  <w:rPr>
                    <w:b w:val="0"/>
                    <w:bCs w:val="0"/>
                  </w:rPr>
                </w:sdtEndPr>
                <w:sdtContent>
                  <w:p w:rsidR="0008717A" w:rsidRDefault="0072321F">
                    <w:pPr>
                      <w:pStyle w:val="Heading2"/>
                      <w:rPr>
                        <w:color w:val="auto"/>
                        <w:sz w:val="22"/>
                        <w:szCs w:val="22"/>
                      </w:rPr>
                    </w:pPr>
                    <w:r>
                      <w:t xml:space="preserve"> </w:t>
                    </w:r>
                    <w:r w:rsidR="005A6C41">
                      <w:t>Weldon welding contractors</w:t>
                    </w:r>
                  </w:p>
                  <w:p w:rsidR="0008717A" w:rsidRDefault="004A141F">
                    <w:pPr>
                      <w:pStyle w:val="Heading3"/>
                    </w:pPr>
                    <w:r>
                      <w:t>3-13</w:t>
                    </w:r>
                    <w:r w:rsidR="005A6C41">
                      <w:t xml:space="preserve"> to </w:t>
                    </w:r>
                    <w:r>
                      <w:t>5</w:t>
                    </w:r>
                    <w:r w:rsidR="005A6C41">
                      <w:t>-13</w:t>
                    </w:r>
                  </w:p>
                  <w:p w:rsidR="0008717A" w:rsidRDefault="004A141F">
                    <w:pPr>
                      <w:spacing w:line="240" w:lineRule="auto"/>
                    </w:pPr>
                    <w:r>
                      <w:rPr>
                        <w:rStyle w:val="Strong"/>
                      </w:rPr>
                      <w:t>Fitter Helper</w:t>
                    </w:r>
                  </w:p>
                </w:sdtContent>
              </w:sdt>
              <w:sdt>
                <w:sdtPr>
                  <w:rPr>
                    <w:b/>
                    <w:bCs/>
                    <w:caps w:val="0"/>
                    <w:color w:val="595959" w:themeColor="text1" w:themeTint="A6"/>
                    <w:kern w:val="0"/>
                  </w:rPr>
                  <w:id w:val="1322766903"/>
                  <w:placeholder>
                    <w:docPart w:val="8B03F785BF4245089CB5CB804723F24E"/>
                  </w:placeholder>
                  <w15:color w:val="C0C0C0"/>
                  <w15:repeatingSectionItem/>
                </w:sdtPr>
                <w:sdtEndPr>
                  <w:rPr>
                    <w:b w:val="0"/>
                    <w:bCs w:val="0"/>
                  </w:rPr>
                </w:sdtEndPr>
                <w:sdtContent>
                  <w:p w:rsidR="005A6C41" w:rsidRDefault="005A6C41">
                    <w:pPr>
                      <w:pStyle w:val="Heading2"/>
                      <w:rPr>
                        <w:color w:val="auto"/>
                        <w:sz w:val="22"/>
                        <w:szCs w:val="22"/>
                      </w:rPr>
                    </w:pPr>
                    <w:r>
                      <w:t xml:space="preserve"> </w:t>
                    </w:r>
                    <w:r w:rsidR="004A141F">
                      <w:t>Heil trailer international</w:t>
                    </w:r>
                  </w:p>
                  <w:p w:rsidR="005A6C41" w:rsidRDefault="004A141F" w:rsidP="00A70F35">
                    <w:pPr>
                      <w:pStyle w:val="Heading3"/>
                    </w:pPr>
                    <w:r>
                      <w:t>1-12 to 3-13</w:t>
                    </w:r>
                  </w:p>
                  <w:p w:rsidR="005A6C41" w:rsidRDefault="004A141F">
                    <w:pPr>
                      <w:spacing w:line="240" w:lineRule="auto"/>
                    </w:pPr>
                    <w:r>
                      <w:rPr>
                        <w:rStyle w:val="Strong"/>
                      </w:rPr>
                      <w:t>Jigs and Fixtures class 3 welder/Lean Management Trainer</w:t>
                    </w:r>
                  </w:p>
                </w:sdtContent>
              </w:sdt>
              <w:sdt>
                <w:sdtPr>
                  <w:rPr>
                    <w:b/>
                    <w:bCs/>
                    <w:caps w:val="0"/>
                    <w:color w:val="595959" w:themeColor="text1" w:themeTint="A6"/>
                    <w:kern w:val="0"/>
                  </w:rPr>
                  <w:id w:val="-1438822071"/>
                  <w:placeholder>
                    <w:docPart w:val="389A8D18332A41D0B8A62AF90E3EDC5B"/>
                  </w:placeholder>
                  <w15:color w:val="C0C0C0"/>
                  <w15:repeatingSectionItem/>
                </w:sdtPr>
                <w:sdtEndPr>
                  <w:rPr>
                    <w:b w:val="0"/>
                    <w:bCs w:val="0"/>
                  </w:rPr>
                </w:sdtEndPr>
                <w:sdtContent>
                  <w:p w:rsidR="005A6C41" w:rsidRDefault="005A6C41">
                    <w:pPr>
                      <w:pStyle w:val="Heading2"/>
                      <w:rPr>
                        <w:color w:val="auto"/>
                        <w:sz w:val="22"/>
                        <w:szCs w:val="22"/>
                      </w:rPr>
                    </w:pPr>
                    <w:r>
                      <w:t xml:space="preserve"> </w:t>
                    </w:r>
                    <w:r w:rsidR="004A141F">
                      <w:t>TEXAS FIELD AND MANAGEMENT SERVICES</w:t>
                    </w:r>
                  </w:p>
                  <w:p w:rsidR="005A6C41" w:rsidRDefault="004A141F" w:rsidP="00A70F35">
                    <w:pPr>
                      <w:pStyle w:val="Heading3"/>
                    </w:pPr>
                    <w:r>
                      <w:t>11-09 TO 1-13</w:t>
                    </w:r>
                  </w:p>
                  <w:p w:rsidR="00F22D21" w:rsidRDefault="004A141F" w:rsidP="00F22D21">
                    <w:pPr>
                      <w:spacing w:line="240" w:lineRule="auto"/>
                    </w:pPr>
                    <w:r>
                      <w:rPr>
                        <w:rStyle w:val="Strong"/>
                      </w:rPr>
                      <w:t>Bank of America Property Management Contractor/HUD Contractor</w:t>
                    </w:r>
                  </w:p>
                </w:sdtContent>
              </w:sdt>
              <w:sdt>
                <w:sdtPr>
                  <w:rPr>
                    <w:b/>
                    <w:bCs/>
                    <w:caps w:val="0"/>
                    <w:color w:val="595959" w:themeColor="text1" w:themeTint="A6"/>
                    <w:kern w:val="0"/>
                  </w:rPr>
                  <w:id w:val="802422014"/>
                  <w:placeholder>
                    <w:docPart w:val="04FD527916A9484EAFA3B4A21519D349"/>
                  </w:placeholder>
                  <w15:color w:val="C0C0C0"/>
                  <w15:repeatingSectionItem/>
                </w:sdtPr>
                <w:sdtEndPr>
                  <w:rPr>
                    <w:b w:val="0"/>
                    <w:bCs w:val="0"/>
                  </w:rPr>
                </w:sdtEndPr>
                <w:sdtContent>
                  <w:p w:rsidR="00F22D21" w:rsidRDefault="00F22D21">
                    <w:pPr>
                      <w:pStyle w:val="Heading2"/>
                      <w:rPr>
                        <w:color w:val="auto"/>
                        <w:sz w:val="22"/>
                        <w:szCs w:val="22"/>
                      </w:rPr>
                    </w:pPr>
                    <w:r>
                      <w:t>Siemens</w:t>
                    </w:r>
                  </w:p>
                  <w:p w:rsidR="00F22D21" w:rsidRDefault="00F22D21" w:rsidP="00A70F35">
                    <w:pPr>
                      <w:pStyle w:val="Heading3"/>
                    </w:pPr>
                    <w:r>
                      <w:t>3-08 TO 3-09</w:t>
                    </w:r>
                  </w:p>
                  <w:p w:rsidR="00F22D21" w:rsidRDefault="00F22D21" w:rsidP="00F22D21">
                    <w:pPr>
                      <w:spacing w:line="240" w:lineRule="auto"/>
                    </w:pPr>
                    <w:r>
                      <w:rPr>
                        <w:rStyle w:val="Strong"/>
                      </w:rPr>
                      <w:t>Fabrication Dept. Steel Saw Operator</w:t>
                    </w:r>
                  </w:p>
                </w:sdtContent>
              </w:sdt>
              <w:sdt>
                <w:sdtPr>
                  <w:rPr>
                    <w:b/>
                    <w:bCs/>
                    <w:caps w:val="0"/>
                    <w:color w:val="595959" w:themeColor="text1" w:themeTint="A6"/>
                    <w:kern w:val="0"/>
                  </w:rPr>
                  <w:id w:val="-1699235579"/>
                  <w:placeholder>
                    <w:docPart w:val="5CC341D5233048AA9B923AB295554487"/>
                  </w:placeholder>
                  <w:showingPlcHdr/>
                  <w15:color w:val="C0C0C0"/>
                  <w15:repeatingSectionItem/>
                </w:sdtPr>
                <w:sdtEndPr>
                  <w:rPr>
                    <w:b w:val="0"/>
                    <w:bCs w:val="0"/>
                    <w:caps/>
                    <w:kern w:val="20"/>
                  </w:rPr>
                </w:sdtEndPr>
                <w:sdtContent>
                  <w:p w:rsidR="0008717A" w:rsidRDefault="00F22D21" w:rsidP="00F22D21">
                    <w:pPr>
                      <w:pStyle w:val="Heading2"/>
                    </w:pPr>
                    <w:r>
                      <w:rPr>
                        <w:rStyle w:val="PlaceholderText"/>
                      </w:rPr>
                      <w:t>Enter any content that you want to repeat, including other content controls. You can also insert this control around table rows in order to repeat parts of a table.</w:t>
                    </w:r>
                  </w:p>
                </w:sdtContent>
              </w:sdt>
            </w:sdtContent>
          </w:sdt>
        </w:tc>
      </w:tr>
      <w:tr w:rsidR="0008717A" w:rsidTr="006961CB">
        <w:tc>
          <w:tcPr>
            <w:tcW w:w="2070" w:type="dxa"/>
          </w:tcPr>
          <w:p w:rsidR="0008717A" w:rsidRDefault="0072321F">
            <w:pPr>
              <w:pStyle w:val="Heading1"/>
            </w:pPr>
            <w:r>
              <w:t>Education</w:t>
            </w:r>
          </w:p>
        </w:tc>
        <w:tc>
          <w:tcPr>
            <w:tcW w:w="8190" w:type="dxa"/>
            <w:gridSpan w:val="2"/>
          </w:tcPr>
          <w:sdt>
            <w:sdtPr>
              <w:rPr>
                <w:caps w:val="0"/>
                <w:color w:val="595959" w:themeColor="text1" w:themeTint="A6"/>
                <w:kern w:val="0"/>
              </w:rPr>
              <w:id w:val="-691765356"/>
              <w15:repeatingSection/>
            </w:sdtPr>
            <w:sdtContent>
              <w:sdt>
                <w:sdtPr>
                  <w:rPr>
                    <w:caps w:val="0"/>
                    <w:color w:val="595959" w:themeColor="text1" w:themeTint="A6"/>
                    <w:kern w:val="0"/>
                  </w:rPr>
                  <w:id w:val="-1126388115"/>
                  <w:placeholder>
                    <w:docPart w:val="580ECC964887462E8DF0F7B96616FDBD"/>
                  </w:placeholder>
                  <w15:repeatingSectionItem/>
                </w:sdtPr>
                <w:sdtEndPr/>
                <w:sdtContent>
                  <w:p w:rsidR="0008717A" w:rsidRDefault="00F22D21">
                    <w:pPr>
                      <w:pStyle w:val="Heading2"/>
                    </w:pPr>
                    <w:r>
                      <w:rPr>
                        <w:rStyle w:val="Strong"/>
                      </w:rPr>
                      <w:t xml:space="preserve">texas weslyan </w:t>
                    </w:r>
                    <w:proofErr w:type="gramStart"/>
                    <w:r>
                      <w:rPr>
                        <w:rStyle w:val="Strong"/>
                      </w:rPr>
                      <w:t xml:space="preserve">university </w:t>
                    </w:r>
                    <w:r w:rsidR="0072321F">
                      <w:t>,</w:t>
                    </w:r>
                    <w:proofErr w:type="gramEnd"/>
                    <w:r w:rsidR="0072321F">
                      <w:t xml:space="preserve"> </w:t>
                    </w:r>
                    <w:r>
                      <w:t xml:space="preserve">fort worth, tx </w:t>
                    </w:r>
                  </w:p>
                  <w:p w:rsidR="0008717A" w:rsidRDefault="0008717A">
                    <w:pPr>
                      <w:pStyle w:val="Heading3"/>
                    </w:pPr>
                  </w:p>
                  <w:p w:rsidR="00F22D21" w:rsidRDefault="00F22D21" w:rsidP="00F22D21">
                    <w:pPr>
                      <w:spacing w:line="240" w:lineRule="auto"/>
                    </w:pPr>
                    <w:r>
                      <w:t>Studied International Business</w:t>
                    </w:r>
                  </w:p>
                </w:sdtContent>
              </w:sdt>
              <w:sdt>
                <w:sdtPr>
                  <w:rPr>
                    <w:caps w:val="0"/>
                    <w:color w:val="595959" w:themeColor="text1" w:themeTint="A6"/>
                    <w:kern w:val="0"/>
                  </w:rPr>
                  <w:id w:val="-20787844"/>
                  <w:placeholder>
                    <w:docPart w:val="9EFCD84CF0194497B803C7CDB29FA3A7"/>
                  </w:placeholder>
                  <w15:repeatingSectionItem/>
                </w:sdtPr>
                <w:sdtContent>
                  <w:p w:rsidR="00F22D21" w:rsidRDefault="00F22D21">
                    <w:pPr>
                      <w:pStyle w:val="Heading2"/>
                    </w:pPr>
                    <w:r>
                      <w:rPr>
                        <w:rStyle w:val="Strong"/>
                      </w:rPr>
                      <w:t xml:space="preserve">eASTFIELD </w:t>
                    </w:r>
                    <w:proofErr w:type="gramStart"/>
                    <w:r>
                      <w:rPr>
                        <w:rStyle w:val="Strong"/>
                      </w:rPr>
                      <w:t xml:space="preserve">COLLEGE </w:t>
                    </w:r>
                    <w:r>
                      <w:t>,</w:t>
                    </w:r>
                    <w:proofErr w:type="gramEnd"/>
                    <w:r>
                      <w:t xml:space="preserve"> DALLAS, TX </w:t>
                    </w:r>
                  </w:p>
                  <w:p w:rsidR="00F22D21" w:rsidRDefault="00F22D21">
                    <w:pPr>
                      <w:pStyle w:val="Heading3"/>
                    </w:pPr>
                  </w:p>
                  <w:p w:rsidR="006961CB" w:rsidRDefault="006961CB" w:rsidP="00F22D21">
                    <w:pPr>
                      <w:spacing w:line="240" w:lineRule="auto"/>
                    </w:pPr>
                    <w:r>
                      <w:t>basics</w:t>
                    </w:r>
                  </w:p>
                </w:sdtContent>
              </w:sdt>
              <w:sdt>
                <w:sdtPr>
                  <w:rPr>
                    <w:caps w:val="0"/>
                    <w:color w:val="595959" w:themeColor="text1" w:themeTint="A6"/>
                    <w:kern w:val="0"/>
                  </w:rPr>
                  <w:id w:val="-1555539576"/>
                  <w:placeholder>
                    <w:docPart w:val="9A1150E663BC4783AC5C02151C024698"/>
                  </w:placeholder>
                  <w15:repeatingSectionItem/>
                </w:sdtPr>
                <w:sdtContent>
                  <w:p w:rsidR="006961CB" w:rsidRDefault="006961CB">
                    <w:pPr>
                      <w:pStyle w:val="Heading2"/>
                    </w:pPr>
                    <w:r>
                      <w:rPr>
                        <w:rStyle w:val="Strong"/>
                      </w:rPr>
                      <w:t xml:space="preserve">ati technical </w:t>
                    </w:r>
                    <w:proofErr w:type="gramStart"/>
                    <w:r>
                      <w:rPr>
                        <w:rStyle w:val="Strong"/>
                      </w:rPr>
                      <w:t xml:space="preserve">school </w:t>
                    </w:r>
                    <w:r>
                      <w:t>,</w:t>
                    </w:r>
                    <w:proofErr w:type="gramEnd"/>
                    <w:r>
                      <w:t xml:space="preserve"> DALLAS, TX </w:t>
                    </w:r>
                  </w:p>
                  <w:p w:rsidR="006961CB" w:rsidRDefault="006961CB">
                    <w:pPr>
                      <w:pStyle w:val="Heading3"/>
                    </w:pPr>
                  </w:p>
                  <w:p w:rsidR="006961CB" w:rsidRDefault="006961CB" w:rsidP="00F22D21">
                    <w:pPr>
                      <w:spacing w:line="240" w:lineRule="auto"/>
                    </w:pPr>
                    <w:r>
                      <w:t xml:space="preserve">Combination welding </w:t>
                    </w:r>
                  </w:p>
                </w:sdtContent>
              </w:sdt>
              <w:sdt>
                <w:sdtPr>
                  <w:rPr>
                    <w:caps w:val="0"/>
                    <w:color w:val="595959" w:themeColor="text1" w:themeTint="A6"/>
                    <w:kern w:val="0"/>
                  </w:rPr>
                  <w:id w:val="-4515372"/>
                  <w:placeholder>
                    <w:docPart w:val="404BDE237CA54C2D886B7FAC7350198D"/>
                  </w:placeholder>
                  <w15:repeatingSectionItem/>
                </w:sdtPr>
                <w:sdtContent>
                  <w:p w:rsidR="006961CB" w:rsidRDefault="006961CB">
                    <w:pPr>
                      <w:pStyle w:val="Heading2"/>
                    </w:pPr>
                    <w:r>
                      <w:rPr>
                        <w:rStyle w:val="Strong"/>
                      </w:rPr>
                      <w:t xml:space="preserve">El </w:t>
                    </w:r>
                    <w:proofErr w:type="gramStart"/>
                    <w:r>
                      <w:rPr>
                        <w:rStyle w:val="Strong"/>
                      </w:rPr>
                      <w:t xml:space="preserve">Centro </w:t>
                    </w:r>
                    <w:r>
                      <w:t>,</w:t>
                    </w:r>
                    <w:proofErr w:type="gramEnd"/>
                    <w:r>
                      <w:t xml:space="preserve"> DALLAS, TX </w:t>
                    </w:r>
                  </w:p>
                  <w:p w:rsidR="006961CB" w:rsidRDefault="006961CB">
                    <w:pPr>
                      <w:pStyle w:val="Heading3"/>
                    </w:pPr>
                  </w:p>
                  <w:p w:rsidR="0008717A" w:rsidRDefault="006961CB" w:rsidP="00F22D21">
                    <w:pPr>
                      <w:spacing w:line="240" w:lineRule="auto"/>
                    </w:pPr>
                    <w:r>
                      <w:t xml:space="preserve">Combination welding </w:t>
                    </w:r>
                  </w:p>
                </w:sdtContent>
              </w:sdt>
            </w:sdtContent>
          </w:sdt>
        </w:tc>
      </w:tr>
      <w:tr w:rsidR="0008717A" w:rsidTr="006961CB">
        <w:trPr>
          <w:gridAfter w:val="1"/>
          <w:wAfter w:w="540" w:type="dxa"/>
        </w:trPr>
        <w:tc>
          <w:tcPr>
            <w:tcW w:w="2070" w:type="dxa"/>
          </w:tcPr>
          <w:p w:rsidR="0008717A" w:rsidRDefault="0072321F">
            <w:pPr>
              <w:pStyle w:val="Heading1"/>
            </w:pPr>
            <w:r>
              <w:t>Communication</w:t>
            </w:r>
          </w:p>
        </w:tc>
        <w:tc>
          <w:tcPr>
            <w:tcW w:w="7650" w:type="dxa"/>
          </w:tcPr>
          <w:p w:rsidR="0008717A" w:rsidRDefault="006961CB" w:rsidP="006961CB">
            <w:r>
              <w:t xml:space="preserve">I am a team player and have a great leadership quality. </w:t>
            </w:r>
          </w:p>
        </w:tc>
      </w:tr>
      <w:tr w:rsidR="0008717A" w:rsidTr="006961CB">
        <w:trPr>
          <w:gridAfter w:val="1"/>
          <w:wAfter w:w="540" w:type="dxa"/>
        </w:trPr>
        <w:tc>
          <w:tcPr>
            <w:tcW w:w="2070" w:type="dxa"/>
          </w:tcPr>
          <w:p w:rsidR="0008717A" w:rsidRDefault="0008717A">
            <w:pPr>
              <w:pStyle w:val="Heading1"/>
            </w:pPr>
          </w:p>
        </w:tc>
        <w:tc>
          <w:tcPr>
            <w:tcW w:w="7650" w:type="dxa"/>
          </w:tcPr>
          <w:p w:rsidR="0008717A" w:rsidRDefault="0008717A"/>
        </w:tc>
      </w:tr>
      <w:tr w:rsidR="0008717A" w:rsidTr="006961CB">
        <w:trPr>
          <w:gridAfter w:val="1"/>
          <w:wAfter w:w="540" w:type="dxa"/>
        </w:trPr>
        <w:tc>
          <w:tcPr>
            <w:tcW w:w="2070" w:type="dxa"/>
          </w:tcPr>
          <w:p w:rsidR="0008717A" w:rsidRDefault="0072321F">
            <w:pPr>
              <w:pStyle w:val="Heading1"/>
            </w:pPr>
            <w:r>
              <w:lastRenderedPageBreak/>
              <w:t>References</w:t>
            </w:r>
          </w:p>
        </w:tc>
        <w:tc>
          <w:tcPr>
            <w:tcW w:w="7650" w:type="dxa"/>
          </w:tcPr>
          <w:sdt>
            <w:sdtPr>
              <w:rPr>
                <w:caps w:val="0"/>
                <w:color w:val="595959" w:themeColor="text1" w:themeTint="A6"/>
                <w:kern w:val="0"/>
              </w:rPr>
              <w:id w:val="-1883713024"/>
              <w15:color w:val="C0C0C0"/>
              <w15:repeatingSection/>
            </w:sdtPr>
            <w:sdtContent>
              <w:sdt>
                <w:sdtPr>
                  <w:rPr>
                    <w:caps w:val="0"/>
                    <w:color w:val="595959" w:themeColor="text1" w:themeTint="A6"/>
                    <w:kern w:val="0"/>
                  </w:rPr>
                  <w:id w:val="-1368215953"/>
                  <w:placeholder>
                    <w:docPart w:val="580ECC964887462E8DF0F7B96616FDBD"/>
                  </w:placeholder>
                  <w15:color w:val="C0C0C0"/>
                  <w15:repeatingSectionItem/>
                </w:sdtPr>
                <w:sdtEndPr/>
                <w:sdtContent>
                  <w:p w:rsidR="0008717A" w:rsidRDefault="006961CB">
                    <w:pPr>
                      <w:pStyle w:val="Heading2"/>
                      <w:rPr>
                        <w:color w:val="262626" w:themeColor="text1" w:themeTint="D9"/>
                        <w:szCs w:val="16"/>
                      </w:rPr>
                    </w:pPr>
                    <w:r>
                      <w:rPr>
                        <w:rStyle w:val="Strong"/>
                      </w:rPr>
                      <w:t>Rick ALVERADO</w:t>
                    </w:r>
                    <w:r w:rsidR="0072321F">
                      <w:t xml:space="preserve">, </w:t>
                    </w:r>
                    <w:r>
                      <w:t>Facilty engineer</w:t>
                    </w:r>
                  </w:p>
                  <w:p w:rsidR="0008717A" w:rsidRDefault="006961CB">
                    <w:pPr>
                      <w:pStyle w:val="Heading3"/>
                    </w:pPr>
                    <w:r>
                      <w:t>heil trailer international</w:t>
                    </w:r>
                  </w:p>
                  <w:p w:rsidR="006961CB" w:rsidRDefault="006961CB">
                    <w:pPr>
                      <w:spacing w:line="240" w:lineRule="auto"/>
                    </w:pPr>
                    <w:r w:rsidRPr="006961CB">
                      <w:t>(817) 430-1472</w:t>
                    </w:r>
                  </w:p>
                </w:sdtContent>
              </w:sdt>
              <w:sdt>
                <w:sdtPr>
                  <w:rPr>
                    <w:caps w:val="0"/>
                    <w:color w:val="595959" w:themeColor="text1" w:themeTint="A6"/>
                    <w:kern w:val="0"/>
                  </w:rPr>
                  <w:id w:val="-1238173964"/>
                  <w:placeholder>
                    <w:docPart w:val="695035346429421E8FC5D5E2C867B152"/>
                  </w:placeholder>
                  <w15:color w:val="C0C0C0"/>
                  <w15:repeatingSectionItem/>
                </w:sdtPr>
                <w:sdtContent>
                  <w:p w:rsidR="006961CB" w:rsidRDefault="006961CB">
                    <w:pPr>
                      <w:pStyle w:val="Heading2"/>
                      <w:rPr>
                        <w:color w:val="262626" w:themeColor="text1" w:themeTint="D9"/>
                        <w:szCs w:val="16"/>
                      </w:rPr>
                    </w:pPr>
                    <w:r>
                      <w:rPr>
                        <w:rStyle w:val="Strong"/>
                      </w:rPr>
                      <w:t>jim gaston</w:t>
                    </w:r>
                    <w:r>
                      <w:t>, facility manager</w:t>
                    </w:r>
                  </w:p>
                  <w:p w:rsidR="006961CB" w:rsidRDefault="006961CB">
                    <w:pPr>
                      <w:pStyle w:val="Heading3"/>
                    </w:pPr>
                    <w:r>
                      <w:t>heil trailer international</w:t>
                    </w:r>
                  </w:p>
                  <w:p w:rsidR="006961CB" w:rsidRDefault="006961CB">
                    <w:pPr>
                      <w:spacing w:line="240" w:lineRule="auto"/>
                    </w:pPr>
                    <w:r w:rsidRPr="006961CB">
                      <w:t>(817) 430-1472</w:t>
                    </w:r>
                  </w:p>
                </w:sdtContent>
              </w:sdt>
              <w:sdt>
                <w:sdtPr>
                  <w:rPr>
                    <w:caps w:val="0"/>
                    <w:color w:val="595959" w:themeColor="text1" w:themeTint="A6"/>
                    <w:kern w:val="0"/>
                  </w:rPr>
                  <w:id w:val="11353202"/>
                  <w:placeholder>
                    <w:docPart w:val="CE30C5FD26C7450086091C9785B3F6BA"/>
                  </w:placeholder>
                  <w15:color w:val="C0C0C0"/>
                  <w15:repeatingSectionItem/>
                </w:sdtPr>
                <w:sdtContent>
                  <w:p w:rsidR="006961CB" w:rsidRDefault="006961CB">
                    <w:pPr>
                      <w:pStyle w:val="Heading2"/>
                      <w:rPr>
                        <w:color w:val="262626" w:themeColor="text1" w:themeTint="D9"/>
                        <w:szCs w:val="16"/>
                      </w:rPr>
                    </w:pPr>
                    <w:r>
                      <w:rPr>
                        <w:rStyle w:val="Strong"/>
                      </w:rPr>
                      <w:t>paul cochran</w:t>
                    </w:r>
                    <w:r>
                      <w:t>, lean manager</w:t>
                    </w:r>
                  </w:p>
                  <w:p w:rsidR="006961CB" w:rsidRDefault="006961CB">
                    <w:pPr>
                      <w:pStyle w:val="Heading3"/>
                    </w:pPr>
                    <w:r>
                      <w:t>heil trailer international</w:t>
                    </w:r>
                  </w:p>
                  <w:p w:rsidR="0008717A" w:rsidRDefault="006961CB">
                    <w:pPr>
                      <w:spacing w:line="240" w:lineRule="auto"/>
                    </w:pPr>
                    <w:r w:rsidRPr="006961CB">
                      <w:t>(817) 430-1472</w:t>
                    </w:r>
                  </w:p>
                </w:sdtContent>
              </w:sdt>
            </w:sdtContent>
          </w:sdt>
        </w:tc>
      </w:tr>
      <w:bookmarkEnd w:id="0"/>
    </w:tbl>
    <w:p w:rsidR="0008717A" w:rsidRDefault="0008717A"/>
    <w:sectPr w:rsidR="0008717A">
      <w:footerReference w:type="default" r:id="rId7"/>
      <w:pgSz w:w="12240" w:h="15840"/>
      <w:pgMar w:top="1512" w:right="1584" w:bottom="432" w:left="936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2321F" w:rsidRDefault="0072321F">
      <w:pPr>
        <w:spacing w:after="0" w:line="240" w:lineRule="auto"/>
      </w:pPr>
      <w:r>
        <w:separator/>
      </w:r>
    </w:p>
  </w:endnote>
  <w:endnote w:type="continuationSeparator" w:id="0">
    <w:p w:rsidR="0072321F" w:rsidRDefault="007232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8717A" w:rsidRDefault="0072321F"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6961CB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2321F" w:rsidRDefault="0072321F">
      <w:pPr>
        <w:spacing w:after="0" w:line="240" w:lineRule="auto"/>
      </w:pPr>
      <w:r>
        <w:separator/>
      </w:r>
    </w:p>
  </w:footnote>
  <w:footnote w:type="continuationSeparator" w:id="0">
    <w:p w:rsidR="0072321F" w:rsidRDefault="0072321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6C41"/>
    <w:rsid w:val="0008717A"/>
    <w:rsid w:val="004A141F"/>
    <w:rsid w:val="005A6C41"/>
    <w:rsid w:val="006961CB"/>
    <w:rsid w:val="0072321F"/>
    <w:rsid w:val="00F22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1F2DA9-E077-4C71-9F3C-F2C5939F8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color w:val="262626" w:themeColor="text1" w:themeTint="D9"/>
        <w:sz w:val="18"/>
        <w:szCs w:val="18"/>
        <w:lang w:val="en-US" w:eastAsia="ja-JP" w:bidi="ar-SA"/>
      </w:rPr>
    </w:rPrDefault>
    <w:pPrDefault>
      <w:pPr>
        <w:spacing w:after="180" w:line="25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1"/>
    <w:unhideWhenUsed/>
    <w:qFormat/>
    <w:pPr>
      <w:pBdr>
        <w:right w:val="single" w:sz="8" w:space="4" w:color="7C9E0E" w:themeColor="accent1"/>
      </w:pBdr>
      <w:spacing w:after="0" w:line="240" w:lineRule="auto"/>
      <w:jc w:val="right"/>
      <w:outlineLvl w:val="0"/>
    </w:pPr>
    <w:rPr>
      <w:b/>
      <w:bCs/>
      <w:caps/>
      <w:color w:val="7C9E0E" w:themeColor="accent1"/>
      <w:kern w:val="20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pPr>
      <w:keepNext/>
      <w:keepLines/>
      <w:spacing w:after="0"/>
      <w:outlineLvl w:val="1"/>
    </w:pPr>
    <w:rPr>
      <w:caps/>
      <w:color w:val="000000" w:themeColor="text1"/>
      <w:kern w:val="20"/>
    </w:rPr>
  </w:style>
  <w:style w:type="paragraph" w:styleId="Heading3">
    <w:name w:val="heading 3"/>
    <w:basedOn w:val="Normal"/>
    <w:next w:val="Normal"/>
    <w:link w:val="Heading3Char"/>
    <w:uiPriority w:val="1"/>
    <w:unhideWhenUsed/>
    <w:qFormat/>
    <w:pPr>
      <w:keepNext/>
      <w:keepLines/>
      <w:spacing w:after="80"/>
      <w:outlineLvl w:val="2"/>
    </w:pPr>
    <w:rPr>
      <w:caps/>
      <w:color w:val="7F7F7F" w:themeColor="text1" w:themeTint="80"/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Pr>
      <w:b/>
      <w:bCs/>
      <w:caps/>
      <w:color w:val="7C9E0E" w:themeColor="accent1"/>
      <w:kern w:val="20"/>
    </w:rPr>
  </w:style>
  <w:style w:type="character" w:customStyle="1" w:styleId="Heading2Char">
    <w:name w:val="Heading 2 Char"/>
    <w:basedOn w:val="DefaultParagraphFont"/>
    <w:link w:val="Heading2"/>
    <w:uiPriority w:val="1"/>
    <w:rPr>
      <w:caps/>
      <w:color w:val="000000" w:themeColor="text1"/>
      <w:kern w:val="20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table" w:customStyle="1" w:styleId="ResumeTable">
    <w:name w:val="Resume Table"/>
    <w:basedOn w:val="TableNormal"/>
    <w:uiPriority w:val="99"/>
    <w:pPr>
      <w:spacing w:before="40" w:line="288" w:lineRule="auto"/>
    </w:pPr>
    <w:rPr>
      <w:color w:val="595959" w:themeColor="text1" w:themeTint="A6"/>
      <w:sz w:val="20"/>
      <w:szCs w:val="20"/>
    </w:rPr>
    <w:tblPr>
      <w:tblInd w:w="0" w:type="dxa"/>
      <w:tblBorders>
        <w:insideH w:val="single" w:sz="4" w:space="0" w:color="7C9E0E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table" w:styleId="TableGrid">
    <w:name w:val="Table Grid"/>
    <w:basedOn w:val="TableNormal"/>
    <w:uiPriority w:val="39"/>
    <w:pPr>
      <w:spacing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3"/>
    <w:qFormat/>
    <w:pPr>
      <w:spacing w:after="0" w:line="240" w:lineRule="auto"/>
    </w:pPr>
  </w:style>
  <w:style w:type="character" w:styleId="Strong">
    <w:name w:val="Strong"/>
    <w:basedOn w:val="DefaultParagraphFont"/>
    <w:uiPriority w:val="1"/>
    <w:qFormat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1"/>
    <w:rPr>
      <w:caps/>
      <w:color w:val="7F7F7F" w:themeColor="text1" w:themeTint="80"/>
      <w:sz w:val="17"/>
      <w:szCs w:val="17"/>
    </w:rPr>
  </w:style>
  <w:style w:type="paragraph" w:customStyle="1" w:styleId="Name">
    <w:name w:val="Name"/>
    <w:basedOn w:val="Normal"/>
    <w:uiPriority w:val="2"/>
    <w:qFormat/>
    <w:pPr>
      <w:spacing w:after="0" w:line="240" w:lineRule="auto"/>
    </w:pPr>
    <w:rPr>
      <w:rFonts w:asciiTheme="majorHAnsi" w:eastAsiaTheme="majorEastAsia" w:hAnsiTheme="majorHAnsi" w:cstheme="majorBidi"/>
      <w:caps/>
      <w:color w:val="7C9E0E" w:themeColor="accent1"/>
      <w:sz w:val="48"/>
      <w:szCs w:val="48"/>
    </w:rPr>
  </w:style>
  <w:style w:type="character" w:styleId="Emphasis">
    <w:name w:val="Emphasis"/>
    <w:basedOn w:val="DefaultParagraphFont"/>
    <w:uiPriority w:val="2"/>
    <w:unhideWhenUsed/>
    <w:qFormat/>
    <w:rPr>
      <w:i w:val="0"/>
      <w:iCs w:val="0"/>
      <w:color w:val="7C9E0E" w:themeColor="accent1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before="240" w:after="0" w:line="240" w:lineRule="auto"/>
      <w:jc w:val="right"/>
    </w:pPr>
    <w:rPr>
      <w:b/>
      <w:bCs/>
      <w:caps/>
      <w:color w:val="7C9E0E" w:themeColor="accent1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Pr>
      <w:b/>
      <w:bCs/>
      <w:caps/>
      <w:color w:val="7C9E0E" w:themeColor="accent1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i\AppData\Roaming\Microsoft\Templates\Basic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AAFC467D64914CD3AE50379994CBE0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A35E6A-B06F-4B39-BEFE-5ABE042A019D}"/>
      </w:docPartPr>
      <w:docPartBody>
        <w:p w:rsidR="00000000" w:rsidRDefault="006A0699">
          <w:pPr>
            <w:pStyle w:val="AAFC467D64914CD3AE50379994CBE0F1"/>
          </w:pPr>
          <w:r>
            <w:t>[Your Name]</w:t>
          </w:r>
        </w:p>
      </w:docPartBody>
    </w:docPart>
    <w:docPart>
      <w:docPartPr>
        <w:name w:val="580ECC964887462E8DF0F7B96616FD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A5942E-1898-4E26-9777-8D90EFF171F8}"/>
      </w:docPartPr>
      <w:docPartBody>
        <w:p w:rsidR="00000000" w:rsidRDefault="006A0699">
          <w:pPr>
            <w:pStyle w:val="580ECC964887462E8DF0F7B96616FDBD"/>
          </w:pPr>
          <w:r>
            <w:rPr>
              <w:rStyle w:val="PlaceholderText"/>
            </w:rPr>
            <w:t>Enter any content that you want to repeat, including other content controls. You can also insert this cont</w:t>
          </w:r>
          <w:r>
            <w:rPr>
              <w:rStyle w:val="PlaceholderText"/>
            </w:rPr>
            <w:t>rol around table rows in order to repeat parts of a table.</w:t>
          </w:r>
        </w:p>
      </w:docPartBody>
    </w:docPart>
    <w:docPart>
      <w:docPartPr>
        <w:name w:val="8B03F785BF4245089CB5CB804723F2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9D945E-7D51-4D4C-84F8-26ED77AD42FD}"/>
      </w:docPartPr>
      <w:docPartBody>
        <w:p w:rsidR="00000000" w:rsidRDefault="00D13E5D" w:rsidP="00D13E5D">
          <w:pPr>
            <w:pStyle w:val="8B03F785BF4245089CB5CB804723F24E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389A8D18332A41D0B8A62AF90E3EDC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C98668-3B16-49BE-927A-E5D7487AE3AC}"/>
      </w:docPartPr>
      <w:docPartBody>
        <w:p w:rsidR="00000000" w:rsidRDefault="00D13E5D" w:rsidP="00D13E5D">
          <w:pPr>
            <w:pStyle w:val="389A8D18332A41D0B8A62AF90E3EDC5B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04FD527916A9484EAFA3B4A21519D3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096A0A-F76A-4A60-93C1-15B9D320DE28}"/>
      </w:docPartPr>
      <w:docPartBody>
        <w:p w:rsidR="00000000" w:rsidRDefault="00D13E5D" w:rsidP="00D13E5D">
          <w:pPr>
            <w:pStyle w:val="04FD527916A9484EAFA3B4A21519D349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5CC341D5233048AA9B923AB2955544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C3BD45-66E3-49AB-9F16-E2F54B4F435B}"/>
      </w:docPartPr>
      <w:docPartBody>
        <w:p w:rsidR="00000000" w:rsidRDefault="00D13E5D" w:rsidP="00D13E5D">
          <w:pPr>
            <w:pStyle w:val="5CC341D5233048AA9B923AB295554487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9EFCD84CF0194497B803C7CDB29FA3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95C5D3-0C20-462F-9A82-1CB123A3FA87}"/>
      </w:docPartPr>
      <w:docPartBody>
        <w:p w:rsidR="00000000" w:rsidRDefault="00D13E5D" w:rsidP="00D13E5D">
          <w:pPr>
            <w:pStyle w:val="9EFCD84CF0194497B803C7CDB29FA3A7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9A1150E663BC4783AC5C02151C0246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A7ECDD-4A42-4C83-A270-919A0676BCD0}"/>
      </w:docPartPr>
      <w:docPartBody>
        <w:p w:rsidR="00000000" w:rsidRDefault="00D13E5D" w:rsidP="00D13E5D">
          <w:pPr>
            <w:pStyle w:val="9A1150E663BC4783AC5C02151C024698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04BDE237CA54C2D886B7FAC735019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B6911A-6357-4F2F-A101-73051C7B73DD}"/>
      </w:docPartPr>
      <w:docPartBody>
        <w:p w:rsidR="00000000" w:rsidRDefault="00D13E5D" w:rsidP="00D13E5D">
          <w:pPr>
            <w:pStyle w:val="404BDE237CA54C2D886B7FAC7350198D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695035346429421E8FC5D5E2C867B1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2911B4-EB28-499F-B072-E35B053DAB40}"/>
      </w:docPartPr>
      <w:docPartBody>
        <w:p w:rsidR="00000000" w:rsidRDefault="00D13E5D" w:rsidP="00D13E5D">
          <w:pPr>
            <w:pStyle w:val="695035346429421E8FC5D5E2C867B152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CE30C5FD26C7450086091C9785B3F6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848638-C013-4090-A8F8-C6341917E4FD}"/>
      </w:docPartPr>
      <w:docPartBody>
        <w:p w:rsidR="00000000" w:rsidRDefault="00D13E5D" w:rsidP="00D13E5D">
          <w:pPr>
            <w:pStyle w:val="CE30C5FD26C7450086091C9785B3F6BA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E5D"/>
    <w:rsid w:val="006A0699"/>
    <w:rsid w:val="00D13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AFC467D64914CD3AE50379994CBE0F1">
    <w:name w:val="AAFC467D64914CD3AE50379994CBE0F1"/>
  </w:style>
  <w:style w:type="paragraph" w:customStyle="1" w:styleId="38BB00BD19004AA3B77833AA886A4E02">
    <w:name w:val="38BB00BD19004AA3B77833AA886A4E02"/>
  </w:style>
  <w:style w:type="paragraph" w:customStyle="1" w:styleId="9DB0F76DEE4140289156D325E8D07BC8">
    <w:name w:val="9DB0F76DEE4140289156D325E8D07BC8"/>
  </w:style>
  <w:style w:type="paragraph" w:customStyle="1" w:styleId="B2E510D954C2490F875703E1DE9D2796">
    <w:name w:val="B2E510D954C2490F875703E1DE9D2796"/>
  </w:style>
  <w:style w:type="paragraph" w:customStyle="1" w:styleId="DF13BF0860264B659D7F993EA651DDAC">
    <w:name w:val="DF13BF0860264B659D7F993EA651DDAC"/>
  </w:style>
  <w:style w:type="paragraph" w:customStyle="1" w:styleId="5AC608F45AD64377AF8B4989D8E4AAB4">
    <w:name w:val="5AC608F45AD64377AF8B4989D8E4AAB4"/>
  </w:style>
  <w:style w:type="character" w:styleId="PlaceholderText">
    <w:name w:val="Placeholder Text"/>
    <w:basedOn w:val="DefaultParagraphFont"/>
    <w:uiPriority w:val="99"/>
    <w:semiHidden/>
    <w:rsid w:val="00D13E5D"/>
    <w:rPr>
      <w:color w:val="808080"/>
    </w:rPr>
  </w:style>
  <w:style w:type="paragraph" w:customStyle="1" w:styleId="580ECC964887462E8DF0F7B96616FDBD">
    <w:name w:val="580ECC964887462E8DF0F7B96616FDBD"/>
  </w:style>
  <w:style w:type="character" w:styleId="Strong">
    <w:name w:val="Strong"/>
    <w:basedOn w:val="DefaultParagraphFont"/>
    <w:uiPriority w:val="22"/>
    <w:qFormat/>
    <w:rsid w:val="00D13E5D"/>
    <w:rPr>
      <w:b/>
      <w:bCs/>
    </w:rPr>
  </w:style>
  <w:style w:type="paragraph" w:customStyle="1" w:styleId="C1C5BD561CEB4CA49127F316C48126B2">
    <w:name w:val="C1C5BD561CEB4CA49127F316C48126B2"/>
  </w:style>
  <w:style w:type="paragraph" w:customStyle="1" w:styleId="C1EF7B600A914037853D24B28BDB4985">
    <w:name w:val="C1EF7B600A914037853D24B28BDB4985"/>
  </w:style>
  <w:style w:type="paragraph" w:customStyle="1" w:styleId="13025CC4B12046D983B199EA8FE00809">
    <w:name w:val="13025CC4B12046D983B199EA8FE00809"/>
  </w:style>
  <w:style w:type="paragraph" w:customStyle="1" w:styleId="C66455C17A294E5887DA5167A29942F2">
    <w:name w:val="C66455C17A294E5887DA5167A29942F2"/>
  </w:style>
  <w:style w:type="paragraph" w:customStyle="1" w:styleId="9E9F88FAFA2A40FF9856AB435F1804BF">
    <w:name w:val="9E9F88FAFA2A40FF9856AB435F1804BF"/>
  </w:style>
  <w:style w:type="paragraph" w:customStyle="1" w:styleId="191F33A58D0B447CA96CA686645E1CDA">
    <w:name w:val="191F33A58D0B447CA96CA686645E1CDA"/>
  </w:style>
  <w:style w:type="paragraph" w:customStyle="1" w:styleId="16BB7569FA0547EF93FD43F459CE8C8B">
    <w:name w:val="16BB7569FA0547EF93FD43F459CE8C8B"/>
  </w:style>
  <w:style w:type="paragraph" w:customStyle="1" w:styleId="9D9E4B0F6EFB4C9C90E23B27A0520F4D">
    <w:name w:val="9D9E4B0F6EFB4C9C90E23B27A0520F4D"/>
  </w:style>
  <w:style w:type="paragraph" w:customStyle="1" w:styleId="11800514003D45B0B924E96B9B154A8F">
    <w:name w:val="11800514003D45B0B924E96B9B154A8F"/>
  </w:style>
  <w:style w:type="paragraph" w:customStyle="1" w:styleId="1E9117925D3F4235B374F9CF70922C13">
    <w:name w:val="1E9117925D3F4235B374F9CF70922C13"/>
  </w:style>
  <w:style w:type="paragraph" w:customStyle="1" w:styleId="2F3F770B5C044CB09D896664B3CFA2D9">
    <w:name w:val="2F3F770B5C044CB09D896664B3CFA2D9"/>
  </w:style>
  <w:style w:type="paragraph" w:customStyle="1" w:styleId="DF95C85AF504455E8869C7670D9DE6F6">
    <w:name w:val="DF95C85AF504455E8869C7670D9DE6F6"/>
  </w:style>
  <w:style w:type="paragraph" w:customStyle="1" w:styleId="CA5353136BEA491EAC6DF3CD0458A2E4">
    <w:name w:val="CA5353136BEA491EAC6DF3CD0458A2E4"/>
  </w:style>
  <w:style w:type="paragraph" w:customStyle="1" w:styleId="71A557C1C2E1414D96D8621A03C925D1">
    <w:name w:val="71A557C1C2E1414D96D8621A03C925D1"/>
  </w:style>
  <w:style w:type="paragraph" w:customStyle="1" w:styleId="1021D56A8A7D4BE59F60F041EAFEA1BD">
    <w:name w:val="1021D56A8A7D4BE59F60F041EAFEA1BD"/>
    <w:rsid w:val="00D13E5D"/>
  </w:style>
  <w:style w:type="paragraph" w:customStyle="1" w:styleId="8B03F785BF4245089CB5CB804723F24E">
    <w:name w:val="8B03F785BF4245089CB5CB804723F24E"/>
    <w:rsid w:val="00D13E5D"/>
  </w:style>
  <w:style w:type="paragraph" w:customStyle="1" w:styleId="170CE8A06CF64F0B813F81C9868D3A2F">
    <w:name w:val="170CE8A06CF64F0B813F81C9868D3A2F"/>
    <w:rsid w:val="00D13E5D"/>
  </w:style>
  <w:style w:type="paragraph" w:customStyle="1" w:styleId="29737B2B36754C2493763449238F608F">
    <w:name w:val="29737B2B36754C2493763449238F608F"/>
    <w:rsid w:val="00D13E5D"/>
  </w:style>
  <w:style w:type="paragraph" w:customStyle="1" w:styleId="4C8167EF952B4503A0CD08B8606E33A6">
    <w:name w:val="4C8167EF952B4503A0CD08B8606E33A6"/>
    <w:rsid w:val="00D13E5D"/>
  </w:style>
  <w:style w:type="paragraph" w:customStyle="1" w:styleId="389A8D18332A41D0B8A62AF90E3EDC5B">
    <w:name w:val="389A8D18332A41D0B8A62AF90E3EDC5B"/>
    <w:rsid w:val="00D13E5D"/>
  </w:style>
  <w:style w:type="paragraph" w:customStyle="1" w:styleId="9831C73D552F48D8AC25CDBC307E274E">
    <w:name w:val="9831C73D552F48D8AC25CDBC307E274E"/>
    <w:rsid w:val="00D13E5D"/>
  </w:style>
  <w:style w:type="paragraph" w:customStyle="1" w:styleId="F0B0668CC3BD400E95F074C305E98A6F">
    <w:name w:val="F0B0668CC3BD400E95F074C305E98A6F"/>
    <w:rsid w:val="00D13E5D"/>
  </w:style>
  <w:style w:type="paragraph" w:customStyle="1" w:styleId="C88657262F8A4E2AA056A84BB1EB1E3E">
    <w:name w:val="C88657262F8A4E2AA056A84BB1EB1E3E"/>
    <w:rsid w:val="00D13E5D"/>
  </w:style>
  <w:style w:type="paragraph" w:customStyle="1" w:styleId="04FD527916A9484EAFA3B4A21519D349">
    <w:name w:val="04FD527916A9484EAFA3B4A21519D349"/>
    <w:rsid w:val="00D13E5D"/>
  </w:style>
  <w:style w:type="paragraph" w:customStyle="1" w:styleId="5CC341D5233048AA9B923AB295554487">
    <w:name w:val="5CC341D5233048AA9B923AB295554487"/>
    <w:rsid w:val="00D13E5D"/>
  </w:style>
  <w:style w:type="paragraph" w:customStyle="1" w:styleId="9EFCD84CF0194497B803C7CDB29FA3A7">
    <w:name w:val="9EFCD84CF0194497B803C7CDB29FA3A7"/>
    <w:rsid w:val="00D13E5D"/>
  </w:style>
  <w:style w:type="paragraph" w:customStyle="1" w:styleId="9A1150E663BC4783AC5C02151C024698">
    <w:name w:val="9A1150E663BC4783AC5C02151C024698"/>
    <w:rsid w:val="00D13E5D"/>
  </w:style>
  <w:style w:type="paragraph" w:customStyle="1" w:styleId="404BDE237CA54C2D886B7FAC7350198D">
    <w:name w:val="404BDE237CA54C2D886B7FAC7350198D"/>
    <w:rsid w:val="00D13E5D"/>
  </w:style>
  <w:style w:type="paragraph" w:customStyle="1" w:styleId="695035346429421E8FC5D5E2C867B152">
    <w:name w:val="695035346429421E8FC5D5E2C867B152"/>
    <w:rsid w:val="00D13E5D"/>
  </w:style>
  <w:style w:type="paragraph" w:customStyle="1" w:styleId="CE30C5FD26C7450086091C9785B3F6BA">
    <w:name w:val="CE30C5FD26C7450086091C9785B3F6BA"/>
    <w:rsid w:val="00D13E5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231F20"/>
      </a:dk2>
      <a:lt2>
        <a:srgbClr val="F0F0F0"/>
      </a:lt2>
      <a:accent1>
        <a:srgbClr val="7C9E0E"/>
      </a:accent1>
      <a:accent2>
        <a:srgbClr val="4D4D4D"/>
      </a:accent2>
      <a:accent3>
        <a:srgbClr val="3C6478"/>
      </a:accent3>
      <a:accent4>
        <a:srgbClr val="6D5535"/>
      </a:accent4>
      <a:accent5>
        <a:srgbClr val="8D3F4C"/>
      </a:accent5>
      <a:accent6>
        <a:srgbClr val="654C7A"/>
      </a:accent6>
      <a:hlink>
        <a:srgbClr val="8EB610"/>
      </a:hlink>
      <a:folHlink>
        <a:srgbClr val="F7921E"/>
      </a:folHlink>
    </a:clrScheme>
    <a:fontScheme name="Resume">
      <a:majorFont>
        <a:latin typeface="Franklin Gothic Medium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A8D473F2-88E6-472D-8B39-3543FF83331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Basic resume</Template>
  <TotalTime>65</TotalTime>
  <Pages>2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M. RENDON</dc:creator>
  <cp:keywords/>
  <dc:description/>
  <cp:lastModifiedBy>GABRIEL RENDON</cp:lastModifiedBy>
  <cp:revision>2</cp:revision>
  <dcterms:created xsi:type="dcterms:W3CDTF">2013-08-28T02:38:00Z</dcterms:created>
  <dcterms:modified xsi:type="dcterms:W3CDTF">2013-08-28T03:43:00Z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TC034566219991</vt:lpwstr>
  </property>
</Properties>
</file>