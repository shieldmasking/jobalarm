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6453"/>
        <w:gridCol w:w="4229"/>
      </w:tblGrid>
      <w:tr w:rsidR="00083491" w:rsidRPr="00FA7B5B" w:rsidTr="002D44B0">
        <w:tc>
          <w:tcPr>
            <w:tcW w:w="6453" w:type="dxa"/>
          </w:tcPr>
          <w:tbl>
            <w:tblPr>
              <w:tblW w:w="6237" w:type="dxa"/>
              <w:tblBorders>
                <w:top w:val="single" w:sz="8" w:space="0" w:color="AEBAD5"/>
                <w:bottom w:val="single" w:sz="8" w:space="0" w:color="AEBAD5"/>
              </w:tblBorders>
              <w:tblLook w:val="0680" w:firstRow="0" w:lastRow="0" w:firstColumn="1" w:lastColumn="0" w:noHBand="1" w:noVBand="1"/>
            </w:tblPr>
            <w:tblGrid>
              <w:gridCol w:w="6237"/>
            </w:tblGrid>
            <w:tr w:rsidR="00C630BF" w:rsidRPr="00C630BF" w:rsidTr="002D44B0">
              <w:tc>
                <w:tcPr>
                  <w:tcW w:w="6237" w:type="dxa"/>
                </w:tcPr>
                <w:p w:rsidR="00083491" w:rsidRPr="00C630BF" w:rsidRDefault="000731FB" w:rsidP="002D44B0">
                  <w:pPr>
                    <w:spacing w:before="80"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42"/>
                      <w:szCs w:val="42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  <w:sz w:val="42"/>
                      <w:szCs w:val="42"/>
                    </w:rPr>
                    <w:t>Robert Sierakowski</w:t>
                  </w:r>
                </w:p>
              </w:tc>
            </w:tr>
            <w:tr w:rsidR="00C630BF" w:rsidRPr="00C630BF" w:rsidTr="002D44B0">
              <w:tc>
                <w:tcPr>
                  <w:tcW w:w="6237" w:type="dxa"/>
                </w:tcPr>
                <w:p w:rsidR="00083491" w:rsidRPr="00C630BF" w:rsidRDefault="009F2958" w:rsidP="000731FB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Citizenship</w:t>
                  </w:r>
                  <w:r w:rsidR="00A34C4E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 xml:space="preserve"> </w:t>
                  </w:r>
                  <w:r w:rsidR="00083491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:</w:t>
                  </w:r>
                  <w:r w:rsidR="000731FB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USA</w:t>
                  </w: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 xml:space="preserve"> ▪ Date of birth</w:t>
                  </w:r>
                  <w:r w:rsidR="00A34C4E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 xml:space="preserve"> </w:t>
                  </w:r>
                  <w:r w:rsidR="00083491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 xml:space="preserve">: </w:t>
                  </w:r>
                  <w:r w:rsidR="000731FB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10/26/1964</w:t>
                  </w:r>
                </w:p>
              </w:tc>
            </w:tr>
          </w:tbl>
          <w:p w:rsidR="00083491" w:rsidRPr="00C630BF" w:rsidRDefault="00083491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229" w:type="dxa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3993"/>
            </w:tblGrid>
            <w:tr w:rsidR="00C630BF" w:rsidRPr="00C630BF" w:rsidTr="002D44B0">
              <w:tc>
                <w:tcPr>
                  <w:tcW w:w="5072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083491" w:rsidRPr="00C630BF" w:rsidRDefault="009F2958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Contact</w:t>
                  </w:r>
                </w:p>
              </w:tc>
            </w:tr>
            <w:tr w:rsidR="00C630BF" w:rsidRPr="00C630BF" w:rsidTr="002D44B0">
              <w:tc>
                <w:tcPr>
                  <w:tcW w:w="5072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B508D4" w:rsidRPr="00C630BF" w:rsidRDefault="009F2958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 xml:space="preserve">Tel : </w:t>
                  </w:r>
                  <w:r w:rsidR="000731FB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817-726-3869</w:t>
                  </w:r>
                </w:p>
                <w:p w:rsidR="009F2958" w:rsidRPr="00C630BF" w:rsidRDefault="00C630BF" w:rsidP="000731FB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000000" w:themeColor="text1"/>
                      <w:lang w:val="fr-FR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  <w:lang w:val="fr-FR"/>
                    </w:rPr>
                    <w:t xml:space="preserve">e-mail : </w:t>
                  </w:r>
                  <w:r w:rsidR="00FA7B5B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  <w:lang w:val="fr-FR"/>
                    </w:rPr>
                    <w:t>.</w:t>
                  </w:r>
                  <w:r w:rsidR="000731FB" w:rsidRPr="00C630BF">
                    <w:rPr>
                      <w:rFonts w:ascii="Arial" w:hAnsi="Arial" w:cs="Arial"/>
                      <w:b/>
                      <w:bCs/>
                      <w:color w:val="000000" w:themeColor="text1"/>
                      <w:lang w:val="fr-FR"/>
                    </w:rPr>
                    <w:t>cowboytexas64@hotmail.com</w:t>
                  </w:r>
                </w:p>
              </w:tc>
            </w:tr>
          </w:tbl>
          <w:p w:rsidR="009F2958" w:rsidRPr="00C630BF" w:rsidRDefault="009F2958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  <w:lang w:val="fr-FR"/>
              </w:rPr>
            </w:pPr>
          </w:p>
        </w:tc>
      </w:tr>
      <w:tr w:rsidR="009F2958" w:rsidRPr="00864960" w:rsidTr="002D44B0">
        <w:tc>
          <w:tcPr>
            <w:tcW w:w="10682" w:type="dxa"/>
            <w:gridSpan w:val="2"/>
          </w:tcPr>
          <w:p w:rsidR="009F2958" w:rsidRPr="00C630BF" w:rsidRDefault="009F2958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46"/>
            </w:tblGrid>
            <w:tr w:rsidR="00C630BF" w:rsidRPr="00C630BF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9F2958" w:rsidRPr="00C630BF" w:rsidRDefault="009F2958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Address</w:t>
                  </w:r>
                </w:p>
              </w:tc>
            </w:tr>
            <w:tr w:rsidR="00C630BF" w:rsidRPr="00C630BF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9F2958" w:rsidRPr="00C630BF" w:rsidRDefault="000731FB" w:rsidP="000731FB">
                  <w:pPr>
                    <w:spacing w:before="80" w:after="4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lang w:val="fr-FR"/>
                    </w:rPr>
                  </w:pPr>
                  <w:r w:rsidRPr="00C630BF">
                    <w:rPr>
                      <w:rFonts w:ascii="Arial" w:hAnsi="Arial" w:cs="Arial"/>
                      <w:bCs/>
                      <w:color w:val="000000" w:themeColor="text1"/>
                      <w:lang w:val="fr-FR"/>
                    </w:rPr>
                    <w:t xml:space="preserve">                                        630 Dallas Ave  GRAND PRAIRIE TEXAS 75050</w:t>
                  </w:r>
                </w:p>
              </w:tc>
            </w:tr>
          </w:tbl>
          <w:p w:rsidR="009F2958" w:rsidRPr="00C630BF" w:rsidRDefault="009F2958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  <w:lang w:val="fr-FR"/>
              </w:rPr>
            </w:pPr>
          </w:p>
        </w:tc>
      </w:tr>
      <w:tr w:rsidR="00A34C4E" w:rsidRPr="002D44B0" w:rsidTr="002D44B0">
        <w:tc>
          <w:tcPr>
            <w:tcW w:w="10682" w:type="dxa"/>
            <w:gridSpan w:val="2"/>
          </w:tcPr>
          <w:p w:rsidR="00A34C4E" w:rsidRPr="00C630BF" w:rsidRDefault="00A34C4E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46"/>
            </w:tblGrid>
            <w:tr w:rsidR="00C630BF" w:rsidRPr="00C630BF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A34C4E" w:rsidRPr="00C630BF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Profile</w:t>
                  </w:r>
                </w:p>
              </w:tc>
            </w:tr>
            <w:tr w:rsidR="00C630BF" w:rsidRPr="00C630BF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45"/>
                    <w:gridCol w:w="8070"/>
                  </w:tblGrid>
                  <w:tr w:rsidR="00C630BF" w:rsidRPr="00C630BF" w:rsidTr="002D44B0">
                    <w:tc>
                      <w:tcPr>
                        <w:tcW w:w="2145" w:type="dxa"/>
                      </w:tcPr>
                      <w:p w:rsidR="00315076" w:rsidRPr="00C630BF" w:rsidRDefault="00315076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Objective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315076" w:rsidRPr="00C630BF" w:rsidRDefault="00E93F7B" w:rsidP="009147F7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I am s</w:t>
                        </w:r>
                        <w:r w:rsidR="00315076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eeking</w:t>
                        </w: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a position</w:t>
                        </w:r>
                        <w:r w:rsidR="000731FB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as a lead  installer or</w:t>
                        </w:r>
                        <w:r w:rsidR="00914EC1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</w:t>
                        </w:r>
                        <w:r w:rsidR="00504C88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possibly </w:t>
                        </w:r>
                        <w:r w:rsidR="000731FB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a feld superintendent </w:t>
                        </w:r>
                        <w:r w:rsidR="00504C88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(special interest in </w:t>
                        </w:r>
                        <w:r w:rsidR="009147F7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Dallas Fort Worth Texas</w:t>
                        </w:r>
                      </w:p>
                    </w:tc>
                  </w:tr>
                  <w:tr w:rsidR="00C630BF" w:rsidRPr="00C630BF" w:rsidTr="002D44B0">
                    <w:tc>
                      <w:tcPr>
                        <w:tcW w:w="2145" w:type="dxa"/>
                      </w:tcPr>
                      <w:p w:rsidR="00315076" w:rsidRPr="00C630BF" w:rsidRDefault="00315076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Availability</w:t>
                        </w:r>
                      </w:p>
                    </w:tc>
                    <w:tc>
                      <w:tcPr>
                        <w:tcW w:w="8070" w:type="dxa"/>
                      </w:tcPr>
                      <w:p w:rsidR="00315076" w:rsidRPr="00C630BF" w:rsidRDefault="00315076" w:rsidP="004775AC">
                        <w:pPr>
                          <w:spacing w:before="80" w:after="4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From </w:t>
                        </w:r>
                        <w:r w:rsidR="00CC395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November </w:t>
                        </w:r>
                      </w:p>
                    </w:tc>
                  </w:tr>
                </w:tbl>
                <w:p w:rsidR="00A34C4E" w:rsidRPr="00C630BF" w:rsidRDefault="00A34C4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</w:tr>
          </w:tbl>
          <w:p w:rsidR="00A34C4E" w:rsidRPr="00C630BF" w:rsidRDefault="00A34C4E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00315076" w:rsidRPr="002D44B0" w:rsidTr="002D44B0">
        <w:tc>
          <w:tcPr>
            <w:tcW w:w="10682" w:type="dxa"/>
            <w:gridSpan w:val="2"/>
          </w:tcPr>
          <w:p w:rsidR="00315076" w:rsidRPr="00C630BF" w:rsidRDefault="00315076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46"/>
            </w:tblGrid>
            <w:tr w:rsidR="00C630BF" w:rsidRPr="00C630BF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C630BF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Key Skills</w:t>
                  </w:r>
                </w:p>
              </w:tc>
            </w:tr>
            <w:tr w:rsidR="00C630BF" w:rsidRPr="00C630BF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315076" w:rsidRPr="00C630BF" w:rsidRDefault="00315076" w:rsidP="002D44B0">
                  <w:pPr>
                    <w:spacing w:before="80" w:after="120" w:line="240" w:lineRule="auto"/>
                    <w:jc w:val="distribute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Cs/>
                      <w:color w:val="000000" w:themeColor="text1"/>
                    </w:rPr>
                    <w:t xml:space="preserve">Proficient or familiar with a vast array of </w:t>
                  </w:r>
                  <w:r w:rsidR="009147F7" w:rsidRPr="00C630BF">
                    <w:rPr>
                      <w:rFonts w:ascii="Arial" w:hAnsi="Arial" w:cs="Arial"/>
                      <w:bCs/>
                      <w:color w:val="000000" w:themeColor="text1"/>
                    </w:rPr>
                    <w:t>field installation</w:t>
                  </w:r>
                </w:p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53"/>
                    <w:gridCol w:w="2554"/>
                    <w:gridCol w:w="2554"/>
                    <w:gridCol w:w="2554"/>
                  </w:tblGrid>
                  <w:tr w:rsidR="00C630BF" w:rsidRPr="00C630BF" w:rsidTr="002D44B0">
                    <w:tc>
                      <w:tcPr>
                        <w:tcW w:w="2553" w:type="dxa"/>
                        <w:tcBorders>
                          <w:right w:val="single" w:sz="4" w:space="0" w:color="6D83B3"/>
                        </w:tcBorders>
                      </w:tcPr>
                      <w:p w:rsidR="00130370" w:rsidRPr="00C630BF" w:rsidRDefault="00DE2EAE" w:rsidP="009147F7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.</w:t>
                        </w:r>
                        <w:r w:rsidR="009147F7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blue prints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C630BF" w:rsidRDefault="009147F7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layouts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C630BF" w:rsidRDefault="009147F7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All welding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</w:tcBorders>
                      </w:tcPr>
                      <w:p w:rsidR="00130370" w:rsidRPr="00C630BF" w:rsidRDefault="009147F7" w:rsidP="002D44B0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Stick welding 7018 6011 308</w:t>
                        </w:r>
                      </w:p>
                    </w:tc>
                  </w:tr>
                  <w:tr w:rsidR="00C630BF" w:rsidRPr="00C630BF" w:rsidTr="002D44B0">
                    <w:tc>
                      <w:tcPr>
                        <w:tcW w:w="2553" w:type="dxa"/>
                        <w:tcBorders>
                          <w:right w:val="single" w:sz="4" w:space="0" w:color="6D83B3"/>
                        </w:tcBorders>
                      </w:tcPr>
                      <w:p w:rsidR="00130370" w:rsidRPr="00C630BF" w:rsidRDefault="009147F7" w:rsidP="002D44B0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Break down and prefab  and install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C630BF" w:rsidRDefault="009147F7" w:rsidP="002D44B0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Trouble shooting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:rsidR="00130370" w:rsidRPr="00C630BF" w:rsidRDefault="009147F7" w:rsidP="002D44B0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Mig welding</w:t>
                        </w:r>
                      </w:p>
                    </w:tc>
                    <w:tc>
                      <w:tcPr>
                        <w:tcW w:w="2554" w:type="dxa"/>
                        <w:tcBorders>
                          <w:left w:val="single" w:sz="4" w:space="0" w:color="6D83B3"/>
                        </w:tcBorders>
                      </w:tcPr>
                      <w:p w:rsidR="00130370" w:rsidRPr="00C630BF" w:rsidRDefault="009147F7" w:rsidP="002D44B0">
                        <w:pPr>
                          <w:spacing w:after="40" w:line="240" w:lineRule="auto"/>
                          <w:jc w:val="center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Tig welding</w:t>
                        </w:r>
                      </w:p>
                    </w:tc>
                  </w:tr>
                </w:tbl>
                <w:p w:rsidR="00315076" w:rsidRPr="00C630BF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</w:tr>
          </w:tbl>
          <w:p w:rsidR="00315076" w:rsidRPr="00C630BF" w:rsidRDefault="00315076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00315076" w:rsidRPr="002D44B0" w:rsidTr="002D44B0">
        <w:tc>
          <w:tcPr>
            <w:tcW w:w="10682" w:type="dxa"/>
            <w:gridSpan w:val="2"/>
          </w:tcPr>
          <w:p w:rsidR="00315076" w:rsidRPr="00C630BF" w:rsidRDefault="00315076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446"/>
            </w:tblGrid>
            <w:tr w:rsidR="00C630BF" w:rsidRPr="00C630BF" w:rsidT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C630BF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Education</w:t>
                  </w:r>
                </w:p>
              </w:tc>
            </w:tr>
            <w:tr w:rsidR="00C630BF" w:rsidRPr="00C630BF" w:rsidT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315076" w:rsidRPr="00C630BF" w:rsidRDefault="00D11313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Grand Prairie high school  Grand Prairie Texas  75050</w:t>
                  </w:r>
                </w:p>
              </w:tc>
            </w:tr>
          </w:tbl>
          <w:p w:rsidR="00315076" w:rsidRPr="00C630BF" w:rsidRDefault="00315076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00315076" w:rsidRPr="002D44B0" w:rsidTr="0048563A">
        <w:trPr>
          <w:trHeight w:val="80"/>
        </w:trPr>
        <w:tc>
          <w:tcPr>
            <w:tcW w:w="10682" w:type="dxa"/>
            <w:gridSpan w:val="2"/>
          </w:tcPr>
          <w:p w:rsidR="00315076" w:rsidRPr="00C630BF" w:rsidRDefault="00315076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4C0" w:firstRow="0" w:lastRow="1" w:firstColumn="1" w:lastColumn="0" w:noHBand="0" w:noVBand="1"/>
            </w:tblPr>
            <w:tblGrid>
              <w:gridCol w:w="100"/>
              <w:gridCol w:w="10346"/>
            </w:tblGrid>
            <w:tr w:rsidR="00C630BF" w:rsidRPr="00C630BF" w:rsidTr="00C630BF">
              <w:trPr>
                <w:gridBefore w:val="1"/>
                <w:wBefore w:w="100" w:type="dxa"/>
              </w:trPr>
              <w:tc>
                <w:tcPr>
                  <w:tcW w:w="10446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315076" w:rsidRPr="00C630BF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  <w:r w:rsidRPr="00C630BF"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  <w:t>Work Experience</w:t>
                  </w:r>
                </w:p>
              </w:tc>
            </w:tr>
            <w:tr w:rsidR="00C630BF" w:rsidRPr="00C630BF" w:rsidTr="00C630BF">
              <w:trPr>
                <w:trHeight w:val="35"/>
              </w:trPr>
              <w:tc>
                <w:tcPr>
                  <w:tcW w:w="10546" w:type="dxa"/>
                  <w:gridSpan w:val="2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9449" w:type="dxa"/>
                    <w:tblLook w:val="04A0" w:firstRow="1" w:lastRow="0" w:firstColumn="1" w:lastColumn="0" w:noHBand="0" w:noVBand="1"/>
                  </w:tblPr>
                  <w:tblGrid>
                    <w:gridCol w:w="4724"/>
                    <w:gridCol w:w="4725"/>
                  </w:tblGrid>
                  <w:tr w:rsidR="00C630BF" w:rsidRPr="00C630BF" w:rsidTr="0048563A">
                    <w:trPr>
                      <w:trHeight w:val="117"/>
                    </w:trPr>
                    <w:tc>
                      <w:tcPr>
                        <w:tcW w:w="4724" w:type="dxa"/>
                      </w:tcPr>
                      <w:p w:rsidR="008312AB" w:rsidRPr="00C630BF" w:rsidRDefault="00F27C98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INPRO FABRICATION LTD</w:t>
                        </w:r>
                      </w:p>
                    </w:tc>
                    <w:tc>
                      <w:tcPr>
                        <w:tcW w:w="4725" w:type="dxa"/>
                      </w:tcPr>
                      <w:p w:rsidR="008312AB" w:rsidRPr="00C630BF" w:rsidRDefault="008B0980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Full time</w:t>
                        </w:r>
                      </w:p>
                    </w:tc>
                  </w:tr>
                  <w:tr w:rsidR="00C630BF" w:rsidRPr="00C630BF" w:rsidTr="0048563A">
                    <w:trPr>
                      <w:trHeight w:val="314"/>
                    </w:trPr>
                    <w:tc>
                      <w:tcPr>
                        <w:tcW w:w="4724" w:type="dxa"/>
                      </w:tcPr>
                      <w:p w:rsidR="008312AB" w:rsidRPr="00C630BF" w:rsidRDefault="00F27C98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4200 LUBBOCK AVENUE </w:t>
                        </w:r>
                      </w:p>
                      <w:p w:rsidR="00F27C98" w:rsidRPr="00C630BF" w:rsidRDefault="00F27C98" w:rsidP="002D44B0">
                        <w:pPr>
                          <w:pBdr>
                            <w:bottom w:val="single" w:sz="6" w:space="1" w:color="auto"/>
                          </w:pBd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FORT WORTH TEXAS 76115</w:t>
                        </w:r>
                      </w:p>
                      <w:p w:rsidR="008B0980" w:rsidRPr="00C630BF" w:rsidRDefault="008B0980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4725" w:type="dxa"/>
                      </w:tcPr>
                      <w:p w:rsidR="008312AB" w:rsidRPr="00C630BF" w:rsidRDefault="0000557D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FROM /1/1/2012</w:t>
                        </w:r>
                      </w:p>
                      <w:p w:rsidR="0000557D" w:rsidRPr="00C630BF" w:rsidRDefault="0000557D" w:rsidP="00E50759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                                                      </w:t>
                        </w:r>
                        <w:r w:rsidR="00FE28E2"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 </w:t>
                        </w: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  TO /</w:t>
                        </w:r>
                        <w:r w:rsidR="00E50759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11</w:t>
                        </w: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/1/2012</w:t>
                        </w:r>
                      </w:p>
                    </w:tc>
                  </w:tr>
                  <w:tr w:rsidR="00C630BF" w:rsidRPr="00C630BF" w:rsidTr="0048563A">
                    <w:trPr>
                      <w:trHeight w:val="606"/>
                    </w:trPr>
                    <w:tc>
                      <w:tcPr>
                        <w:tcW w:w="9449" w:type="dxa"/>
                        <w:gridSpan w:val="2"/>
                      </w:tcPr>
                      <w:p w:rsidR="00F27C98" w:rsidRPr="00C630BF" w:rsidRDefault="00F27C98" w:rsidP="008B0980">
                        <w:pPr>
                          <w:spacing w:after="8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LEAD INSTALLER</w:t>
                        </w:r>
                      </w:p>
                      <w:p w:rsidR="00F27C98" w:rsidRPr="00C630BF" w:rsidRDefault="00F27C98" w:rsidP="00C849EA">
                        <w:pPr>
                          <w:spacing w:after="8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Stick welding in all phases of steel installation </w:t>
                        </w:r>
                      </w:p>
                      <w:p w:rsidR="00F27C98" w:rsidRPr="00C630BF" w:rsidRDefault="00F27C98" w:rsidP="00C849EA">
                        <w:pPr>
                          <w:spacing w:after="8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Hand rail , structural steel , canapés , awnings , </w:t>
                        </w:r>
                      </w:p>
                      <w:p w:rsidR="00C849EA" w:rsidRPr="00C630BF" w:rsidRDefault="00F27C98" w:rsidP="00C849EA">
                        <w:pPr>
                          <w:pBdr>
                            <w:bottom w:val="single" w:sz="6" w:space="1" w:color="auto"/>
                          </w:pBdr>
                          <w:spacing w:after="8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Miscellanies </w:t>
                        </w:r>
                        <w:r w:rsidR="008B0980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steel</w:t>
                        </w:r>
                        <w:r w:rsidR="00EB5F99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, stairs  </w:t>
                        </w:r>
                        <w:r w:rsidR="00C849EA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(Mig , Tig Stick)</w:t>
                        </w:r>
                        <w:r w:rsidR="008B0980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</w:t>
                        </w:r>
                      </w:p>
                      <w:p w:rsidR="00C849EA" w:rsidRPr="00C630BF" w:rsidRDefault="00C849EA" w:rsidP="00C849EA">
                        <w:pPr>
                          <w:spacing w:after="8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</w:tc>
                  </w:tr>
                  <w:tr w:rsidR="00C630BF" w:rsidRPr="00C630BF" w:rsidTr="0048563A">
                    <w:trPr>
                      <w:trHeight w:val="235"/>
                    </w:trPr>
                    <w:tc>
                      <w:tcPr>
                        <w:tcW w:w="4724" w:type="dxa"/>
                      </w:tcPr>
                      <w:p w:rsidR="008312AB" w:rsidRPr="00C630BF" w:rsidRDefault="008B0980" w:rsidP="00FA7B5B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QUALITY CUSTIOM MEATAL FABRICATION LTD</w:t>
                        </w:r>
                      </w:p>
                      <w:p w:rsidR="007415D7" w:rsidRPr="00C630BF" w:rsidRDefault="007415D7" w:rsidP="00FA7B5B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11322 LIMESTONE DR</w:t>
                        </w:r>
                      </w:p>
                    </w:tc>
                    <w:tc>
                      <w:tcPr>
                        <w:tcW w:w="4725" w:type="dxa"/>
                      </w:tcPr>
                      <w:p w:rsidR="008312AB" w:rsidRPr="00C630BF" w:rsidRDefault="0000557D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FULL TIME</w:t>
                        </w:r>
                      </w:p>
                      <w:p w:rsidR="0000557D" w:rsidRPr="00C630BF" w:rsidRDefault="00FE28E2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FROM / 3/1/2011</w:t>
                        </w:r>
                      </w:p>
                    </w:tc>
                  </w:tr>
                  <w:tr w:rsidR="00C630BF" w:rsidRPr="00C630BF" w:rsidTr="0048563A">
                    <w:trPr>
                      <w:trHeight w:val="314"/>
                    </w:trPr>
                    <w:tc>
                      <w:tcPr>
                        <w:tcW w:w="4724" w:type="dxa"/>
                      </w:tcPr>
                      <w:p w:rsidR="007415D7" w:rsidRPr="00C630BF" w:rsidRDefault="0000557D" w:rsidP="00641208">
                        <w:pPr>
                          <w:pBdr>
                            <w:bottom w:val="single" w:sz="6" w:space="1" w:color="auto"/>
                          </w:pBd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BALCH STRINGS TX 75180</w:t>
                        </w:r>
                      </w:p>
                      <w:p w:rsidR="007415D7" w:rsidRPr="00C630BF" w:rsidRDefault="007415D7" w:rsidP="006412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</w:p>
                      <w:p w:rsidR="008B0980" w:rsidRPr="00C630BF" w:rsidRDefault="00C849EA" w:rsidP="00641208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LEAD INSTALLER</w:t>
                        </w:r>
                        <w:r w:rsidR="007415D7"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4725" w:type="dxa"/>
                      </w:tcPr>
                      <w:p w:rsidR="008312AB" w:rsidRPr="00C630BF" w:rsidRDefault="007415D7" w:rsidP="007415D7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                               </w:t>
                        </w:r>
                        <w:r w:rsidR="00FE28E2"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                            TO /1/1/2012</w:t>
                        </w:r>
                      </w:p>
                    </w:tc>
                  </w:tr>
                  <w:tr w:rsidR="00C630BF" w:rsidRPr="00C630BF" w:rsidTr="0048563A">
                    <w:trPr>
                      <w:trHeight w:val="314"/>
                    </w:trPr>
                    <w:tc>
                      <w:tcPr>
                        <w:tcW w:w="9449" w:type="dxa"/>
                        <w:gridSpan w:val="2"/>
                      </w:tcPr>
                      <w:p w:rsidR="008312AB" w:rsidRPr="00C630BF" w:rsidRDefault="007415D7" w:rsidP="00C849EA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Stick welding</w:t>
                        </w:r>
                        <w:r w:rsidR="00C849EA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in all phases of steel work. Structural , </w:t>
                        </w:r>
                      </w:p>
                      <w:p w:rsidR="00C849EA" w:rsidRPr="00C630BF" w:rsidRDefault="00C849EA" w:rsidP="00C849EA">
                        <w:pPr>
                          <w:pBdr>
                            <w:bottom w:val="single" w:sz="6" w:space="1" w:color="auto"/>
                          </w:pBd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Hand rails, curb rail.</w:t>
                        </w:r>
                        <w:r w:rsidR="00EB5F99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Stairs </w:t>
                        </w: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Mig </w:t>
                        </w:r>
                        <w:r w:rsidR="00FE28E2"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, Stick , T</w:t>
                        </w: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ig</w:t>
                        </w:r>
                      </w:p>
                      <w:p w:rsidR="00C849EA" w:rsidRPr="00C630BF" w:rsidRDefault="00C849EA" w:rsidP="007415D7">
                        <w:pPr>
                          <w:pStyle w:val="ListParagraph"/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</w:tc>
                  </w:tr>
                  <w:tr w:rsidR="00C630BF" w:rsidRPr="00C630BF" w:rsidTr="0048563A">
                    <w:trPr>
                      <w:trHeight w:val="117"/>
                    </w:trPr>
                    <w:tc>
                      <w:tcPr>
                        <w:tcW w:w="4724" w:type="dxa"/>
                      </w:tcPr>
                      <w:p w:rsidR="008312AB" w:rsidRPr="00C630BF" w:rsidRDefault="00FE28E2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JOHNSTION PRO INC</w:t>
                        </w:r>
                      </w:p>
                    </w:tc>
                    <w:tc>
                      <w:tcPr>
                        <w:tcW w:w="4725" w:type="dxa"/>
                      </w:tcPr>
                      <w:p w:rsidR="00FE28E2" w:rsidRPr="00C630BF" w:rsidRDefault="00FE28E2" w:rsidP="00FE28E2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FULL TIME</w:t>
                        </w:r>
                      </w:p>
                    </w:tc>
                  </w:tr>
                  <w:tr w:rsidR="00C630BF" w:rsidRPr="00C630BF" w:rsidTr="0048563A">
                    <w:trPr>
                      <w:trHeight w:val="314"/>
                    </w:trPr>
                    <w:tc>
                      <w:tcPr>
                        <w:tcW w:w="4724" w:type="dxa"/>
                      </w:tcPr>
                      <w:p w:rsidR="008312AB" w:rsidRPr="00C630BF" w:rsidRDefault="00FE28E2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604 JEALOUSE WAY</w:t>
                        </w:r>
                      </w:p>
                      <w:p w:rsidR="00FE28E2" w:rsidRPr="00C630BF" w:rsidRDefault="00FE28E2" w:rsidP="002D44B0">
                        <w:pPr>
                          <w:pBdr>
                            <w:bottom w:val="single" w:sz="6" w:space="1" w:color="auto"/>
                          </w:pBd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CEDER HILL TX 75104</w:t>
                        </w:r>
                      </w:p>
                      <w:p w:rsidR="00FE28E2" w:rsidRPr="00C630BF" w:rsidRDefault="00FE28E2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4725" w:type="dxa"/>
                      </w:tcPr>
                      <w:p w:rsidR="008312AB" w:rsidRPr="00C630BF" w:rsidRDefault="00FE28E2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>FROM /4/1/2009</w:t>
                        </w:r>
                      </w:p>
                      <w:p w:rsidR="00FE28E2" w:rsidRPr="00C630BF" w:rsidRDefault="00FE28E2" w:rsidP="00FE28E2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  <w:t xml:space="preserve">                                                        TO /3/1/2011</w:t>
                        </w:r>
                      </w:p>
                    </w:tc>
                  </w:tr>
                  <w:tr w:rsidR="00C630BF" w:rsidRPr="00C630BF" w:rsidTr="0048563A">
                    <w:trPr>
                      <w:trHeight w:val="825"/>
                    </w:trPr>
                    <w:tc>
                      <w:tcPr>
                        <w:tcW w:w="9449" w:type="dxa"/>
                        <w:gridSpan w:val="2"/>
                      </w:tcPr>
                      <w:p w:rsidR="00606CB9" w:rsidRPr="00C630BF" w:rsidRDefault="00EB5F99" w:rsidP="00EB5F99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Stick welding in all phases of construction </w:t>
                        </w:r>
                      </w:p>
                      <w:p w:rsidR="00EB5F99" w:rsidRPr="00C630BF" w:rsidRDefault="00EB5F99" w:rsidP="00EB5F99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Rails. Guard rail , stairs full pen welding </w:t>
                        </w:r>
                      </w:p>
                      <w:p w:rsidR="00EB5F99" w:rsidRPr="00C630BF" w:rsidRDefault="00EB5F99" w:rsidP="000A5484">
                        <w:pPr>
                          <w:pBdr>
                            <w:bottom w:val="single" w:sz="6" w:space="1" w:color="auto"/>
                          </w:pBd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>Stick , Tig, Mig welding</w:t>
                        </w:r>
                      </w:p>
                      <w:p w:rsidR="00641061" w:rsidRPr="00C630BF" w:rsidRDefault="00641061" w:rsidP="00EB5F99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</w:t>
                        </w:r>
                      </w:p>
                      <w:p w:rsidR="00EB5F99" w:rsidRPr="00C630BF" w:rsidRDefault="00641061" w:rsidP="00EB5F99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C630BF">
                          <w:rPr>
                            <w:rFonts w:ascii="Arial" w:hAnsi="Arial" w:cs="Arial"/>
                            <w:color w:val="000000" w:themeColor="text1"/>
                          </w:rPr>
                          <w:lastRenderedPageBreak/>
                          <w:t xml:space="preserve">                       .</w:t>
                        </w:r>
                      </w:p>
                      <w:p w:rsidR="00EB5F99" w:rsidRPr="00C630BF" w:rsidRDefault="00EB5F99" w:rsidP="00EB5F99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:rsidR="00606CB9" w:rsidRPr="00C630BF" w:rsidRDefault="00606CB9" w:rsidP="00EB5F99">
                        <w:pPr>
                          <w:pStyle w:val="ListParagraph"/>
                          <w:spacing w:after="0" w:line="240" w:lineRule="auto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  <w:p w:rsidR="008312AB" w:rsidRPr="00C630BF" w:rsidRDefault="008312AB" w:rsidP="00EB5F99">
                        <w:pPr>
                          <w:spacing w:after="80" w:line="240" w:lineRule="auto"/>
                          <w:ind w:left="360"/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</w:p>
                    </w:tc>
                  </w:tr>
                  <w:tr w:rsidR="00C630BF" w:rsidRPr="00C630BF" w:rsidTr="0048563A">
                    <w:trPr>
                      <w:trHeight w:val="117"/>
                    </w:trPr>
                    <w:tc>
                      <w:tcPr>
                        <w:tcW w:w="4724" w:type="dxa"/>
                      </w:tcPr>
                      <w:p w:rsidR="008312AB" w:rsidRPr="00C630BF" w:rsidRDefault="008312AB" w:rsidP="0086496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4725" w:type="dxa"/>
                      </w:tcPr>
                      <w:p w:rsidR="008312AB" w:rsidRPr="00C630BF" w:rsidRDefault="008312AB" w:rsidP="00FE28E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</w:p>
                    </w:tc>
                  </w:tr>
                  <w:tr w:rsidR="00C630BF" w:rsidRPr="00C630BF" w:rsidTr="0048563A">
                    <w:trPr>
                      <w:trHeight w:val="101"/>
                    </w:trPr>
                    <w:tc>
                      <w:tcPr>
                        <w:tcW w:w="4724" w:type="dxa"/>
                      </w:tcPr>
                      <w:p w:rsidR="008312AB" w:rsidRPr="00C630BF" w:rsidRDefault="008312AB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</w:p>
                    </w:tc>
                    <w:tc>
                      <w:tcPr>
                        <w:tcW w:w="4725" w:type="dxa"/>
                      </w:tcPr>
                      <w:p w:rsidR="008312AB" w:rsidRPr="00C630BF" w:rsidRDefault="008312AB" w:rsidP="00FE28E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000000" w:themeColor="text1"/>
                          </w:rPr>
                        </w:pPr>
                      </w:p>
                    </w:tc>
                  </w:tr>
                  <w:tr w:rsidR="00C630BF" w:rsidRPr="00C630BF" w:rsidTr="0048563A">
                    <w:trPr>
                      <w:trHeight w:val="29"/>
                    </w:trPr>
                    <w:tc>
                      <w:tcPr>
                        <w:tcW w:w="9449" w:type="dxa"/>
                        <w:gridSpan w:val="2"/>
                      </w:tcPr>
                      <w:p w:rsidR="008312AB" w:rsidRPr="00C630BF" w:rsidRDefault="008312AB" w:rsidP="00FE28E2">
                        <w:pPr>
                          <w:spacing w:after="80" w:line="240" w:lineRule="auto"/>
                          <w:rPr>
                            <w:rFonts w:ascii="Arial" w:hAnsi="Arial" w:cs="Arial"/>
                            <w:color w:val="000000" w:themeColor="text1"/>
                            <w:lang w:val="en-GB"/>
                          </w:rPr>
                        </w:pPr>
                      </w:p>
                    </w:tc>
                  </w:tr>
                </w:tbl>
                <w:p w:rsidR="00315076" w:rsidRPr="00C630BF" w:rsidRDefault="00315076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000000" w:themeColor="text1"/>
                    </w:rPr>
                  </w:pPr>
                </w:p>
              </w:tc>
            </w:tr>
          </w:tbl>
          <w:p w:rsidR="00315076" w:rsidRPr="00C630BF" w:rsidRDefault="00315076" w:rsidP="002D44B0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00CA4EDD" w:rsidRPr="002D44B0" w:rsidTr="002D44B0">
        <w:tc>
          <w:tcPr>
            <w:tcW w:w="10682" w:type="dxa"/>
            <w:gridSpan w:val="2"/>
          </w:tcPr>
          <w:p w:rsidR="008D653C" w:rsidRPr="002D44B0" w:rsidRDefault="008D653C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303B1" w:rsidRPr="002D44B0" w:rsidTr="00504C88">
        <w:tc>
          <w:tcPr>
            <w:tcW w:w="10682" w:type="dxa"/>
            <w:gridSpan w:val="2"/>
          </w:tcPr>
          <w:p w:rsidR="003303B1" w:rsidRPr="002D44B0" w:rsidRDefault="003303B1" w:rsidP="002D44B0">
            <w:pPr>
              <w:spacing w:after="0" w:line="240" w:lineRule="auto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  <w:tr w:rsidR="00CA4EDD" w:rsidRPr="002D44B0" w:rsidTr="002D44B0">
        <w:tc>
          <w:tcPr>
            <w:tcW w:w="10682" w:type="dxa"/>
            <w:gridSpan w:val="2"/>
          </w:tcPr>
          <w:p w:rsidR="00CA4EDD" w:rsidRPr="007E70AC" w:rsidRDefault="00CA4EDD" w:rsidP="002D44B0">
            <w:pPr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694E29" w:rsidRPr="00C630BF" w:rsidRDefault="00694E29">
      <w:pPr>
        <w:rPr>
          <w:rFonts w:ascii="Arial" w:hAnsi="Arial" w:cs="Arial"/>
        </w:rPr>
      </w:pPr>
    </w:p>
    <w:sectPr w:rsidR="00694E29" w:rsidRPr="00C630BF" w:rsidSect="0048563A">
      <w:pgSz w:w="12240" w:h="15840" w:code="1"/>
      <w:pgMar w:top="720" w:right="720" w:bottom="720" w:left="720" w:header="708" w:footer="708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520" w:rsidRDefault="00265520" w:rsidP="00C630BF">
      <w:pPr>
        <w:spacing w:before="0" w:after="0" w:line="240" w:lineRule="auto"/>
      </w:pPr>
      <w:r>
        <w:separator/>
      </w:r>
    </w:p>
  </w:endnote>
  <w:endnote w:type="continuationSeparator" w:id="0">
    <w:p w:rsidR="00265520" w:rsidRDefault="00265520" w:rsidP="00C630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altName w:val="Century"/>
    <w:charset w:val="00"/>
    <w:family w:val="roman"/>
    <w:pitch w:val="variable"/>
    <w:sig w:usb0="00000001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520" w:rsidRDefault="00265520" w:rsidP="00C630BF">
      <w:pPr>
        <w:spacing w:before="0" w:after="0" w:line="240" w:lineRule="auto"/>
      </w:pPr>
      <w:r>
        <w:separator/>
      </w:r>
    </w:p>
  </w:footnote>
  <w:footnote w:type="continuationSeparator" w:id="0">
    <w:p w:rsidR="00265520" w:rsidRDefault="00265520" w:rsidP="00C630B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C98"/>
    <w:rsid w:val="0000557D"/>
    <w:rsid w:val="00062AD3"/>
    <w:rsid w:val="000731FB"/>
    <w:rsid w:val="00083491"/>
    <w:rsid w:val="000A5484"/>
    <w:rsid w:val="001211DC"/>
    <w:rsid w:val="00130370"/>
    <w:rsid w:val="00140AFF"/>
    <w:rsid w:val="00215B45"/>
    <w:rsid w:val="00265520"/>
    <w:rsid w:val="00280ABA"/>
    <w:rsid w:val="002D44B0"/>
    <w:rsid w:val="00315076"/>
    <w:rsid w:val="003303B1"/>
    <w:rsid w:val="004775AC"/>
    <w:rsid w:val="0048563A"/>
    <w:rsid w:val="00504C88"/>
    <w:rsid w:val="00532D43"/>
    <w:rsid w:val="00562696"/>
    <w:rsid w:val="005A51CF"/>
    <w:rsid w:val="006068F3"/>
    <w:rsid w:val="00606CB9"/>
    <w:rsid w:val="00641061"/>
    <w:rsid w:val="00641208"/>
    <w:rsid w:val="00694E29"/>
    <w:rsid w:val="006E5165"/>
    <w:rsid w:val="007415D7"/>
    <w:rsid w:val="007E70AC"/>
    <w:rsid w:val="008312AB"/>
    <w:rsid w:val="00864960"/>
    <w:rsid w:val="008B0980"/>
    <w:rsid w:val="008B6E49"/>
    <w:rsid w:val="008D653C"/>
    <w:rsid w:val="009147F7"/>
    <w:rsid w:val="00914EC1"/>
    <w:rsid w:val="009F2958"/>
    <w:rsid w:val="009F79C8"/>
    <w:rsid w:val="00A34C4E"/>
    <w:rsid w:val="00B34E7A"/>
    <w:rsid w:val="00B508D4"/>
    <w:rsid w:val="00BB17F5"/>
    <w:rsid w:val="00BE76CE"/>
    <w:rsid w:val="00BF0E24"/>
    <w:rsid w:val="00C630BF"/>
    <w:rsid w:val="00C849EA"/>
    <w:rsid w:val="00CA4EDD"/>
    <w:rsid w:val="00CC395F"/>
    <w:rsid w:val="00D11313"/>
    <w:rsid w:val="00D51AE4"/>
    <w:rsid w:val="00DB5A85"/>
    <w:rsid w:val="00DE2EAE"/>
    <w:rsid w:val="00E447A7"/>
    <w:rsid w:val="00E50759"/>
    <w:rsid w:val="00E93F7B"/>
    <w:rsid w:val="00EB5F99"/>
    <w:rsid w:val="00ED023E"/>
    <w:rsid w:val="00F27C98"/>
    <w:rsid w:val="00FA7B5B"/>
    <w:rsid w:val="00FE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 Schoolbook" w:eastAsia="MS PMincho" w:hAnsi="Century Schoolbook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Century Schoolbook" w:eastAsia="MS PMincho" w:hAnsi="Century Schoolbook" w:cs="Times New Roman"/>
        <w:b/>
        <w:bCs/>
      </w:rPr>
    </w:tblStylePr>
    <w:tblStylePr w:type="lastCol"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630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0BF"/>
    <w:rPr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C630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0BF"/>
    <w:rPr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 Schoolbook" w:eastAsia="MS PMincho" w:hAnsi="Century Schoolbook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34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083491"/>
    <w:rPr>
      <w:color w:val="6D83B3"/>
    </w:rPr>
    <w:tblPr>
      <w:tblStyleRowBandSize w:val="1"/>
      <w:tblStyleColBandSize w:val="1"/>
      <w:tblInd w:w="0" w:type="dxa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Hyperlink">
    <w:name w:val="Hyperlink"/>
    <w:basedOn w:val="DefaultParagraphFont"/>
    <w:uiPriority w:val="99"/>
    <w:unhideWhenUsed/>
    <w:rsid w:val="00083491"/>
    <w:rPr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F2958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58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58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58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58"/>
    <w:rPr>
      <w:smallCaps/>
      <w:color w:val="3667C3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58"/>
    <w:rPr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58"/>
    <w:rPr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58"/>
    <w:rPr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58"/>
    <w:rPr>
      <w:b/>
      <w:i/>
      <w:smallCaps/>
      <w:color w:val="2444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F2958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F2958"/>
    <w:rPr>
      <w:rFonts w:ascii="Century Schoolbook" w:eastAsia="MS PMincho" w:hAnsi="Century Schoolbook" w:cs="Times New Roman"/>
      <w:szCs w:val="22"/>
    </w:rPr>
  </w:style>
  <w:style w:type="character" w:styleId="Strong">
    <w:name w:val="Strong"/>
    <w:uiPriority w:val="22"/>
    <w:qFormat/>
    <w:rsid w:val="009F2958"/>
    <w:rPr>
      <w:b/>
      <w:color w:val="7598D9"/>
    </w:rPr>
  </w:style>
  <w:style w:type="character" w:styleId="Emphasis">
    <w:name w:val="Emphasis"/>
    <w:uiPriority w:val="20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F2958"/>
  </w:style>
  <w:style w:type="paragraph" w:styleId="ListParagraph">
    <w:name w:val="List Paragraph"/>
    <w:basedOn w:val="Normal"/>
    <w:uiPriority w:val="34"/>
    <w:qFormat/>
    <w:rsid w:val="009F29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F2958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58"/>
    <w:rPr>
      <w:b/>
      <w:i/>
      <w:color w:val="FFFFFF"/>
      <w:shd w:val="clear" w:color="auto" w:fill="7598D9"/>
    </w:rPr>
  </w:style>
  <w:style w:type="character" w:styleId="SubtleEmphasis">
    <w:name w:val="Subtle Emphasis"/>
    <w:uiPriority w:val="19"/>
    <w:qFormat/>
    <w:rsid w:val="009F2958"/>
    <w:rPr>
      <w:i/>
    </w:rPr>
  </w:style>
  <w:style w:type="character" w:styleId="IntenseEmphasis">
    <w:name w:val="Intense Emphasis"/>
    <w:uiPriority w:val="21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uiPriority w:val="31"/>
    <w:qFormat/>
    <w:rsid w:val="009F2958"/>
    <w:rPr>
      <w:b/>
    </w:rPr>
  </w:style>
  <w:style w:type="character" w:styleId="IntenseReference">
    <w:name w:val="Intense Reference"/>
    <w:uiPriority w:val="32"/>
    <w:qFormat/>
    <w:rsid w:val="009F2958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F2958"/>
    <w:rPr>
      <w:rFonts w:ascii="Century Schoolbook" w:eastAsia="MS PMincho" w:hAnsi="Century Schoolbook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958"/>
    <w:pPr>
      <w:outlineLvl w:val="9"/>
    </w:pPr>
  </w:style>
  <w:style w:type="table" w:styleId="LightGrid-Accent5">
    <w:name w:val="Light Grid Accent 5"/>
    <w:basedOn w:val="TableNormal"/>
    <w:uiPriority w:val="62"/>
    <w:rsid w:val="00315076"/>
    <w:tblPr>
      <w:tblStyleRowBandSize w:val="1"/>
      <w:tblStyleColBandSize w:val="1"/>
      <w:tblInd w:w="0" w:type="dxa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1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lastRow">
      <w:pPr>
        <w:spacing w:before="0" w:after="0" w:line="240" w:lineRule="auto"/>
      </w:pPr>
      <w:rPr>
        <w:rFonts w:ascii="Century Schoolbook" w:eastAsia="MS PMincho" w:hAnsi="Century Schoolbook" w:cs="Times New Roman"/>
        <w:b/>
        <w:bCs/>
      </w:rPr>
      <w:tblPr/>
      <w:tcPr>
        <w:tcBorders>
          <w:top w:val="double" w:sz="6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nil"/>
          <w:insideV w:val="single" w:sz="8" w:space="0" w:color="AEBAD5"/>
        </w:tcBorders>
      </w:tcPr>
    </w:tblStylePr>
    <w:tblStylePr w:type="firstCol">
      <w:rPr>
        <w:rFonts w:ascii="Century Schoolbook" w:eastAsia="MS PMincho" w:hAnsi="Century Schoolbook" w:cs="Times New Roman"/>
        <w:b/>
        <w:bCs/>
      </w:rPr>
    </w:tblStylePr>
    <w:tblStylePr w:type="lastCol">
      <w:rPr>
        <w:rFonts w:ascii="Century Schoolbook" w:eastAsia="MS PMincho" w:hAnsi="Century Schoolbook" w:cs="Times New Roman"/>
        <w:b/>
        <w:bCs/>
      </w:rPr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</w:tcPr>
    </w:tblStylePr>
    <w:tblStylePr w:type="band1Vert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</w:tcBorders>
        <w:shd w:val="clear" w:color="auto" w:fill="EAEDF4"/>
      </w:tcPr>
    </w:tblStylePr>
    <w:tblStylePr w:type="band1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  <w:shd w:val="clear" w:color="auto" w:fill="EAEDF4"/>
      </w:tcPr>
    </w:tblStylePr>
    <w:tblStylePr w:type="band2Horz">
      <w:tblPr/>
      <w:tcPr>
        <w:tc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V w:val="single" w:sz="8" w:space="0" w:color="AEBAD5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C630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0BF"/>
    <w:rPr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C630B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0BF"/>
    <w:rPr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wboy\AppData\Roaming\Microsoft\Templates\TP030002699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B65475-8D01-4EA3-903F-E22A3D3229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97E4A9-B5EF-42AD-9CFA-AE5809EED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TP030002699</Template>
  <TotalTime>30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cowboy</dc:creator>
  <cp:lastModifiedBy>cowboy</cp:lastModifiedBy>
  <cp:revision>5</cp:revision>
  <dcterms:created xsi:type="dcterms:W3CDTF">2012-06-04T18:48:00Z</dcterms:created>
  <dcterms:modified xsi:type="dcterms:W3CDTF">2012-11-12T06:10:00Z</dcterms:modified>
  <cp:category>Job Search</cp:category>
  <cp:contentStatus>Final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TC300026999990</vt:lpwstr>
  </property>
</Properties>
</file>