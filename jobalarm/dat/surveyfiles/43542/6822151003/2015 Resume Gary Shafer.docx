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083"/>
        <w:gridCol w:w="2712"/>
        <w:gridCol w:w="270"/>
        <w:gridCol w:w="2442"/>
        <w:gridCol w:w="2083"/>
      </w:tblGrid>
      <w:tr w:rsidR="00910CBB">
        <w:tc>
          <w:tcPr>
            <w:tcW w:w="5000" w:type="pct"/>
            <w:gridSpan w:val="5"/>
            <w:shd w:val="clear" w:color="auto" w:fill="auto"/>
            <w:vAlign w:val="bottom"/>
          </w:tcPr>
          <w:p w:rsidR="00910CBB" w:rsidRDefault="00947DC5" w:rsidP="00E61DD9">
            <w:pPr>
              <w:pStyle w:val="Name"/>
            </w:pPr>
            <w:sdt>
              <w:sdtPr>
                <w:id w:val="5444133"/>
                <w:placeholder>
                  <w:docPart w:val="B8473B544A6E40BCB486D264216784CD"/>
                </w:placeholder>
              </w:sdtPr>
              <w:sdtEndPr/>
              <w:sdtContent>
                <w:r w:rsidR="00E61DD9">
                  <w:t>Gary Shafer</w:t>
                </w:r>
              </w:sdtContent>
            </w:sdt>
          </w:p>
        </w:tc>
      </w:tr>
      <w:tr w:rsidR="00910CBB">
        <w:trPr>
          <w:trHeight w:val="598"/>
        </w:trPr>
        <w:tc>
          <w:tcPr>
            <w:tcW w:w="2500" w:type="pct"/>
            <w:gridSpan w:val="2"/>
            <w:shd w:val="clear" w:color="auto" w:fill="auto"/>
            <w:vAlign w:val="bottom"/>
          </w:tcPr>
          <w:p w:rsidR="00910CBB" w:rsidRDefault="00947DC5">
            <w:pPr>
              <w:rPr>
                <w:color w:val="262626" w:themeColor="text1" w:themeTint="D9"/>
                <w:sz w:val="18"/>
              </w:rPr>
            </w:pPr>
            <w:sdt>
              <w:sdtPr>
                <w:rPr>
                  <w:rStyle w:val="PersonalInfoChar"/>
                </w:rPr>
                <w:id w:val="5444137"/>
                <w:placeholder>
                  <w:docPart w:val="E3768ACB06304FA6B5E1B3A3C8FD5154"/>
                </w:placeholder>
              </w:sdtPr>
              <w:sdtEndPr>
                <w:rPr>
                  <w:rStyle w:val="PersonalInfoChar"/>
                </w:rPr>
              </w:sdtEndPr>
              <w:sdtContent>
                <w:r w:rsidR="00E61DD9">
                  <w:rPr>
                    <w:rStyle w:val="PersonalInfoChar"/>
                  </w:rPr>
                  <w:t>682-215-1003</w:t>
                </w:r>
              </w:sdtContent>
            </w:sdt>
          </w:p>
          <w:sdt>
            <w:sdtPr>
              <w:id w:val="5444139"/>
              <w:placeholder>
                <w:docPart w:val="5E144140B123474497C73AF198A8DD3A"/>
              </w:placeholder>
            </w:sdtPr>
            <w:sdtEndPr/>
            <w:sdtContent>
              <w:p w:rsidR="00E61DD9" w:rsidRDefault="0019710D" w:rsidP="00E61DD9">
                <w:pPr>
                  <w:pStyle w:val="PersonalInfo"/>
                </w:pPr>
                <w:r>
                  <w:t>5321 Odell Dr.</w:t>
                </w:r>
              </w:p>
              <w:p w:rsidR="00E61DD9" w:rsidRDefault="0019710D" w:rsidP="00E61DD9">
                <w:pPr>
                  <w:pStyle w:val="PersonalInfo"/>
                </w:pPr>
                <w:r>
                  <w:t>Fort Worth</w:t>
                </w:r>
                <w:r w:rsidR="00E61DD9">
                  <w:t>, Texas</w:t>
                </w:r>
                <w:r w:rsidR="00A72642">
                  <w:t xml:space="preserve"> </w:t>
                </w:r>
                <w:r w:rsidR="00CC2866">
                  <w:t>76115</w:t>
                </w:r>
              </w:p>
              <w:p w:rsidR="00910CBB" w:rsidRDefault="00E61DD9" w:rsidP="00E61DD9">
                <w:pPr>
                  <w:pStyle w:val="PersonalInfo"/>
                </w:pPr>
                <w:r>
                  <w:t>gmanftw@gmail.com</w:t>
                </w:r>
              </w:p>
            </w:sdtContent>
          </w:sdt>
        </w:tc>
        <w:tc>
          <w:tcPr>
            <w:tcW w:w="2500" w:type="pct"/>
            <w:gridSpan w:val="3"/>
            <w:shd w:val="clear" w:color="auto" w:fill="auto"/>
            <w:vAlign w:val="bottom"/>
          </w:tcPr>
          <w:p w:rsidR="00910CBB" w:rsidRDefault="00910CBB" w:rsidP="001E5C69">
            <w:pPr>
              <w:pStyle w:val="PersonalInfoRight"/>
            </w:pPr>
          </w:p>
        </w:tc>
      </w:tr>
      <w:tr w:rsidR="00910CBB" w:rsidTr="00024E30">
        <w:trPr>
          <w:trHeight w:val="216"/>
        </w:trPr>
        <w:tc>
          <w:tcPr>
            <w:tcW w:w="5000" w:type="pct"/>
            <w:gridSpan w:val="5"/>
            <w:shd w:val="clear" w:color="auto" w:fill="auto"/>
          </w:tcPr>
          <w:p w:rsidR="00910CBB" w:rsidRDefault="00910CBB"/>
        </w:tc>
      </w:tr>
      <w:tr w:rsidR="001E5C69" w:rsidTr="001E5C69">
        <w:tc>
          <w:tcPr>
            <w:tcW w:w="1086" w:type="pct"/>
            <w:vMerge w:val="restart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1E5C69" w:rsidRPr="00024E30" w:rsidRDefault="00947DC5" w:rsidP="00024E30">
            <w:pPr>
              <w:pStyle w:val="ContentHeading"/>
            </w:pPr>
            <w:sdt>
              <w:sdtPr>
                <w:id w:val="5444144"/>
                <w:placeholder>
                  <w:docPart w:val="389312101FBB4228A6084E840F233733"/>
                </w:placeholder>
                <w:showingPlcHdr/>
              </w:sdtPr>
              <w:sdtEndPr/>
              <w:sdtContent>
                <w:r w:rsidR="001E5C69" w:rsidRPr="00024E30">
                  <w:t>Professional Profile</w:t>
                </w:r>
              </w:sdtContent>
            </w:sdt>
          </w:p>
        </w:tc>
        <w:tc>
          <w:tcPr>
            <w:tcW w:w="3914" w:type="pct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1E5C69" w:rsidRDefault="00947DC5" w:rsidP="006E3293">
            <w:pPr>
              <w:rPr>
                <w:color w:val="404040" w:themeColor="text1" w:themeTint="BF"/>
              </w:rPr>
            </w:pPr>
            <w:sdt>
              <w:sdtPr>
                <w:rPr>
                  <w:rStyle w:val="ContentBodyChar"/>
                </w:rPr>
                <w:id w:val="5444185"/>
                <w:placeholder>
                  <w:docPart w:val="0505A3283CB5495FA2ABB4BD97490182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C237B4">
                  <w:rPr>
                    <w:rStyle w:val="ContentBodyChar"/>
                  </w:rPr>
                  <w:t>As a multi skilled</w:t>
                </w:r>
                <w:r w:rsidR="006E3293">
                  <w:rPr>
                    <w:rStyle w:val="ContentBodyChar"/>
                  </w:rPr>
                  <w:t xml:space="preserve"> employee I am dedicated to increasing my education to be adaptable to any position.</w:t>
                </w:r>
              </w:sdtContent>
            </w:sdt>
            <w:r w:rsidR="001E5C69">
              <w:rPr>
                <w:color w:val="404040" w:themeColor="text1" w:themeTint="BF"/>
                <w:sz w:val="20"/>
              </w:rPr>
              <w:t xml:space="preserve"> </w:t>
            </w:r>
            <w:r w:rsidR="00076158">
              <w:rPr>
                <w:color w:val="404040" w:themeColor="text1" w:themeTint="BF"/>
                <w:sz w:val="20"/>
              </w:rPr>
              <w:t>I am preparing to finish my degree in Construction Management.</w:t>
            </w:r>
            <w:bookmarkStart w:id="0" w:name="_GoBack"/>
            <w:bookmarkEnd w:id="0"/>
            <w:r w:rsidR="00076158">
              <w:rPr>
                <w:color w:val="404040" w:themeColor="text1" w:themeTint="BF"/>
                <w:sz w:val="20"/>
              </w:rPr>
              <w:t xml:space="preserve"> </w:t>
            </w:r>
          </w:p>
        </w:tc>
      </w:tr>
      <w:tr w:rsidR="001E5C69" w:rsidTr="001E5C69">
        <w:trPr>
          <w:trHeight w:val="729"/>
        </w:trPr>
        <w:tc>
          <w:tcPr>
            <w:tcW w:w="1086" w:type="pct"/>
            <w:vMerge/>
            <w:tcBorders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1E5C69" w:rsidRPr="00024E30" w:rsidRDefault="001E5C69" w:rsidP="00024E30">
            <w:pPr>
              <w:pStyle w:val="ContentHeading"/>
            </w:pPr>
          </w:p>
        </w:tc>
        <w:tc>
          <w:tcPr>
            <w:tcW w:w="1555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1E5C69" w:rsidRPr="001E5C69" w:rsidRDefault="00947DC5" w:rsidP="001E5C69">
            <w:pPr>
              <w:pStyle w:val="BulletedList"/>
            </w:pPr>
            <w:sdt>
              <w:sdtPr>
                <w:id w:val="5444190"/>
                <w:placeholder>
                  <w:docPart w:val="8D130BF013924ADBABA212988EF1F028"/>
                </w:placeholder>
              </w:sdtPr>
              <w:sdtEndPr/>
              <w:sdtContent>
                <w:r w:rsidR="002C427B">
                  <w:t>Well pressure pumping</w:t>
                </w:r>
              </w:sdtContent>
            </w:sdt>
          </w:p>
          <w:p w:rsidR="001E5C69" w:rsidRPr="001E5C69" w:rsidRDefault="00947DC5" w:rsidP="001E5C69">
            <w:pPr>
              <w:pStyle w:val="BulletedList"/>
            </w:pPr>
            <w:sdt>
              <w:sdtPr>
                <w:id w:val="5444197"/>
                <w:placeholder>
                  <w:docPart w:val="4569A1840ABF4E1DAE0720785CF35C4A"/>
                </w:placeholder>
              </w:sdtPr>
              <w:sdtEndPr/>
              <w:sdtContent>
                <w:r w:rsidR="002C427B">
                  <w:t>Pump repair and maintenance</w:t>
                </w:r>
              </w:sdtContent>
            </w:sdt>
          </w:p>
          <w:p w:rsidR="001E5C69" w:rsidRPr="001E5C69" w:rsidRDefault="00947DC5" w:rsidP="001E5C69">
            <w:pPr>
              <w:pStyle w:val="BulletedList"/>
            </w:pPr>
            <w:sdt>
              <w:sdtPr>
                <w:id w:val="5444194"/>
                <w:placeholder>
                  <w:docPart w:val="D597690944DD4621B17FC41D314138FA"/>
                </w:placeholder>
              </w:sdtPr>
              <w:sdtEndPr/>
              <w:sdtContent>
                <w:r w:rsidR="002C427B">
                  <w:t>Telecommunications</w:t>
                </w:r>
              </w:sdtContent>
            </w:sdt>
          </w:p>
          <w:sdt>
            <w:sdtPr>
              <w:id w:val="5444198"/>
              <w:placeholder>
                <w:docPart w:val="C6443C81804947748EDFE1870BD82927"/>
              </w:placeholder>
            </w:sdtPr>
            <w:sdtEndPr/>
            <w:sdtContent>
              <w:p w:rsidR="00281042" w:rsidRDefault="002C427B" w:rsidP="006E3293">
                <w:pPr>
                  <w:pStyle w:val="BulletedList"/>
                </w:pPr>
                <w:r>
                  <w:t>Car and motorcycle maintenance</w:t>
                </w:r>
              </w:p>
              <w:p w:rsidR="00C237B4" w:rsidRDefault="00C237B4" w:rsidP="006E3293">
                <w:pPr>
                  <w:pStyle w:val="BulletedList"/>
                </w:pPr>
                <w:r>
                  <w:t xml:space="preserve">Residential </w:t>
                </w:r>
                <w:r w:rsidR="006F3041">
                  <w:t>construction and renovation</w:t>
                </w:r>
              </w:p>
              <w:p w:rsidR="006F3041" w:rsidRDefault="006F3041" w:rsidP="006E3293">
                <w:pPr>
                  <w:pStyle w:val="BulletedList"/>
                </w:pPr>
                <w:r>
                  <w:t xml:space="preserve">Shipping/Receiving </w:t>
                </w:r>
              </w:p>
              <w:p w:rsidR="00C237B4" w:rsidRDefault="00C237B4" w:rsidP="00C237B4">
                <w:pPr>
                  <w:pStyle w:val="BulletedList"/>
                  <w:numPr>
                    <w:ilvl w:val="0"/>
                    <w:numId w:val="0"/>
                  </w:numPr>
                  <w:ind w:left="360"/>
                </w:pPr>
              </w:p>
              <w:p w:rsidR="00294990" w:rsidRDefault="00294990" w:rsidP="00294990">
                <w:pPr>
                  <w:pStyle w:val="BulletedList"/>
                  <w:numPr>
                    <w:ilvl w:val="0"/>
                    <w:numId w:val="0"/>
                  </w:numPr>
                  <w:ind w:left="360"/>
                </w:pPr>
              </w:p>
              <w:p w:rsidR="001E5C69" w:rsidRPr="001E5C69" w:rsidRDefault="00947DC5" w:rsidP="00A72642">
                <w:pPr>
                  <w:pStyle w:val="BulletedList"/>
                  <w:numPr>
                    <w:ilvl w:val="0"/>
                    <w:numId w:val="0"/>
                  </w:numPr>
                  <w:ind w:left="360"/>
                </w:pPr>
              </w:p>
            </w:sdtContent>
          </w:sdt>
        </w:tc>
        <w:tc>
          <w:tcPr>
            <w:tcW w:w="2359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1E5C69" w:rsidRPr="001E5C69" w:rsidRDefault="00947DC5" w:rsidP="001E5C69">
            <w:pPr>
              <w:pStyle w:val="BulletedList"/>
            </w:pPr>
            <w:sdt>
              <w:sdtPr>
                <w:id w:val="5444195"/>
                <w:placeholder>
                  <w:docPart w:val="0C1F91F5054145219B35B9A0CDDB1AEC"/>
                </w:placeholder>
              </w:sdtPr>
              <w:sdtEndPr/>
              <w:sdtContent>
                <w:r w:rsidR="006E3293">
                  <w:t>Advanced computer abilities and Microsoft proficient</w:t>
                </w:r>
              </w:sdtContent>
            </w:sdt>
          </w:p>
          <w:p w:rsidR="001E5C69" w:rsidRPr="001E5C69" w:rsidRDefault="00947DC5" w:rsidP="001E5C69">
            <w:pPr>
              <w:pStyle w:val="BulletedList"/>
            </w:pPr>
            <w:sdt>
              <w:sdtPr>
                <w:id w:val="5444199"/>
                <w:placeholder>
                  <w:docPart w:val="244E560C863D4C4C85C62697BCAE1963"/>
                </w:placeholder>
              </w:sdtPr>
              <w:sdtEndPr/>
              <w:sdtContent>
                <w:r w:rsidR="006E3293">
                  <w:t>Bilingual Spanish</w:t>
                </w:r>
              </w:sdtContent>
            </w:sdt>
          </w:p>
          <w:p w:rsidR="001E5C69" w:rsidRPr="001E5C69" w:rsidRDefault="00947DC5" w:rsidP="001E5C69">
            <w:pPr>
              <w:pStyle w:val="BulletedList"/>
            </w:pPr>
            <w:sdt>
              <w:sdtPr>
                <w:id w:val="5444196"/>
                <w:placeholder>
                  <w:docPart w:val="4066FB6EA9144C4C8D85017F6C5610B3"/>
                </w:placeholder>
              </w:sdtPr>
              <w:sdtEndPr/>
              <w:sdtContent>
                <w:r w:rsidR="00A72642">
                  <w:t>DOT compliance excellence</w:t>
                </w:r>
              </w:sdtContent>
            </w:sdt>
          </w:p>
          <w:sdt>
            <w:sdtPr>
              <w:id w:val="5444200"/>
              <w:placeholder>
                <w:docPart w:val="B09111DD4B3A4FFA81F81268C034E674"/>
              </w:placeholder>
            </w:sdtPr>
            <w:sdtEndPr/>
            <w:sdtContent>
              <w:p w:rsidR="007342B5" w:rsidRDefault="007342B5" w:rsidP="007342B5">
                <w:pPr>
                  <w:pStyle w:val="BulletedList"/>
                </w:pPr>
                <w:r>
                  <w:t>Able to learn, follow and execute directions</w:t>
                </w:r>
              </w:p>
              <w:p w:rsidR="00240998" w:rsidRDefault="007342B5" w:rsidP="007342B5">
                <w:pPr>
                  <w:pStyle w:val="BulletedList"/>
                </w:pPr>
                <w:r>
                  <w:t>Basic electrical knowledge</w:t>
                </w:r>
              </w:p>
              <w:p w:rsidR="00631E6C" w:rsidRDefault="00240998" w:rsidP="007342B5">
                <w:pPr>
                  <w:pStyle w:val="BulletedList"/>
                </w:pPr>
                <w:r>
                  <w:t>MIG and stick welding ability</w:t>
                </w:r>
              </w:p>
              <w:p w:rsidR="00A72642" w:rsidRDefault="00631E6C" w:rsidP="007342B5">
                <w:pPr>
                  <w:pStyle w:val="BulletedList"/>
                </w:pPr>
                <w:r>
                  <w:t>Backhoe, Track hoe and Crane operator training</w:t>
                </w:r>
                <w:r w:rsidR="00F86A94">
                  <w:t>, Forklift, Scissor lift</w:t>
                </w:r>
              </w:p>
              <w:p w:rsidR="00F86A94" w:rsidRDefault="005E6F39" w:rsidP="007342B5">
                <w:pPr>
                  <w:pStyle w:val="BulletedList"/>
                </w:pPr>
                <w:r>
                  <w:t>Tractor/Trailer Maintenance</w:t>
                </w:r>
              </w:p>
              <w:p w:rsidR="001E5C69" w:rsidRPr="001E5C69" w:rsidRDefault="00947DC5" w:rsidP="00A72642">
                <w:pPr>
                  <w:pStyle w:val="BulletedList"/>
                  <w:numPr>
                    <w:ilvl w:val="0"/>
                    <w:numId w:val="0"/>
                  </w:numPr>
                  <w:ind w:left="360"/>
                </w:pPr>
              </w:p>
            </w:sdtContent>
          </w:sdt>
        </w:tc>
      </w:tr>
      <w:tr w:rsidR="00910CBB"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Pr="00024E30" w:rsidRDefault="00910CBB" w:rsidP="00024E30">
            <w:pPr>
              <w:pStyle w:val="ContentHeading"/>
            </w:pPr>
          </w:p>
        </w:tc>
        <w:tc>
          <w:tcPr>
            <w:tcW w:w="3914" w:type="pct"/>
            <w:gridSpan w:val="4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Default="00910CBB">
            <w:pPr>
              <w:rPr>
                <w:color w:val="404040" w:themeColor="text1" w:themeTint="BF"/>
                <w:sz w:val="20"/>
              </w:rPr>
            </w:pPr>
          </w:p>
        </w:tc>
      </w:tr>
      <w:tr w:rsidR="00910CBB">
        <w:sdt>
          <w:sdtPr>
            <w:id w:val="5444160"/>
            <w:placeholder>
              <w:docPart w:val="22F81533156344688458051F0E2FAE3C"/>
            </w:placeholder>
            <w:showingPlcHdr/>
          </w:sdtPr>
          <w:sdtEndPr/>
          <w:sdtContent>
            <w:tc>
              <w:tcPr>
                <w:tcW w:w="1086" w:type="pct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7F7F7" w:fill="auto"/>
              </w:tcPr>
              <w:p w:rsidR="00910CBB" w:rsidRPr="00024E30" w:rsidRDefault="004513B2" w:rsidP="00024E30">
                <w:pPr>
                  <w:pStyle w:val="ContentHeading"/>
                </w:pPr>
                <w:r w:rsidRPr="00024E30">
                  <w:t>Professional Accomplishments</w:t>
                </w:r>
              </w:p>
            </w:tc>
          </w:sdtContent>
        </w:sdt>
        <w:tc>
          <w:tcPr>
            <w:tcW w:w="3914" w:type="pct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Default="00947DC5">
            <w:pPr>
              <w:rPr>
                <w:color w:val="404040" w:themeColor="text1" w:themeTint="BF"/>
                <w:sz w:val="20"/>
              </w:rPr>
            </w:pPr>
            <w:sdt>
              <w:sdtPr>
                <w:rPr>
                  <w:rStyle w:val="ContentBodyChar"/>
                </w:rPr>
                <w:id w:val="5444201"/>
                <w:placeholder>
                  <w:docPart w:val="5BEE7CDE345A425A8543C25FE6978CEA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7342B5">
                  <w:rPr>
                    <w:rStyle w:val="ContentBodyChar"/>
                  </w:rPr>
                  <w:t>Buying and Hauling Crude oil</w:t>
                </w:r>
              </w:sdtContent>
            </w:sdt>
          </w:p>
          <w:p w:rsidR="00910CBB" w:rsidRPr="001E5C69" w:rsidRDefault="00947DC5" w:rsidP="001E5C69">
            <w:pPr>
              <w:pStyle w:val="BulletedList"/>
            </w:pPr>
            <w:sdt>
              <w:sdtPr>
                <w:id w:val="5444204"/>
                <w:placeholder>
                  <w:docPart w:val="7DAD38C6D2FE4444B9104F4FBE0FC180"/>
                </w:placeholder>
              </w:sdtPr>
              <w:sdtEndPr/>
              <w:sdtContent>
                <w:r w:rsidR="007342B5">
                  <w:t xml:space="preserve">Incident and Spill free </w:t>
                </w:r>
              </w:sdtContent>
            </w:sdt>
          </w:p>
          <w:p w:rsidR="00910CBB" w:rsidRPr="001E5C69" w:rsidRDefault="00947DC5" w:rsidP="001E5C69">
            <w:pPr>
              <w:pStyle w:val="BulletedList"/>
            </w:pPr>
            <w:sdt>
              <w:sdtPr>
                <w:id w:val="5444207"/>
                <w:placeholder>
                  <w:docPart w:val="5E2B1505CAC54520880BA64D68DF8DAE"/>
                </w:placeholder>
              </w:sdtPr>
              <w:sdtEndPr/>
              <w:sdtContent>
                <w:r w:rsidR="007342B5">
                  <w:t>Safe loading, transport and unloading</w:t>
                </w:r>
                <w:r w:rsidR="00A72642">
                  <w:t xml:space="preserve"> </w:t>
                </w:r>
              </w:sdtContent>
            </w:sdt>
          </w:p>
          <w:p w:rsidR="00910CBB" w:rsidRPr="001E5C69" w:rsidRDefault="00947DC5" w:rsidP="001E5C69">
            <w:pPr>
              <w:pStyle w:val="BulletedList"/>
            </w:pPr>
            <w:sdt>
              <w:sdtPr>
                <w:id w:val="5444208"/>
                <w:placeholder>
                  <w:docPart w:val="2BEF2CD746F34C879162E1B80E55ED1D"/>
                </w:placeholder>
              </w:sdtPr>
              <w:sdtEndPr/>
              <w:sdtContent>
                <w:r w:rsidR="007342B5">
                  <w:t>Attention to detail maintenance for equipment</w:t>
                </w:r>
              </w:sdtContent>
            </w:sdt>
          </w:p>
          <w:sdt>
            <w:sdtPr>
              <w:id w:val="5444209"/>
              <w:placeholder>
                <w:docPart w:val="CB55C01C33DC49928F2B48FBFA0AA911"/>
              </w:placeholder>
            </w:sdtPr>
            <w:sdtEndPr>
              <w:rPr>
                <w:rStyle w:val="ContentBodyChar"/>
                <w:color w:val="000000" w:themeColor="text1"/>
                <w:sz w:val="20"/>
              </w:rPr>
            </w:sdtEndPr>
            <w:sdtContent>
              <w:p w:rsidR="006D4E7A" w:rsidRDefault="007342B5" w:rsidP="001E5C69">
                <w:pPr>
                  <w:pStyle w:val="BulletedList"/>
                </w:pPr>
                <w:r>
                  <w:t>Positive pumper and producer relations</w:t>
                </w:r>
              </w:p>
              <w:p w:rsidR="00910CBB" w:rsidRDefault="006D4E7A" w:rsidP="001E5C69">
                <w:pPr>
                  <w:pStyle w:val="BulletedList"/>
                </w:pPr>
                <w:r>
                  <w:t>Trained and certified by Chevron and ConocoPhillips</w:t>
                </w:r>
              </w:p>
            </w:sdtContent>
          </w:sdt>
          <w:p w:rsidR="00910CBB" w:rsidRDefault="00910CBB">
            <w:pPr>
              <w:rPr>
                <w:color w:val="404040" w:themeColor="text1" w:themeTint="BF"/>
                <w:sz w:val="20"/>
              </w:rPr>
            </w:pPr>
          </w:p>
          <w:p w:rsidR="00910CBB" w:rsidRDefault="00947DC5">
            <w:pPr>
              <w:rPr>
                <w:color w:val="404040" w:themeColor="text1" w:themeTint="BF"/>
                <w:sz w:val="20"/>
              </w:rPr>
            </w:pPr>
            <w:sdt>
              <w:sdtPr>
                <w:rPr>
                  <w:rStyle w:val="ContentBodyChar"/>
                </w:rPr>
                <w:id w:val="5444210"/>
                <w:placeholder>
                  <w:docPart w:val="20565846A37F478FA90B88984AD54DED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7342B5">
                  <w:rPr>
                    <w:rStyle w:val="ContentBodyChar"/>
                  </w:rPr>
                  <w:t>Well services Operator</w:t>
                </w:r>
              </w:sdtContent>
            </w:sdt>
          </w:p>
          <w:p w:rsidR="00910CBB" w:rsidRPr="001E5C69" w:rsidRDefault="00947DC5" w:rsidP="001E5C69">
            <w:pPr>
              <w:pStyle w:val="BulletedList"/>
            </w:pPr>
            <w:sdt>
              <w:sdtPr>
                <w:id w:val="5444211"/>
                <w:placeholder>
                  <w:docPart w:val="4AF69EF9ED9943C884146F7AB244F3AB"/>
                </w:placeholder>
              </w:sdtPr>
              <w:sdtEndPr/>
              <w:sdtContent>
                <w:r w:rsidR="009D390C">
                  <w:t>Liquid pressure pumping f</w:t>
                </w:r>
                <w:r w:rsidR="006D4E7A">
                  <w:t xml:space="preserve">or stimulation </w:t>
                </w:r>
                <w:r w:rsidR="009D390C">
                  <w:t>and cement</w:t>
                </w:r>
              </w:sdtContent>
            </w:sdt>
          </w:p>
          <w:p w:rsidR="00910CBB" w:rsidRPr="001E5C69" w:rsidRDefault="00947DC5" w:rsidP="001E5C69">
            <w:pPr>
              <w:pStyle w:val="BulletedList"/>
            </w:pPr>
            <w:sdt>
              <w:sdtPr>
                <w:id w:val="5444212"/>
                <w:placeholder>
                  <w:docPart w:val="773FB5A1FC07481491FCEEFD66282DC2"/>
                </w:placeholder>
              </w:sdtPr>
              <w:sdtEndPr/>
              <w:sdtContent>
                <w:r w:rsidR="009D390C">
                  <w:t>Nitrogen pressure pumping operations</w:t>
                </w:r>
              </w:sdtContent>
            </w:sdt>
          </w:p>
          <w:p w:rsidR="00910CBB" w:rsidRPr="001E5C69" w:rsidRDefault="00947DC5" w:rsidP="001E5C69">
            <w:pPr>
              <w:pStyle w:val="BulletedList"/>
            </w:pPr>
            <w:sdt>
              <w:sdtPr>
                <w:id w:val="5444213"/>
                <w:placeholder>
                  <w:docPart w:val="A4A93A8451FA4EBBAAF3BCAEBEC05C9A"/>
                </w:placeholder>
              </w:sdtPr>
              <w:sdtEndPr/>
              <w:sdtContent>
                <w:r w:rsidR="00FC6DF7">
                  <w:t>Comprehensive equipment maintenance</w:t>
                </w:r>
                <w:r w:rsidR="006D4E7A">
                  <w:t xml:space="preserve"> and trained by Praxair</w:t>
                </w:r>
                <w:r w:rsidR="00D2672F">
                  <w:t>, Hal</w:t>
                </w:r>
                <w:r w:rsidR="006A2425">
                  <w:t>liburton and Schlumberger</w:t>
                </w:r>
              </w:sdtContent>
            </w:sdt>
          </w:p>
          <w:sdt>
            <w:sdtPr>
              <w:id w:val="5444214"/>
              <w:placeholder>
                <w:docPart w:val="35040A05D9DC41CBB6C03E64A0237D4B"/>
              </w:placeholder>
            </w:sdtPr>
            <w:sdtEndPr>
              <w:rPr>
                <w:rStyle w:val="ContentBodyChar"/>
                <w:color w:val="000000" w:themeColor="text1"/>
                <w:sz w:val="20"/>
              </w:rPr>
            </w:sdtEndPr>
            <w:sdtContent>
              <w:p w:rsidR="004834AA" w:rsidRDefault="009D390C" w:rsidP="001E5C69">
                <w:pPr>
                  <w:pStyle w:val="BulletedList"/>
                </w:pPr>
                <w:r>
                  <w:t>Safe transport of all equipment and chemicals</w:t>
                </w:r>
              </w:p>
              <w:p w:rsidR="004834AA" w:rsidRDefault="004834AA" w:rsidP="001E5C69">
                <w:pPr>
                  <w:pStyle w:val="BulletedList"/>
                </w:pPr>
                <w:r>
                  <w:t>Extensive pump maintenance</w:t>
                </w:r>
              </w:p>
              <w:p w:rsidR="00910CBB" w:rsidRDefault="004834AA" w:rsidP="001E5C69">
                <w:pPr>
                  <w:pStyle w:val="BulletedList"/>
                </w:pPr>
                <w:r>
                  <w:t>Roustabout assist with tank batteries, catwalks and plumbing</w:t>
                </w:r>
              </w:p>
            </w:sdtContent>
          </w:sdt>
          <w:p w:rsidR="00910CBB" w:rsidRDefault="00910CBB">
            <w:pPr>
              <w:rPr>
                <w:color w:val="404040" w:themeColor="text1" w:themeTint="BF"/>
                <w:sz w:val="20"/>
              </w:rPr>
            </w:pPr>
          </w:p>
          <w:p w:rsidR="00910CBB" w:rsidRDefault="00947DC5">
            <w:pPr>
              <w:rPr>
                <w:color w:val="404040" w:themeColor="text1" w:themeTint="BF"/>
                <w:sz w:val="20"/>
              </w:rPr>
            </w:pPr>
            <w:sdt>
              <w:sdtPr>
                <w:rPr>
                  <w:rStyle w:val="ContentBodyChar"/>
                </w:rPr>
                <w:id w:val="5444215"/>
                <w:placeholder>
                  <w:docPart w:val="9D928CADD9384BCA91925EDD3CEFC89E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9D390C">
                  <w:rPr>
                    <w:rStyle w:val="ContentBodyChar"/>
                  </w:rPr>
                  <w:t>Professional oil field driver</w:t>
                </w:r>
              </w:sdtContent>
            </w:sdt>
          </w:p>
          <w:p w:rsidR="00910CBB" w:rsidRPr="001E5C69" w:rsidRDefault="00947DC5" w:rsidP="001E5C69">
            <w:pPr>
              <w:pStyle w:val="BulletedList"/>
            </w:pPr>
            <w:sdt>
              <w:sdtPr>
                <w:id w:val="5444216"/>
                <w:placeholder>
                  <w:docPart w:val="F41A4BD211984E9981D97DF6B1AC3B56"/>
                </w:placeholder>
              </w:sdtPr>
              <w:sdtEndPr/>
              <w:sdtContent>
                <w:r w:rsidR="006D4E7A">
                  <w:t>Over 1 million</w:t>
                </w:r>
                <w:r w:rsidR="009D390C">
                  <w:t xml:space="preserve"> safe miles, 0 accidents, tickets or incidents</w:t>
                </w:r>
              </w:sdtContent>
            </w:sdt>
          </w:p>
          <w:p w:rsidR="00910CBB" w:rsidRPr="001E5C69" w:rsidRDefault="00947DC5" w:rsidP="001E5C69">
            <w:pPr>
              <w:pStyle w:val="BulletedList"/>
            </w:pPr>
            <w:sdt>
              <w:sdtPr>
                <w:id w:val="5444217"/>
                <w:placeholder>
                  <w:docPart w:val="7C253D7FCFE94BFA8B13FA7A384F0C3E"/>
                </w:placeholder>
              </w:sdtPr>
              <w:sdtEndPr/>
              <w:sdtContent>
                <w:r w:rsidR="009D390C">
                  <w:t>4 years mountain driving in western states</w:t>
                </w:r>
              </w:sdtContent>
            </w:sdt>
          </w:p>
          <w:p w:rsidR="00910CBB" w:rsidRPr="001E5C69" w:rsidRDefault="00947DC5" w:rsidP="001E5C69">
            <w:pPr>
              <w:pStyle w:val="BulletedList"/>
            </w:pPr>
            <w:sdt>
              <w:sdtPr>
                <w:id w:val="5444218"/>
                <w:placeholder>
                  <w:docPart w:val="F3AA8E011F9244A2A749F1FE1C8622B6"/>
                </w:placeholder>
              </w:sdtPr>
              <w:sdtEndPr/>
              <w:sdtContent>
                <w:r w:rsidR="00240998">
                  <w:t>Super tanker, Pneumatics and Heavy haul equipment experience</w:t>
                </w:r>
              </w:sdtContent>
            </w:sdt>
          </w:p>
          <w:sdt>
            <w:sdtPr>
              <w:id w:val="5444219"/>
              <w:placeholder>
                <w:docPart w:val="3F04B2F302A9469CAB74264C54657E50"/>
              </w:placeholder>
            </w:sdtPr>
            <w:sdtEndPr/>
            <w:sdtContent>
              <w:p w:rsidR="00910CBB" w:rsidRDefault="00240998" w:rsidP="006D4E7A">
                <w:pPr>
                  <w:pStyle w:val="BulletedList"/>
                </w:pPr>
                <w:r>
                  <w:t>Safety conscious attitude no matter what</w:t>
                </w:r>
              </w:p>
            </w:sdtContent>
          </w:sdt>
        </w:tc>
      </w:tr>
      <w:tr w:rsidR="00910CBB"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Pr="00024E30" w:rsidRDefault="00910CBB" w:rsidP="00024E30">
            <w:pPr>
              <w:pStyle w:val="ContentHeading"/>
            </w:pPr>
          </w:p>
        </w:tc>
        <w:tc>
          <w:tcPr>
            <w:tcW w:w="3914" w:type="pct"/>
            <w:gridSpan w:val="4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sdt>
            <w:sdtPr>
              <w:rPr>
                <w:rStyle w:val="ContentBodyChar"/>
              </w:rPr>
              <w:id w:val="-1068111441"/>
              <w:placeholder>
                <w:docPart w:val="CF8563E4D6F9471D938B2934A9F07B02"/>
              </w:placeholder>
            </w:sdtPr>
            <w:sdtEndPr>
              <w:rPr>
                <w:rStyle w:val="ContentBodyChar"/>
              </w:rPr>
            </w:sdtEndPr>
            <w:sdtContent>
              <w:p w:rsidR="006D4E7A" w:rsidRDefault="00181E53" w:rsidP="006D4E7A">
                <w:pPr>
                  <w:rPr>
                    <w:rStyle w:val="ContentBodyChar"/>
                  </w:rPr>
                </w:pPr>
                <w:r>
                  <w:rPr>
                    <w:rStyle w:val="ContentBodyChar"/>
                  </w:rPr>
                  <w:t>Construction and Fabrication</w:t>
                </w:r>
              </w:p>
            </w:sdtContent>
          </w:sdt>
          <w:p w:rsidR="00181E53" w:rsidRDefault="00181E53" w:rsidP="00181E53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Residential Remodeling for 10 plus years</w:t>
            </w:r>
          </w:p>
          <w:p w:rsidR="00181E53" w:rsidRDefault="00181E53" w:rsidP="00181E53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Dairy Farm maintenance with my grandfather and father</w:t>
            </w:r>
          </w:p>
          <w:p w:rsidR="00181E53" w:rsidRPr="00181E53" w:rsidRDefault="00181E53" w:rsidP="00181E53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Metal</w:t>
            </w:r>
            <w:r w:rsidR="00D76636">
              <w:rPr>
                <w:color w:val="000000" w:themeColor="text1"/>
                <w:sz w:val="20"/>
              </w:rPr>
              <w:t>l</w:t>
            </w:r>
            <w:r>
              <w:rPr>
                <w:color w:val="000000" w:themeColor="text1"/>
                <w:sz w:val="20"/>
              </w:rPr>
              <w:t>urgy</w:t>
            </w:r>
          </w:p>
        </w:tc>
      </w:tr>
      <w:tr w:rsidR="00910CBB">
        <w:sdt>
          <w:sdtPr>
            <w:id w:val="5444170"/>
            <w:placeholder>
              <w:docPart w:val="BF8B15D552E14087B7A9217746D17D5C"/>
            </w:placeholder>
          </w:sdtPr>
          <w:sdtEndPr/>
          <w:sdtContent>
            <w:tc>
              <w:tcPr>
                <w:tcW w:w="1086" w:type="pct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9F9F9" w:fill="auto"/>
              </w:tcPr>
              <w:p w:rsidR="00910CBB" w:rsidRPr="00024E30" w:rsidRDefault="006D4E7A" w:rsidP="006D4E7A">
                <w:pPr>
                  <w:pStyle w:val="ContentHeading"/>
                </w:pPr>
                <w:r>
                  <w:t>Education and Certificates</w:t>
                </w:r>
              </w:p>
            </w:tc>
          </w:sdtContent>
        </w:sdt>
        <w:tc>
          <w:tcPr>
            <w:tcW w:w="3914" w:type="pct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Pr="001E5C69" w:rsidRDefault="00947DC5" w:rsidP="001E5C69">
            <w:pPr>
              <w:pStyle w:val="ContentBodyBold"/>
              <w:rPr>
                <w:rStyle w:val="ContentBodyChar"/>
              </w:rPr>
            </w:pPr>
            <w:sdt>
              <w:sdtPr>
                <w:id w:val="13960624"/>
                <w:placeholder>
                  <w:docPart w:val="DC26806FDEE94B6185677A4903EF7DB1"/>
                </w:placeholder>
                <w:date>
                  <w:dateFormat w:val="MMMM d, 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6D4E7A">
                  <w:t>University of Texas, Austin, Texas</w:t>
                </w:r>
              </w:sdtContent>
            </w:sdt>
          </w:p>
          <w:p w:rsidR="00910CBB" w:rsidRDefault="006D4E7A" w:rsidP="00FC6DF7">
            <w:pPr>
              <w:rPr>
                <w:color w:val="404040" w:themeColor="text1" w:themeTint="BF"/>
                <w:sz w:val="20"/>
              </w:rPr>
            </w:pPr>
            <w:r>
              <w:rPr>
                <w:color w:val="404040" w:themeColor="text1" w:themeTint="BF"/>
                <w:sz w:val="20"/>
              </w:rPr>
              <w:t>84 hours toward Bachelors of Science Radio, T.V. Film production</w:t>
            </w:r>
          </w:p>
          <w:p w:rsidR="00281042" w:rsidRDefault="00281042" w:rsidP="00FC6DF7">
            <w:pPr>
              <w:rPr>
                <w:b/>
                <w:color w:val="404040" w:themeColor="text1" w:themeTint="BF"/>
                <w:sz w:val="20"/>
              </w:rPr>
            </w:pPr>
          </w:p>
          <w:p w:rsidR="006D4E7A" w:rsidRDefault="006D4E7A" w:rsidP="00FC6DF7">
            <w:pPr>
              <w:rPr>
                <w:b/>
                <w:color w:val="404040" w:themeColor="text1" w:themeTint="BF"/>
                <w:sz w:val="20"/>
              </w:rPr>
            </w:pPr>
            <w:r>
              <w:rPr>
                <w:b/>
                <w:color w:val="404040" w:themeColor="text1" w:themeTint="BF"/>
                <w:sz w:val="20"/>
              </w:rPr>
              <w:t>Champions School of Real Estate Plano, Texas</w:t>
            </w:r>
          </w:p>
          <w:p w:rsidR="006D4E7A" w:rsidRPr="006D4E7A" w:rsidRDefault="006D4E7A" w:rsidP="00FC6DF7">
            <w:pPr>
              <w:rPr>
                <w:b/>
                <w:color w:val="404040" w:themeColor="text1" w:themeTint="BF"/>
                <w:sz w:val="20"/>
              </w:rPr>
            </w:pPr>
            <w:r>
              <w:rPr>
                <w:b/>
                <w:color w:val="404040" w:themeColor="text1" w:themeTint="BF"/>
                <w:sz w:val="20"/>
              </w:rPr>
              <w:t>Texas Loan Officer</w:t>
            </w:r>
            <w:r w:rsidR="006A2425">
              <w:rPr>
                <w:b/>
                <w:color w:val="404040" w:themeColor="text1" w:themeTint="BF"/>
                <w:sz w:val="20"/>
              </w:rPr>
              <w:t xml:space="preserve"> License</w:t>
            </w:r>
          </w:p>
        </w:tc>
      </w:tr>
      <w:tr w:rsidR="00910CBB"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Pr="00024E30" w:rsidRDefault="00910CBB" w:rsidP="00024E30">
            <w:pPr>
              <w:pStyle w:val="ContentHeading"/>
            </w:pPr>
          </w:p>
        </w:tc>
        <w:tc>
          <w:tcPr>
            <w:tcW w:w="3914" w:type="pct"/>
            <w:gridSpan w:val="4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Pr="006D4E7A" w:rsidRDefault="00910CBB">
            <w:pPr>
              <w:rPr>
                <w:color w:val="404040" w:themeColor="text1" w:themeTint="BF"/>
                <w:sz w:val="20"/>
              </w:rPr>
            </w:pPr>
          </w:p>
        </w:tc>
      </w:tr>
      <w:tr w:rsidR="00281042">
        <w:trPr>
          <w:gridAfter w:val="1"/>
          <w:wAfter w:w="1086" w:type="pct"/>
        </w:trPr>
        <w:tc>
          <w:tcPr>
            <w:tcW w:w="3914" w:type="pct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281042" w:rsidRDefault="00F86A94" w:rsidP="00281042">
            <w:r>
              <w:lastRenderedPageBreak/>
              <w:t xml:space="preserve">North Texas Distribution Supervisor </w:t>
            </w:r>
            <w:r w:rsidRPr="00F86A94">
              <w:rPr>
                <w:b/>
                <w:sz w:val="24"/>
                <w:szCs w:val="24"/>
              </w:rPr>
              <w:t>Auto Trader Magazines</w:t>
            </w:r>
            <w:r>
              <w:t xml:space="preserve">  1991 to 1993</w:t>
            </w:r>
          </w:p>
          <w:p w:rsidR="00F86A94" w:rsidRDefault="00F86A94" w:rsidP="00281042">
            <w:r>
              <w:t xml:space="preserve">Managed 98 delivery drivers with 18,000 square mile territory, Route auditing, driver training, Print order analysis, Managed day to day warehouse operations, </w:t>
            </w:r>
          </w:p>
          <w:p w:rsidR="00F86A94" w:rsidRDefault="00F86A94" w:rsidP="00281042">
            <w:r>
              <w:t>Retailer negotiations for display allowances and maintaining and increasing store sales.</w:t>
            </w:r>
          </w:p>
          <w:p w:rsidR="00F86A94" w:rsidRDefault="00F86A94" w:rsidP="00281042"/>
          <w:p w:rsidR="00F86A94" w:rsidRDefault="00F86A94" w:rsidP="00281042"/>
          <w:p w:rsidR="00876B4D" w:rsidRDefault="00876B4D" w:rsidP="00876B4D">
            <w:r w:rsidRPr="00876B4D">
              <w:rPr>
                <w:b/>
              </w:rPr>
              <w:t>Remodeling contractor</w:t>
            </w:r>
            <w:r>
              <w:t xml:space="preserve"> </w:t>
            </w:r>
            <w:r w:rsidR="00771A72" w:rsidRPr="00771A72">
              <w:rPr>
                <w:i/>
              </w:rPr>
              <w:t xml:space="preserve">“All Things Are Possible” </w:t>
            </w:r>
            <w:r>
              <w:t xml:space="preserve">1993-2007, </w:t>
            </w:r>
            <w:r w:rsidR="00771A72">
              <w:t xml:space="preserve">I did work for and employed </w:t>
            </w:r>
            <w:r>
              <w:t>various subcon</w:t>
            </w:r>
            <w:r w:rsidR="00771A72">
              <w:t>tractors to complete residential plumbing, roofing</w:t>
            </w:r>
            <w:r>
              <w:t xml:space="preserve">, </w:t>
            </w:r>
            <w:r w:rsidR="00771A72">
              <w:t>flooring</w:t>
            </w:r>
            <w:r>
              <w:t>, carpentry, concrete, floatin</w:t>
            </w:r>
            <w:r w:rsidR="00771A72">
              <w:t>g dock systems, retaining walls and</w:t>
            </w:r>
            <w:r>
              <w:t xml:space="preserve"> Commercial demolition.</w:t>
            </w:r>
          </w:p>
          <w:p w:rsidR="00876B4D" w:rsidRDefault="00876B4D" w:rsidP="00876B4D"/>
          <w:p w:rsidR="00876B4D" w:rsidRDefault="00876B4D" w:rsidP="00876B4D">
            <w:r>
              <w:t xml:space="preserve"> Co</w:t>
            </w:r>
            <w:r w:rsidR="00771A72">
              <w:t>mplex Local Number portability R</w:t>
            </w:r>
            <w:r>
              <w:t xml:space="preserve">ep </w:t>
            </w:r>
            <w:r w:rsidRPr="00771A72">
              <w:rPr>
                <w:b/>
                <w:sz w:val="24"/>
                <w:szCs w:val="24"/>
              </w:rPr>
              <w:t>Southwestern Bell Telephone</w:t>
            </w:r>
            <w:r w:rsidR="00771A72">
              <w:rPr>
                <w:b/>
                <w:sz w:val="24"/>
                <w:szCs w:val="24"/>
              </w:rPr>
              <w:t xml:space="preserve"> </w:t>
            </w:r>
            <w:r w:rsidR="00771A72" w:rsidRPr="00771A72">
              <w:t>Fort Worth, Texas</w:t>
            </w:r>
            <w:r>
              <w:t xml:space="preserve">, </w:t>
            </w:r>
            <w:r w:rsidRPr="00771A72">
              <w:rPr>
                <w:b/>
                <w:i/>
              </w:rPr>
              <w:t>June 2000 to October 2003</w:t>
            </w:r>
            <w:r>
              <w:t xml:space="preserve">. Wrote downstream engineering orders to port 'switch' customers from one </w:t>
            </w:r>
            <w:r w:rsidR="00771A72">
              <w:t>carrier to another using over 80 different Windows based systems. Also a Union steward for Local 6201 for the duration of my employment.</w:t>
            </w:r>
          </w:p>
          <w:p w:rsidR="00876B4D" w:rsidRDefault="00876B4D" w:rsidP="00876B4D"/>
          <w:p w:rsidR="00876B4D" w:rsidRDefault="00876B4D" w:rsidP="00876B4D">
            <w:r>
              <w:t xml:space="preserve"> Nitrogen </w:t>
            </w:r>
            <w:proofErr w:type="spellStart"/>
            <w:r>
              <w:t>Frac</w:t>
            </w:r>
            <w:proofErr w:type="spellEnd"/>
            <w:r>
              <w:t xml:space="preserve"> equipment operator, </w:t>
            </w:r>
            <w:r w:rsidRPr="00876B4D">
              <w:rPr>
                <w:b/>
              </w:rPr>
              <w:t>Schlumberger</w:t>
            </w:r>
            <w:r>
              <w:t xml:space="preserve">, Vernal, Utah </w:t>
            </w:r>
            <w:r w:rsidRPr="00771A72">
              <w:rPr>
                <w:b/>
                <w:i/>
              </w:rPr>
              <w:t>May 2007-Jan 2008</w:t>
            </w:r>
            <w:r>
              <w:t>, Became a CDL A driver in the Rocky Mountains, Became 1 of 9 operators qualified to operate Dry Gel Mixer for down hole pressure pumping. As a mixer operator I was responsible for water management, chemical management, Waukesha pump maintenance, C pump maintenance, gel worm screw repairs, loading and unloading of dry gel</w:t>
            </w:r>
            <w:r w:rsidR="00A46025">
              <w:t>, Acids,</w:t>
            </w:r>
            <w:r>
              <w:t xml:space="preserve"> an</w:t>
            </w:r>
            <w:r w:rsidR="00A46025">
              <w:t>d</w:t>
            </w:r>
            <w:r>
              <w:t xml:space="preserve"> all</w:t>
            </w:r>
            <w:r w:rsidR="004834AA">
              <w:t xml:space="preserve"> </w:t>
            </w:r>
            <w:proofErr w:type="spellStart"/>
            <w:r w:rsidR="004834AA">
              <w:t>HazMat</w:t>
            </w:r>
            <w:proofErr w:type="spellEnd"/>
            <w:r>
              <w:t xml:space="preserve"> liquid chemicals. </w:t>
            </w:r>
          </w:p>
          <w:p w:rsidR="00876B4D" w:rsidRDefault="00876B4D" w:rsidP="00876B4D"/>
          <w:p w:rsidR="00876B4D" w:rsidRDefault="00876B4D" w:rsidP="00876B4D">
            <w:r>
              <w:t xml:space="preserve"> Driver for </w:t>
            </w:r>
            <w:r w:rsidRPr="00876B4D">
              <w:rPr>
                <w:b/>
              </w:rPr>
              <w:t>Western Petroleum</w:t>
            </w:r>
            <w:r>
              <w:t xml:space="preserve"> and </w:t>
            </w:r>
            <w:r w:rsidRPr="00876B4D">
              <w:rPr>
                <w:b/>
              </w:rPr>
              <w:t>Road Runner Hot Shot</w:t>
            </w:r>
            <w:r>
              <w:t xml:space="preserve"> services </w:t>
            </w:r>
            <w:r w:rsidRPr="00771A72">
              <w:rPr>
                <w:b/>
                <w:i/>
              </w:rPr>
              <w:t>Jan 2008 to Jan 2009</w:t>
            </w:r>
            <w:r>
              <w:t xml:space="preserve">. I delivered fuel, rig supplies and did rig moves throughout Utah, Nevada, Wyoming and Colorado. I gained experience with Heavy haul, low boy and drop deck over-sized loads to transport 400bbl tanks. Derricks, A legs, mud motors, rotary tables, pads and so many other rig parts and supplies. </w:t>
            </w:r>
          </w:p>
          <w:p w:rsidR="00876B4D" w:rsidRDefault="00876B4D" w:rsidP="00876B4D"/>
          <w:p w:rsidR="00876B4D" w:rsidRDefault="00876B4D" w:rsidP="00876B4D">
            <w:r>
              <w:t xml:space="preserve"> Production water hauler, </w:t>
            </w:r>
            <w:r w:rsidRPr="00876B4D">
              <w:rPr>
                <w:b/>
              </w:rPr>
              <w:t>Flint Energy</w:t>
            </w:r>
            <w:r>
              <w:t xml:space="preserve">, Vernal, Utah...winter of </w:t>
            </w:r>
            <w:r w:rsidRPr="00771A72">
              <w:rPr>
                <w:b/>
                <w:i/>
              </w:rPr>
              <w:t>2009 Aug to Feb 2010</w:t>
            </w:r>
            <w:r>
              <w:t xml:space="preserve">. Night driver for main client EOG. Servicing over 600 well sites. </w:t>
            </w:r>
          </w:p>
          <w:p w:rsidR="00876B4D" w:rsidRDefault="00876B4D" w:rsidP="00876B4D"/>
          <w:p w:rsidR="00876B4D" w:rsidRDefault="00876B4D" w:rsidP="00876B4D">
            <w:r>
              <w:t xml:space="preserve"> Nitrogen Services equipment operator, </w:t>
            </w:r>
            <w:r w:rsidRPr="00771A72">
              <w:rPr>
                <w:b/>
                <w:sz w:val="24"/>
                <w:szCs w:val="24"/>
              </w:rPr>
              <w:t>Halliburton</w:t>
            </w:r>
            <w:r>
              <w:t xml:space="preserve">, Vernal Utah, </w:t>
            </w:r>
            <w:r w:rsidRPr="00771A72">
              <w:rPr>
                <w:b/>
                <w:i/>
              </w:rPr>
              <w:t>Feb 2010 to March 2011</w:t>
            </w:r>
            <w:r>
              <w:t xml:space="preserve">. Fully trained by Praxair as </w:t>
            </w:r>
            <w:r w:rsidR="00771A72">
              <w:t xml:space="preserve">certified </w:t>
            </w:r>
            <w:r>
              <w:t>operator</w:t>
            </w:r>
            <w:r w:rsidR="00771A72">
              <w:t xml:space="preserve"> and maintenance tech for Cryogenic Operations</w:t>
            </w:r>
            <w:r>
              <w:t xml:space="preserve">. Foam cement, Foam </w:t>
            </w:r>
            <w:proofErr w:type="spellStart"/>
            <w:r>
              <w:t>frac</w:t>
            </w:r>
            <w:proofErr w:type="spellEnd"/>
            <w:r>
              <w:t xml:space="preserve">, Well Kill, </w:t>
            </w:r>
            <w:proofErr w:type="spellStart"/>
            <w:r>
              <w:t>Frac</w:t>
            </w:r>
            <w:proofErr w:type="spellEnd"/>
            <w:r>
              <w:t xml:space="preserve"> assist, Coil tubing, Acid and all maintenance of cryogenic positive displacement pumps and fluid pumps. I am able to run Low rate and High rate Nitrogen pumps, rebuild vaporizers, cryogenic vessel maintenance.</w:t>
            </w:r>
          </w:p>
          <w:p w:rsidR="00876B4D" w:rsidRDefault="00876B4D" w:rsidP="00876B4D"/>
          <w:p w:rsidR="00876B4D" w:rsidRDefault="00876B4D" w:rsidP="00876B4D">
            <w:r>
              <w:t xml:space="preserve"> Crude oil Buyer/Hauler</w:t>
            </w:r>
            <w:r w:rsidRPr="00771A72">
              <w:rPr>
                <w:sz w:val="24"/>
                <w:szCs w:val="24"/>
              </w:rPr>
              <w:t xml:space="preserve"> </w:t>
            </w:r>
            <w:r w:rsidRPr="00771A72">
              <w:rPr>
                <w:b/>
                <w:sz w:val="24"/>
                <w:szCs w:val="24"/>
              </w:rPr>
              <w:t>D&amp;A McRae</w:t>
            </w:r>
            <w:r w:rsidR="00771A72">
              <w:t xml:space="preserve"> </w:t>
            </w:r>
            <w:r w:rsidR="00771A72" w:rsidRPr="00771A72">
              <w:rPr>
                <w:b/>
                <w:sz w:val="24"/>
                <w:szCs w:val="24"/>
              </w:rPr>
              <w:t>Transportation</w:t>
            </w:r>
            <w:r w:rsidRPr="00771A72">
              <w:t xml:space="preserve"> </w:t>
            </w:r>
            <w:r>
              <w:t xml:space="preserve">Roosevelt, Utah March 2011 to Aug 2011. Gauging, testing loading, unloading, invoicing and transport from </w:t>
            </w:r>
            <w:proofErr w:type="spellStart"/>
            <w:r>
              <w:t>wellsite</w:t>
            </w:r>
            <w:proofErr w:type="spellEnd"/>
            <w:r>
              <w:t xml:space="preserve"> to pipelines and refineries. I was certified to buy oil by the BLM and Chevron in April 2011. I dro</w:t>
            </w:r>
            <w:r w:rsidR="00771A72">
              <w:t xml:space="preserve">ve a super tanker 300bbl max.  </w:t>
            </w:r>
            <w:proofErr w:type="gramStart"/>
            <w:r w:rsidRPr="00771A72">
              <w:rPr>
                <w:i/>
              </w:rPr>
              <w:t>winter</w:t>
            </w:r>
            <w:proofErr w:type="gramEnd"/>
            <w:r w:rsidRPr="00771A72">
              <w:rPr>
                <w:i/>
              </w:rPr>
              <w:t xml:space="preserve"> mountain driving</w:t>
            </w:r>
            <w:r>
              <w:t xml:space="preserve"> and every kind of weather.   </w:t>
            </w:r>
          </w:p>
          <w:p w:rsidR="00876B4D" w:rsidRDefault="00876B4D" w:rsidP="00876B4D"/>
          <w:p w:rsidR="00876B4D" w:rsidRDefault="00876B4D" w:rsidP="00876B4D">
            <w:r>
              <w:t xml:space="preserve"> Crude oil Buyer/Hauler </w:t>
            </w:r>
            <w:proofErr w:type="spellStart"/>
            <w:r w:rsidRPr="00771A72">
              <w:rPr>
                <w:b/>
                <w:sz w:val="24"/>
                <w:szCs w:val="24"/>
              </w:rPr>
              <w:t>GulfMark</w:t>
            </w:r>
            <w:proofErr w:type="spellEnd"/>
            <w:r w:rsidRPr="00771A72">
              <w:rPr>
                <w:b/>
                <w:sz w:val="24"/>
                <w:szCs w:val="24"/>
              </w:rPr>
              <w:t xml:space="preserve"> Energy</w:t>
            </w:r>
            <w:r>
              <w:t xml:space="preserve">, Corpus Christi, Texas. </w:t>
            </w:r>
            <w:r w:rsidRPr="00771A72">
              <w:rPr>
                <w:b/>
                <w:i/>
              </w:rPr>
              <w:t>Sept. 2011 to July 2013</w:t>
            </w:r>
            <w:r>
              <w:t xml:space="preserve">. Gaging, testing, loading/unloading, invoicing and transport of crude oil from well site to pipelines and refineries. </w:t>
            </w:r>
          </w:p>
          <w:p w:rsidR="00876B4D" w:rsidRDefault="00876B4D" w:rsidP="00876B4D"/>
          <w:p w:rsidR="00876B4D" w:rsidRDefault="00876B4D" w:rsidP="00876B4D">
            <w:r>
              <w:lastRenderedPageBreak/>
              <w:t xml:space="preserve"> Crude oil Hauler </w:t>
            </w:r>
            <w:r w:rsidRPr="00876B4D">
              <w:rPr>
                <w:b/>
              </w:rPr>
              <w:t>Sentinel Transportation</w:t>
            </w:r>
            <w:r>
              <w:t xml:space="preserve">, Goldsmith, Texas </w:t>
            </w:r>
            <w:r w:rsidRPr="00771A72">
              <w:rPr>
                <w:b/>
                <w:i/>
              </w:rPr>
              <w:t>August 2013</w:t>
            </w:r>
            <w:r w:rsidR="005E4B18">
              <w:t xml:space="preserve"> to </w:t>
            </w:r>
            <w:r w:rsidR="0019710D">
              <w:rPr>
                <w:b/>
                <w:i/>
              </w:rPr>
              <w:t>November</w:t>
            </w:r>
            <w:proofErr w:type="gramStart"/>
            <w:r w:rsidR="0019710D">
              <w:rPr>
                <w:b/>
                <w:i/>
              </w:rPr>
              <w:t>,</w:t>
            </w:r>
            <w:r w:rsidR="005E4B18">
              <w:rPr>
                <w:b/>
                <w:i/>
              </w:rPr>
              <w:t>2014</w:t>
            </w:r>
            <w:proofErr w:type="gramEnd"/>
            <w:r w:rsidR="005E4B18">
              <w:t xml:space="preserve"> </w:t>
            </w:r>
            <w:r>
              <w:t xml:space="preserve">, Gaging, testing, loading/unloading, invoicing and transport of crude oil from well site to pipelines and refineries. </w:t>
            </w:r>
          </w:p>
          <w:p w:rsidR="00876B4D" w:rsidRDefault="00876B4D" w:rsidP="00876B4D"/>
          <w:p w:rsidR="00281042" w:rsidRDefault="00281042" w:rsidP="00281042"/>
        </w:tc>
      </w:tr>
      <w:tr w:rsidR="00FC6DF7">
        <w:trPr>
          <w:gridAfter w:val="4"/>
          <w:wAfter w:w="3914" w:type="pct"/>
        </w:trPr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FC6DF7" w:rsidRPr="00024E30" w:rsidRDefault="00FC6DF7" w:rsidP="00024E30">
            <w:pPr>
              <w:pStyle w:val="ContentHeading"/>
            </w:pPr>
          </w:p>
        </w:tc>
      </w:tr>
    </w:tbl>
    <w:p w:rsidR="00B3178F" w:rsidRPr="00B3178F" w:rsidRDefault="00B3178F" w:rsidP="00024E30">
      <w:r>
        <w:t xml:space="preserve"> </w:t>
      </w:r>
    </w:p>
    <w:sectPr w:rsidR="00B3178F" w:rsidRPr="00B3178F" w:rsidSect="00281042">
      <w:pgSz w:w="12240" w:h="15840" w:code="1"/>
      <w:pgMar w:top="1440" w:right="1440" w:bottom="432" w:left="1440" w:header="720" w:footer="720" w:gutter="0"/>
      <w:pgBorders w:offsetFrom="page">
        <w:top w:val="single" w:sz="4" w:space="24" w:color="D9D9D9" w:themeColor="background1" w:themeShade="D9"/>
        <w:left w:val="single" w:sz="4" w:space="24" w:color="D9D9D9" w:themeColor="background1" w:themeShade="D9"/>
        <w:bottom w:val="single" w:sz="4" w:space="24" w:color="D9D9D9" w:themeColor="background1" w:themeShade="D9"/>
        <w:right w:val="single" w:sz="4" w:space="24" w:color="D9D9D9" w:themeColor="background1" w:themeShade="D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7DC5" w:rsidRDefault="00947DC5">
      <w:pPr>
        <w:spacing w:after="0" w:line="240" w:lineRule="auto"/>
      </w:pPr>
      <w:r>
        <w:separator/>
      </w:r>
    </w:p>
  </w:endnote>
  <w:endnote w:type="continuationSeparator" w:id="0">
    <w:p w:rsidR="00947DC5" w:rsidRDefault="0094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7DC5" w:rsidRDefault="00947DC5">
      <w:pPr>
        <w:spacing w:after="0" w:line="240" w:lineRule="auto"/>
      </w:pPr>
      <w:r>
        <w:separator/>
      </w:r>
    </w:p>
  </w:footnote>
  <w:footnote w:type="continuationSeparator" w:id="0">
    <w:p w:rsidR="00947DC5" w:rsidRDefault="0094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1248AB"/>
    <w:multiLevelType w:val="hybridMultilevel"/>
    <w:tmpl w:val="6A141A20"/>
    <w:lvl w:ilvl="0" w:tplc="7D442A70">
      <w:start w:val="1"/>
      <w:numFmt w:val="bullet"/>
      <w:pStyle w:val="BulletedLis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305967"/>
    <w:multiLevelType w:val="hybridMultilevel"/>
    <w:tmpl w:val="40E624E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1DD9"/>
    <w:rsid w:val="00024E30"/>
    <w:rsid w:val="000309C6"/>
    <w:rsid w:val="00076158"/>
    <w:rsid w:val="000B63FD"/>
    <w:rsid w:val="00181E53"/>
    <w:rsid w:val="0019710D"/>
    <w:rsid w:val="001E5C69"/>
    <w:rsid w:val="00224315"/>
    <w:rsid w:val="00240998"/>
    <w:rsid w:val="00281042"/>
    <w:rsid w:val="00294990"/>
    <w:rsid w:val="002C427B"/>
    <w:rsid w:val="003C5CB3"/>
    <w:rsid w:val="004513B2"/>
    <w:rsid w:val="004834AA"/>
    <w:rsid w:val="004E758B"/>
    <w:rsid w:val="0056469A"/>
    <w:rsid w:val="00595D12"/>
    <w:rsid w:val="005E34D4"/>
    <w:rsid w:val="005E4B18"/>
    <w:rsid w:val="005E6F39"/>
    <w:rsid w:val="00631E6C"/>
    <w:rsid w:val="00647056"/>
    <w:rsid w:val="006A2425"/>
    <w:rsid w:val="006D4E7A"/>
    <w:rsid w:val="006E3293"/>
    <w:rsid w:val="006F3041"/>
    <w:rsid w:val="007342B5"/>
    <w:rsid w:val="007414A9"/>
    <w:rsid w:val="00771A72"/>
    <w:rsid w:val="00875C48"/>
    <w:rsid w:val="00876B4D"/>
    <w:rsid w:val="00910CBB"/>
    <w:rsid w:val="00947DC5"/>
    <w:rsid w:val="009D390C"/>
    <w:rsid w:val="009E04A9"/>
    <w:rsid w:val="00A46025"/>
    <w:rsid w:val="00A72642"/>
    <w:rsid w:val="00AA6298"/>
    <w:rsid w:val="00AF7026"/>
    <w:rsid w:val="00B1053A"/>
    <w:rsid w:val="00B3178F"/>
    <w:rsid w:val="00B43C09"/>
    <w:rsid w:val="00C237B4"/>
    <w:rsid w:val="00CC2866"/>
    <w:rsid w:val="00D2672F"/>
    <w:rsid w:val="00D313CE"/>
    <w:rsid w:val="00D76636"/>
    <w:rsid w:val="00E02D4E"/>
    <w:rsid w:val="00E260D9"/>
    <w:rsid w:val="00E61DD9"/>
    <w:rsid w:val="00ED7383"/>
    <w:rsid w:val="00F86A94"/>
    <w:rsid w:val="00FC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910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0CBB"/>
  </w:style>
  <w:style w:type="paragraph" w:styleId="Footer">
    <w:name w:val="footer"/>
    <w:basedOn w:val="Normal"/>
    <w:link w:val="FooterChar"/>
    <w:uiPriority w:val="99"/>
    <w:unhideWhenUsed/>
    <w:qFormat/>
    <w:rsid w:val="00910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CBB"/>
  </w:style>
  <w:style w:type="paragraph" w:customStyle="1" w:styleId="Name">
    <w:name w:val="Name"/>
    <w:basedOn w:val="Normal"/>
    <w:link w:val="NameChar"/>
    <w:qFormat/>
    <w:rsid w:val="00910CBB"/>
    <w:pPr>
      <w:spacing w:after="0" w:line="240" w:lineRule="auto"/>
    </w:pPr>
    <w:rPr>
      <w:b/>
      <w:color w:val="31849B" w:themeColor="accent5" w:themeShade="BF"/>
      <w:sz w:val="32"/>
    </w:rPr>
  </w:style>
  <w:style w:type="character" w:styleId="PlaceholderText">
    <w:name w:val="Placeholder Text"/>
    <w:basedOn w:val="DefaultParagraphFont"/>
    <w:uiPriority w:val="99"/>
    <w:semiHidden/>
    <w:rsid w:val="00910CBB"/>
    <w:rPr>
      <w:color w:val="808080"/>
    </w:rPr>
  </w:style>
  <w:style w:type="character" w:customStyle="1" w:styleId="NameChar">
    <w:name w:val="Name Char"/>
    <w:basedOn w:val="DefaultParagraphFont"/>
    <w:link w:val="Name"/>
    <w:rsid w:val="00910CBB"/>
    <w:rPr>
      <w:b/>
      <w:color w:val="31849B" w:themeColor="accent5" w:themeShade="BF"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C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CBB"/>
    <w:rPr>
      <w:rFonts w:ascii="Tahoma" w:hAnsi="Tahoma" w:cs="Tahoma"/>
      <w:sz w:val="16"/>
      <w:szCs w:val="16"/>
    </w:rPr>
  </w:style>
  <w:style w:type="paragraph" w:customStyle="1" w:styleId="PersonalInfo">
    <w:name w:val="Personal Info"/>
    <w:basedOn w:val="Normal"/>
    <w:link w:val="PersonalInfoChar"/>
    <w:qFormat/>
    <w:rsid w:val="00910CBB"/>
    <w:pPr>
      <w:spacing w:after="0" w:line="240" w:lineRule="auto"/>
    </w:pPr>
    <w:rPr>
      <w:b/>
      <w:color w:val="262626" w:themeColor="text1" w:themeTint="D9"/>
      <w:sz w:val="20"/>
    </w:rPr>
  </w:style>
  <w:style w:type="paragraph" w:customStyle="1" w:styleId="ContentHeading">
    <w:name w:val="Content Heading"/>
    <w:basedOn w:val="Normal"/>
    <w:link w:val="ContentHeadingChar"/>
    <w:qFormat/>
    <w:rsid w:val="00647056"/>
    <w:pPr>
      <w:spacing w:after="0" w:line="240" w:lineRule="auto"/>
      <w:jc w:val="right"/>
    </w:pPr>
    <w:rPr>
      <w:b/>
      <w:color w:val="E36C0A" w:themeColor="accent6" w:themeShade="BF"/>
    </w:rPr>
  </w:style>
  <w:style w:type="character" w:customStyle="1" w:styleId="PersonalInfoChar">
    <w:name w:val="Personal Info Char"/>
    <w:basedOn w:val="DefaultParagraphFont"/>
    <w:link w:val="PersonalInfo"/>
    <w:rsid w:val="00910CBB"/>
    <w:rPr>
      <w:b/>
      <w:color w:val="262626" w:themeColor="text1" w:themeTint="D9"/>
      <w:sz w:val="20"/>
    </w:rPr>
  </w:style>
  <w:style w:type="character" w:customStyle="1" w:styleId="ContentHeadingChar">
    <w:name w:val="Content Heading Char"/>
    <w:basedOn w:val="DefaultParagraphFont"/>
    <w:link w:val="ContentHeading"/>
    <w:rsid w:val="00647056"/>
    <w:rPr>
      <w:b/>
      <w:color w:val="E36C0A" w:themeColor="accent6" w:themeShade="BF"/>
    </w:rPr>
  </w:style>
  <w:style w:type="paragraph" w:customStyle="1" w:styleId="ContentBody">
    <w:name w:val="Content Body"/>
    <w:basedOn w:val="Normal"/>
    <w:link w:val="ContentBodyChar"/>
    <w:qFormat/>
    <w:rsid w:val="00910CBB"/>
    <w:pPr>
      <w:spacing w:after="0" w:line="240" w:lineRule="auto"/>
    </w:pPr>
    <w:rPr>
      <w:color w:val="000000" w:themeColor="text1"/>
      <w:sz w:val="20"/>
    </w:rPr>
  </w:style>
  <w:style w:type="paragraph" w:customStyle="1" w:styleId="ContentBodyBold">
    <w:name w:val="Content Body Bold"/>
    <w:basedOn w:val="Normal"/>
    <w:link w:val="ContentBodyBoldChar"/>
    <w:qFormat/>
    <w:rsid w:val="00910CBB"/>
    <w:pPr>
      <w:spacing w:after="0" w:line="240" w:lineRule="auto"/>
    </w:pPr>
    <w:rPr>
      <w:b/>
      <w:color w:val="000000" w:themeColor="text1"/>
      <w:sz w:val="20"/>
    </w:rPr>
  </w:style>
  <w:style w:type="character" w:customStyle="1" w:styleId="ContentBodyChar">
    <w:name w:val="Content Body Char"/>
    <w:basedOn w:val="DefaultParagraphFont"/>
    <w:link w:val="ContentBody"/>
    <w:rsid w:val="00910CBB"/>
    <w:rPr>
      <w:color w:val="000000" w:themeColor="text1"/>
      <w:sz w:val="20"/>
    </w:rPr>
  </w:style>
  <w:style w:type="character" w:customStyle="1" w:styleId="ContentBodyBoldChar">
    <w:name w:val="Content Body Bold Char"/>
    <w:basedOn w:val="DefaultParagraphFont"/>
    <w:link w:val="ContentBodyBold"/>
    <w:rsid w:val="00910CBB"/>
    <w:rPr>
      <w:b/>
      <w:color w:val="000000" w:themeColor="text1"/>
      <w:sz w:val="20"/>
    </w:rPr>
  </w:style>
  <w:style w:type="paragraph" w:customStyle="1" w:styleId="PersonalInfoRight">
    <w:name w:val="Personal Info_Right"/>
    <w:basedOn w:val="Normal"/>
    <w:link w:val="PersonalInfoRightChar"/>
    <w:qFormat/>
    <w:rsid w:val="00910CBB"/>
    <w:pPr>
      <w:jc w:val="right"/>
    </w:pPr>
    <w:rPr>
      <w:b/>
      <w:sz w:val="20"/>
    </w:rPr>
  </w:style>
  <w:style w:type="character" w:customStyle="1" w:styleId="PersonalInfoRightChar">
    <w:name w:val="Personal Info_Right Char"/>
    <w:basedOn w:val="DefaultParagraphFont"/>
    <w:link w:val="PersonalInfoRight"/>
    <w:rsid w:val="00910CBB"/>
    <w:rPr>
      <w:b/>
      <w:sz w:val="20"/>
    </w:rPr>
  </w:style>
  <w:style w:type="paragraph" w:customStyle="1" w:styleId="BulletedList">
    <w:name w:val="Bulleted List"/>
    <w:basedOn w:val="Normal"/>
    <w:rsid w:val="00024E30"/>
    <w:pPr>
      <w:numPr>
        <w:numId w:val="1"/>
      </w:numPr>
      <w:spacing w:after="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E61DD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rsid w:val="00181E5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910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0CBB"/>
  </w:style>
  <w:style w:type="paragraph" w:styleId="Footer">
    <w:name w:val="footer"/>
    <w:basedOn w:val="Normal"/>
    <w:link w:val="FooterChar"/>
    <w:uiPriority w:val="99"/>
    <w:unhideWhenUsed/>
    <w:qFormat/>
    <w:rsid w:val="00910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CBB"/>
  </w:style>
  <w:style w:type="paragraph" w:customStyle="1" w:styleId="Name">
    <w:name w:val="Name"/>
    <w:basedOn w:val="Normal"/>
    <w:link w:val="NameChar"/>
    <w:qFormat/>
    <w:rsid w:val="00910CBB"/>
    <w:pPr>
      <w:spacing w:after="0" w:line="240" w:lineRule="auto"/>
    </w:pPr>
    <w:rPr>
      <w:b/>
      <w:color w:val="31849B" w:themeColor="accent5" w:themeShade="BF"/>
      <w:sz w:val="32"/>
    </w:rPr>
  </w:style>
  <w:style w:type="character" w:styleId="PlaceholderText">
    <w:name w:val="Placeholder Text"/>
    <w:basedOn w:val="DefaultParagraphFont"/>
    <w:uiPriority w:val="99"/>
    <w:semiHidden/>
    <w:rsid w:val="00910CBB"/>
    <w:rPr>
      <w:color w:val="808080"/>
    </w:rPr>
  </w:style>
  <w:style w:type="character" w:customStyle="1" w:styleId="NameChar">
    <w:name w:val="Name Char"/>
    <w:basedOn w:val="DefaultParagraphFont"/>
    <w:link w:val="Name"/>
    <w:rsid w:val="00910CBB"/>
    <w:rPr>
      <w:b/>
      <w:color w:val="31849B" w:themeColor="accent5" w:themeShade="BF"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C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CBB"/>
    <w:rPr>
      <w:rFonts w:ascii="Tahoma" w:hAnsi="Tahoma" w:cs="Tahoma"/>
      <w:sz w:val="16"/>
      <w:szCs w:val="16"/>
    </w:rPr>
  </w:style>
  <w:style w:type="paragraph" w:customStyle="1" w:styleId="PersonalInfo">
    <w:name w:val="Personal Info"/>
    <w:basedOn w:val="Normal"/>
    <w:link w:val="PersonalInfoChar"/>
    <w:qFormat/>
    <w:rsid w:val="00910CBB"/>
    <w:pPr>
      <w:spacing w:after="0" w:line="240" w:lineRule="auto"/>
    </w:pPr>
    <w:rPr>
      <w:b/>
      <w:color w:val="262626" w:themeColor="text1" w:themeTint="D9"/>
      <w:sz w:val="20"/>
    </w:rPr>
  </w:style>
  <w:style w:type="paragraph" w:customStyle="1" w:styleId="ContentHeading">
    <w:name w:val="Content Heading"/>
    <w:basedOn w:val="Normal"/>
    <w:link w:val="ContentHeadingChar"/>
    <w:qFormat/>
    <w:rsid w:val="00647056"/>
    <w:pPr>
      <w:spacing w:after="0" w:line="240" w:lineRule="auto"/>
      <w:jc w:val="right"/>
    </w:pPr>
    <w:rPr>
      <w:b/>
      <w:color w:val="E36C0A" w:themeColor="accent6" w:themeShade="BF"/>
    </w:rPr>
  </w:style>
  <w:style w:type="character" w:customStyle="1" w:styleId="PersonalInfoChar">
    <w:name w:val="Personal Info Char"/>
    <w:basedOn w:val="DefaultParagraphFont"/>
    <w:link w:val="PersonalInfo"/>
    <w:rsid w:val="00910CBB"/>
    <w:rPr>
      <w:b/>
      <w:color w:val="262626" w:themeColor="text1" w:themeTint="D9"/>
      <w:sz w:val="20"/>
    </w:rPr>
  </w:style>
  <w:style w:type="character" w:customStyle="1" w:styleId="ContentHeadingChar">
    <w:name w:val="Content Heading Char"/>
    <w:basedOn w:val="DefaultParagraphFont"/>
    <w:link w:val="ContentHeading"/>
    <w:rsid w:val="00647056"/>
    <w:rPr>
      <w:b/>
      <w:color w:val="E36C0A" w:themeColor="accent6" w:themeShade="BF"/>
    </w:rPr>
  </w:style>
  <w:style w:type="paragraph" w:customStyle="1" w:styleId="ContentBody">
    <w:name w:val="Content Body"/>
    <w:basedOn w:val="Normal"/>
    <w:link w:val="ContentBodyChar"/>
    <w:qFormat/>
    <w:rsid w:val="00910CBB"/>
    <w:pPr>
      <w:spacing w:after="0" w:line="240" w:lineRule="auto"/>
    </w:pPr>
    <w:rPr>
      <w:color w:val="000000" w:themeColor="text1"/>
      <w:sz w:val="20"/>
    </w:rPr>
  </w:style>
  <w:style w:type="paragraph" w:customStyle="1" w:styleId="ContentBodyBold">
    <w:name w:val="Content Body Bold"/>
    <w:basedOn w:val="Normal"/>
    <w:link w:val="ContentBodyBoldChar"/>
    <w:qFormat/>
    <w:rsid w:val="00910CBB"/>
    <w:pPr>
      <w:spacing w:after="0" w:line="240" w:lineRule="auto"/>
    </w:pPr>
    <w:rPr>
      <w:b/>
      <w:color w:val="000000" w:themeColor="text1"/>
      <w:sz w:val="20"/>
    </w:rPr>
  </w:style>
  <w:style w:type="character" w:customStyle="1" w:styleId="ContentBodyChar">
    <w:name w:val="Content Body Char"/>
    <w:basedOn w:val="DefaultParagraphFont"/>
    <w:link w:val="ContentBody"/>
    <w:rsid w:val="00910CBB"/>
    <w:rPr>
      <w:color w:val="000000" w:themeColor="text1"/>
      <w:sz w:val="20"/>
    </w:rPr>
  </w:style>
  <w:style w:type="character" w:customStyle="1" w:styleId="ContentBodyBoldChar">
    <w:name w:val="Content Body Bold Char"/>
    <w:basedOn w:val="DefaultParagraphFont"/>
    <w:link w:val="ContentBodyBold"/>
    <w:rsid w:val="00910CBB"/>
    <w:rPr>
      <w:b/>
      <w:color w:val="000000" w:themeColor="text1"/>
      <w:sz w:val="20"/>
    </w:rPr>
  </w:style>
  <w:style w:type="paragraph" w:customStyle="1" w:styleId="PersonalInfoRight">
    <w:name w:val="Personal Info_Right"/>
    <w:basedOn w:val="Normal"/>
    <w:link w:val="PersonalInfoRightChar"/>
    <w:qFormat/>
    <w:rsid w:val="00910CBB"/>
    <w:pPr>
      <w:jc w:val="right"/>
    </w:pPr>
    <w:rPr>
      <w:b/>
      <w:sz w:val="20"/>
    </w:rPr>
  </w:style>
  <w:style w:type="character" w:customStyle="1" w:styleId="PersonalInfoRightChar">
    <w:name w:val="Personal Info_Right Char"/>
    <w:basedOn w:val="DefaultParagraphFont"/>
    <w:link w:val="PersonalInfoRight"/>
    <w:rsid w:val="00910CBB"/>
    <w:rPr>
      <w:b/>
      <w:sz w:val="20"/>
    </w:rPr>
  </w:style>
  <w:style w:type="paragraph" w:customStyle="1" w:styleId="BulletedList">
    <w:name w:val="Bulleted List"/>
    <w:basedOn w:val="Normal"/>
    <w:rsid w:val="00024E30"/>
    <w:pPr>
      <w:numPr>
        <w:numId w:val="1"/>
      </w:numPr>
      <w:spacing w:after="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E61DD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rsid w:val="00181E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man\AppData\Roaming\Microsoft\Templates\Functional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8473B544A6E40BCB486D264216784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7EEAE-34DA-47BB-AEC8-A6172AAA1793}"/>
      </w:docPartPr>
      <w:docPartBody>
        <w:p w:rsidR="0095661A" w:rsidRDefault="007608F3">
          <w:pPr>
            <w:pStyle w:val="B8473B544A6E40BCB486D264216784CD"/>
          </w:pPr>
          <w:r>
            <w:t>[Your Name]</w:t>
          </w:r>
        </w:p>
      </w:docPartBody>
    </w:docPart>
    <w:docPart>
      <w:docPartPr>
        <w:name w:val="E3768ACB06304FA6B5E1B3A3C8FD5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4EE637-9D0B-4017-A23B-5702E231F327}"/>
      </w:docPartPr>
      <w:docPartBody>
        <w:p w:rsidR="0095661A" w:rsidRDefault="007608F3">
          <w:pPr>
            <w:pStyle w:val="E3768ACB06304FA6B5E1B3A3C8FD5154"/>
          </w:pPr>
          <w:r>
            <w:rPr>
              <w:color w:val="262626" w:themeColor="text1" w:themeTint="D9"/>
              <w:sz w:val="18"/>
            </w:rPr>
            <w:t>[</w:t>
          </w:r>
          <w:r>
            <w:rPr>
              <w:rStyle w:val="PersonalInfoChar"/>
            </w:rPr>
            <w:t>Phone</w:t>
          </w:r>
          <w:r>
            <w:rPr>
              <w:color w:val="262626" w:themeColor="text1" w:themeTint="D9"/>
              <w:sz w:val="18"/>
            </w:rPr>
            <w:t>]</w:t>
          </w:r>
        </w:p>
      </w:docPartBody>
    </w:docPart>
    <w:docPart>
      <w:docPartPr>
        <w:name w:val="5E144140B123474497C73AF198A8D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045C18-749C-4EC7-A76F-A41AB95B84F7}"/>
      </w:docPartPr>
      <w:docPartBody>
        <w:p w:rsidR="0095661A" w:rsidRDefault="007608F3">
          <w:pPr>
            <w:pStyle w:val="5E144140B123474497C73AF198A8DD3A"/>
          </w:pPr>
          <w:r>
            <w:rPr>
              <w:color w:val="262626" w:themeColor="text1" w:themeTint="D9"/>
              <w:sz w:val="18"/>
            </w:rPr>
            <w:t>[Street Address], [City, ST  Zip Code]</w:t>
          </w:r>
        </w:p>
      </w:docPartBody>
    </w:docPart>
    <w:docPart>
      <w:docPartPr>
        <w:name w:val="389312101FBB4228A6084E840F2337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F8B8A-4705-4F3D-A12D-0C3DCFD2BB85}"/>
      </w:docPartPr>
      <w:docPartBody>
        <w:p w:rsidR="0095661A" w:rsidRDefault="007608F3">
          <w:pPr>
            <w:pStyle w:val="389312101FBB4228A6084E840F233733"/>
          </w:pPr>
          <w:r>
            <w:t>Professional Profile</w:t>
          </w:r>
        </w:p>
      </w:docPartBody>
    </w:docPart>
    <w:docPart>
      <w:docPartPr>
        <w:name w:val="0505A3283CB5495FA2ABB4BD974901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0833F2-DE67-4A31-B1B6-36431D62870C}"/>
      </w:docPartPr>
      <w:docPartBody>
        <w:p w:rsidR="0095661A" w:rsidRDefault="007608F3">
          <w:pPr>
            <w:pStyle w:val="0505A3283CB5495FA2ABB4BD97490182"/>
          </w:pPr>
          <w:r>
            <w:rPr>
              <w:color w:val="404040" w:themeColor="text1" w:themeTint="BF"/>
              <w:sz w:val="20"/>
            </w:rPr>
            <w:t>[Briefly describe your professional background and education relevant to this position.]</w:t>
          </w:r>
        </w:p>
      </w:docPartBody>
    </w:docPart>
    <w:docPart>
      <w:docPartPr>
        <w:name w:val="8D130BF013924ADBABA212988EF1F0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A8E11-9DB6-47CC-BC78-372AB6D55ED7}"/>
      </w:docPartPr>
      <w:docPartBody>
        <w:p w:rsidR="0095661A" w:rsidRDefault="007608F3">
          <w:pPr>
            <w:pStyle w:val="8D130BF013924ADBABA212988EF1F028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4569A1840ABF4E1DAE0720785CF35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CEB0EC-18BC-4D3E-ADE4-10B2F7241B86}"/>
      </w:docPartPr>
      <w:docPartBody>
        <w:p w:rsidR="0095661A" w:rsidRDefault="007608F3">
          <w:pPr>
            <w:pStyle w:val="4569A1840ABF4E1DAE0720785CF35C4A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D597690944DD4621B17FC41D314138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92F223-547A-4292-8FDB-88DBF35473B6}"/>
      </w:docPartPr>
      <w:docPartBody>
        <w:p w:rsidR="0095661A" w:rsidRDefault="007608F3">
          <w:pPr>
            <w:pStyle w:val="D597690944DD4621B17FC41D314138FA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C6443C81804947748EDFE1870BD829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A6ABF-391D-41C3-B1E3-7181A0877647}"/>
      </w:docPartPr>
      <w:docPartBody>
        <w:p w:rsidR="0095661A" w:rsidRDefault="007608F3">
          <w:pPr>
            <w:pStyle w:val="C6443C81804947748EDFE1870BD82927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0C1F91F5054145219B35B9A0CDDB1A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7D3DE5-275D-4681-96F4-B1527A42CF60}"/>
      </w:docPartPr>
      <w:docPartBody>
        <w:p w:rsidR="0095661A" w:rsidRDefault="007608F3">
          <w:pPr>
            <w:pStyle w:val="0C1F91F5054145219B35B9A0CDDB1AEC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244E560C863D4C4C85C62697BCAE19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F1BE1-E0B4-4A8A-8FD9-725201C7F945}"/>
      </w:docPartPr>
      <w:docPartBody>
        <w:p w:rsidR="0095661A" w:rsidRDefault="007608F3">
          <w:pPr>
            <w:pStyle w:val="244E560C863D4C4C85C62697BCAE1963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4066FB6EA9144C4C8D85017F6C561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E8EB2F-697C-484D-91BB-BD5C3E53D1E4}"/>
      </w:docPartPr>
      <w:docPartBody>
        <w:p w:rsidR="0095661A" w:rsidRDefault="007608F3">
          <w:pPr>
            <w:pStyle w:val="4066FB6EA9144C4C8D85017F6C5610B3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B09111DD4B3A4FFA81F81268C034E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0F96F8-BB98-4468-9C23-D22643D911D6}"/>
      </w:docPartPr>
      <w:docPartBody>
        <w:p w:rsidR="0095661A" w:rsidRDefault="007608F3">
          <w:pPr>
            <w:pStyle w:val="B09111DD4B3A4FFA81F81268C034E674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22F81533156344688458051F0E2FAE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863A87-5262-4728-BD97-B0F4EEEC48E4}"/>
      </w:docPartPr>
      <w:docPartBody>
        <w:p w:rsidR="0095661A" w:rsidRDefault="007608F3">
          <w:pPr>
            <w:pStyle w:val="22F81533156344688458051F0E2FAE3C"/>
          </w:pPr>
          <w:r>
            <w:t>Professional Accomplishments</w:t>
          </w:r>
        </w:p>
      </w:docPartBody>
    </w:docPart>
    <w:docPart>
      <w:docPartPr>
        <w:name w:val="5BEE7CDE345A425A8543C25FE6978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1CB1B-D359-4F26-A2AB-785F1C1BF265}"/>
      </w:docPartPr>
      <w:docPartBody>
        <w:p w:rsidR="0095661A" w:rsidRDefault="007608F3">
          <w:pPr>
            <w:pStyle w:val="5BEE7CDE345A425A8543C25FE6978CEA"/>
          </w:pPr>
          <w:r>
            <w:rPr>
              <w:color w:val="404040" w:themeColor="text1" w:themeTint="BF"/>
              <w:sz w:val="20"/>
            </w:rPr>
            <w:t>[Field or Area of Accomplishment]</w:t>
          </w:r>
        </w:p>
      </w:docPartBody>
    </w:docPart>
    <w:docPart>
      <w:docPartPr>
        <w:name w:val="7DAD38C6D2FE4444B9104F4FBE0FC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BF8C92-4CAC-4F66-BF02-429B22D97805}"/>
      </w:docPartPr>
      <w:docPartBody>
        <w:p w:rsidR="0095661A" w:rsidRDefault="007608F3">
          <w:pPr>
            <w:pStyle w:val="7DAD38C6D2FE4444B9104F4FBE0FC180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5E2B1505CAC54520880BA64D68DF8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B5673-A5FE-4309-90CE-6CDB567FD87E}"/>
      </w:docPartPr>
      <w:docPartBody>
        <w:p w:rsidR="0095661A" w:rsidRDefault="007608F3">
          <w:pPr>
            <w:pStyle w:val="5E2B1505CAC54520880BA64D68DF8DAE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2BEF2CD746F34C879162E1B80E55ED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652589-E182-43B8-BB08-9CBAF15529B8}"/>
      </w:docPartPr>
      <w:docPartBody>
        <w:p w:rsidR="0095661A" w:rsidRDefault="007608F3">
          <w:pPr>
            <w:pStyle w:val="2BEF2CD746F34C879162E1B80E55ED1D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CB55C01C33DC49928F2B48FBFA0AA9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295958-FEEC-4E0E-9C93-E3BC32B0A7B6}"/>
      </w:docPartPr>
      <w:docPartBody>
        <w:p w:rsidR="0095661A" w:rsidRDefault="007608F3">
          <w:pPr>
            <w:pStyle w:val="CB55C01C33DC49928F2B48FBFA0AA911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20565846A37F478FA90B88984AD54D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0548AE-1D05-4C79-9A9B-0F5A62EDB00F}"/>
      </w:docPartPr>
      <w:docPartBody>
        <w:p w:rsidR="0095661A" w:rsidRDefault="007608F3">
          <w:pPr>
            <w:pStyle w:val="20565846A37F478FA90B88984AD54DED"/>
          </w:pPr>
          <w:r>
            <w:rPr>
              <w:color w:val="404040" w:themeColor="text1" w:themeTint="BF"/>
              <w:sz w:val="20"/>
            </w:rPr>
            <w:t>[Field or Area of Accomplishment]</w:t>
          </w:r>
        </w:p>
      </w:docPartBody>
    </w:docPart>
    <w:docPart>
      <w:docPartPr>
        <w:name w:val="4AF69EF9ED9943C884146F7AB244F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7E42E-5A55-491E-8FE6-084FDCD7335F}"/>
      </w:docPartPr>
      <w:docPartBody>
        <w:p w:rsidR="0095661A" w:rsidRDefault="007608F3">
          <w:pPr>
            <w:pStyle w:val="4AF69EF9ED9943C884146F7AB244F3AB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773FB5A1FC07481491FCEEFD66282D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54F2FF-8D94-4BD1-9BD7-5BF39A014CDF}"/>
      </w:docPartPr>
      <w:docPartBody>
        <w:p w:rsidR="0095661A" w:rsidRDefault="007608F3">
          <w:pPr>
            <w:pStyle w:val="773FB5A1FC07481491FCEEFD66282DC2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A4A93A8451FA4EBBAAF3BCAEBEC05C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54545-5B47-43D2-8FB3-819B070C51E6}"/>
      </w:docPartPr>
      <w:docPartBody>
        <w:p w:rsidR="0095661A" w:rsidRDefault="007608F3">
          <w:pPr>
            <w:pStyle w:val="A4A93A8451FA4EBBAAF3BCAEBEC05C9A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35040A05D9DC41CBB6C03E64A0237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15797-6F1F-41F2-966D-0F6304355551}"/>
      </w:docPartPr>
      <w:docPartBody>
        <w:p w:rsidR="0095661A" w:rsidRDefault="007608F3">
          <w:pPr>
            <w:pStyle w:val="35040A05D9DC41CBB6C03E64A0237D4B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9D928CADD9384BCA91925EDD3CEFC8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A89A02-8760-46F1-8BBF-9198E663891B}"/>
      </w:docPartPr>
      <w:docPartBody>
        <w:p w:rsidR="0095661A" w:rsidRDefault="007608F3">
          <w:pPr>
            <w:pStyle w:val="9D928CADD9384BCA91925EDD3CEFC89E"/>
          </w:pPr>
          <w:r>
            <w:rPr>
              <w:color w:val="404040" w:themeColor="text1" w:themeTint="BF"/>
              <w:sz w:val="20"/>
            </w:rPr>
            <w:t>[Field or Area of Accomplishment]</w:t>
          </w:r>
        </w:p>
      </w:docPartBody>
    </w:docPart>
    <w:docPart>
      <w:docPartPr>
        <w:name w:val="F41A4BD211984E9981D97DF6B1AC3B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0D1A04-1191-4857-9153-639444D84382}"/>
      </w:docPartPr>
      <w:docPartBody>
        <w:p w:rsidR="0095661A" w:rsidRDefault="007608F3">
          <w:pPr>
            <w:pStyle w:val="F41A4BD211984E9981D97DF6B1AC3B56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7C253D7FCFE94BFA8B13FA7A384F0C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E202D9-5C27-494D-83DB-1D6AC14F044F}"/>
      </w:docPartPr>
      <w:docPartBody>
        <w:p w:rsidR="0095661A" w:rsidRDefault="007608F3">
          <w:pPr>
            <w:pStyle w:val="7C253D7FCFE94BFA8B13FA7A384F0C3E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F3AA8E011F9244A2A749F1FE1C8622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9440E6-D16E-4247-9E57-F9C512684557}"/>
      </w:docPartPr>
      <w:docPartBody>
        <w:p w:rsidR="0095661A" w:rsidRDefault="007608F3">
          <w:pPr>
            <w:pStyle w:val="F3AA8E011F9244A2A749F1FE1C8622B6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3F04B2F302A9469CAB74264C54657E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DBEF9-863A-4DFB-AF2A-78E9B1CCF3C8}"/>
      </w:docPartPr>
      <w:docPartBody>
        <w:p w:rsidR="0095661A" w:rsidRDefault="007608F3">
          <w:pPr>
            <w:pStyle w:val="3F04B2F302A9469CAB74264C54657E50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BF8B15D552E14087B7A9217746D17D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2BA8F-A610-42FB-911F-42803159267F}"/>
      </w:docPartPr>
      <w:docPartBody>
        <w:p w:rsidR="0095661A" w:rsidRDefault="007608F3">
          <w:pPr>
            <w:pStyle w:val="BF8B15D552E14087B7A9217746D17D5C"/>
          </w:pPr>
          <w:r>
            <w:t>Work History</w:t>
          </w:r>
        </w:p>
      </w:docPartBody>
    </w:docPart>
    <w:docPart>
      <w:docPartPr>
        <w:name w:val="DC26806FDEE94B6185677A4903EF7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173AD-660A-490D-8F29-1D757CB7FE24}"/>
      </w:docPartPr>
      <w:docPartBody>
        <w:p w:rsidR="0095661A" w:rsidRDefault="007608F3">
          <w:pPr>
            <w:pStyle w:val="DC26806FDEE94B6185677A4903EF7DB1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CF8563E4D6F9471D938B2934A9F07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07E87F-2A3C-43E5-A68A-CC72E9C392D4}"/>
      </w:docPartPr>
      <w:docPartBody>
        <w:p w:rsidR="008F0EF7" w:rsidRDefault="008F0EF7" w:rsidP="008F0EF7">
          <w:pPr>
            <w:pStyle w:val="CF8563E4D6F9471D938B2934A9F07B02"/>
          </w:pPr>
          <w:r>
            <w:rPr>
              <w:color w:val="404040" w:themeColor="text1" w:themeTint="BF"/>
              <w:sz w:val="20"/>
            </w:rPr>
            <w:t>[Field or Area of Accomplishment]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8F3"/>
    <w:rsid w:val="0023651C"/>
    <w:rsid w:val="003143F4"/>
    <w:rsid w:val="00316B9A"/>
    <w:rsid w:val="00392C40"/>
    <w:rsid w:val="005827C6"/>
    <w:rsid w:val="007608F3"/>
    <w:rsid w:val="008F0EF7"/>
    <w:rsid w:val="0095661A"/>
    <w:rsid w:val="00B357C5"/>
    <w:rsid w:val="00BD1C63"/>
    <w:rsid w:val="00CD0984"/>
    <w:rsid w:val="00E941FA"/>
    <w:rsid w:val="00F66593"/>
    <w:rsid w:val="00F7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473B544A6E40BCB486D264216784CD">
    <w:name w:val="B8473B544A6E40BCB486D264216784CD"/>
  </w:style>
  <w:style w:type="paragraph" w:customStyle="1" w:styleId="PersonalInfo">
    <w:name w:val="Personal Info"/>
    <w:basedOn w:val="Normal"/>
    <w:link w:val="PersonalInfoChar"/>
    <w:qFormat/>
    <w:pPr>
      <w:spacing w:after="0" w:line="240" w:lineRule="auto"/>
    </w:pPr>
    <w:rPr>
      <w:rFonts w:eastAsiaTheme="minorHAnsi"/>
      <w:color w:val="262626" w:themeColor="text1" w:themeTint="D9"/>
      <w:sz w:val="18"/>
    </w:rPr>
  </w:style>
  <w:style w:type="character" w:customStyle="1" w:styleId="PersonalInfoChar">
    <w:name w:val="Personal Info Char"/>
    <w:basedOn w:val="DefaultParagraphFont"/>
    <w:link w:val="PersonalInfo"/>
    <w:rPr>
      <w:rFonts w:eastAsiaTheme="minorHAnsi"/>
      <w:color w:val="262626" w:themeColor="text1" w:themeTint="D9"/>
      <w:sz w:val="18"/>
    </w:rPr>
  </w:style>
  <w:style w:type="paragraph" w:customStyle="1" w:styleId="E3768ACB06304FA6B5E1B3A3C8FD5154">
    <w:name w:val="E3768ACB06304FA6B5E1B3A3C8FD5154"/>
  </w:style>
  <w:style w:type="paragraph" w:customStyle="1" w:styleId="5E144140B123474497C73AF198A8DD3A">
    <w:name w:val="5E144140B123474497C73AF198A8DD3A"/>
  </w:style>
  <w:style w:type="paragraph" w:customStyle="1" w:styleId="AA15C94D2D334FCDAA1576FB36B0B493">
    <w:name w:val="AA15C94D2D334FCDAA1576FB36B0B493"/>
  </w:style>
  <w:style w:type="paragraph" w:customStyle="1" w:styleId="AFB809C4EC194518A4DD1B6CC793C083">
    <w:name w:val="AFB809C4EC194518A4DD1B6CC793C083"/>
  </w:style>
  <w:style w:type="paragraph" w:customStyle="1" w:styleId="389312101FBB4228A6084E840F233733">
    <w:name w:val="389312101FBB4228A6084E840F233733"/>
  </w:style>
  <w:style w:type="paragraph" w:customStyle="1" w:styleId="0505A3283CB5495FA2ABB4BD97490182">
    <w:name w:val="0505A3283CB5495FA2ABB4BD97490182"/>
  </w:style>
  <w:style w:type="paragraph" w:customStyle="1" w:styleId="8D130BF013924ADBABA212988EF1F028">
    <w:name w:val="8D130BF013924ADBABA212988EF1F028"/>
  </w:style>
  <w:style w:type="paragraph" w:customStyle="1" w:styleId="4569A1840ABF4E1DAE0720785CF35C4A">
    <w:name w:val="4569A1840ABF4E1DAE0720785CF35C4A"/>
  </w:style>
  <w:style w:type="paragraph" w:customStyle="1" w:styleId="D597690944DD4621B17FC41D314138FA">
    <w:name w:val="D597690944DD4621B17FC41D314138FA"/>
  </w:style>
  <w:style w:type="paragraph" w:customStyle="1" w:styleId="C6443C81804947748EDFE1870BD82927">
    <w:name w:val="C6443C81804947748EDFE1870BD82927"/>
  </w:style>
  <w:style w:type="paragraph" w:customStyle="1" w:styleId="0C1F91F5054145219B35B9A0CDDB1AEC">
    <w:name w:val="0C1F91F5054145219B35B9A0CDDB1AEC"/>
  </w:style>
  <w:style w:type="paragraph" w:customStyle="1" w:styleId="244E560C863D4C4C85C62697BCAE1963">
    <w:name w:val="244E560C863D4C4C85C62697BCAE1963"/>
  </w:style>
  <w:style w:type="paragraph" w:customStyle="1" w:styleId="4066FB6EA9144C4C8D85017F6C5610B3">
    <w:name w:val="4066FB6EA9144C4C8D85017F6C5610B3"/>
  </w:style>
  <w:style w:type="paragraph" w:customStyle="1" w:styleId="B09111DD4B3A4FFA81F81268C034E674">
    <w:name w:val="B09111DD4B3A4FFA81F81268C034E674"/>
  </w:style>
  <w:style w:type="paragraph" w:customStyle="1" w:styleId="22F81533156344688458051F0E2FAE3C">
    <w:name w:val="22F81533156344688458051F0E2FAE3C"/>
  </w:style>
  <w:style w:type="paragraph" w:customStyle="1" w:styleId="5BEE7CDE345A425A8543C25FE6978CEA">
    <w:name w:val="5BEE7CDE345A425A8543C25FE6978CEA"/>
  </w:style>
  <w:style w:type="paragraph" w:customStyle="1" w:styleId="7DAD38C6D2FE4444B9104F4FBE0FC180">
    <w:name w:val="7DAD38C6D2FE4444B9104F4FBE0FC180"/>
  </w:style>
  <w:style w:type="paragraph" w:customStyle="1" w:styleId="5E2B1505CAC54520880BA64D68DF8DAE">
    <w:name w:val="5E2B1505CAC54520880BA64D68DF8DAE"/>
  </w:style>
  <w:style w:type="paragraph" w:customStyle="1" w:styleId="2BEF2CD746F34C879162E1B80E55ED1D">
    <w:name w:val="2BEF2CD746F34C879162E1B80E55ED1D"/>
  </w:style>
  <w:style w:type="paragraph" w:customStyle="1" w:styleId="CB55C01C33DC49928F2B48FBFA0AA911">
    <w:name w:val="CB55C01C33DC49928F2B48FBFA0AA911"/>
  </w:style>
  <w:style w:type="paragraph" w:customStyle="1" w:styleId="20565846A37F478FA90B88984AD54DED">
    <w:name w:val="20565846A37F478FA90B88984AD54DED"/>
  </w:style>
  <w:style w:type="paragraph" w:customStyle="1" w:styleId="4AF69EF9ED9943C884146F7AB244F3AB">
    <w:name w:val="4AF69EF9ED9943C884146F7AB244F3AB"/>
  </w:style>
  <w:style w:type="paragraph" w:customStyle="1" w:styleId="773FB5A1FC07481491FCEEFD66282DC2">
    <w:name w:val="773FB5A1FC07481491FCEEFD66282DC2"/>
  </w:style>
  <w:style w:type="paragraph" w:customStyle="1" w:styleId="A4A93A8451FA4EBBAAF3BCAEBEC05C9A">
    <w:name w:val="A4A93A8451FA4EBBAAF3BCAEBEC05C9A"/>
  </w:style>
  <w:style w:type="paragraph" w:customStyle="1" w:styleId="35040A05D9DC41CBB6C03E64A0237D4B">
    <w:name w:val="35040A05D9DC41CBB6C03E64A0237D4B"/>
  </w:style>
  <w:style w:type="paragraph" w:customStyle="1" w:styleId="9D928CADD9384BCA91925EDD3CEFC89E">
    <w:name w:val="9D928CADD9384BCA91925EDD3CEFC89E"/>
  </w:style>
  <w:style w:type="paragraph" w:customStyle="1" w:styleId="F41A4BD211984E9981D97DF6B1AC3B56">
    <w:name w:val="F41A4BD211984E9981D97DF6B1AC3B56"/>
  </w:style>
  <w:style w:type="paragraph" w:customStyle="1" w:styleId="7C253D7FCFE94BFA8B13FA7A384F0C3E">
    <w:name w:val="7C253D7FCFE94BFA8B13FA7A384F0C3E"/>
  </w:style>
  <w:style w:type="paragraph" w:customStyle="1" w:styleId="F3AA8E011F9244A2A749F1FE1C8622B6">
    <w:name w:val="F3AA8E011F9244A2A749F1FE1C8622B6"/>
  </w:style>
  <w:style w:type="paragraph" w:customStyle="1" w:styleId="3F04B2F302A9469CAB74264C54657E50">
    <w:name w:val="3F04B2F302A9469CAB74264C54657E50"/>
  </w:style>
  <w:style w:type="paragraph" w:customStyle="1" w:styleId="BF8B15D552E14087B7A9217746D17D5C">
    <w:name w:val="BF8B15D552E14087B7A9217746D17D5C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C26806FDEE94B6185677A4903EF7DB1">
    <w:name w:val="DC26806FDEE94B6185677A4903EF7DB1"/>
  </w:style>
  <w:style w:type="paragraph" w:customStyle="1" w:styleId="ContentBody">
    <w:name w:val="Content Body"/>
    <w:basedOn w:val="Normal"/>
    <w:link w:val="ContentBodyChar"/>
    <w:qFormat/>
    <w:pPr>
      <w:spacing w:after="0" w:line="240" w:lineRule="auto"/>
    </w:pPr>
    <w:rPr>
      <w:rFonts w:eastAsiaTheme="minorHAnsi"/>
      <w:color w:val="404040" w:themeColor="text1" w:themeTint="BF"/>
      <w:sz w:val="20"/>
    </w:rPr>
  </w:style>
  <w:style w:type="character" w:customStyle="1" w:styleId="ContentBodyChar">
    <w:name w:val="Content Body Char"/>
    <w:basedOn w:val="DefaultParagraphFont"/>
    <w:link w:val="ContentBody"/>
    <w:rPr>
      <w:rFonts w:eastAsiaTheme="minorHAnsi"/>
      <w:color w:val="404040" w:themeColor="text1" w:themeTint="BF"/>
      <w:sz w:val="20"/>
    </w:rPr>
  </w:style>
  <w:style w:type="paragraph" w:customStyle="1" w:styleId="83A0F6B1D58847F3A475AAEFC9A982CB">
    <w:name w:val="83A0F6B1D58847F3A475AAEFC9A982CB"/>
  </w:style>
  <w:style w:type="paragraph" w:customStyle="1" w:styleId="CE1C5F5FEFC5405B9A6F60BCE1BF3DDB">
    <w:name w:val="CE1C5F5FEFC5405B9A6F60BCE1BF3DDB"/>
  </w:style>
  <w:style w:type="paragraph" w:customStyle="1" w:styleId="7E3AA7B8DE174E29BEF8E862D79EC7D4">
    <w:name w:val="7E3AA7B8DE174E29BEF8E862D79EC7D4"/>
  </w:style>
  <w:style w:type="paragraph" w:customStyle="1" w:styleId="70F73C4E74714CBAABB6D0C438186D2D">
    <w:name w:val="70F73C4E74714CBAABB6D0C438186D2D"/>
  </w:style>
  <w:style w:type="paragraph" w:customStyle="1" w:styleId="1ACCA583314D4D5EA2F50F6B016D6D73">
    <w:name w:val="1ACCA583314D4D5EA2F50F6B016D6D73"/>
  </w:style>
  <w:style w:type="paragraph" w:customStyle="1" w:styleId="C16B792D3E034B31B979D61BFF430087">
    <w:name w:val="C16B792D3E034B31B979D61BFF430087"/>
  </w:style>
  <w:style w:type="paragraph" w:customStyle="1" w:styleId="8735E96914084361804BC4D9F363759C">
    <w:name w:val="8735E96914084361804BC4D9F363759C"/>
  </w:style>
  <w:style w:type="paragraph" w:customStyle="1" w:styleId="670531023DCF4F7AA7034E5E7D8DE766">
    <w:name w:val="670531023DCF4F7AA7034E5E7D8DE766"/>
  </w:style>
  <w:style w:type="paragraph" w:customStyle="1" w:styleId="7746F3D46D03404A89E4E0BA5E87704D">
    <w:name w:val="7746F3D46D03404A89E4E0BA5E87704D"/>
  </w:style>
  <w:style w:type="paragraph" w:customStyle="1" w:styleId="C895CB92CA0944DCBB18D5E1C2CBFCB5">
    <w:name w:val="C895CB92CA0944DCBB18D5E1C2CBFCB5"/>
  </w:style>
  <w:style w:type="paragraph" w:customStyle="1" w:styleId="E81686ACC3FD4415894849A1245C6C66">
    <w:name w:val="E81686ACC3FD4415894849A1245C6C66"/>
  </w:style>
  <w:style w:type="paragraph" w:customStyle="1" w:styleId="9AB7DE42871748768780E47E37A76746">
    <w:name w:val="9AB7DE42871748768780E47E37A76746"/>
  </w:style>
  <w:style w:type="paragraph" w:customStyle="1" w:styleId="C11EB3FBA2A84F3F90E694152091E9A1">
    <w:name w:val="C11EB3FBA2A84F3F90E694152091E9A1"/>
  </w:style>
  <w:style w:type="paragraph" w:customStyle="1" w:styleId="3EB66B974E9946499A98C5890BC4A1C7">
    <w:name w:val="3EB66B974E9946499A98C5890BC4A1C7"/>
  </w:style>
  <w:style w:type="paragraph" w:customStyle="1" w:styleId="29F4D0239B1B461C9A79D7DA9DD76DD1">
    <w:name w:val="29F4D0239B1B461C9A79D7DA9DD76DD1"/>
  </w:style>
  <w:style w:type="paragraph" w:customStyle="1" w:styleId="A9B1C91ED4E848EDB7ADB269FBFBA6A6">
    <w:name w:val="A9B1C91ED4E848EDB7ADB269FBFBA6A6"/>
  </w:style>
  <w:style w:type="paragraph" w:customStyle="1" w:styleId="18888E331FF04455A81BE66BD7718F9A">
    <w:name w:val="18888E331FF04455A81BE66BD7718F9A"/>
  </w:style>
  <w:style w:type="paragraph" w:customStyle="1" w:styleId="08457A3C07C1441AAAF185B513577CB5">
    <w:name w:val="08457A3C07C1441AAAF185B513577CB5"/>
  </w:style>
  <w:style w:type="paragraph" w:customStyle="1" w:styleId="A9A4CFCE09F946A7B28C178AD4C5DFA8">
    <w:name w:val="A9A4CFCE09F946A7B28C178AD4C5DFA8"/>
  </w:style>
  <w:style w:type="paragraph" w:customStyle="1" w:styleId="E3396F722D7749D3AA7E2BEEF801E3E7">
    <w:name w:val="E3396F722D7749D3AA7E2BEEF801E3E7"/>
  </w:style>
  <w:style w:type="paragraph" w:customStyle="1" w:styleId="8E6E667EAC1C4F44A63A9E7D5FE6E4FB">
    <w:name w:val="8E6E667EAC1C4F44A63A9E7D5FE6E4FB"/>
  </w:style>
  <w:style w:type="paragraph" w:customStyle="1" w:styleId="280D1383624247618494B665C0E9BA33">
    <w:name w:val="280D1383624247618494B665C0E9BA33"/>
  </w:style>
  <w:style w:type="paragraph" w:customStyle="1" w:styleId="65ABC327AF504B669CE46CB0ABD195D0">
    <w:name w:val="65ABC327AF504B669CE46CB0ABD195D0"/>
    <w:rsid w:val="008F0EF7"/>
  </w:style>
  <w:style w:type="paragraph" w:customStyle="1" w:styleId="D14BD8C4C0B64574A62071D892E61B78">
    <w:name w:val="D14BD8C4C0B64574A62071D892E61B78"/>
    <w:rsid w:val="008F0EF7"/>
  </w:style>
  <w:style w:type="paragraph" w:customStyle="1" w:styleId="CF8563E4D6F9471D938B2934A9F07B02">
    <w:name w:val="CF8563E4D6F9471D938B2934A9F07B02"/>
    <w:rsid w:val="008F0EF7"/>
  </w:style>
  <w:style w:type="paragraph" w:customStyle="1" w:styleId="54BF19BAD42D49248A032E79D0427FFC">
    <w:name w:val="54BF19BAD42D49248A032E79D0427FFC"/>
    <w:rsid w:val="008F0EF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473B544A6E40BCB486D264216784CD">
    <w:name w:val="B8473B544A6E40BCB486D264216784CD"/>
  </w:style>
  <w:style w:type="paragraph" w:customStyle="1" w:styleId="PersonalInfo">
    <w:name w:val="Personal Info"/>
    <w:basedOn w:val="Normal"/>
    <w:link w:val="PersonalInfoChar"/>
    <w:qFormat/>
    <w:pPr>
      <w:spacing w:after="0" w:line="240" w:lineRule="auto"/>
    </w:pPr>
    <w:rPr>
      <w:rFonts w:eastAsiaTheme="minorHAnsi"/>
      <w:color w:val="262626" w:themeColor="text1" w:themeTint="D9"/>
      <w:sz w:val="18"/>
    </w:rPr>
  </w:style>
  <w:style w:type="character" w:customStyle="1" w:styleId="PersonalInfoChar">
    <w:name w:val="Personal Info Char"/>
    <w:basedOn w:val="DefaultParagraphFont"/>
    <w:link w:val="PersonalInfo"/>
    <w:rPr>
      <w:rFonts w:eastAsiaTheme="minorHAnsi"/>
      <w:color w:val="262626" w:themeColor="text1" w:themeTint="D9"/>
      <w:sz w:val="18"/>
    </w:rPr>
  </w:style>
  <w:style w:type="paragraph" w:customStyle="1" w:styleId="E3768ACB06304FA6B5E1B3A3C8FD5154">
    <w:name w:val="E3768ACB06304FA6B5E1B3A3C8FD5154"/>
  </w:style>
  <w:style w:type="paragraph" w:customStyle="1" w:styleId="5E144140B123474497C73AF198A8DD3A">
    <w:name w:val="5E144140B123474497C73AF198A8DD3A"/>
  </w:style>
  <w:style w:type="paragraph" w:customStyle="1" w:styleId="AA15C94D2D334FCDAA1576FB36B0B493">
    <w:name w:val="AA15C94D2D334FCDAA1576FB36B0B493"/>
  </w:style>
  <w:style w:type="paragraph" w:customStyle="1" w:styleId="AFB809C4EC194518A4DD1B6CC793C083">
    <w:name w:val="AFB809C4EC194518A4DD1B6CC793C083"/>
  </w:style>
  <w:style w:type="paragraph" w:customStyle="1" w:styleId="389312101FBB4228A6084E840F233733">
    <w:name w:val="389312101FBB4228A6084E840F233733"/>
  </w:style>
  <w:style w:type="paragraph" w:customStyle="1" w:styleId="0505A3283CB5495FA2ABB4BD97490182">
    <w:name w:val="0505A3283CB5495FA2ABB4BD97490182"/>
  </w:style>
  <w:style w:type="paragraph" w:customStyle="1" w:styleId="8D130BF013924ADBABA212988EF1F028">
    <w:name w:val="8D130BF013924ADBABA212988EF1F028"/>
  </w:style>
  <w:style w:type="paragraph" w:customStyle="1" w:styleId="4569A1840ABF4E1DAE0720785CF35C4A">
    <w:name w:val="4569A1840ABF4E1DAE0720785CF35C4A"/>
  </w:style>
  <w:style w:type="paragraph" w:customStyle="1" w:styleId="D597690944DD4621B17FC41D314138FA">
    <w:name w:val="D597690944DD4621B17FC41D314138FA"/>
  </w:style>
  <w:style w:type="paragraph" w:customStyle="1" w:styleId="C6443C81804947748EDFE1870BD82927">
    <w:name w:val="C6443C81804947748EDFE1870BD82927"/>
  </w:style>
  <w:style w:type="paragraph" w:customStyle="1" w:styleId="0C1F91F5054145219B35B9A0CDDB1AEC">
    <w:name w:val="0C1F91F5054145219B35B9A0CDDB1AEC"/>
  </w:style>
  <w:style w:type="paragraph" w:customStyle="1" w:styleId="244E560C863D4C4C85C62697BCAE1963">
    <w:name w:val="244E560C863D4C4C85C62697BCAE1963"/>
  </w:style>
  <w:style w:type="paragraph" w:customStyle="1" w:styleId="4066FB6EA9144C4C8D85017F6C5610B3">
    <w:name w:val="4066FB6EA9144C4C8D85017F6C5610B3"/>
  </w:style>
  <w:style w:type="paragraph" w:customStyle="1" w:styleId="B09111DD4B3A4FFA81F81268C034E674">
    <w:name w:val="B09111DD4B3A4FFA81F81268C034E674"/>
  </w:style>
  <w:style w:type="paragraph" w:customStyle="1" w:styleId="22F81533156344688458051F0E2FAE3C">
    <w:name w:val="22F81533156344688458051F0E2FAE3C"/>
  </w:style>
  <w:style w:type="paragraph" w:customStyle="1" w:styleId="5BEE7CDE345A425A8543C25FE6978CEA">
    <w:name w:val="5BEE7CDE345A425A8543C25FE6978CEA"/>
  </w:style>
  <w:style w:type="paragraph" w:customStyle="1" w:styleId="7DAD38C6D2FE4444B9104F4FBE0FC180">
    <w:name w:val="7DAD38C6D2FE4444B9104F4FBE0FC180"/>
  </w:style>
  <w:style w:type="paragraph" w:customStyle="1" w:styleId="5E2B1505CAC54520880BA64D68DF8DAE">
    <w:name w:val="5E2B1505CAC54520880BA64D68DF8DAE"/>
  </w:style>
  <w:style w:type="paragraph" w:customStyle="1" w:styleId="2BEF2CD746F34C879162E1B80E55ED1D">
    <w:name w:val="2BEF2CD746F34C879162E1B80E55ED1D"/>
  </w:style>
  <w:style w:type="paragraph" w:customStyle="1" w:styleId="CB55C01C33DC49928F2B48FBFA0AA911">
    <w:name w:val="CB55C01C33DC49928F2B48FBFA0AA911"/>
  </w:style>
  <w:style w:type="paragraph" w:customStyle="1" w:styleId="20565846A37F478FA90B88984AD54DED">
    <w:name w:val="20565846A37F478FA90B88984AD54DED"/>
  </w:style>
  <w:style w:type="paragraph" w:customStyle="1" w:styleId="4AF69EF9ED9943C884146F7AB244F3AB">
    <w:name w:val="4AF69EF9ED9943C884146F7AB244F3AB"/>
  </w:style>
  <w:style w:type="paragraph" w:customStyle="1" w:styleId="773FB5A1FC07481491FCEEFD66282DC2">
    <w:name w:val="773FB5A1FC07481491FCEEFD66282DC2"/>
  </w:style>
  <w:style w:type="paragraph" w:customStyle="1" w:styleId="A4A93A8451FA4EBBAAF3BCAEBEC05C9A">
    <w:name w:val="A4A93A8451FA4EBBAAF3BCAEBEC05C9A"/>
  </w:style>
  <w:style w:type="paragraph" w:customStyle="1" w:styleId="35040A05D9DC41CBB6C03E64A0237D4B">
    <w:name w:val="35040A05D9DC41CBB6C03E64A0237D4B"/>
  </w:style>
  <w:style w:type="paragraph" w:customStyle="1" w:styleId="9D928CADD9384BCA91925EDD3CEFC89E">
    <w:name w:val="9D928CADD9384BCA91925EDD3CEFC89E"/>
  </w:style>
  <w:style w:type="paragraph" w:customStyle="1" w:styleId="F41A4BD211984E9981D97DF6B1AC3B56">
    <w:name w:val="F41A4BD211984E9981D97DF6B1AC3B56"/>
  </w:style>
  <w:style w:type="paragraph" w:customStyle="1" w:styleId="7C253D7FCFE94BFA8B13FA7A384F0C3E">
    <w:name w:val="7C253D7FCFE94BFA8B13FA7A384F0C3E"/>
  </w:style>
  <w:style w:type="paragraph" w:customStyle="1" w:styleId="F3AA8E011F9244A2A749F1FE1C8622B6">
    <w:name w:val="F3AA8E011F9244A2A749F1FE1C8622B6"/>
  </w:style>
  <w:style w:type="paragraph" w:customStyle="1" w:styleId="3F04B2F302A9469CAB74264C54657E50">
    <w:name w:val="3F04B2F302A9469CAB74264C54657E50"/>
  </w:style>
  <w:style w:type="paragraph" w:customStyle="1" w:styleId="BF8B15D552E14087B7A9217746D17D5C">
    <w:name w:val="BF8B15D552E14087B7A9217746D17D5C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C26806FDEE94B6185677A4903EF7DB1">
    <w:name w:val="DC26806FDEE94B6185677A4903EF7DB1"/>
  </w:style>
  <w:style w:type="paragraph" w:customStyle="1" w:styleId="ContentBody">
    <w:name w:val="Content Body"/>
    <w:basedOn w:val="Normal"/>
    <w:link w:val="ContentBodyChar"/>
    <w:qFormat/>
    <w:pPr>
      <w:spacing w:after="0" w:line="240" w:lineRule="auto"/>
    </w:pPr>
    <w:rPr>
      <w:rFonts w:eastAsiaTheme="minorHAnsi"/>
      <w:color w:val="404040" w:themeColor="text1" w:themeTint="BF"/>
      <w:sz w:val="20"/>
    </w:rPr>
  </w:style>
  <w:style w:type="character" w:customStyle="1" w:styleId="ContentBodyChar">
    <w:name w:val="Content Body Char"/>
    <w:basedOn w:val="DefaultParagraphFont"/>
    <w:link w:val="ContentBody"/>
    <w:rPr>
      <w:rFonts w:eastAsiaTheme="minorHAnsi"/>
      <w:color w:val="404040" w:themeColor="text1" w:themeTint="BF"/>
      <w:sz w:val="20"/>
    </w:rPr>
  </w:style>
  <w:style w:type="paragraph" w:customStyle="1" w:styleId="83A0F6B1D58847F3A475AAEFC9A982CB">
    <w:name w:val="83A0F6B1D58847F3A475AAEFC9A982CB"/>
  </w:style>
  <w:style w:type="paragraph" w:customStyle="1" w:styleId="CE1C5F5FEFC5405B9A6F60BCE1BF3DDB">
    <w:name w:val="CE1C5F5FEFC5405B9A6F60BCE1BF3DDB"/>
  </w:style>
  <w:style w:type="paragraph" w:customStyle="1" w:styleId="7E3AA7B8DE174E29BEF8E862D79EC7D4">
    <w:name w:val="7E3AA7B8DE174E29BEF8E862D79EC7D4"/>
  </w:style>
  <w:style w:type="paragraph" w:customStyle="1" w:styleId="70F73C4E74714CBAABB6D0C438186D2D">
    <w:name w:val="70F73C4E74714CBAABB6D0C438186D2D"/>
  </w:style>
  <w:style w:type="paragraph" w:customStyle="1" w:styleId="1ACCA583314D4D5EA2F50F6B016D6D73">
    <w:name w:val="1ACCA583314D4D5EA2F50F6B016D6D73"/>
  </w:style>
  <w:style w:type="paragraph" w:customStyle="1" w:styleId="C16B792D3E034B31B979D61BFF430087">
    <w:name w:val="C16B792D3E034B31B979D61BFF430087"/>
  </w:style>
  <w:style w:type="paragraph" w:customStyle="1" w:styleId="8735E96914084361804BC4D9F363759C">
    <w:name w:val="8735E96914084361804BC4D9F363759C"/>
  </w:style>
  <w:style w:type="paragraph" w:customStyle="1" w:styleId="670531023DCF4F7AA7034E5E7D8DE766">
    <w:name w:val="670531023DCF4F7AA7034E5E7D8DE766"/>
  </w:style>
  <w:style w:type="paragraph" w:customStyle="1" w:styleId="7746F3D46D03404A89E4E0BA5E87704D">
    <w:name w:val="7746F3D46D03404A89E4E0BA5E87704D"/>
  </w:style>
  <w:style w:type="paragraph" w:customStyle="1" w:styleId="C895CB92CA0944DCBB18D5E1C2CBFCB5">
    <w:name w:val="C895CB92CA0944DCBB18D5E1C2CBFCB5"/>
  </w:style>
  <w:style w:type="paragraph" w:customStyle="1" w:styleId="E81686ACC3FD4415894849A1245C6C66">
    <w:name w:val="E81686ACC3FD4415894849A1245C6C66"/>
  </w:style>
  <w:style w:type="paragraph" w:customStyle="1" w:styleId="9AB7DE42871748768780E47E37A76746">
    <w:name w:val="9AB7DE42871748768780E47E37A76746"/>
  </w:style>
  <w:style w:type="paragraph" w:customStyle="1" w:styleId="C11EB3FBA2A84F3F90E694152091E9A1">
    <w:name w:val="C11EB3FBA2A84F3F90E694152091E9A1"/>
  </w:style>
  <w:style w:type="paragraph" w:customStyle="1" w:styleId="3EB66B974E9946499A98C5890BC4A1C7">
    <w:name w:val="3EB66B974E9946499A98C5890BC4A1C7"/>
  </w:style>
  <w:style w:type="paragraph" w:customStyle="1" w:styleId="29F4D0239B1B461C9A79D7DA9DD76DD1">
    <w:name w:val="29F4D0239B1B461C9A79D7DA9DD76DD1"/>
  </w:style>
  <w:style w:type="paragraph" w:customStyle="1" w:styleId="A9B1C91ED4E848EDB7ADB269FBFBA6A6">
    <w:name w:val="A9B1C91ED4E848EDB7ADB269FBFBA6A6"/>
  </w:style>
  <w:style w:type="paragraph" w:customStyle="1" w:styleId="18888E331FF04455A81BE66BD7718F9A">
    <w:name w:val="18888E331FF04455A81BE66BD7718F9A"/>
  </w:style>
  <w:style w:type="paragraph" w:customStyle="1" w:styleId="08457A3C07C1441AAAF185B513577CB5">
    <w:name w:val="08457A3C07C1441AAAF185B513577CB5"/>
  </w:style>
  <w:style w:type="paragraph" w:customStyle="1" w:styleId="A9A4CFCE09F946A7B28C178AD4C5DFA8">
    <w:name w:val="A9A4CFCE09F946A7B28C178AD4C5DFA8"/>
  </w:style>
  <w:style w:type="paragraph" w:customStyle="1" w:styleId="E3396F722D7749D3AA7E2BEEF801E3E7">
    <w:name w:val="E3396F722D7749D3AA7E2BEEF801E3E7"/>
  </w:style>
  <w:style w:type="paragraph" w:customStyle="1" w:styleId="8E6E667EAC1C4F44A63A9E7D5FE6E4FB">
    <w:name w:val="8E6E667EAC1C4F44A63A9E7D5FE6E4FB"/>
  </w:style>
  <w:style w:type="paragraph" w:customStyle="1" w:styleId="280D1383624247618494B665C0E9BA33">
    <w:name w:val="280D1383624247618494B665C0E9BA33"/>
  </w:style>
  <w:style w:type="paragraph" w:customStyle="1" w:styleId="65ABC327AF504B669CE46CB0ABD195D0">
    <w:name w:val="65ABC327AF504B669CE46CB0ABD195D0"/>
    <w:rsid w:val="008F0EF7"/>
  </w:style>
  <w:style w:type="paragraph" w:customStyle="1" w:styleId="D14BD8C4C0B64574A62071D892E61B78">
    <w:name w:val="D14BD8C4C0B64574A62071D892E61B78"/>
    <w:rsid w:val="008F0EF7"/>
  </w:style>
  <w:style w:type="paragraph" w:customStyle="1" w:styleId="CF8563E4D6F9471D938B2934A9F07B02">
    <w:name w:val="CF8563E4D6F9471D938B2934A9F07B02"/>
    <w:rsid w:val="008F0EF7"/>
  </w:style>
  <w:style w:type="paragraph" w:customStyle="1" w:styleId="54BF19BAD42D49248A032E79D0427FFC">
    <w:name w:val="54BF19BAD42D49248A032E79D0427FFC"/>
    <w:rsid w:val="008F0E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F9A99F-18DC-4A1C-8BE6-5251DAD9C0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B45F12-F700-42A4-BD62-904ACBB07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FunctionalResume</Template>
  <TotalTime>12359</TotalTime>
  <Pages>3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resume</vt:lpstr>
    </vt:vector>
  </TitlesOfParts>
  <Company/>
  <LinksUpToDate>false</LinksUpToDate>
  <CharactersWithSpaces>5052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resume</dc:title>
  <dc:creator>Gman</dc:creator>
  <cp:lastModifiedBy>Gman</cp:lastModifiedBy>
  <cp:revision>25</cp:revision>
  <cp:lastPrinted>2014-11-02T21:52:00Z</cp:lastPrinted>
  <dcterms:created xsi:type="dcterms:W3CDTF">2014-02-23T13:30:00Z</dcterms:created>
  <dcterms:modified xsi:type="dcterms:W3CDTF">2015-02-01T22:23:00Z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TC103782729990</vt:lpwstr>
  </property>
</Properties>
</file>