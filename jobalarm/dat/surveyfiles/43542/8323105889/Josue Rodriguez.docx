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ayout w:type="fixed"/>
        <w:tblCellMar>
          <w:left w:w="144" w:type="dxa"/>
          <w:bottom w:w="360" w:type="dxa"/>
          <w:right w:w="144" w:type="dxa"/>
        </w:tblCellMar>
        <w:tblLook w:val="04A0"/>
      </w:tblPr>
      <w:tblGrid>
        <w:gridCol w:w="2129"/>
        <w:gridCol w:w="7650"/>
        <w:gridCol w:w="36"/>
      </w:tblGrid>
      <w:tr w:rsidR="00591B63" w:rsidTr="002C10C5">
        <w:trPr>
          <w:gridAfter w:val="1"/>
          <w:wAfter w:w="36" w:type="dxa"/>
        </w:trPr>
        <w:tc>
          <w:tcPr>
            <w:tcW w:w="2129" w:type="dxa"/>
          </w:tcPr>
          <w:p w:rsidR="00591B63" w:rsidRPr="002C10C5" w:rsidRDefault="00591B63">
            <w:pPr>
              <w:spacing w:line="240" w:lineRule="auto"/>
              <w:rPr>
                <w:rFonts w:ascii="Verdana" w:hAnsi="Verdana"/>
              </w:rPr>
            </w:pPr>
          </w:p>
        </w:tc>
        <w:tc>
          <w:tcPr>
            <w:tcW w:w="7650" w:type="dxa"/>
            <w:tcMar>
              <w:bottom w:w="576" w:type="dxa"/>
            </w:tcMar>
          </w:tcPr>
          <w:p w:rsidR="00591B63" w:rsidRPr="002C10C5" w:rsidRDefault="00591B63">
            <w:pPr>
              <w:pStyle w:val="Name"/>
              <w:rPr>
                <w:rFonts w:ascii="Verdana" w:hAnsi="Verdana"/>
              </w:rPr>
            </w:pPr>
            <w:sdt>
              <w:sdtPr>
                <w:rPr>
                  <w:rFonts w:ascii="Verdana" w:hAnsi="Verdana"/>
                </w:rPr>
                <w:alias w:val="Your Name"/>
                <w:tag w:val=""/>
                <w:id w:val="1197042864"/>
                <w:placeholder>
                  <w:docPart w:val="3EF0E6588C6A47558B6951D84DCCE63C"/>
                </w:placeholder>
                <w:dataBinding w:prefixMappings="xmlns:ns0='http://purl.org/dc/elements/1.1/' xmlns:ns1='http://schemas.openxmlformats.org/package/2006/metadata/core-properties' " w:xpath="/ns1:coreProperties[1]/ns0:creator[1]" w:storeItemID="{6C3C8BC8-F283-45AE-878A-BAB7291924A1}"/>
                <w:text/>
              </w:sdtPr>
              <w:sdtContent>
                <w:r w:rsidR="002C10C5" w:rsidRPr="002C10C5">
                  <w:rPr>
                    <w:rFonts w:ascii="Verdana" w:hAnsi="Verdana"/>
                  </w:rPr>
                  <w:t>Josue Rodriguez</w:t>
                </w:r>
              </w:sdtContent>
            </w:sdt>
          </w:p>
          <w:p w:rsidR="002C10C5" w:rsidRPr="002C10C5" w:rsidRDefault="002C10C5" w:rsidP="002C10C5">
            <w:pPr>
              <w:pStyle w:val="NoSpacing"/>
              <w:rPr>
                <w:rFonts w:ascii="Verdana" w:hAnsi="Verdana"/>
              </w:rPr>
            </w:pPr>
            <w:r w:rsidRPr="002C10C5">
              <w:rPr>
                <w:rFonts w:ascii="Verdana" w:hAnsi="Verdana"/>
              </w:rPr>
              <w:t>10100 Westpark Dr. Apt 91,</w:t>
            </w:r>
          </w:p>
          <w:p w:rsidR="002C10C5" w:rsidRPr="002C10C5" w:rsidRDefault="002C10C5" w:rsidP="002C10C5">
            <w:pPr>
              <w:pStyle w:val="NoSpacing"/>
              <w:rPr>
                <w:rFonts w:ascii="Verdana" w:hAnsi="Verdana"/>
              </w:rPr>
            </w:pPr>
            <w:r w:rsidRPr="002C10C5">
              <w:rPr>
                <w:rFonts w:ascii="Verdana" w:hAnsi="Verdana"/>
              </w:rPr>
              <w:t xml:space="preserve"> Houston, TX 77042</w:t>
            </w:r>
            <w:r w:rsidR="00546320" w:rsidRPr="002C10C5">
              <w:rPr>
                <w:rFonts w:ascii="Verdana" w:hAnsi="Verdana"/>
              </w:rPr>
              <w:t>  </w:t>
            </w:r>
            <w:r w:rsidR="00546320" w:rsidRPr="002C10C5">
              <w:rPr>
                <w:rStyle w:val="Emphasis"/>
                <w:rFonts w:ascii="Verdana" w:hAnsi="Verdana"/>
              </w:rPr>
              <w:t>|</w:t>
            </w:r>
            <w:r w:rsidR="00546320" w:rsidRPr="002C10C5">
              <w:rPr>
                <w:rFonts w:ascii="Verdana" w:hAnsi="Verdana"/>
              </w:rPr>
              <w:t> </w:t>
            </w:r>
          </w:p>
          <w:p w:rsidR="00591B63" w:rsidRPr="002C10C5" w:rsidRDefault="00546320" w:rsidP="002C10C5">
            <w:pPr>
              <w:pStyle w:val="NoSpacing"/>
              <w:rPr>
                <w:rFonts w:ascii="Verdana" w:hAnsi="Verdana"/>
              </w:rPr>
            </w:pPr>
            <w:r w:rsidRPr="002C10C5">
              <w:rPr>
                <w:rFonts w:ascii="Verdana" w:hAnsi="Verdana"/>
                <w:kern w:val="20"/>
              </w:rPr>
              <w:t> </w:t>
            </w:r>
            <w:r w:rsidR="002C10C5" w:rsidRPr="002C10C5">
              <w:rPr>
                <w:rFonts w:ascii="Verdana" w:hAnsi="Verdana"/>
              </w:rPr>
              <w:t>josuehouston@yahoo.com</w:t>
            </w:r>
            <w:r w:rsidRPr="002C10C5">
              <w:rPr>
                <w:rFonts w:ascii="Verdana" w:hAnsi="Verdana"/>
              </w:rPr>
              <w:t>  </w:t>
            </w:r>
            <w:r w:rsidRPr="002C10C5">
              <w:rPr>
                <w:rStyle w:val="Emphasis"/>
                <w:rFonts w:ascii="Verdana" w:hAnsi="Verdana"/>
              </w:rPr>
              <w:t>|</w:t>
            </w:r>
            <w:r w:rsidRPr="002C10C5">
              <w:rPr>
                <w:rFonts w:ascii="Verdana" w:hAnsi="Verdana"/>
              </w:rPr>
              <w:t>  </w:t>
            </w:r>
            <w:r w:rsidR="002C10C5" w:rsidRPr="002C10C5">
              <w:rPr>
                <w:rFonts w:ascii="Verdana" w:hAnsi="Verdana"/>
              </w:rPr>
              <w:t>832-310-5889</w:t>
            </w:r>
          </w:p>
        </w:tc>
      </w:tr>
      <w:tr w:rsidR="00591B63" w:rsidTr="002C10C5">
        <w:tc>
          <w:tcPr>
            <w:tcW w:w="2129" w:type="dxa"/>
          </w:tcPr>
          <w:p w:rsidR="00591B63" w:rsidRDefault="00546320">
            <w:pPr>
              <w:pStyle w:val="Heading1"/>
            </w:pPr>
            <w:r>
              <w:t>Objective</w:t>
            </w:r>
          </w:p>
        </w:tc>
        <w:tc>
          <w:tcPr>
            <w:tcW w:w="7686" w:type="dxa"/>
            <w:gridSpan w:val="2"/>
          </w:tcPr>
          <w:p w:rsidR="00591B63" w:rsidRPr="002C10C5" w:rsidRDefault="002C10C5" w:rsidP="002C10C5">
            <w:pPr>
              <w:rPr>
                <w:rFonts w:cstheme="minorHAnsi"/>
              </w:rPr>
            </w:pPr>
            <w:r>
              <w:rPr>
                <w:rFonts w:cstheme="minorHAnsi"/>
                <w:color w:val="333333"/>
                <w:shd w:val="clear" w:color="auto" w:fill="FFFFFF"/>
              </w:rPr>
              <w:t>To secure a position in an</w:t>
            </w:r>
            <w:r w:rsidRPr="002C10C5">
              <w:rPr>
                <w:rFonts w:cstheme="minorHAnsi"/>
                <w:color w:val="333333"/>
                <w:shd w:val="clear" w:color="auto" w:fill="FFFFFF"/>
              </w:rPr>
              <w:t xml:space="preserve"> organization that offers challenge and opportunity for my career development and at the same time serve the organization </w:t>
            </w:r>
            <w:r>
              <w:rPr>
                <w:rFonts w:cstheme="minorHAnsi"/>
                <w:color w:val="333333"/>
                <w:shd w:val="clear" w:color="auto" w:fill="FFFFFF"/>
              </w:rPr>
              <w:t>to the best of my capabilities.</w:t>
            </w:r>
          </w:p>
        </w:tc>
      </w:tr>
      <w:tr w:rsidR="00591B63" w:rsidTr="002C10C5">
        <w:trPr>
          <w:gridAfter w:val="1"/>
          <w:wAfter w:w="36" w:type="dxa"/>
        </w:trPr>
        <w:tc>
          <w:tcPr>
            <w:tcW w:w="2129" w:type="dxa"/>
          </w:tcPr>
          <w:p w:rsidR="00591B63" w:rsidRDefault="00546320">
            <w:pPr>
              <w:pStyle w:val="Heading1"/>
            </w:pPr>
            <w:r>
              <w:t>Skills &amp; Abilities</w:t>
            </w:r>
          </w:p>
        </w:tc>
        <w:tc>
          <w:tcPr>
            <w:tcW w:w="7650" w:type="dxa"/>
          </w:tcPr>
          <w:p w:rsidR="00591B63" w:rsidRDefault="00DB0551" w:rsidP="00DB0551">
            <w:pPr>
              <w:pStyle w:val="ListParagraph"/>
              <w:numPr>
                <w:ilvl w:val="0"/>
                <w:numId w:val="1"/>
              </w:numPr>
            </w:pPr>
            <w:r>
              <w:t>Basic Computer Knowledge</w:t>
            </w:r>
          </w:p>
          <w:p w:rsidR="00DB0551" w:rsidRDefault="00DB0551" w:rsidP="00DB0551">
            <w:pPr>
              <w:pStyle w:val="ListParagraph"/>
              <w:numPr>
                <w:ilvl w:val="0"/>
                <w:numId w:val="1"/>
              </w:numPr>
            </w:pPr>
            <w:r>
              <w:t xml:space="preserve">Customer Service </w:t>
            </w:r>
          </w:p>
          <w:p w:rsidR="00DB0551" w:rsidRDefault="00DB0551" w:rsidP="00DB0551">
            <w:pPr>
              <w:pStyle w:val="ListParagraph"/>
              <w:numPr>
                <w:ilvl w:val="0"/>
                <w:numId w:val="1"/>
              </w:numPr>
            </w:pPr>
            <w:r>
              <w:t>Cash Handling experience</w:t>
            </w:r>
          </w:p>
          <w:p w:rsidR="004824C2" w:rsidRDefault="004824C2" w:rsidP="00DB0551">
            <w:pPr>
              <w:pStyle w:val="ListParagraph"/>
              <w:numPr>
                <w:ilvl w:val="0"/>
                <w:numId w:val="1"/>
              </w:numPr>
            </w:pPr>
            <w:r>
              <w:t>Warehouse type work</w:t>
            </w:r>
          </w:p>
          <w:p w:rsidR="004824C2" w:rsidRDefault="004824C2" w:rsidP="00DB0551">
            <w:pPr>
              <w:pStyle w:val="ListParagraph"/>
              <w:numPr>
                <w:ilvl w:val="0"/>
                <w:numId w:val="1"/>
              </w:numPr>
            </w:pPr>
            <w:r>
              <w:t>Food handling experience</w:t>
            </w:r>
          </w:p>
        </w:tc>
      </w:tr>
      <w:tr w:rsidR="00591B63" w:rsidTr="002C10C5">
        <w:trPr>
          <w:gridAfter w:val="1"/>
          <w:wAfter w:w="36" w:type="dxa"/>
        </w:trPr>
        <w:tc>
          <w:tcPr>
            <w:tcW w:w="2129" w:type="dxa"/>
          </w:tcPr>
          <w:p w:rsidR="00591B63" w:rsidRDefault="00546320">
            <w:pPr>
              <w:pStyle w:val="Heading1"/>
            </w:pPr>
            <w:r>
              <w:t>Experience</w:t>
            </w:r>
          </w:p>
        </w:tc>
        <w:tc>
          <w:tcPr>
            <w:tcW w:w="7650" w:type="dxa"/>
          </w:tcPr>
          <w:sdt>
            <w:sdtPr>
              <w:rPr>
                <w:b/>
                <w:bCs/>
                <w:caps w:val="0"/>
                <w:color w:val="595959" w:themeColor="text1" w:themeTint="A6"/>
                <w:kern w:val="0"/>
              </w:rPr>
              <w:id w:val="1436861535"/>
            </w:sdtPr>
            <w:sdtEndPr>
              <w:rPr>
                <w:b w:val="0"/>
                <w:bCs w:val="0"/>
                <w:color w:val="262626" w:themeColor="text1" w:themeTint="D9"/>
              </w:rPr>
            </w:sdtEndPr>
            <w:sdtContent>
              <w:sdt>
                <w:sdtPr>
                  <w:rPr>
                    <w:b/>
                    <w:bCs/>
                    <w:caps w:val="0"/>
                    <w:color w:val="595959" w:themeColor="text1" w:themeTint="A6"/>
                    <w:kern w:val="0"/>
                  </w:rPr>
                  <w:id w:val="221802691"/>
                  <w:placeholder>
                    <w:docPart w:val="AE123C334E43415B92D5ADC49A69EE42"/>
                  </w:placeholder>
                </w:sdtPr>
                <w:sdtEndPr>
                  <w:rPr>
                    <w:b w:val="0"/>
                    <w:bCs w:val="0"/>
                  </w:rPr>
                </w:sdtEndPr>
                <w:sdtContent>
                  <w:p w:rsidR="00591B63" w:rsidRDefault="00D00260">
                    <w:pPr>
                      <w:pStyle w:val="Heading2"/>
                      <w:rPr>
                        <w:color w:val="auto"/>
                        <w:sz w:val="22"/>
                        <w:szCs w:val="22"/>
                      </w:rPr>
                    </w:pPr>
                    <w:r>
                      <w:rPr>
                        <w:rStyle w:val="Strong"/>
                      </w:rPr>
                      <w:t>Front desk clerk</w:t>
                    </w:r>
                    <w:r w:rsidR="00546320">
                      <w:t xml:space="preserve"> </w:t>
                    </w:r>
                    <w:r>
                      <w:t>– North bingle auto stoarge</w:t>
                    </w:r>
                  </w:p>
                  <w:p w:rsidR="00591B63" w:rsidRPr="00D00260" w:rsidRDefault="00D00260">
                    <w:pPr>
                      <w:pStyle w:val="Heading3"/>
                      <w:rPr>
                        <w:color w:val="262626" w:themeColor="text1" w:themeTint="D9"/>
                      </w:rPr>
                    </w:pPr>
                    <w:r w:rsidRPr="00D00260">
                      <w:rPr>
                        <w:color w:val="262626" w:themeColor="text1" w:themeTint="D9"/>
                      </w:rPr>
                      <w:t>January 2014 – july 2014</w:t>
                    </w:r>
                  </w:p>
                  <w:p w:rsidR="00591B63" w:rsidRDefault="00D00260">
                    <w:pPr>
                      <w:spacing w:line="240" w:lineRule="auto"/>
                    </w:pPr>
                    <w:r>
                      <w:t>In charge of securing the cars into the establishment and out of the lot and Uploading the car data correctly as well as updating any new information to the system if needed .After customers would pick up the cars, I was responsible for releasing them at the correct price and making sure they were given to the correct owner.</w:t>
                    </w:r>
                  </w:p>
                </w:sdtContent>
              </w:sdt>
              <w:sdt>
                <w:sdtPr>
                  <w:rPr>
                    <w:b/>
                    <w:bCs/>
                    <w:caps w:val="0"/>
                    <w:color w:val="595959" w:themeColor="text1" w:themeTint="A6"/>
                    <w:kern w:val="0"/>
                  </w:rPr>
                  <w:id w:val="68699791"/>
                  <w:placeholder>
                    <w:docPart w:val="AE123C334E43415B92D5ADC49A69EE42"/>
                  </w:placeholder>
                </w:sdtPr>
                <w:sdtEndPr>
                  <w:rPr>
                    <w:b w:val="0"/>
                    <w:bCs w:val="0"/>
                    <w:color w:val="262626" w:themeColor="text1" w:themeTint="D9"/>
                  </w:rPr>
                </w:sdtEndPr>
                <w:sdtContent>
                  <w:p w:rsidR="00591B63" w:rsidRDefault="00D00260">
                    <w:pPr>
                      <w:pStyle w:val="Heading2"/>
                    </w:pPr>
                    <w:r>
                      <w:rPr>
                        <w:rStyle w:val="Strong"/>
                      </w:rPr>
                      <w:t>Delivery helper</w:t>
                    </w:r>
                    <w:r w:rsidR="00546320">
                      <w:t xml:space="preserve"> </w:t>
                    </w:r>
                    <w:r>
                      <w:t>– J &amp; R Express</w:t>
                    </w:r>
                    <w:r w:rsidR="004824C2">
                      <w:t xml:space="preserve"> </w:t>
                    </w:r>
                  </w:p>
                  <w:p w:rsidR="00591B63" w:rsidRPr="00EE3F92" w:rsidRDefault="004824C2" w:rsidP="004824C2">
                    <w:pPr>
                      <w:pStyle w:val="Heading3"/>
                      <w:rPr>
                        <w:color w:val="262626" w:themeColor="text1" w:themeTint="D9"/>
                      </w:rPr>
                    </w:pPr>
                    <w:r w:rsidRPr="00EE3F92">
                      <w:rPr>
                        <w:color w:val="262626" w:themeColor="text1" w:themeTint="D9"/>
                      </w:rPr>
                      <w:t>december 2012-november 2013</w:t>
                    </w:r>
                  </w:p>
                  <w:p w:rsidR="004824C2" w:rsidRDefault="004824C2" w:rsidP="004824C2">
                    <w:pPr>
                      <w:spacing w:line="240" w:lineRule="auto"/>
                    </w:pPr>
                    <w:r>
                      <w:t>The establishment is a paper and ink materials warehouse which served several different clients with the purpose of delivering in a timely manner. I was responsible for loading and unloading the correct packages from the warehouse onto the vans and making sure it was delivered to the correct business.</w:t>
                    </w:r>
                  </w:p>
                  <w:p w:rsidR="00EE3F92" w:rsidRDefault="004824C2" w:rsidP="004824C2">
                    <w:pPr>
                      <w:pStyle w:val="Heading2"/>
                      <w:rPr>
                        <w:b/>
                      </w:rPr>
                    </w:pPr>
                    <w:r>
                      <w:rPr>
                        <w:b/>
                      </w:rPr>
                      <w:t xml:space="preserve">CASHIER AND SERVER – </w:t>
                    </w:r>
                    <w:r w:rsidRPr="00EE3F92">
                      <w:t>EL REY</w:t>
                    </w:r>
                    <w:r w:rsidR="00EE3F92" w:rsidRPr="00EE3F92">
                      <w:t xml:space="preserve"> MEXICAN AND CUBAN CUISINE</w:t>
                    </w:r>
                    <w:r w:rsidR="00EE3F92">
                      <w:rPr>
                        <w:b/>
                      </w:rPr>
                      <w:t xml:space="preserve"> </w:t>
                    </w:r>
                  </w:p>
                  <w:p w:rsidR="00EE3F92" w:rsidRDefault="00EE3F92" w:rsidP="00EE3F92">
                    <w:pPr>
                      <w:rPr>
                        <w:sz w:val="17"/>
                        <w:szCs w:val="17"/>
                      </w:rPr>
                    </w:pPr>
                    <w:r w:rsidRPr="00EE3F92">
                      <w:rPr>
                        <w:sz w:val="17"/>
                        <w:szCs w:val="17"/>
                      </w:rPr>
                      <w:t>MARCH 2012-DECEMBER 2012</w:t>
                    </w:r>
                  </w:p>
                  <w:p w:rsidR="00EE3F92" w:rsidRPr="00EE3F92" w:rsidRDefault="00EE3F92" w:rsidP="00EE3F92">
                    <w:pPr>
                      <w:rPr>
                        <w:sz w:val="17"/>
                        <w:szCs w:val="17"/>
                      </w:rPr>
                    </w:pPr>
                    <w:r w:rsidRPr="00EE3F92">
                      <w:rPr>
                        <w:rFonts w:cstheme="minorHAnsi"/>
                      </w:rPr>
                      <w:t>Responsible for maintaining high quality customer service in a fast paced and high volume work environment.</w:t>
                    </w:r>
                    <w:r w:rsidRPr="00EE3F92">
                      <w:rPr>
                        <w:rFonts w:cstheme="minorHAnsi"/>
                        <w:color w:val="353535"/>
                      </w:rPr>
                      <w:t xml:space="preserve"> </w:t>
                    </w:r>
                    <w:r w:rsidRPr="00EE3F92">
                      <w:rPr>
                        <w:rFonts w:eastAsia="Times New Roman" w:cstheme="minorHAnsi"/>
                        <w:color w:val="353535"/>
                        <w:lang w:eastAsia="en-US"/>
                      </w:rPr>
                      <w:t>Communicated clearly and positively with coworkers and management .Also Mastered point-of-service (POS) computer system for automated</w:t>
                    </w:r>
                    <w:r>
                      <w:rPr>
                        <w:rFonts w:eastAsia="Times New Roman" w:cstheme="minorHAnsi"/>
                        <w:color w:val="353535"/>
                        <w:lang w:eastAsia="en-US"/>
                      </w:rPr>
                      <w:t xml:space="preserve"> order taking and handle currency and credit transactions accurately.</w:t>
                    </w:r>
                    <w:r w:rsidRPr="00EE3F92">
                      <w:rPr>
                        <w:rFonts w:eastAsia="Times New Roman" w:cstheme="minorHAnsi"/>
                        <w:color w:val="353535"/>
                        <w:lang w:eastAsia="en-US"/>
                      </w:rPr>
                      <w:t xml:space="preserve"> Most importantly</w:t>
                    </w:r>
                    <w:r>
                      <w:rPr>
                        <w:rFonts w:eastAsia="Times New Roman" w:cstheme="minorHAnsi"/>
                        <w:color w:val="353535"/>
                        <w:lang w:eastAsia="en-US"/>
                      </w:rPr>
                      <w:t xml:space="preserve"> f</w:t>
                    </w:r>
                    <w:r w:rsidRPr="00EE3F92">
                      <w:rPr>
                        <w:rFonts w:eastAsia="Times New Roman" w:cstheme="minorHAnsi"/>
                        <w:color w:val="353535"/>
                        <w:lang w:eastAsia="en-US"/>
                      </w:rPr>
                      <w:t>ollowed procedures for safe food preparation, assembly, and presentation</w:t>
                    </w:r>
                    <w:r>
                      <w:rPr>
                        <w:rFonts w:eastAsia="Times New Roman" w:cstheme="minorHAnsi"/>
                        <w:color w:val="353535"/>
                        <w:lang w:eastAsia="en-US"/>
                      </w:rPr>
                      <w:t>.</w:t>
                    </w:r>
                  </w:p>
                  <w:p w:rsidR="00591B63" w:rsidRPr="00EE3F92" w:rsidRDefault="00591B63" w:rsidP="00EE3F92"/>
                </w:sdtContent>
              </w:sdt>
            </w:sdtContent>
          </w:sdt>
        </w:tc>
      </w:tr>
      <w:tr w:rsidR="00591B63" w:rsidTr="002C10C5">
        <w:trPr>
          <w:gridAfter w:val="1"/>
          <w:wAfter w:w="36" w:type="dxa"/>
        </w:trPr>
        <w:tc>
          <w:tcPr>
            <w:tcW w:w="2129" w:type="dxa"/>
          </w:tcPr>
          <w:p w:rsidR="00EE6B40" w:rsidRDefault="00546320">
            <w:pPr>
              <w:pStyle w:val="Heading1"/>
            </w:pPr>
            <w:r>
              <w:t>Education</w:t>
            </w:r>
          </w:p>
          <w:p w:rsidR="00EE6B40" w:rsidRPr="00EE6B40" w:rsidRDefault="00EE6B40" w:rsidP="00EE6B40"/>
          <w:p w:rsidR="00EE6B40" w:rsidRPr="00EE6B40" w:rsidRDefault="00EE6B40" w:rsidP="00EE6B40"/>
          <w:p w:rsidR="00EE6B40" w:rsidRPr="00EE6B40" w:rsidRDefault="00EE6B40" w:rsidP="00EE6B40"/>
          <w:p w:rsidR="00EE6B40" w:rsidRDefault="00EE6B40" w:rsidP="00EE6B40"/>
          <w:p w:rsidR="00591B63" w:rsidRDefault="00591B63" w:rsidP="00EE6B40">
            <w:pPr>
              <w:jc w:val="center"/>
            </w:pPr>
          </w:p>
          <w:p w:rsidR="00EE6B40" w:rsidRPr="00EE6B40" w:rsidRDefault="00EE6B40" w:rsidP="00EE6B40">
            <w:pPr>
              <w:jc w:val="center"/>
            </w:pPr>
          </w:p>
        </w:tc>
        <w:tc>
          <w:tcPr>
            <w:tcW w:w="7650" w:type="dxa"/>
          </w:tcPr>
          <w:sdt>
            <w:sdtPr>
              <w:rPr>
                <w:caps w:val="0"/>
                <w:color w:val="595959" w:themeColor="text1" w:themeTint="A6"/>
                <w:kern w:val="0"/>
              </w:rPr>
              <w:id w:val="-691765356"/>
            </w:sdtPr>
            <w:sdtContent>
              <w:sdt>
                <w:sdtPr>
                  <w:rPr>
                    <w:caps w:val="0"/>
                    <w:color w:val="595959" w:themeColor="text1" w:themeTint="A6"/>
                    <w:kern w:val="0"/>
                  </w:rPr>
                  <w:id w:val="-1126388115"/>
                  <w:placeholder>
                    <w:docPart w:val="AE123C334E43415B92D5ADC49A69EE42"/>
                  </w:placeholder>
                </w:sdtPr>
                <w:sdtContent>
                  <w:p w:rsidR="00BE7379" w:rsidRDefault="00BE7379">
                    <w:pPr>
                      <w:pStyle w:val="Heading2"/>
                      <w:rPr>
                        <w:caps w:val="0"/>
                        <w:color w:val="595959" w:themeColor="text1" w:themeTint="A6"/>
                        <w:kern w:val="0"/>
                      </w:rPr>
                    </w:pPr>
                    <w:r w:rsidRPr="00BE7379">
                      <w:rPr>
                        <w:b/>
                        <w:caps w:val="0"/>
                        <w:color w:val="auto"/>
                        <w:kern w:val="0"/>
                      </w:rPr>
                      <w:t>HOUSTON COMMUNITY COLLEGE,</w:t>
                    </w:r>
                    <w:r>
                      <w:rPr>
                        <w:caps w:val="0"/>
                        <w:color w:val="595959" w:themeColor="text1" w:themeTint="A6"/>
                        <w:kern w:val="0"/>
                      </w:rPr>
                      <w:t xml:space="preserve"> </w:t>
                    </w:r>
                    <w:r w:rsidRPr="00BE7379">
                      <w:rPr>
                        <w:caps w:val="0"/>
                        <w:color w:val="auto"/>
                        <w:kern w:val="0"/>
                      </w:rPr>
                      <w:t>HOUSTON, TX</w:t>
                    </w:r>
                  </w:p>
                  <w:p w:rsidR="00BE7379" w:rsidRPr="00BE7379" w:rsidRDefault="00BE7379" w:rsidP="00BE7379">
                    <w:pPr>
                      <w:rPr>
                        <w:sz w:val="17"/>
                        <w:szCs w:val="17"/>
                      </w:rPr>
                    </w:pPr>
                    <w:r w:rsidRPr="00BE7379">
                      <w:rPr>
                        <w:sz w:val="17"/>
                        <w:szCs w:val="17"/>
                      </w:rPr>
                      <w:t>JULY 2014- PRESENT</w:t>
                    </w:r>
                  </w:p>
                  <w:p w:rsidR="00BE7379" w:rsidRDefault="00BE7379" w:rsidP="00BE7379">
                    <w:r>
                      <w:t xml:space="preserve">GED (GENERAL EDUCATION DEVELOPMENT) PROGRAM </w:t>
                    </w:r>
                  </w:p>
                  <w:p w:rsidR="00591B63" w:rsidRPr="00BE7379" w:rsidRDefault="00BE7379">
                    <w:pPr>
                      <w:pStyle w:val="Heading2"/>
                    </w:pPr>
                    <w:r w:rsidRPr="00BE7379">
                      <w:rPr>
                        <w:rStyle w:val="Strong"/>
                      </w:rPr>
                      <w:t>stratford high school</w:t>
                    </w:r>
                    <w:r w:rsidR="00546320" w:rsidRPr="00BE7379">
                      <w:t xml:space="preserve">, </w:t>
                    </w:r>
                    <w:r w:rsidRPr="00BE7379">
                      <w:t>houston, tx</w:t>
                    </w:r>
                  </w:p>
                  <w:p w:rsidR="00591B63" w:rsidRDefault="00BE7379">
                    <w:pPr>
                      <w:pStyle w:val="Heading3"/>
                      <w:rPr>
                        <w:color w:val="262626" w:themeColor="text1" w:themeTint="D9"/>
                      </w:rPr>
                    </w:pPr>
                    <w:r w:rsidRPr="00BE7379">
                      <w:rPr>
                        <w:color w:val="262626" w:themeColor="text1" w:themeTint="D9"/>
                      </w:rPr>
                      <w:t xml:space="preserve">june 2011- august 2013 </w:t>
                    </w:r>
                  </w:p>
                  <w:p w:rsidR="00591B63" w:rsidRDefault="00591B63" w:rsidP="00EE6B40">
                    <w:pPr>
                      <w:spacing w:line="240" w:lineRule="auto"/>
                    </w:pPr>
                  </w:p>
                </w:sdtContent>
              </w:sdt>
            </w:sdtContent>
          </w:sdt>
        </w:tc>
      </w:tr>
      <w:tr w:rsidR="00591B63" w:rsidTr="00BE7379">
        <w:trPr>
          <w:gridAfter w:val="1"/>
          <w:wAfter w:w="36" w:type="dxa"/>
          <w:trHeight w:val="657"/>
        </w:trPr>
        <w:tc>
          <w:tcPr>
            <w:tcW w:w="2129" w:type="dxa"/>
          </w:tcPr>
          <w:p w:rsidR="00591B63" w:rsidRDefault="00BE7379">
            <w:pPr>
              <w:pStyle w:val="Heading1"/>
            </w:pPr>
            <w:r>
              <w:lastRenderedPageBreak/>
              <w:t>references</w:t>
            </w:r>
          </w:p>
        </w:tc>
        <w:tc>
          <w:tcPr>
            <w:tcW w:w="7650" w:type="dxa"/>
          </w:tcPr>
          <w:p w:rsidR="00EE6B40" w:rsidRPr="00EE6B40" w:rsidRDefault="00EE6B40" w:rsidP="00EE6B40">
            <w:pPr>
              <w:pStyle w:val="ListParagraph"/>
              <w:numPr>
                <w:ilvl w:val="0"/>
                <w:numId w:val="5"/>
              </w:numPr>
              <w:rPr>
                <w:b/>
              </w:rPr>
            </w:pPr>
            <w:r w:rsidRPr="00EE6B40">
              <w:rPr>
                <w:b/>
              </w:rPr>
              <w:t xml:space="preserve">KARLA ARIAS </w:t>
            </w:r>
          </w:p>
          <w:p w:rsidR="00EE6B40" w:rsidRDefault="00EE6B40" w:rsidP="00EE6B40">
            <w:pPr>
              <w:pStyle w:val="ListParagraph"/>
            </w:pPr>
            <w:r>
              <w:t>CYPRESS SAFE HAVEN ANIMAL HOSPITAL</w:t>
            </w:r>
          </w:p>
          <w:p w:rsidR="00591B63" w:rsidRDefault="00EE6B40" w:rsidP="00EE6B40">
            <w:pPr>
              <w:pStyle w:val="ListParagraph"/>
            </w:pPr>
            <w:r>
              <w:t>713 459 9885</w:t>
            </w:r>
          </w:p>
          <w:p w:rsidR="00EE6B40" w:rsidRPr="00EE6B40" w:rsidRDefault="00EE6B40" w:rsidP="00EE6B40">
            <w:pPr>
              <w:pStyle w:val="ListParagraph"/>
              <w:numPr>
                <w:ilvl w:val="0"/>
                <w:numId w:val="5"/>
              </w:numPr>
              <w:rPr>
                <w:b/>
              </w:rPr>
            </w:pPr>
            <w:r w:rsidRPr="00EE6B40">
              <w:rPr>
                <w:b/>
              </w:rPr>
              <w:t>ZAIRA HERNANDEZ</w:t>
            </w:r>
          </w:p>
          <w:p w:rsidR="00EE6B40" w:rsidRDefault="00EE6B40" w:rsidP="00EE6B40">
            <w:pPr>
              <w:pStyle w:val="ListParagraph"/>
            </w:pPr>
            <w:r>
              <w:t>FARMERS INSURANCE</w:t>
            </w:r>
          </w:p>
          <w:p w:rsidR="00EE6B40" w:rsidRDefault="00EE6B40" w:rsidP="00EE6B40">
            <w:pPr>
              <w:pStyle w:val="ListParagraph"/>
            </w:pPr>
            <w:r>
              <w:t>832 480 4762</w:t>
            </w:r>
          </w:p>
          <w:p w:rsidR="00EE6B40" w:rsidRPr="00EE6B40" w:rsidRDefault="00EE6B40" w:rsidP="00EE6B40">
            <w:pPr>
              <w:pStyle w:val="ListParagraph"/>
              <w:numPr>
                <w:ilvl w:val="0"/>
                <w:numId w:val="5"/>
              </w:numPr>
            </w:pPr>
            <w:r>
              <w:rPr>
                <w:b/>
              </w:rPr>
              <w:t>PAUL BAUTISTA</w:t>
            </w:r>
          </w:p>
          <w:p w:rsidR="00EE6B40" w:rsidRDefault="00EE6B40" w:rsidP="00EE6B40">
            <w:pPr>
              <w:pStyle w:val="ListParagraph"/>
              <w:rPr>
                <w:color w:val="auto"/>
              </w:rPr>
            </w:pPr>
            <w:r w:rsidRPr="00EE6B40">
              <w:rPr>
                <w:rStyle w:val="apple-converted-space"/>
                <w:rFonts w:ascii="Arial" w:hAnsi="Arial" w:cs="Arial"/>
                <w:color w:val="auto"/>
                <w:sz w:val="20"/>
                <w:szCs w:val="20"/>
                <w:shd w:val="clear" w:color="auto" w:fill="FFFFFF"/>
              </w:rPr>
              <w:t> </w:t>
            </w:r>
            <w:hyperlink r:id="rId8" w:history="1">
              <w:r w:rsidRPr="00EE6B40">
                <w:rPr>
                  <w:rStyle w:val="Hyperlink"/>
                  <w:rFonts w:ascii="Arial" w:hAnsi="Arial" w:cs="Arial"/>
                  <w:color w:val="auto"/>
                  <w:sz w:val="20"/>
                  <w:szCs w:val="20"/>
                  <w:u w:val="none"/>
                  <w:shd w:val="clear" w:color="auto" w:fill="FFFFFF"/>
                </w:rPr>
                <w:t>281-978-1353</w:t>
              </w:r>
            </w:hyperlink>
          </w:p>
          <w:p w:rsidR="00EE6B40" w:rsidRDefault="00EE6B40" w:rsidP="00EE6B40">
            <w:pPr>
              <w:pStyle w:val="ListParagraph"/>
              <w:rPr>
                <w:color w:val="auto"/>
              </w:rPr>
            </w:pPr>
          </w:p>
          <w:p w:rsidR="00B0162F" w:rsidRPr="00B0162F" w:rsidRDefault="00B0162F" w:rsidP="00EE6B40">
            <w:pPr>
              <w:pStyle w:val="ListParagraph"/>
              <w:rPr>
                <w:i/>
                <w:color w:val="auto"/>
                <w:u w:val="single"/>
              </w:rPr>
            </w:pPr>
            <w:r w:rsidRPr="00B0162F">
              <w:rPr>
                <w:i/>
                <w:color w:val="auto"/>
                <w:u w:val="single"/>
              </w:rPr>
              <w:t>MORE AVAILABLE UPON REQUEST</w:t>
            </w:r>
          </w:p>
          <w:p w:rsidR="00EE6B40" w:rsidRDefault="00EE6B40" w:rsidP="00EE6B40">
            <w:pPr>
              <w:pStyle w:val="ListParagraph"/>
            </w:pPr>
          </w:p>
          <w:p w:rsidR="00EE6B40" w:rsidRDefault="00EE6B40" w:rsidP="00EE6B40">
            <w:pPr>
              <w:ind w:left="360"/>
            </w:pPr>
          </w:p>
        </w:tc>
      </w:tr>
      <w:tr w:rsidR="00BE7379" w:rsidTr="002C10C5">
        <w:trPr>
          <w:gridAfter w:val="1"/>
          <w:wAfter w:w="36" w:type="dxa"/>
        </w:trPr>
        <w:tc>
          <w:tcPr>
            <w:tcW w:w="2129" w:type="dxa"/>
          </w:tcPr>
          <w:sdt>
            <w:sdtPr>
              <w:rPr>
                <w:caps w:val="0"/>
                <w:color w:val="595959" w:themeColor="text1" w:themeTint="A6"/>
                <w:kern w:val="0"/>
              </w:rPr>
              <w:id w:val="-1883713024"/>
              <w:showingPlcHdr/>
            </w:sdtPr>
            <w:sdtEndPr>
              <w:rPr>
                <w:caps/>
                <w:kern w:val="20"/>
              </w:rPr>
            </w:sdtEndPr>
            <w:sdtContent>
              <w:p w:rsidR="00BE7379" w:rsidRPr="00BE7379" w:rsidRDefault="00BE7379" w:rsidP="00BE7379">
                <w:pPr>
                  <w:pStyle w:val="Heading2"/>
                  <w:rPr>
                    <w:color w:val="262626" w:themeColor="text1" w:themeTint="D9"/>
                    <w:szCs w:val="16"/>
                  </w:rPr>
                </w:pPr>
                <w:r>
                  <w:rPr>
                    <w:caps w:val="0"/>
                    <w:color w:val="595959" w:themeColor="text1" w:themeTint="A6"/>
                    <w:kern w:val="0"/>
                  </w:rPr>
                  <w:t xml:space="preserve">     </w:t>
                </w:r>
              </w:p>
            </w:sdtContent>
          </w:sdt>
        </w:tc>
        <w:tc>
          <w:tcPr>
            <w:tcW w:w="7650" w:type="dxa"/>
          </w:tcPr>
          <w:p w:rsidR="00BE7379" w:rsidRDefault="00BE7379" w:rsidP="00BE7379">
            <w:pPr>
              <w:spacing w:line="240" w:lineRule="auto"/>
            </w:pPr>
          </w:p>
        </w:tc>
      </w:tr>
    </w:tbl>
    <w:p w:rsidR="00591B63" w:rsidRDefault="00591B63"/>
    <w:sectPr w:rsidR="00591B63" w:rsidSect="00591B63">
      <w:footerReference w:type="default" r:id="rId9"/>
      <w:pgSz w:w="12240" w:h="15840"/>
      <w:pgMar w:top="1512" w:right="1584" w:bottom="432" w:left="936"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46320" w:rsidRDefault="00546320">
      <w:pPr>
        <w:spacing w:after="0" w:line="240" w:lineRule="auto"/>
      </w:pPr>
      <w:r>
        <w:separator/>
      </w:r>
    </w:p>
  </w:endnote>
  <w:endnote w:type="continuationSeparator" w:id="0">
    <w:p w:rsidR="00546320" w:rsidRDefault="0054632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1B63" w:rsidRDefault="00546320">
    <w:pPr>
      <w:pStyle w:val="Footer"/>
    </w:pPr>
    <w:r>
      <w:t xml:space="preserve">Page </w:t>
    </w:r>
    <w:r w:rsidR="00591B63">
      <w:fldChar w:fldCharType="begin"/>
    </w:r>
    <w:r>
      <w:instrText xml:space="preserve"> PAGE </w:instrText>
    </w:r>
    <w:r w:rsidR="00591B63">
      <w:fldChar w:fldCharType="separate"/>
    </w:r>
    <w:r w:rsidR="00B0162F">
      <w:rPr>
        <w:noProof/>
      </w:rPr>
      <w:t>2</w:t>
    </w:r>
    <w:r w:rsidR="00591B63">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46320" w:rsidRDefault="00546320">
      <w:pPr>
        <w:spacing w:after="0" w:line="240" w:lineRule="auto"/>
      </w:pPr>
      <w:r>
        <w:separator/>
      </w:r>
    </w:p>
  </w:footnote>
  <w:footnote w:type="continuationSeparator" w:id="0">
    <w:p w:rsidR="00546320" w:rsidRDefault="0054632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C1492"/>
    <w:multiLevelType w:val="hybridMultilevel"/>
    <w:tmpl w:val="C9823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FF36FF"/>
    <w:multiLevelType w:val="hybridMultilevel"/>
    <w:tmpl w:val="4BB84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25684E"/>
    <w:multiLevelType w:val="hybridMultilevel"/>
    <w:tmpl w:val="BA2A6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5707C9B"/>
    <w:multiLevelType w:val="hybridMultilevel"/>
    <w:tmpl w:val="0E22A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A297E1E"/>
    <w:multiLevelType w:val="multilevel"/>
    <w:tmpl w:val="1C5EB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
  <w:rsids>
    <w:rsidRoot w:val="00DB0551"/>
    <w:rsid w:val="002C10C5"/>
    <w:rsid w:val="004824C2"/>
    <w:rsid w:val="00546320"/>
    <w:rsid w:val="00591B63"/>
    <w:rsid w:val="00B0162F"/>
    <w:rsid w:val="00BE7379"/>
    <w:rsid w:val="00D00260"/>
    <w:rsid w:val="00DB0551"/>
    <w:rsid w:val="00EE3F92"/>
    <w:rsid w:val="00EE6B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262626" w:themeColor="text1" w:themeTint="D9"/>
        <w:sz w:val="18"/>
        <w:szCs w:val="18"/>
        <w:lang w:val="en-US" w:eastAsia="ja-JP" w:bidi="ar-SA"/>
      </w:rPr>
    </w:rPrDefault>
    <w:pPrDefault>
      <w:pPr>
        <w:spacing w:after="18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uiPriority="10" w:qFormat="1"/>
    <w:lsdException w:name="Default Paragraph Font" w:uiPriority="1"/>
    <w:lsdException w:name="Subtitle" w:uiPriority="11" w:qFormat="1"/>
    <w:lsdException w:name="Strong" w:semiHidden="0" w:uiPriority="22" w:unhideWhenUsed="0" w:qFormat="1"/>
    <w:lsdException w:name="Emphasis" w:uiPriority="2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591B63"/>
  </w:style>
  <w:style w:type="paragraph" w:styleId="Heading1">
    <w:name w:val="heading 1"/>
    <w:basedOn w:val="Normal"/>
    <w:next w:val="Normal"/>
    <w:link w:val="Heading1Char"/>
    <w:uiPriority w:val="1"/>
    <w:unhideWhenUsed/>
    <w:qFormat/>
    <w:rsid w:val="00591B63"/>
    <w:pPr>
      <w:pBdr>
        <w:right w:val="single" w:sz="8" w:space="4" w:color="7C9E0E" w:themeColor="accent1"/>
      </w:pBdr>
      <w:spacing w:after="0" w:line="240" w:lineRule="auto"/>
      <w:jc w:val="right"/>
      <w:outlineLvl w:val="0"/>
    </w:pPr>
    <w:rPr>
      <w:b/>
      <w:bCs/>
      <w:caps/>
      <w:color w:val="7C9E0E" w:themeColor="accent1"/>
      <w:kern w:val="20"/>
    </w:rPr>
  </w:style>
  <w:style w:type="paragraph" w:styleId="Heading2">
    <w:name w:val="heading 2"/>
    <w:basedOn w:val="Normal"/>
    <w:next w:val="Normal"/>
    <w:link w:val="Heading2Char"/>
    <w:uiPriority w:val="1"/>
    <w:unhideWhenUsed/>
    <w:qFormat/>
    <w:rsid w:val="00591B63"/>
    <w:pPr>
      <w:keepNext/>
      <w:keepLines/>
      <w:spacing w:after="0"/>
      <w:outlineLvl w:val="1"/>
    </w:pPr>
    <w:rPr>
      <w:caps/>
      <w:color w:val="000000" w:themeColor="text1"/>
      <w:kern w:val="20"/>
    </w:rPr>
  </w:style>
  <w:style w:type="paragraph" w:styleId="Heading3">
    <w:name w:val="heading 3"/>
    <w:basedOn w:val="Normal"/>
    <w:next w:val="Normal"/>
    <w:link w:val="Heading3Char"/>
    <w:uiPriority w:val="1"/>
    <w:unhideWhenUsed/>
    <w:qFormat/>
    <w:rsid w:val="00591B63"/>
    <w:pPr>
      <w:keepNext/>
      <w:keepLines/>
      <w:spacing w:after="80"/>
      <w:outlineLvl w:val="2"/>
    </w:pPr>
    <w:rPr>
      <w:caps/>
      <w:color w:val="7F7F7F" w:themeColor="text1" w:themeTint="80"/>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91B63"/>
    <w:rPr>
      <w:b/>
      <w:bCs/>
      <w:caps/>
      <w:color w:val="7C9E0E" w:themeColor="accent1"/>
      <w:kern w:val="20"/>
    </w:rPr>
  </w:style>
  <w:style w:type="character" w:customStyle="1" w:styleId="Heading2Char">
    <w:name w:val="Heading 2 Char"/>
    <w:basedOn w:val="DefaultParagraphFont"/>
    <w:link w:val="Heading2"/>
    <w:uiPriority w:val="1"/>
    <w:rsid w:val="00591B63"/>
    <w:rPr>
      <w:caps/>
      <w:color w:val="000000" w:themeColor="text1"/>
      <w:kern w:val="20"/>
    </w:rPr>
  </w:style>
  <w:style w:type="character" w:styleId="PlaceholderText">
    <w:name w:val="Placeholder Text"/>
    <w:basedOn w:val="DefaultParagraphFont"/>
    <w:uiPriority w:val="99"/>
    <w:semiHidden/>
    <w:rsid w:val="00591B63"/>
    <w:rPr>
      <w:color w:val="808080"/>
    </w:rPr>
  </w:style>
  <w:style w:type="table" w:customStyle="1" w:styleId="ResumeTable">
    <w:name w:val="Resume Table"/>
    <w:basedOn w:val="TableNormal"/>
    <w:uiPriority w:val="99"/>
    <w:rsid w:val="00591B63"/>
    <w:pPr>
      <w:spacing w:before="40" w:line="288" w:lineRule="auto"/>
    </w:pPr>
    <w:rPr>
      <w:color w:val="595959" w:themeColor="text1" w:themeTint="A6"/>
      <w:sz w:val="20"/>
      <w:szCs w:val="20"/>
    </w:rPr>
    <w:tblPr>
      <w:tblInd w:w="0" w:type="dxa"/>
      <w:tblBorders>
        <w:insideH w:val="single" w:sz="4" w:space="0" w:color="7C9E0E" w:themeColor="accent1"/>
      </w:tblBorders>
      <w:tblCellMar>
        <w:top w:w="144" w:type="dxa"/>
        <w:left w:w="0" w:type="dxa"/>
        <w:bottom w:w="144" w:type="dxa"/>
        <w:right w:w="0" w:type="dxa"/>
      </w:tblCellMar>
    </w:tblPr>
  </w:style>
  <w:style w:type="table" w:styleId="TableGrid">
    <w:name w:val="Table Grid"/>
    <w:basedOn w:val="TableNormal"/>
    <w:uiPriority w:val="39"/>
    <w:rsid w:val="00591B63"/>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3"/>
    <w:qFormat/>
    <w:rsid w:val="00591B63"/>
    <w:pPr>
      <w:spacing w:after="0" w:line="240" w:lineRule="auto"/>
    </w:pPr>
  </w:style>
  <w:style w:type="character" w:styleId="Strong">
    <w:name w:val="Strong"/>
    <w:basedOn w:val="DefaultParagraphFont"/>
    <w:uiPriority w:val="1"/>
    <w:qFormat/>
    <w:rsid w:val="00591B63"/>
    <w:rPr>
      <w:b/>
      <w:bCs/>
    </w:rPr>
  </w:style>
  <w:style w:type="character" w:customStyle="1" w:styleId="Heading3Char">
    <w:name w:val="Heading 3 Char"/>
    <w:basedOn w:val="DefaultParagraphFont"/>
    <w:link w:val="Heading3"/>
    <w:uiPriority w:val="1"/>
    <w:rsid w:val="00591B63"/>
    <w:rPr>
      <w:caps/>
      <w:color w:val="7F7F7F" w:themeColor="text1" w:themeTint="80"/>
      <w:sz w:val="17"/>
      <w:szCs w:val="17"/>
    </w:rPr>
  </w:style>
  <w:style w:type="paragraph" w:customStyle="1" w:styleId="Name">
    <w:name w:val="Name"/>
    <w:basedOn w:val="Normal"/>
    <w:uiPriority w:val="2"/>
    <w:qFormat/>
    <w:rsid w:val="00591B63"/>
    <w:pPr>
      <w:spacing w:after="0" w:line="240" w:lineRule="auto"/>
    </w:pPr>
    <w:rPr>
      <w:rFonts w:asciiTheme="majorHAnsi" w:eastAsiaTheme="majorEastAsia" w:hAnsiTheme="majorHAnsi" w:cstheme="majorBidi"/>
      <w:caps/>
      <w:color w:val="7C9E0E" w:themeColor="accent1"/>
      <w:sz w:val="48"/>
      <w:szCs w:val="48"/>
    </w:rPr>
  </w:style>
  <w:style w:type="character" w:styleId="Emphasis">
    <w:name w:val="Emphasis"/>
    <w:basedOn w:val="DefaultParagraphFont"/>
    <w:uiPriority w:val="2"/>
    <w:unhideWhenUsed/>
    <w:qFormat/>
    <w:rsid w:val="00591B63"/>
    <w:rPr>
      <w:i w:val="0"/>
      <w:iCs w:val="0"/>
      <w:color w:val="7C9E0E" w:themeColor="accent1"/>
    </w:rPr>
  </w:style>
  <w:style w:type="paragraph" w:styleId="Header">
    <w:name w:val="header"/>
    <w:basedOn w:val="Normal"/>
    <w:link w:val="HeaderChar"/>
    <w:uiPriority w:val="99"/>
    <w:unhideWhenUsed/>
    <w:rsid w:val="00591B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1B63"/>
  </w:style>
  <w:style w:type="paragraph" w:styleId="Footer">
    <w:name w:val="footer"/>
    <w:basedOn w:val="Normal"/>
    <w:link w:val="FooterChar"/>
    <w:uiPriority w:val="99"/>
    <w:unhideWhenUsed/>
    <w:qFormat/>
    <w:rsid w:val="00591B63"/>
    <w:pPr>
      <w:spacing w:before="240" w:after="0" w:line="240" w:lineRule="auto"/>
      <w:jc w:val="right"/>
    </w:pPr>
    <w:rPr>
      <w:b/>
      <w:bCs/>
      <w:caps/>
      <w:color w:val="7C9E0E" w:themeColor="accent1"/>
      <w:sz w:val="16"/>
      <w:szCs w:val="16"/>
    </w:rPr>
  </w:style>
  <w:style w:type="character" w:customStyle="1" w:styleId="FooterChar">
    <w:name w:val="Footer Char"/>
    <w:basedOn w:val="DefaultParagraphFont"/>
    <w:link w:val="Footer"/>
    <w:uiPriority w:val="99"/>
    <w:rsid w:val="00591B63"/>
    <w:rPr>
      <w:b/>
      <w:bCs/>
      <w:caps/>
      <w:color w:val="7C9E0E" w:themeColor="accent1"/>
      <w:sz w:val="16"/>
      <w:szCs w:val="16"/>
    </w:rPr>
  </w:style>
  <w:style w:type="paragraph" w:styleId="BalloonText">
    <w:name w:val="Balloon Text"/>
    <w:basedOn w:val="Normal"/>
    <w:link w:val="BalloonTextChar"/>
    <w:uiPriority w:val="99"/>
    <w:semiHidden/>
    <w:unhideWhenUsed/>
    <w:rsid w:val="002C10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10C5"/>
    <w:rPr>
      <w:rFonts w:ascii="Tahoma" w:hAnsi="Tahoma" w:cs="Tahoma"/>
      <w:sz w:val="16"/>
      <w:szCs w:val="16"/>
    </w:rPr>
  </w:style>
  <w:style w:type="paragraph" w:styleId="ListParagraph">
    <w:name w:val="List Paragraph"/>
    <w:basedOn w:val="Normal"/>
    <w:uiPriority w:val="34"/>
    <w:unhideWhenUsed/>
    <w:qFormat/>
    <w:rsid w:val="00DB0551"/>
    <w:pPr>
      <w:ind w:left="720"/>
      <w:contextualSpacing/>
    </w:pPr>
  </w:style>
  <w:style w:type="character" w:customStyle="1" w:styleId="apple-converted-space">
    <w:name w:val="apple-converted-space"/>
    <w:basedOn w:val="DefaultParagraphFont"/>
    <w:rsid w:val="00EE3F92"/>
  </w:style>
  <w:style w:type="character" w:styleId="Hyperlink">
    <w:name w:val="Hyperlink"/>
    <w:basedOn w:val="DefaultParagraphFont"/>
    <w:uiPriority w:val="99"/>
    <w:semiHidden/>
    <w:unhideWhenUsed/>
    <w:rsid w:val="00EE6B40"/>
    <w:rPr>
      <w:color w:val="0000FF"/>
      <w:u w:val="single"/>
    </w:rPr>
  </w:style>
</w:styles>
</file>

<file path=word/webSettings.xml><?xml version="1.0" encoding="utf-8"?>
<w:webSettings xmlns:r="http://schemas.openxmlformats.org/officeDocument/2006/relationships" xmlns:w="http://schemas.openxmlformats.org/wordprocessingml/2006/main">
  <w:divs>
    <w:div w:id="758411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281-978-135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TS10345662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EF0E6588C6A47558B6951D84DCCE63C"/>
        <w:category>
          <w:name w:val="General"/>
          <w:gallery w:val="placeholder"/>
        </w:category>
        <w:types>
          <w:type w:val="bbPlcHdr"/>
        </w:types>
        <w:behaviors>
          <w:behavior w:val="content"/>
        </w:behaviors>
        <w:guid w:val="{ED368E10-2767-430D-B2BF-4BB0FC2BAD38}"/>
      </w:docPartPr>
      <w:docPartBody>
        <w:p w:rsidR="00000000" w:rsidRDefault="005F032B">
          <w:pPr>
            <w:pStyle w:val="3EF0E6588C6A47558B6951D84DCCE63C"/>
          </w:pPr>
          <w:r>
            <w:t>[Your Name]</w:t>
          </w:r>
        </w:p>
      </w:docPartBody>
    </w:docPart>
    <w:docPart>
      <w:docPartPr>
        <w:name w:val="AE123C334E43415B92D5ADC49A69EE42"/>
        <w:category>
          <w:name w:val="General"/>
          <w:gallery w:val="placeholder"/>
        </w:category>
        <w:types>
          <w:type w:val="bbPlcHdr"/>
        </w:types>
        <w:behaviors>
          <w:behavior w:val="content"/>
        </w:behaviors>
        <w:guid w:val="{F378DBCA-C4B0-40D7-A7FA-65847E80D5C0}"/>
      </w:docPartPr>
      <w:docPartBody>
        <w:p w:rsidR="00000000" w:rsidRDefault="005F032B">
          <w:pPr>
            <w:pStyle w:val="AE123C334E43415B92D5ADC49A69EE42"/>
          </w:pPr>
          <w:r>
            <w:rPr>
              <w:rStyle w:val="PlaceholderText"/>
            </w:rPr>
            <w:t>Enter any content that you want to repeat, including other content controls. You can also insert this cont</w:t>
          </w:r>
          <w:r>
            <w:rPr>
              <w:rStyle w:val="PlaceholderText"/>
            </w:rPr>
            <w:t>rol around table rows in order to repeat parts of a table.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32767B"/>
    <w:rsid w:val="0032767B"/>
    <w:rsid w:val="005F03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EF0E6588C6A47558B6951D84DCCE63C">
    <w:name w:val="3EF0E6588C6A47558B6951D84DCCE63C"/>
  </w:style>
  <w:style w:type="paragraph" w:customStyle="1" w:styleId="FDAB3BCC969A4194B99C58D573C7AAF0">
    <w:name w:val="FDAB3BCC969A4194B99C58D573C7AAF0"/>
  </w:style>
  <w:style w:type="paragraph" w:customStyle="1" w:styleId="8C1D5ED649364ABD9E90337C8EFA2B12">
    <w:name w:val="8C1D5ED649364ABD9E90337C8EFA2B12"/>
  </w:style>
  <w:style w:type="paragraph" w:customStyle="1" w:styleId="FAF9C979948349B2A1E4E3D0CA68C9E9">
    <w:name w:val="FAF9C979948349B2A1E4E3D0CA68C9E9"/>
  </w:style>
  <w:style w:type="paragraph" w:customStyle="1" w:styleId="03131674655C4ED2A52DE01A62FCC9BA">
    <w:name w:val="03131674655C4ED2A52DE01A62FCC9BA"/>
  </w:style>
  <w:style w:type="paragraph" w:customStyle="1" w:styleId="1E6729D4F0CF43FB86F362792AE4FA5C">
    <w:name w:val="1E6729D4F0CF43FB86F362792AE4FA5C"/>
  </w:style>
  <w:style w:type="character" w:styleId="PlaceholderText">
    <w:name w:val="Placeholder Text"/>
    <w:basedOn w:val="DefaultParagraphFont"/>
    <w:uiPriority w:val="99"/>
    <w:semiHidden/>
    <w:rsid w:val="0032767B"/>
    <w:rPr>
      <w:color w:val="808080"/>
    </w:rPr>
  </w:style>
  <w:style w:type="paragraph" w:customStyle="1" w:styleId="AE123C334E43415B92D5ADC49A69EE42">
    <w:name w:val="AE123C334E43415B92D5ADC49A69EE42"/>
  </w:style>
  <w:style w:type="character" w:styleId="Strong">
    <w:name w:val="Strong"/>
    <w:basedOn w:val="DefaultParagraphFont"/>
    <w:uiPriority w:val="22"/>
    <w:qFormat/>
    <w:rsid w:val="0032767B"/>
    <w:rPr>
      <w:b/>
      <w:bCs/>
    </w:rPr>
  </w:style>
  <w:style w:type="paragraph" w:customStyle="1" w:styleId="CDE50CE24A1842ACB9A7F3B7C0117F1C">
    <w:name w:val="CDE50CE24A1842ACB9A7F3B7C0117F1C"/>
  </w:style>
  <w:style w:type="paragraph" w:customStyle="1" w:styleId="278913589A89465E845D931B516645AF">
    <w:name w:val="278913589A89465E845D931B516645AF"/>
  </w:style>
  <w:style w:type="paragraph" w:customStyle="1" w:styleId="7A0EA924911342CC822540A2A05ED0A1">
    <w:name w:val="7A0EA924911342CC822540A2A05ED0A1"/>
  </w:style>
  <w:style w:type="paragraph" w:customStyle="1" w:styleId="6060A35F119F4C27A9B6DD5A86B178E4">
    <w:name w:val="6060A35F119F4C27A9B6DD5A86B178E4"/>
  </w:style>
  <w:style w:type="paragraph" w:customStyle="1" w:styleId="869FED814EDF49A4BC9B994A7B6F1D70">
    <w:name w:val="869FED814EDF49A4BC9B994A7B6F1D70"/>
  </w:style>
  <w:style w:type="paragraph" w:customStyle="1" w:styleId="166165CF2B0646629E58298AA32A6129">
    <w:name w:val="166165CF2B0646629E58298AA32A6129"/>
  </w:style>
  <w:style w:type="paragraph" w:customStyle="1" w:styleId="E151B4542356478885F85ECC3AA2C8B7">
    <w:name w:val="E151B4542356478885F85ECC3AA2C8B7"/>
  </w:style>
  <w:style w:type="paragraph" w:customStyle="1" w:styleId="BA373AA1F3D94515B002AA9ACD6D1511">
    <w:name w:val="BA373AA1F3D94515B002AA9ACD6D1511"/>
  </w:style>
  <w:style w:type="paragraph" w:customStyle="1" w:styleId="CC823E0F4B3740DC9ED6D04E493A6A7B">
    <w:name w:val="CC823E0F4B3740DC9ED6D04E493A6A7B"/>
  </w:style>
  <w:style w:type="paragraph" w:customStyle="1" w:styleId="8FDA2112D9DA412C8C873EB3F731E2B9">
    <w:name w:val="8FDA2112D9DA412C8C873EB3F731E2B9"/>
  </w:style>
  <w:style w:type="paragraph" w:customStyle="1" w:styleId="CF274FF5762A4F359968409894C75353">
    <w:name w:val="CF274FF5762A4F359968409894C75353"/>
  </w:style>
  <w:style w:type="paragraph" w:customStyle="1" w:styleId="78B59433C38845CD8D0B49919A69A683">
    <w:name w:val="78B59433C38845CD8D0B49919A69A683"/>
  </w:style>
  <w:style w:type="paragraph" w:customStyle="1" w:styleId="51CC3EC4FA934B3BAAE010DF5A037890">
    <w:name w:val="51CC3EC4FA934B3BAAE010DF5A037890"/>
  </w:style>
  <w:style w:type="paragraph" w:customStyle="1" w:styleId="467764D51D5A49F9978AD73F9FAE6AA2">
    <w:name w:val="467764D51D5A49F9978AD73F9FAE6AA2"/>
  </w:style>
  <w:style w:type="paragraph" w:customStyle="1" w:styleId="29972C04DA864DB9BC6CFE06819DC008">
    <w:name w:val="29972C04DA864DB9BC6CFE06819DC008"/>
    <w:rsid w:val="0032767B"/>
  </w:style>
  <w:style w:type="paragraph" w:customStyle="1" w:styleId="7526AF56CE3F41999ACF1ED439796FFD">
    <w:name w:val="7526AF56CE3F41999ACF1ED439796FFD"/>
    <w:rsid w:val="0032767B"/>
  </w:style>
  <w:style w:type="paragraph" w:customStyle="1" w:styleId="C92DB418642D4B34AC686000047D7A62">
    <w:name w:val="C92DB418642D4B34AC686000047D7A62"/>
    <w:rsid w:val="0032767B"/>
  </w:style>
  <w:style w:type="paragraph" w:customStyle="1" w:styleId="BA69F1A2501E4D87A9BCD8ECC814B0DF">
    <w:name w:val="BA69F1A2501E4D87A9BCD8ECC814B0DF"/>
    <w:rsid w:val="0032767B"/>
  </w:style>
  <w:style w:type="paragraph" w:customStyle="1" w:styleId="0DDD29F593BF4E74A5809975235E02A4">
    <w:name w:val="0DDD29F593BF4E74A5809975235E02A4"/>
    <w:rsid w:val="0032767B"/>
  </w:style>
  <w:style w:type="paragraph" w:customStyle="1" w:styleId="BB7B45ABEDE44E529D0AA79E60BC1B81">
    <w:name w:val="BB7B45ABEDE44E529D0AA79E60BC1B81"/>
    <w:rsid w:val="0032767B"/>
  </w:style>
  <w:style w:type="paragraph" w:customStyle="1" w:styleId="9C809C59135E479DA1813BB7EBA11A02">
    <w:name w:val="9C809C59135E479DA1813BB7EBA11A02"/>
    <w:rsid w:val="0032767B"/>
  </w:style>
  <w:style w:type="paragraph" w:customStyle="1" w:styleId="ECEF8FA59DFD4FC9A7B30E329EBF9CA4">
    <w:name w:val="ECEF8FA59DFD4FC9A7B30E329EBF9CA4"/>
    <w:rsid w:val="0032767B"/>
  </w:style>
  <w:style w:type="paragraph" w:customStyle="1" w:styleId="B5FB562812BF4382B226022F74C8BAD4">
    <w:name w:val="B5FB562812BF4382B226022F74C8BAD4"/>
    <w:rsid w:val="0032767B"/>
  </w:style>
  <w:style w:type="paragraph" w:customStyle="1" w:styleId="62C67D2229E54A6F83CF8DB68BBB65D8">
    <w:name w:val="62C67D2229E54A6F83CF8DB68BBB65D8"/>
    <w:rsid w:val="0032767B"/>
  </w:style>
  <w:style w:type="paragraph" w:customStyle="1" w:styleId="81D9BA264BC5440A90E1E4ECEDE1D22F">
    <w:name w:val="81D9BA264BC5440A90E1E4ECEDE1D22F"/>
    <w:rsid w:val="0032767B"/>
  </w:style>
  <w:style w:type="paragraph" w:customStyle="1" w:styleId="C11594BD3F2D465F89A2E59D716B6163">
    <w:name w:val="C11594BD3F2D465F89A2E59D716B6163"/>
    <w:rsid w:val="0032767B"/>
  </w:style>
  <w:style w:type="paragraph" w:customStyle="1" w:styleId="6171B877B71A4534A90DC9816BCCCC0F">
    <w:name w:val="6171B877B71A4534A90DC9816BCCCC0F"/>
    <w:rsid w:val="0032767B"/>
  </w:style>
  <w:style w:type="paragraph" w:customStyle="1" w:styleId="601B17E3513C4DA9AC751C5932E30EB8">
    <w:name w:val="601B17E3513C4DA9AC751C5932E30EB8"/>
    <w:rsid w:val="0032767B"/>
  </w:style>
  <w:style w:type="paragraph" w:customStyle="1" w:styleId="1B6A52319A0541BDB7C16D324DA77ACE">
    <w:name w:val="1B6A52319A0541BDB7C16D324DA77ACE"/>
    <w:rsid w:val="0032767B"/>
  </w:style>
  <w:style w:type="paragraph" w:customStyle="1" w:styleId="22DAD316EA6447569C7F7BB99807102C">
    <w:name w:val="22DAD316EA6447569C7F7BB99807102C"/>
    <w:rsid w:val="0032767B"/>
  </w:style>
  <w:style w:type="paragraph" w:customStyle="1" w:styleId="4427AB3F0E5F47C995F21B1A31DD4DDE">
    <w:name w:val="4427AB3F0E5F47C995F21B1A31DD4DDE"/>
    <w:rsid w:val="0032767B"/>
  </w:style>
  <w:style w:type="paragraph" w:customStyle="1" w:styleId="33C8CA8D5D0449BD910B2D5BDB250325">
    <w:name w:val="33C8CA8D5D0449BD910B2D5BDB250325"/>
    <w:rsid w:val="0032767B"/>
  </w:style>
  <w:style w:type="paragraph" w:customStyle="1" w:styleId="87354F1ECA864A8AB6ACE239372140D8">
    <w:name w:val="87354F1ECA864A8AB6ACE239372140D8"/>
    <w:rsid w:val="0032767B"/>
  </w:style>
  <w:style w:type="paragraph" w:customStyle="1" w:styleId="F55C8FD78F834EBAB254A1DCA57CCE99">
    <w:name w:val="F55C8FD78F834EBAB254A1DCA57CCE99"/>
    <w:rsid w:val="0032767B"/>
  </w:style>
  <w:style w:type="paragraph" w:customStyle="1" w:styleId="F40939C1E4D54516BEACDD6602FFA0E7">
    <w:name w:val="F40939C1E4D54516BEACDD6602FFA0E7"/>
    <w:rsid w:val="0032767B"/>
  </w:style>
  <w:style w:type="paragraph" w:customStyle="1" w:styleId="97E017049E29403DB6CDB4CAB5AE6B2B">
    <w:name w:val="97E017049E29403DB6CDB4CAB5AE6B2B"/>
    <w:rsid w:val="0032767B"/>
  </w:style>
  <w:style w:type="paragraph" w:customStyle="1" w:styleId="8C937D90F6C94C268C128E98E7C647F5">
    <w:name w:val="8C937D90F6C94C268C128E98E7C647F5"/>
    <w:rsid w:val="0032767B"/>
  </w:style>
  <w:style w:type="paragraph" w:customStyle="1" w:styleId="22E1B08CEDD44CF6A2597182F7FFE2B0">
    <w:name w:val="22E1B08CEDD44CF6A2597182F7FFE2B0"/>
    <w:rsid w:val="0032767B"/>
  </w:style>
  <w:style w:type="paragraph" w:customStyle="1" w:styleId="1E35AF0B200E435DA01CB2D3F5795BEE">
    <w:name w:val="1E35AF0B200E435DA01CB2D3F5795BEE"/>
    <w:rsid w:val="0032767B"/>
  </w:style>
  <w:style w:type="paragraph" w:customStyle="1" w:styleId="47C65EFAE19C4248ADF48DBD8FAC064B">
    <w:name w:val="47C65EFAE19C4248ADF48DBD8FAC064B"/>
    <w:rsid w:val="0032767B"/>
  </w:style>
  <w:style w:type="paragraph" w:customStyle="1" w:styleId="AFC1AEE1BCA34CC28BA84524E680E15E">
    <w:name w:val="AFC1AEE1BCA34CC28BA84524E680E15E"/>
    <w:rsid w:val="0032767B"/>
  </w:style>
  <w:style w:type="paragraph" w:customStyle="1" w:styleId="4BA6D8554FA64E46B2566E04D9B260E7">
    <w:name w:val="4BA6D8554FA64E46B2566E04D9B260E7"/>
    <w:rsid w:val="0032767B"/>
  </w:style>
  <w:style w:type="paragraph" w:customStyle="1" w:styleId="3BA675E55CB74AE7B77FE2E586A697DC">
    <w:name w:val="3BA675E55CB74AE7B77FE2E586A697DC"/>
    <w:rsid w:val="0032767B"/>
  </w:style>
  <w:style w:type="paragraph" w:customStyle="1" w:styleId="A46AB34DF437428EA7D7D91314A6B15F">
    <w:name w:val="A46AB34DF437428EA7D7D91314A6B15F"/>
    <w:rsid w:val="0032767B"/>
  </w:style>
  <w:style w:type="paragraph" w:customStyle="1" w:styleId="57E4267A66D44B05809E4C164E1FADE3">
    <w:name w:val="57E4267A66D44B05809E4C164E1FADE3"/>
    <w:rsid w:val="0032767B"/>
  </w:style>
  <w:style w:type="paragraph" w:customStyle="1" w:styleId="468AC5AACB294661BD4F90ADDD8E4AB9">
    <w:name w:val="468AC5AACB294661BD4F90ADDD8E4AB9"/>
    <w:rsid w:val="0032767B"/>
  </w:style>
  <w:style w:type="paragraph" w:customStyle="1" w:styleId="513D5F79DC474DA1AE356A82F8B17E48">
    <w:name w:val="513D5F79DC474DA1AE356A82F8B17E48"/>
    <w:rsid w:val="0032767B"/>
  </w:style>
  <w:style w:type="paragraph" w:customStyle="1" w:styleId="D87BB663563D4C9EA3385E83A4DC2D3F">
    <w:name w:val="D87BB663563D4C9EA3385E83A4DC2D3F"/>
    <w:rsid w:val="0032767B"/>
  </w:style>
  <w:style w:type="paragraph" w:customStyle="1" w:styleId="94361F5C6AA440A1801E18F9C1B9A769">
    <w:name w:val="94361F5C6AA440A1801E18F9C1B9A769"/>
    <w:rsid w:val="0032767B"/>
  </w:style>
  <w:style w:type="paragraph" w:customStyle="1" w:styleId="106E8360293E44249DA7314E3F7D71C0">
    <w:name w:val="106E8360293E44249DA7314E3F7D71C0"/>
    <w:rsid w:val="0032767B"/>
  </w:style>
  <w:style w:type="paragraph" w:customStyle="1" w:styleId="8DEFD454AC4F45B5A1D771E7A59A41E4">
    <w:name w:val="8DEFD454AC4F45B5A1D771E7A59A41E4"/>
    <w:rsid w:val="0032767B"/>
  </w:style>
  <w:style w:type="paragraph" w:customStyle="1" w:styleId="FC4FBAF5907A4245B8DCD531A353FCE1">
    <w:name w:val="FC4FBAF5907A4245B8DCD531A353FCE1"/>
    <w:rsid w:val="0032767B"/>
  </w:style>
  <w:style w:type="paragraph" w:customStyle="1" w:styleId="03452F9DB0D7458D86F6A1D7106E924E">
    <w:name w:val="03452F9DB0D7458D86F6A1D7106E924E"/>
    <w:rsid w:val="0032767B"/>
  </w:style>
  <w:style w:type="paragraph" w:customStyle="1" w:styleId="9498BBB72214467C9B3EF439FD3AC9B3">
    <w:name w:val="9498BBB72214467C9B3EF439FD3AC9B3"/>
    <w:rsid w:val="0032767B"/>
  </w:style>
  <w:style w:type="paragraph" w:customStyle="1" w:styleId="3CABCA6BADE246F78CF5F05E9B386266">
    <w:name w:val="3CABCA6BADE246F78CF5F05E9B386266"/>
    <w:rsid w:val="0032767B"/>
  </w:style>
  <w:style w:type="paragraph" w:customStyle="1" w:styleId="71FA66B189CA44C3A5B32A391DEF91D1">
    <w:name w:val="71FA66B189CA44C3A5B32A391DEF91D1"/>
    <w:rsid w:val="0032767B"/>
  </w:style>
  <w:style w:type="paragraph" w:customStyle="1" w:styleId="BEAE0C0CF0C0412F82A112B6B5210290">
    <w:name w:val="BEAE0C0CF0C0412F82A112B6B5210290"/>
    <w:rsid w:val="0032767B"/>
  </w:style>
  <w:style w:type="paragraph" w:customStyle="1" w:styleId="F2DC7ECED28C4B33AB7E0D6E805271FD">
    <w:name w:val="F2DC7ECED28C4B33AB7E0D6E805271FD"/>
    <w:rsid w:val="0032767B"/>
  </w:style>
  <w:style w:type="paragraph" w:customStyle="1" w:styleId="CAF744608FE2411C95B882349B427554">
    <w:name w:val="CAF744608FE2411C95B882349B427554"/>
    <w:rsid w:val="0032767B"/>
  </w:style>
  <w:style w:type="paragraph" w:customStyle="1" w:styleId="9C508BD21C8A46A39EE0146B785EB288">
    <w:name w:val="9C508BD21C8A46A39EE0146B785EB288"/>
    <w:rsid w:val="0032767B"/>
  </w:style>
  <w:style w:type="paragraph" w:customStyle="1" w:styleId="F8019D01A7FB4350A6CDB8BA78753232">
    <w:name w:val="F8019D01A7FB4350A6CDB8BA78753232"/>
    <w:rsid w:val="0032767B"/>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231F20"/>
      </a:dk2>
      <a:lt2>
        <a:srgbClr val="F0F0F0"/>
      </a:lt2>
      <a:accent1>
        <a:srgbClr val="7C9E0E"/>
      </a:accent1>
      <a:accent2>
        <a:srgbClr val="4D4D4D"/>
      </a:accent2>
      <a:accent3>
        <a:srgbClr val="3C6478"/>
      </a:accent3>
      <a:accent4>
        <a:srgbClr val="6D5535"/>
      </a:accent4>
      <a:accent5>
        <a:srgbClr val="8D3F4C"/>
      </a:accent5>
      <a:accent6>
        <a:srgbClr val="654C7A"/>
      </a:accent6>
      <a:hlink>
        <a:srgbClr val="8EB610"/>
      </a:hlink>
      <a:folHlink>
        <a:srgbClr val="F7921E"/>
      </a:folHlink>
    </a:clrScheme>
    <a:fontScheme name="Resume">
      <a:majorFont>
        <a:latin typeface="Franklin Gothic Medium"/>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A8D473F2-88E6-472D-8B39-3543FF8333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TS103456621.dotx</Template>
  <TotalTime>76</TotalTime>
  <Pages>2</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Josue Rodriguez</dc:creator>
  <cp:lastModifiedBy>Owner</cp:lastModifiedBy>
  <cp:revision>1</cp:revision>
  <dcterms:created xsi:type="dcterms:W3CDTF">2014-07-24T00:29:00Z</dcterms:created>
  <dcterms:modified xsi:type="dcterms:W3CDTF">2014-07-24T01:45:00Z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TC034566219991</vt:lpwstr>
  </property>
</Properties>
</file>