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2BC" w:rsidRDefault="00903463" w:rsidP="002C479C">
      <w:pPr>
        <w:pStyle w:val="ContactInfo"/>
        <w:spacing w:before="0"/>
      </w:pPr>
      <w:sdt>
        <w:sdtPr>
          <w:alias w:val="Street Address"/>
          <w:tag w:val="Street Address"/>
          <w:id w:val="1415969137"/>
          <w:placeholder>
            <w:docPart w:val="6FD201FA63FF422487DC72EFF4B02D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E92A02">
            <w:t>144 County Road 683</w:t>
          </w:r>
        </w:sdtContent>
      </w:sdt>
    </w:p>
    <w:sdt>
      <w:sdtPr>
        <w:alias w:val="Category"/>
        <w:tag w:val=""/>
        <w:id w:val="1543715586"/>
        <w:placeholder>
          <w:docPart w:val="67ABFDE35B974038987374AF4B2FD7B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2C42BC" w:rsidRDefault="00E92A02" w:rsidP="002C479C">
          <w:pPr>
            <w:pStyle w:val="ContactInfo"/>
            <w:spacing w:before="0"/>
          </w:pPr>
          <w:r>
            <w:t xml:space="preserve">Enterprise, AL 36330 </w:t>
          </w:r>
        </w:p>
      </w:sdtContent>
    </w:sdt>
    <w:p w:rsidR="002C42BC" w:rsidRDefault="00903463" w:rsidP="002C479C">
      <w:pPr>
        <w:pStyle w:val="ContactInfo"/>
        <w:spacing w:before="0"/>
      </w:pPr>
      <w:sdt>
        <w:sdtPr>
          <w:alias w:val="Telephone"/>
          <w:tag w:val="Telephone"/>
          <w:id w:val="599758962"/>
          <w:placeholder>
            <w:docPart w:val="C5455EE735DC46FE92539BED5C9F38DF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E92A02">
            <w:t>(334)-477-7308</w:t>
          </w:r>
        </w:sdtContent>
      </w:sdt>
    </w:p>
    <w:sdt>
      <w:sdtPr>
        <w:rPr>
          <w:rStyle w:val="Emphasis"/>
        </w:rPr>
        <w:alias w:val="Email"/>
        <w:tag w:val=""/>
        <w:id w:val="1889536063"/>
        <w:placeholder>
          <w:docPart w:val="C26E6AB3FCE04007A8CABDFD22FA4C87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:rsidR="002C42BC" w:rsidRDefault="00E92A02" w:rsidP="002C479C">
          <w:pPr>
            <w:pStyle w:val="ContactInfo"/>
            <w:spacing w:before="0"/>
            <w:rPr>
              <w:rStyle w:val="Emphasis"/>
            </w:rPr>
          </w:pPr>
          <w:r>
            <w:rPr>
              <w:rStyle w:val="Emphasis"/>
            </w:rPr>
            <w:t>addamsjes@yahoo.com</w:t>
          </w:r>
        </w:p>
      </w:sdtContent>
    </w:sdt>
    <w:p w:rsidR="002C42BC" w:rsidRDefault="00903463">
      <w:pPr>
        <w:pStyle w:val="Name"/>
      </w:pPr>
      <w:sdt>
        <w:sdtPr>
          <w:alias w:val="Your Name"/>
          <w:tag w:val=""/>
          <w:id w:val="1197042864"/>
          <w:placeholder>
            <w:docPart w:val="E1D03599303E4799B88A17548B866FE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92A02">
            <w:t>jesse adams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2C42BC">
        <w:tc>
          <w:tcPr>
            <w:tcW w:w="1778" w:type="dxa"/>
          </w:tcPr>
          <w:p w:rsidR="002C42BC" w:rsidRDefault="005556E7">
            <w:pPr>
              <w:pStyle w:val="Heading1"/>
            </w:pPr>
            <w:r>
              <w:t xml:space="preserve">About me 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p w:rsidR="002C42BC" w:rsidRDefault="00E92A02" w:rsidP="002C479C">
            <w:pPr>
              <w:pStyle w:val="ResumeText"/>
              <w:spacing w:before="0" w:after="0"/>
            </w:pPr>
            <w:r>
              <w:t>I am a very well-rounded person. I enjoy helping people in any way possible. I am very outgoing and friendly to everyone. I think people and especially customers should be treated with the upmost respect. I am willing and able to learn new things and experiences.</w:t>
            </w: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p w:rsidR="00E92A02" w:rsidRDefault="002D54FD" w:rsidP="002C479C">
            <w:pPr>
              <w:pStyle w:val="ResumeText"/>
              <w:numPr>
                <w:ilvl w:val="0"/>
                <w:numId w:val="1"/>
              </w:numPr>
              <w:spacing w:before="0" w:after="0"/>
            </w:pPr>
            <w:r>
              <w:t>Very respectful and hardworking</w:t>
            </w:r>
          </w:p>
          <w:p w:rsidR="00E92A02" w:rsidRDefault="00E92A02" w:rsidP="002C479C">
            <w:pPr>
              <w:pStyle w:val="ResumeText"/>
              <w:numPr>
                <w:ilvl w:val="0"/>
                <w:numId w:val="1"/>
              </w:numPr>
              <w:spacing w:before="0" w:after="0"/>
            </w:pPr>
            <w:r>
              <w:t xml:space="preserve">Great communication skills </w:t>
            </w:r>
          </w:p>
          <w:p w:rsidR="008C0335" w:rsidRDefault="00C74820" w:rsidP="002C479C">
            <w:pPr>
              <w:pStyle w:val="ResumeText"/>
              <w:numPr>
                <w:ilvl w:val="0"/>
                <w:numId w:val="1"/>
              </w:numPr>
              <w:spacing w:before="0" w:after="0"/>
            </w:pPr>
            <w:r>
              <w:t>Knowledgeable in  MS Office (W</w:t>
            </w:r>
            <w:r w:rsidR="002C479C">
              <w:t>ord,</w:t>
            </w:r>
            <w:r>
              <w:t xml:space="preserve"> E</w:t>
            </w:r>
            <w:r w:rsidR="002C479C">
              <w:t>xcel,</w:t>
            </w:r>
            <w:r>
              <w:t xml:space="preserve"> PowerPoint</w:t>
            </w:r>
            <w:r w:rsidR="002C479C">
              <w:t>,</w:t>
            </w:r>
            <w:r>
              <w:t xml:space="preserve"> A</w:t>
            </w:r>
            <w:r w:rsidR="002C479C">
              <w:t>ccess)</w:t>
            </w:r>
          </w:p>
          <w:p w:rsidR="002D54FD" w:rsidRDefault="00C74820" w:rsidP="002C479C">
            <w:pPr>
              <w:pStyle w:val="ResumeText"/>
              <w:numPr>
                <w:ilvl w:val="0"/>
                <w:numId w:val="1"/>
              </w:numPr>
              <w:spacing w:before="0" w:after="0"/>
            </w:pPr>
            <w:r>
              <w:t>Excellent Team player</w:t>
            </w:r>
          </w:p>
          <w:p w:rsidR="00E92A02" w:rsidRDefault="005556E7" w:rsidP="002C479C">
            <w:pPr>
              <w:pStyle w:val="ResumeText"/>
              <w:numPr>
                <w:ilvl w:val="0"/>
                <w:numId w:val="1"/>
              </w:numPr>
              <w:spacing w:before="0" w:after="0"/>
            </w:pPr>
            <w:r>
              <w:t>O</w:t>
            </w:r>
            <w:r w:rsidR="00C74820">
              <w:t xml:space="preserve">rganized and punctual </w:t>
            </w:r>
          </w:p>
          <w:p w:rsidR="008C0335" w:rsidRDefault="00E92A02" w:rsidP="002C479C">
            <w:pPr>
              <w:pStyle w:val="ResumeText"/>
              <w:numPr>
                <w:ilvl w:val="0"/>
                <w:numId w:val="1"/>
              </w:numPr>
              <w:spacing w:before="0" w:after="0"/>
            </w:pPr>
            <w:r>
              <w:t>Reliable and trustworthy</w:t>
            </w: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Experience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BE54ABC06D9A4FD6B80B375C79CB7A45"/>
                  </w:placeholder>
                  <w15:color w:val="C0C0C0"/>
                  <w15:repeatingSectionItem/>
                </w:sdtPr>
                <w:sdtEndPr/>
                <w:sdtContent>
                  <w:p w:rsidR="002C42BC" w:rsidRDefault="002D54FD" w:rsidP="002C479C">
                    <w:pPr>
                      <w:pStyle w:val="Heading2"/>
                      <w:spacing w:before="0" w:after="0"/>
                    </w:pPr>
                    <w:r>
                      <w:t xml:space="preserve">Handy man, AK PRINTING </w:t>
                    </w:r>
                    <w:r>
                      <w:rPr>
                        <w:rStyle w:val="bpmainphone1"/>
                      </w:rPr>
                      <w:t>(334) 347-6889</w:t>
                    </w:r>
                  </w:p>
                  <w:p w:rsidR="002C42BC" w:rsidRDefault="00C74820" w:rsidP="002C479C">
                    <w:pPr>
                      <w:pStyle w:val="ResumeText"/>
                      <w:spacing w:before="0" w:after="0"/>
                    </w:pPr>
                    <w:r>
                      <w:t>March  20</w:t>
                    </w:r>
                    <w:r w:rsidR="00EA3041">
                      <w:t>14</w:t>
                    </w:r>
                    <w:r>
                      <w:t xml:space="preserve"> </w:t>
                    </w:r>
                    <w:r w:rsidR="00EA3041">
                      <w:t>-</w:t>
                    </w:r>
                    <w:r>
                      <w:t xml:space="preserve"> C</w:t>
                    </w:r>
                    <w:r w:rsidR="00EA3041">
                      <w:t>urrent</w:t>
                    </w:r>
                  </w:p>
                  <w:p w:rsidR="00D46C68" w:rsidRDefault="002D54FD" w:rsidP="002C479C">
                    <w:pPr>
                      <w:spacing w:before="0" w:after="0"/>
                    </w:pPr>
                    <w:r>
                      <w:t>Helped the owner move and drive signs to locatio</w:t>
                    </w:r>
                    <w:r w:rsidR="00D46C68">
                      <w:t>ns. Put signs up all over E</w:t>
                    </w:r>
                    <w:r>
                      <w:t>nterprise</w:t>
                    </w:r>
                    <w:r w:rsidR="00D46C68">
                      <w:t>, AL.</w:t>
                    </w:r>
                  </w:p>
                  <w:p w:rsidR="002E1B6B" w:rsidRDefault="00D46C68" w:rsidP="002C479C">
                    <w:pPr>
                      <w:spacing w:before="0" w:after="0"/>
                    </w:pPr>
                    <w:r>
                      <w:t>In addition of, assisting in printing and organizing materials in the shop</w:t>
                    </w:r>
                    <w:r w:rsidR="002D54FD">
                      <w:t>.</w:t>
                    </w:r>
                  </w:p>
                  <w:p w:rsidR="00D46C68" w:rsidRPr="00C74820" w:rsidRDefault="00D46C68" w:rsidP="002C479C">
                    <w:pPr>
                      <w:spacing w:before="0" w:after="0"/>
                      <w:rPr>
                        <w:rFonts w:eastAsiaTheme="minorEastAsia"/>
                        <w:sz w:val="16"/>
                        <w:szCs w:val="16"/>
                      </w:rPr>
                    </w:pPr>
                  </w:p>
                  <w:p w:rsidR="002E1B6B" w:rsidRDefault="002E1B6B" w:rsidP="002C479C">
                    <w:pPr>
                      <w:spacing w:before="0" w:after="0"/>
                      <w:rPr>
                        <w:rFonts w:eastAsiaTheme="minorEastAsia"/>
                      </w:rPr>
                    </w:pPr>
                    <w:r w:rsidRPr="002E1B6B">
                      <w:rPr>
                        <w:rStyle w:val="Heading2Char"/>
                      </w:rPr>
                      <w:t>Babysitting, Tameka</w:t>
                    </w:r>
                    <w:r w:rsidR="00F93B90">
                      <w:rPr>
                        <w:rStyle w:val="Heading2Char"/>
                      </w:rPr>
                      <w:t xml:space="preserve"> shear</w:t>
                    </w:r>
                    <w:r>
                      <w:rPr>
                        <w:rFonts w:eastAsiaTheme="minorEastAsia"/>
                      </w:rPr>
                      <w:t xml:space="preserve"> </w:t>
                    </w:r>
                    <w:r w:rsidR="002C479C">
                      <w:rPr>
                        <w:rFonts w:eastAsiaTheme="minorEastAsia"/>
                      </w:rPr>
                      <w:t xml:space="preserve"> (334)</w:t>
                    </w:r>
                    <w:r w:rsidR="00C74820">
                      <w:rPr>
                        <w:rFonts w:eastAsiaTheme="minorEastAsia"/>
                      </w:rPr>
                      <w:t xml:space="preserve"> </w:t>
                    </w:r>
                    <w:r w:rsidR="002C479C">
                      <w:rPr>
                        <w:rFonts w:eastAsiaTheme="minorEastAsia"/>
                      </w:rPr>
                      <w:t>763-0465</w:t>
                    </w:r>
                  </w:p>
                  <w:p w:rsidR="00C74820" w:rsidRDefault="00C74820" w:rsidP="002C479C">
                    <w:pPr>
                      <w:spacing w:before="0" w:after="0"/>
                      <w:rPr>
                        <w:rFonts w:eastAsiaTheme="minorEastAsia"/>
                      </w:rPr>
                    </w:pPr>
                    <w:r>
                      <w:rPr>
                        <w:rFonts w:eastAsiaTheme="minorEastAsia"/>
                      </w:rPr>
                      <w:t>August 2013 – January 2014</w:t>
                    </w:r>
                  </w:p>
                  <w:p w:rsidR="002E1B6B" w:rsidRDefault="002E1B6B" w:rsidP="002C479C">
                    <w:pPr>
                      <w:spacing w:before="0" w:after="0"/>
                      <w:rPr>
                        <w:rFonts w:eastAsiaTheme="minorEastAsia"/>
                      </w:rPr>
                    </w:pPr>
                    <w:r>
                      <w:rPr>
                        <w:rFonts w:eastAsiaTheme="minorEastAsia"/>
                      </w:rPr>
                      <w:t xml:space="preserve">Watched 4 children until parents got home </w:t>
                    </w:r>
                    <w:r w:rsidR="00D46C68">
                      <w:rPr>
                        <w:rFonts w:eastAsiaTheme="minorEastAsia"/>
                      </w:rPr>
                      <w:t>after school from 4:00 pm to 8:00 pm. Assisted with homework, provided snacks and made sure that they were in a safe environment.</w:t>
                    </w:r>
                  </w:p>
                  <w:p w:rsidR="00D46C68" w:rsidRPr="00C74820" w:rsidRDefault="00D46C68" w:rsidP="002C479C">
                    <w:pPr>
                      <w:spacing w:before="0" w:after="0"/>
                      <w:rPr>
                        <w:rFonts w:eastAsiaTheme="minorEastAsia"/>
                        <w:sz w:val="16"/>
                        <w:szCs w:val="16"/>
                      </w:rPr>
                    </w:pPr>
                  </w:p>
                  <w:p w:rsidR="00D46C68" w:rsidRPr="00D46C68" w:rsidRDefault="002E1B6B" w:rsidP="00D46C68">
                    <w:pPr>
                      <w:pStyle w:val="Heading2"/>
                      <w:spacing w:before="0" w:after="0"/>
                      <w:rPr>
                        <w:rFonts w:eastAsiaTheme="minorEastAsia"/>
                      </w:rPr>
                    </w:pPr>
                    <w:r>
                      <w:rPr>
                        <w:rFonts w:eastAsiaTheme="minorEastAsia"/>
                      </w:rPr>
                      <w:t xml:space="preserve">floral delivery, floral designs </w:t>
                    </w:r>
                    <w:r w:rsidRPr="00EE0B44">
                      <w:rPr>
                        <w:rFonts w:eastAsiaTheme="minorEastAsia"/>
                        <w:b w:val="0"/>
                      </w:rPr>
                      <w:t>(334) 494-8447</w:t>
                    </w:r>
                  </w:p>
                  <w:p w:rsidR="002E1B6B" w:rsidRDefault="002E1B6B" w:rsidP="002C479C">
                    <w:pPr>
                      <w:spacing w:before="0" w:after="0"/>
                    </w:pPr>
                    <w:r>
                      <w:t>Summer of 2013</w:t>
                    </w:r>
                  </w:p>
                  <w:p w:rsidR="002E1B6B" w:rsidRPr="002C479C" w:rsidRDefault="002E1B6B" w:rsidP="002C479C">
                    <w:pPr>
                      <w:spacing w:before="0" w:after="0"/>
                    </w:pPr>
                    <w:r>
                      <w:t>Deliver flowers</w:t>
                    </w:r>
                    <w:r w:rsidR="00D46C68">
                      <w:t xml:space="preserve"> and gifts to customers in the Enterprise and Ft</w:t>
                    </w:r>
                    <w:r>
                      <w:t>.</w:t>
                    </w:r>
                    <w:r w:rsidR="00D46C68">
                      <w:t xml:space="preserve"> Rucker, AL area.</w:t>
                    </w:r>
                    <w:r>
                      <w:t xml:space="preserve"> </w:t>
                    </w:r>
                  </w:p>
                </w:sdtContent>
              </w:sdt>
            </w:sdtContent>
          </w:sdt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Education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BE54ABC06D9A4FD6B80B375C79CB7A45"/>
                  </w:placeholder>
                  <w15:repeatingSectionItem/>
                </w:sdtPr>
                <w:sdtEndPr/>
                <w:sdtContent>
                  <w:p w:rsidR="002C42BC" w:rsidRDefault="002D54FD">
                    <w:pPr>
                      <w:pStyle w:val="Heading2"/>
                    </w:pPr>
                    <w:r>
                      <w:t>Enterprise high school, enterprise</w:t>
                    </w:r>
                    <w:r w:rsidR="00D46C68">
                      <w:t>, AL. Graduate 2014</w:t>
                    </w:r>
                  </w:p>
                  <w:p w:rsidR="00C74820" w:rsidRDefault="00D46C68" w:rsidP="00EE0B44">
                    <w:pPr>
                      <w:spacing w:before="0" w:after="0"/>
                    </w:pPr>
                    <w:r>
                      <w:t>S</w:t>
                    </w:r>
                    <w:r w:rsidR="002C479C">
                      <w:t xml:space="preserve">kills USA </w:t>
                    </w:r>
                    <w:r w:rsidR="00EE0B44">
                      <w:t>- W</w:t>
                    </w:r>
                    <w:r w:rsidR="002C479C">
                      <w:t xml:space="preserve">elding program </w:t>
                    </w:r>
                    <w:r w:rsidR="00EE0B44">
                      <w:t xml:space="preserve">(2011 – 2014) </w:t>
                    </w:r>
                  </w:p>
                  <w:p w:rsidR="00C74820" w:rsidRDefault="00C74820" w:rsidP="00EE0B44">
                    <w:pPr>
                      <w:spacing w:before="0" w:after="0"/>
                    </w:pPr>
                    <w:r>
                      <w:t>Future Business Leaders of America (2012 – 2013)</w:t>
                    </w:r>
                  </w:p>
                  <w:p w:rsidR="002C42BC" w:rsidRDefault="00C74820" w:rsidP="00EE0B44">
                    <w:pPr>
                      <w:spacing w:before="0" w:after="0"/>
                    </w:pPr>
                    <w:r>
                      <w:t>Future Farmers of America (2012 – 2014)</w:t>
                    </w:r>
                  </w:p>
                </w:sdtContent>
              </w:sdt>
            </w:sdtContent>
          </w:sdt>
        </w:tc>
      </w:tr>
      <w:tr w:rsidR="002C42BC">
        <w:tc>
          <w:tcPr>
            <w:tcW w:w="1778" w:type="dxa"/>
          </w:tcPr>
          <w:p w:rsidR="002C42BC" w:rsidRDefault="00EA3041">
            <w:pPr>
              <w:pStyle w:val="Heading1"/>
            </w:pPr>
            <w:r>
              <w:t>organizations and clubs</w:t>
            </w:r>
          </w:p>
        </w:tc>
        <w:tc>
          <w:tcPr>
            <w:tcW w:w="472" w:type="dxa"/>
          </w:tcPr>
          <w:p w:rsidR="008C0335" w:rsidRDefault="008C0335"/>
        </w:tc>
        <w:tc>
          <w:tcPr>
            <w:tcW w:w="7830" w:type="dxa"/>
          </w:tcPr>
          <w:p w:rsidR="00C74820" w:rsidRDefault="00EE0B44" w:rsidP="00C74820">
            <w:pPr>
              <w:pStyle w:val="ResumeText"/>
              <w:rPr>
                <w:b/>
              </w:rPr>
            </w:pPr>
            <w:r>
              <w:rPr>
                <w:b/>
              </w:rPr>
              <w:t>*</w:t>
            </w:r>
            <w:r w:rsidR="002C479C" w:rsidRPr="00D46C68">
              <w:rPr>
                <w:b/>
              </w:rPr>
              <w:t xml:space="preserve">FBLA      </w:t>
            </w:r>
            <w:r>
              <w:rPr>
                <w:b/>
              </w:rPr>
              <w:t>*</w:t>
            </w:r>
            <w:r w:rsidR="00EA3041" w:rsidRPr="00D46C68">
              <w:rPr>
                <w:b/>
              </w:rPr>
              <w:t xml:space="preserve"> SKILLS USA      </w:t>
            </w:r>
            <w:r>
              <w:rPr>
                <w:b/>
              </w:rPr>
              <w:t>*</w:t>
            </w:r>
            <w:r w:rsidR="00EA3041" w:rsidRPr="00D46C68">
              <w:rPr>
                <w:b/>
              </w:rPr>
              <w:t xml:space="preserve"> </w:t>
            </w:r>
            <w:r w:rsidR="002C479C" w:rsidRPr="00D46C68">
              <w:rPr>
                <w:b/>
              </w:rPr>
              <w:t>FFA</w:t>
            </w:r>
            <w:r w:rsidR="00C74820">
              <w:rPr>
                <w:b/>
              </w:rPr>
              <w:t xml:space="preserve">    </w:t>
            </w:r>
          </w:p>
          <w:p w:rsidR="00EA3041" w:rsidRPr="00C74820" w:rsidRDefault="00C74820" w:rsidP="00C74820">
            <w:pPr>
              <w:pStyle w:val="ResumeText"/>
              <w:rPr>
                <w:b/>
              </w:rPr>
            </w:pPr>
            <w:r>
              <w:rPr>
                <w:b/>
              </w:rPr>
              <w:t xml:space="preserve"> *</w:t>
            </w:r>
            <w:r w:rsidR="002C479C" w:rsidRPr="00D46C68">
              <w:rPr>
                <w:b/>
              </w:rPr>
              <w:t xml:space="preserve">BETA CLUB    </w:t>
            </w:r>
            <w:r>
              <w:rPr>
                <w:b/>
              </w:rPr>
              <w:t>*</w:t>
            </w:r>
            <w:r w:rsidR="002C479C" w:rsidRPr="00D46C68">
              <w:rPr>
                <w:b/>
              </w:rPr>
              <w:t>CHESS CLUB</w:t>
            </w:r>
          </w:p>
        </w:tc>
      </w:tr>
      <w:tr w:rsidR="002C42BC">
        <w:tc>
          <w:tcPr>
            <w:tcW w:w="1778" w:type="dxa"/>
          </w:tcPr>
          <w:p w:rsidR="002C42BC" w:rsidRDefault="002E1B6B" w:rsidP="00C74820">
            <w:pPr>
              <w:pStyle w:val="Heading1"/>
            </w:pPr>
            <w:r>
              <w:t xml:space="preserve">                </w:t>
            </w:r>
            <w:r w:rsidR="00414819">
              <w:t>References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BE54ABC06D9A4FD6B80B375C79CB7A45"/>
                  </w:placeholder>
                  <w15:color w:val="C0C0C0"/>
                  <w15:repeatingSectionItem/>
                </w:sdtPr>
                <w:sdtEndPr/>
                <w:sdtContent>
                  <w:p w:rsidR="002C42BC" w:rsidRDefault="00FC23AD" w:rsidP="00D46C68">
                    <w:pPr>
                      <w:pStyle w:val="Heading2"/>
                    </w:pPr>
                    <w:r>
                      <w:t xml:space="preserve">Ali Khalizadeh </w:t>
                    </w:r>
                    <w:r w:rsidR="00D46C68">
                      <w:t xml:space="preserve">- </w:t>
                    </w:r>
                    <w:r>
                      <w:t>AK Printing</w:t>
                    </w:r>
                  </w:p>
                  <w:p w:rsidR="00C74820" w:rsidRPr="00C74820" w:rsidRDefault="00FC23AD" w:rsidP="00F93B90">
                    <w:pPr>
                      <w:spacing w:before="0" w:after="0"/>
                      <w:rPr>
                        <w:sz w:val="24"/>
                        <w:szCs w:val="24"/>
                      </w:rPr>
                    </w:pPr>
                    <w:r>
                      <w:t>(334)-464-2008</w:t>
                    </w:r>
                    <w:r w:rsidR="00C74820">
                      <w:t xml:space="preserve">  </w:t>
                    </w:r>
                  </w:p>
                  <w:p w:rsidR="00D46C68" w:rsidRDefault="00FC23AD" w:rsidP="00D46C68">
                    <w:pPr>
                      <w:pStyle w:val="Heading2"/>
                    </w:pPr>
                    <w:r w:rsidRPr="00FC23AD">
                      <w:t>Dale Stewart</w:t>
                    </w:r>
                    <w:r>
                      <w:t xml:space="preserve"> </w:t>
                    </w:r>
                    <w:r w:rsidR="00D46C68">
                      <w:t xml:space="preserve">- </w:t>
                    </w:r>
                    <w:r>
                      <w:t>Enterprise high school welding instructor</w:t>
                    </w:r>
                  </w:p>
                  <w:p w:rsidR="00EA3041" w:rsidRPr="00D46C68" w:rsidRDefault="008C0335" w:rsidP="00D46C68">
                    <w:pPr>
                      <w:spacing w:after="0"/>
                    </w:pPr>
                    <w:r>
                      <w:rPr>
                        <w:rFonts w:ascii="Arial" w:hAnsi="Arial" w:cs="Arial"/>
                        <w:color w:val="333333"/>
                        <w:sz w:val="18"/>
                        <w:szCs w:val="18"/>
                        <w:shd w:val="clear" w:color="auto" w:fill="FFFFFF"/>
                      </w:rPr>
                      <w:t>(</w:t>
                    </w:r>
                    <w:r w:rsidR="00FC23AD">
                      <w:rPr>
                        <w:rFonts w:ascii="Arial" w:hAnsi="Arial" w:cs="Arial"/>
                        <w:color w:val="333333"/>
                        <w:sz w:val="18"/>
                        <w:szCs w:val="18"/>
                        <w:shd w:val="clear" w:color="auto" w:fill="FFFFFF"/>
                      </w:rPr>
                      <w:t>334</w:t>
                    </w:r>
                    <w:r>
                      <w:rPr>
                        <w:rFonts w:ascii="Arial" w:hAnsi="Arial" w:cs="Arial"/>
                        <w:color w:val="333333"/>
                        <w:sz w:val="18"/>
                        <w:szCs w:val="18"/>
                        <w:shd w:val="clear" w:color="auto" w:fill="FFFFFF"/>
                      </w:rPr>
                      <w:t>)</w:t>
                    </w:r>
                    <w:r w:rsidR="00FC23AD">
                      <w:rPr>
                        <w:rFonts w:ascii="Arial" w:hAnsi="Arial" w:cs="Arial"/>
                        <w:color w:val="333333"/>
                        <w:sz w:val="18"/>
                        <w:szCs w:val="18"/>
                        <w:shd w:val="clear" w:color="auto" w:fill="FFFFFF"/>
                      </w:rPr>
                      <w:t>-347-2640</w:t>
                    </w:r>
                  </w:p>
                  <w:p w:rsidR="002C42BC" w:rsidRPr="00FC23AD" w:rsidRDefault="00903463" w:rsidP="008C0335">
                    <w:pPr>
                      <w:spacing w:before="0" w:after="100" w:afterAutospacing="1"/>
                    </w:pPr>
                  </w:p>
                </w:sdtContent>
              </w:sdt>
            </w:sdtContent>
          </w:sdt>
        </w:tc>
      </w:tr>
    </w:tbl>
    <w:p w:rsidR="002C42BC" w:rsidRDefault="002C42BC">
      <w:bookmarkStart w:id="0" w:name="_GoBack"/>
      <w:bookmarkEnd w:id="0"/>
    </w:p>
    <w:sectPr w:rsidR="002C42BC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A02" w:rsidRDefault="00E92A02">
      <w:pPr>
        <w:spacing w:before="0" w:after="0" w:line="240" w:lineRule="auto"/>
      </w:pPr>
      <w:r>
        <w:separator/>
      </w:r>
    </w:p>
  </w:endnote>
  <w:endnote w:type="continuationSeparator" w:id="0">
    <w:p w:rsidR="00E92A02" w:rsidRDefault="00E92A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2BC" w:rsidRDefault="0041481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B2D8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A02" w:rsidRDefault="00E92A02">
      <w:pPr>
        <w:spacing w:before="0" w:after="0" w:line="240" w:lineRule="auto"/>
      </w:pPr>
      <w:r>
        <w:separator/>
      </w:r>
    </w:p>
  </w:footnote>
  <w:footnote w:type="continuationSeparator" w:id="0">
    <w:p w:rsidR="00E92A02" w:rsidRDefault="00E92A0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D0468"/>
    <w:multiLevelType w:val="hybridMultilevel"/>
    <w:tmpl w:val="4C70F3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A02"/>
    <w:rsid w:val="000B2D81"/>
    <w:rsid w:val="002C42BC"/>
    <w:rsid w:val="002C479C"/>
    <w:rsid w:val="002D54FD"/>
    <w:rsid w:val="002E1B6B"/>
    <w:rsid w:val="00414819"/>
    <w:rsid w:val="005556E7"/>
    <w:rsid w:val="008C0335"/>
    <w:rsid w:val="00903463"/>
    <w:rsid w:val="00C74820"/>
    <w:rsid w:val="00D46C68"/>
    <w:rsid w:val="00E92A02"/>
    <w:rsid w:val="00EA3041"/>
    <w:rsid w:val="00EE0B44"/>
    <w:rsid w:val="00F93B90"/>
    <w:rsid w:val="00FA678E"/>
    <w:rsid w:val="00FC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83D643-CF77-4B38-9FD2-158DC630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customStyle="1" w:styleId="bpmainphone1">
    <w:name w:val="bpmainphone1"/>
    <w:basedOn w:val="DefaultParagraphFont"/>
    <w:rsid w:val="002D54FD"/>
    <w:rPr>
      <w:b/>
      <w:bCs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82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820"/>
    <w:rPr>
      <w:rFonts w:ascii="Segoe U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annie\AppData\Roaming\Microsoft\Templates\Basic%20resume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FD201FA63FF422487DC72EFF4B02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1B2D8-275E-41A0-8900-5711D5F2D0EF}"/>
      </w:docPartPr>
      <w:docPartBody>
        <w:p w:rsidR="00000000" w:rsidRDefault="00C02171">
          <w:pPr>
            <w:pStyle w:val="6FD201FA63FF422487DC72EFF4B02DE1"/>
          </w:pPr>
          <w:r>
            <w:t>[Street Address]</w:t>
          </w:r>
        </w:p>
      </w:docPartBody>
    </w:docPart>
    <w:docPart>
      <w:docPartPr>
        <w:name w:val="67ABFDE35B974038987374AF4B2FD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84B20-760E-4BA1-AB18-F4BEEC3858B9}"/>
      </w:docPartPr>
      <w:docPartBody>
        <w:p w:rsidR="00000000" w:rsidRDefault="00C02171">
          <w:pPr>
            <w:pStyle w:val="67ABFDE35B974038987374AF4B2FD7BE"/>
          </w:pPr>
          <w:r>
            <w:t>[City, ST ZIP Code]</w:t>
          </w:r>
        </w:p>
      </w:docPartBody>
    </w:docPart>
    <w:docPart>
      <w:docPartPr>
        <w:name w:val="C5455EE735DC46FE92539BED5C9F3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301B3-F332-4695-8F57-C5AB72997304}"/>
      </w:docPartPr>
      <w:docPartBody>
        <w:p w:rsidR="00000000" w:rsidRDefault="00C02171">
          <w:pPr>
            <w:pStyle w:val="C5455EE735DC46FE92539BED5C9F38DF"/>
          </w:pPr>
          <w:r>
            <w:t>[Telephone]</w:t>
          </w:r>
        </w:p>
      </w:docPartBody>
    </w:docPart>
    <w:docPart>
      <w:docPartPr>
        <w:name w:val="C26E6AB3FCE04007A8CABDFD22FA4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30A7F-96B4-4178-9AF8-9431DC747513}"/>
      </w:docPartPr>
      <w:docPartBody>
        <w:p w:rsidR="00000000" w:rsidRDefault="00C02171">
          <w:pPr>
            <w:pStyle w:val="C26E6AB3FCE04007A8CABDFD22FA4C87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E1D03599303E4799B88A17548B866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2C3F8-CEE8-4AC3-9ACF-1065EBA1D48F}"/>
      </w:docPartPr>
      <w:docPartBody>
        <w:p w:rsidR="00000000" w:rsidRDefault="00C02171">
          <w:pPr>
            <w:pStyle w:val="E1D03599303E4799B88A17548B866FE4"/>
          </w:pPr>
          <w:r>
            <w:t>[Your Name]</w:t>
          </w:r>
        </w:p>
      </w:docPartBody>
    </w:docPart>
    <w:docPart>
      <w:docPartPr>
        <w:name w:val="BE54ABC06D9A4FD6B80B375C79CB7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B07A3-E8DD-4FB3-B13C-C0441F71F164}"/>
      </w:docPartPr>
      <w:docPartBody>
        <w:p w:rsidR="00000000" w:rsidRDefault="00C02171">
          <w:pPr>
            <w:pStyle w:val="BE54ABC06D9A4FD6B80B375C79CB7A4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D201FA63FF422487DC72EFF4B02DE1">
    <w:name w:val="6FD201FA63FF422487DC72EFF4B02DE1"/>
  </w:style>
  <w:style w:type="paragraph" w:customStyle="1" w:styleId="67ABFDE35B974038987374AF4B2FD7BE">
    <w:name w:val="67ABFDE35B974038987374AF4B2FD7BE"/>
  </w:style>
  <w:style w:type="paragraph" w:customStyle="1" w:styleId="C5455EE735DC46FE92539BED5C9F38DF">
    <w:name w:val="C5455EE735DC46FE92539BED5C9F38DF"/>
  </w:style>
  <w:style w:type="paragraph" w:customStyle="1" w:styleId="48DFF5BF17C84F74B7A72392851FACA7">
    <w:name w:val="48DFF5BF17C84F74B7A72392851FACA7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C26E6AB3FCE04007A8CABDFD22FA4C87">
    <w:name w:val="C26E6AB3FCE04007A8CABDFD22FA4C87"/>
  </w:style>
  <w:style w:type="paragraph" w:customStyle="1" w:styleId="E1D03599303E4799B88A17548B866FE4">
    <w:name w:val="E1D03599303E4799B88A17548B866FE4"/>
  </w:style>
  <w:style w:type="paragraph" w:customStyle="1" w:styleId="785F14D79D774AEF890FD975E3D7960F">
    <w:name w:val="785F14D79D774AEF890FD975E3D7960F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DB90651E515F4BCC9D013ED873FAD1F0">
    <w:name w:val="DB90651E515F4BCC9D013ED873FAD1F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E54ABC06D9A4FD6B80B375C79CB7A45">
    <w:name w:val="BE54ABC06D9A4FD6B80B375C79CB7A45"/>
  </w:style>
  <w:style w:type="paragraph" w:customStyle="1" w:styleId="D8A16975497249C694635F11A3651134">
    <w:name w:val="D8A16975497249C694635F11A3651134"/>
  </w:style>
  <w:style w:type="paragraph" w:customStyle="1" w:styleId="DCC088F408924493BC948A2B7B4F2CF8">
    <w:name w:val="DCC088F408924493BC948A2B7B4F2CF8"/>
  </w:style>
  <w:style w:type="paragraph" w:customStyle="1" w:styleId="D4A24472D2084927A52A801D986C0F2D">
    <w:name w:val="D4A24472D2084927A52A801D986C0F2D"/>
  </w:style>
  <w:style w:type="paragraph" w:customStyle="1" w:styleId="459BC84667BE47B2BCBEFEF64CE1B71D">
    <w:name w:val="459BC84667BE47B2BCBEFEF64CE1B71D"/>
  </w:style>
  <w:style w:type="paragraph" w:customStyle="1" w:styleId="290F9D5F6B7141DD83AA4119C0B872C9">
    <w:name w:val="290F9D5F6B7141DD83AA4119C0B872C9"/>
  </w:style>
  <w:style w:type="paragraph" w:customStyle="1" w:styleId="6FD3426040884654A537E76591B1F1F6">
    <w:name w:val="6FD3426040884654A537E76591B1F1F6"/>
  </w:style>
  <w:style w:type="paragraph" w:customStyle="1" w:styleId="1ADFC242E622466A8474072C2A3F8EA4">
    <w:name w:val="1ADFC242E622466A8474072C2A3F8EA4"/>
  </w:style>
  <w:style w:type="paragraph" w:customStyle="1" w:styleId="32EA53E697F840DC89DF022392868286">
    <w:name w:val="32EA53E697F840DC89DF022392868286"/>
  </w:style>
  <w:style w:type="paragraph" w:customStyle="1" w:styleId="667565BD9AD24A498BC733B54D6E8F38">
    <w:name w:val="667565BD9AD24A498BC733B54D6E8F38"/>
  </w:style>
  <w:style w:type="paragraph" w:customStyle="1" w:styleId="5E41C707D3B541E4BA2594CD2DC9F1C2">
    <w:name w:val="5E41C707D3B541E4BA2594CD2DC9F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144 County Road 683</CompanyAddress>
  <CompanyPhone>(334)-477-7308</CompanyPhone>
  <CompanyFax/>
  <CompanyEmail>addamsjes@yahoo.com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</Template>
  <TotalTime>219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jesse adams</dc:creator>
  <cp:keywords/>
  <cp:lastModifiedBy>Leiannie Rodriguez</cp:lastModifiedBy>
  <cp:revision>1</cp:revision>
  <cp:lastPrinted>2014-10-03T20:24:00Z</cp:lastPrinted>
  <dcterms:created xsi:type="dcterms:W3CDTF">2014-10-03T16:44:00Z</dcterms:created>
  <dcterms:modified xsi:type="dcterms:W3CDTF">2014-10-03T20:27:00Z</dcterms:modified>
  <cp:category>Enterprise, AL 36330 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