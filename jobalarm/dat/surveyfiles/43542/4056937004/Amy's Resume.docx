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EastAsia" w:hAnsiTheme="minorHAnsi" w:cstheme="minorBidi"/>
          <w:caps w:val="0"/>
          <w:color w:val="auto"/>
          <w:spacing w:val="0"/>
          <w:kern w:val="0"/>
          <w:sz w:val="22"/>
          <w:szCs w:val="22"/>
        </w:rPr>
        <w:alias w:val="Resume Name"/>
        <w:tag w:val="Resume Name"/>
        <w:id w:val="-104278397"/>
        <w:placeholder>
          <w:docPart w:val="473C2B042B2E4AFB9FB9AE64F5186995"/>
        </w:placeholder>
        <w:docPartList>
          <w:docPartGallery w:val="Quick Parts"/>
          <w:docPartCategory w:val=" Resume Name"/>
        </w:docPartList>
      </w:sdtPr>
      <w:sdtEndPr/>
      <w:sdtContent>
        <w:p w14:paraId="586896F9" w14:textId="4BB32461" w:rsidR="000807A2" w:rsidRDefault="007D14CA">
          <w:pPr>
            <w:pStyle w:val="PersonalName"/>
          </w:pPr>
          <w:sdt>
            <w:sdtPr>
              <w:alias w:val="Author"/>
              <w:tag w:val=""/>
              <w:id w:val="1823003119"/>
              <w:placeholder>
                <w:docPart w:val="B27E55AEE5A14A38BF2DD089F9A77CB3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D04908">
                <w:t>Amy Reynolds</w:t>
              </w:r>
            </w:sdtContent>
          </w:sdt>
        </w:p>
        <w:sdt>
          <w:sdtPr>
            <w:alias w:val="E-mail Address"/>
            <w:tag w:val=""/>
            <w:id w:val="527535243"/>
            <w:placeholder>
              <w:docPart w:val="7381D0B31BBC439C940CDE8103892E51"/>
            </w:placeholder>
            <w:dataBinding w:prefixMappings="xmlns:ns0='http://schemas.microsoft.com/office/2006/coverPageProps' " w:xpath="/ns0:CoverPageProperties[1]/ns0:CompanyEmail[1]" w:storeItemID="{55AF091B-3C7A-41E3-B477-F2FDAA23CFDA}"/>
            <w:text/>
          </w:sdtPr>
          <w:sdtEndPr/>
          <w:sdtContent>
            <w:p w14:paraId="3F74B855" w14:textId="14CF8D78" w:rsidR="000807A2" w:rsidRDefault="00D04908">
              <w:pPr>
                <w:pStyle w:val="NoSpacing"/>
              </w:pPr>
              <w:r>
                <w:t>Afirimeni_aks@yahoo.com</w:t>
              </w:r>
            </w:p>
          </w:sdtContent>
        </w:sdt>
        <w:sdt>
          <w:sdtPr>
            <w:alias w:val="Address"/>
            <w:tag w:val=""/>
            <w:id w:val="539556739"/>
            <w:placeholder>
              <w:docPart w:val="188C7F43F3944B7D899077F1020656E4"/>
            </w:placeholder>
            <w:dataBinding w:prefixMappings="xmlns:ns0='http://schemas.microsoft.com/office/2006/coverPageProps' " w:xpath="/ns0:CoverPageProperties[1]/ns0:CompanyAddress[1]" w:storeItemID="{55AF091B-3C7A-41E3-B477-F2FDAA23CFDA}"/>
            <w:text/>
          </w:sdtPr>
          <w:sdtEndPr/>
          <w:sdtContent>
            <w:p w14:paraId="7BD0619A" w14:textId="35915436" w:rsidR="000807A2" w:rsidRDefault="00D04908">
              <w:pPr>
                <w:pStyle w:val="NoSpacing"/>
              </w:pPr>
              <w:r>
                <w:t>2705 Valley Dr.</w:t>
              </w:r>
            </w:p>
          </w:sdtContent>
        </w:sdt>
        <w:sdt>
          <w:sdtPr>
            <w:alias w:val="Phone"/>
            <w:tag w:val=""/>
            <w:id w:val="1357783703"/>
            <w:placeholder>
              <w:docPart w:val="791394C1B45B47DFACCF4D3CAD5FA1F3"/>
            </w:placeholder>
            <w:dataBinding w:prefixMappings="xmlns:ns0='http://schemas.microsoft.com/office/2006/coverPageProps' " w:xpath="/ns0:CoverPageProperties[1]/ns0:CompanyPhone[1]" w:storeItemID="{55AF091B-3C7A-41E3-B477-F2FDAA23CFDA}"/>
            <w:text/>
          </w:sdtPr>
          <w:sdtEndPr/>
          <w:sdtContent>
            <w:p w14:paraId="043D5127" w14:textId="3E38B932" w:rsidR="000807A2" w:rsidRDefault="00D04908" w:rsidP="000807A2">
              <w:pPr>
                <w:pStyle w:val="NoSpacing"/>
              </w:pPr>
              <w:r>
                <w:t>405-693-7004</w:t>
              </w:r>
            </w:p>
          </w:sdtContent>
        </w:sdt>
        <w:p w14:paraId="3F5EF08D" w14:textId="77777777" w:rsidR="00AB5AB6" w:rsidRDefault="007D14CA"/>
      </w:sdtContent>
    </w:sdt>
    <w:p w14:paraId="383F3195" w14:textId="77777777" w:rsidR="00AB5AB6" w:rsidRDefault="004A0073">
      <w:pPr>
        <w:pStyle w:val="SectionHeading"/>
      </w:pPr>
      <w:r>
        <w:t>Objectives</w:t>
      </w:r>
    </w:p>
    <w:p w14:paraId="6B5DEB3B" w14:textId="77777777" w:rsidR="00AB5AB6" w:rsidRDefault="001678E3">
      <w:r>
        <w:t xml:space="preserve">To perform to the </w:t>
      </w:r>
      <w:r w:rsidR="00E203DB">
        <w:t>best</w:t>
      </w:r>
      <w:r>
        <w:t xml:space="preserve"> of my abilities within organization’s policies and expectations.</w:t>
      </w:r>
    </w:p>
    <w:p w14:paraId="0D1628ED" w14:textId="77777777" w:rsidR="00AB5AB6" w:rsidRDefault="004A0073">
      <w:pPr>
        <w:pStyle w:val="SectionHeading"/>
      </w:pPr>
      <w:r>
        <w:t>Education</w:t>
      </w:r>
    </w:p>
    <w:p w14:paraId="262CD48E" w14:textId="3236263A" w:rsidR="00AB5AB6" w:rsidRDefault="007D14CA">
      <w:pPr>
        <w:pStyle w:val="Subsection"/>
      </w:pPr>
      <w:r>
        <w:t>Trinidad State Junior College</w:t>
      </w:r>
      <w:bookmarkStart w:id="0" w:name="_GoBack"/>
      <w:bookmarkEnd w:id="0"/>
    </w:p>
    <w:p w14:paraId="20E317DD" w14:textId="77777777" w:rsidR="00AB5AB6" w:rsidRDefault="00A11AAC">
      <w:pPr>
        <w:rPr>
          <w:rStyle w:val="IntenseEmphasis"/>
        </w:rPr>
      </w:pPr>
      <w:r>
        <w:rPr>
          <w:b/>
          <w:bCs/>
          <w:i/>
          <w:iCs/>
          <w:color w:val="D1282E" w:themeColor="text2"/>
        </w:rPr>
        <w:t>13-DEC-</w:t>
      </w:r>
      <w:r w:rsidR="001678E3">
        <w:rPr>
          <w:b/>
          <w:bCs/>
          <w:i/>
          <w:iCs/>
          <w:color w:val="D1282E" w:themeColor="text2"/>
        </w:rPr>
        <w:t>2007</w:t>
      </w:r>
      <w:r w:rsidR="001678E3">
        <w:t xml:space="preserve"> Associate</w:t>
      </w:r>
      <w:r>
        <w:t xml:space="preserve"> of Applied Science (Manufacturing Technology)</w:t>
      </w:r>
    </w:p>
    <w:p w14:paraId="43174FAD" w14:textId="77777777" w:rsidR="00AB5AB6" w:rsidRDefault="00A11AAC">
      <w:pPr>
        <w:pStyle w:val="ListParagraph"/>
        <w:numPr>
          <w:ilvl w:val="0"/>
          <w:numId w:val="4"/>
        </w:numPr>
        <w:ind w:hanging="288"/>
      </w:pPr>
      <w:r>
        <w:t xml:space="preserve">Attending Post University for </w:t>
      </w:r>
      <w:r w:rsidR="005C3C95">
        <w:t>Bachelor’s</w:t>
      </w:r>
      <w:r>
        <w:t xml:space="preserve"> Degree</w:t>
      </w:r>
    </w:p>
    <w:p w14:paraId="70588A3E" w14:textId="77777777" w:rsidR="00AB5AB6" w:rsidRDefault="004A0073">
      <w:pPr>
        <w:pStyle w:val="SectionHeading"/>
      </w:pPr>
      <w:r>
        <w:t>Experience</w:t>
      </w:r>
    </w:p>
    <w:p w14:paraId="0FBC6A08" w14:textId="77777777" w:rsidR="00AB5AB6" w:rsidRDefault="005C3C95">
      <w:pPr>
        <w:pStyle w:val="Subsection"/>
        <w:rPr>
          <w:vanish/>
          <w:specVanish/>
        </w:rPr>
      </w:pPr>
      <w:r>
        <w:t>Ironwork/Welder</w:t>
      </w:r>
    </w:p>
    <w:p w14:paraId="4A3C71F9" w14:textId="77777777" w:rsidR="00AB5AB6" w:rsidRDefault="004A0073">
      <w:pPr>
        <w:pStyle w:val="NoSpacing"/>
        <w:rPr>
          <w:rFonts w:asciiTheme="majorHAnsi" w:eastAsiaTheme="majorEastAsia" w:hAnsiTheme="majorHAnsi" w:cstheme="majorBidi"/>
          <w:color w:val="7A7A7A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color w:val="7A7A7A" w:themeColor="accent1"/>
          <w:sz w:val="26"/>
          <w:szCs w:val="26"/>
        </w:rPr>
        <w:t xml:space="preserve"> | </w:t>
      </w:r>
      <w:r w:rsidR="005C3C95">
        <w:rPr>
          <w:rFonts w:asciiTheme="majorHAnsi" w:eastAsiaTheme="majorEastAsia" w:hAnsiTheme="majorHAnsi" w:cstheme="majorBidi"/>
          <w:color w:val="7A7A7A" w:themeColor="accent1"/>
          <w:sz w:val="26"/>
          <w:szCs w:val="26"/>
        </w:rPr>
        <w:t>Lead woman/Paperwork</w:t>
      </w:r>
    </w:p>
    <w:p w14:paraId="0BED38B9" w14:textId="77777777" w:rsidR="005C3C95" w:rsidRDefault="005C3C95">
      <w:pPr>
        <w:rPr>
          <w:rStyle w:val="Emphasis"/>
        </w:rPr>
      </w:pPr>
    </w:p>
    <w:p w14:paraId="26A5CDD3" w14:textId="196E9AE1" w:rsidR="00AB5AB6" w:rsidRDefault="005C3C95">
      <w:r>
        <w:t>Line men out for day, various different ironworking tasks, and welding,</w:t>
      </w:r>
      <w:r w:rsidR="00AD6E5A">
        <w:t xml:space="preserve"> diesel mechanics,</w:t>
      </w:r>
      <w:r>
        <w:t xml:space="preserve"> supervising, paperwork</w:t>
      </w:r>
      <w:r w:rsidR="00AD6E5A">
        <w:t>.</w:t>
      </w:r>
    </w:p>
    <w:p w14:paraId="41D5EF78" w14:textId="77777777" w:rsidR="005C3C95" w:rsidRDefault="005C3C95"/>
    <w:p w14:paraId="4750A3F0" w14:textId="77777777" w:rsidR="00AB5AB6" w:rsidRDefault="004A0073">
      <w:pPr>
        <w:pStyle w:val="SectionHeading"/>
      </w:pPr>
      <w:r>
        <w:t>Skills</w:t>
      </w:r>
    </w:p>
    <w:p w14:paraId="7BAE03C1" w14:textId="77777777" w:rsidR="00AB5AB6" w:rsidRDefault="00893D85">
      <w:pPr>
        <w:pStyle w:val="ListParagraph"/>
        <w:numPr>
          <w:ilvl w:val="0"/>
          <w:numId w:val="4"/>
        </w:numPr>
        <w:ind w:hanging="288"/>
      </w:pPr>
      <w:r>
        <w:t>Certified Welder-6g</w:t>
      </w:r>
    </w:p>
    <w:p w14:paraId="5DD2ED96" w14:textId="77777777" w:rsidR="00893D85" w:rsidRDefault="00893D85">
      <w:pPr>
        <w:pStyle w:val="ListParagraph"/>
        <w:numPr>
          <w:ilvl w:val="0"/>
          <w:numId w:val="4"/>
        </w:numPr>
        <w:ind w:hanging="288"/>
      </w:pPr>
      <w:r>
        <w:t>OSHA certified – MSHA certified</w:t>
      </w:r>
    </w:p>
    <w:p w14:paraId="7FF171AC" w14:textId="77777777" w:rsidR="00893D85" w:rsidRDefault="00893D85" w:rsidP="00893D85">
      <w:pPr>
        <w:pStyle w:val="ListParagraph"/>
        <w:numPr>
          <w:ilvl w:val="0"/>
          <w:numId w:val="4"/>
        </w:numPr>
        <w:ind w:hanging="288"/>
      </w:pPr>
      <w:r>
        <w:t>Forklift operator certified - personal lifts certified (job specific)</w:t>
      </w:r>
    </w:p>
    <w:p w14:paraId="6CA2E00C" w14:textId="77777777" w:rsidR="00893D85" w:rsidRDefault="00893D85" w:rsidP="00893D85">
      <w:pPr>
        <w:pStyle w:val="ListParagraph"/>
        <w:numPr>
          <w:ilvl w:val="0"/>
          <w:numId w:val="4"/>
        </w:numPr>
        <w:ind w:hanging="288"/>
      </w:pPr>
      <w:r>
        <w:t>Confined space entry certified with electrical and fire hazard training (job specific)</w:t>
      </w:r>
    </w:p>
    <w:p w14:paraId="3F7A2345" w14:textId="77777777" w:rsidR="00893D85" w:rsidRDefault="00893D85" w:rsidP="00893D85">
      <w:pPr>
        <w:pStyle w:val="ListParagraph"/>
        <w:numPr>
          <w:ilvl w:val="0"/>
          <w:numId w:val="4"/>
        </w:numPr>
        <w:ind w:hanging="288"/>
      </w:pPr>
      <w:r>
        <w:t>Basic Computer Skills – Word, Power Point, Excel</w:t>
      </w:r>
    </w:p>
    <w:p w14:paraId="4BA7F218" w14:textId="77777777" w:rsidR="00893D85" w:rsidRDefault="001678E3" w:rsidP="00893D85">
      <w:pPr>
        <w:pStyle w:val="ListParagraph"/>
        <w:numPr>
          <w:ilvl w:val="0"/>
          <w:numId w:val="4"/>
        </w:numPr>
        <w:ind w:hanging="288"/>
      </w:pPr>
      <w:r>
        <w:t>Adult and Infant CPR – Self Aid and Buddy Care</w:t>
      </w:r>
    </w:p>
    <w:p w14:paraId="04FF6F5E" w14:textId="77777777" w:rsidR="001678E3" w:rsidRDefault="001678E3" w:rsidP="00893D85">
      <w:pPr>
        <w:pStyle w:val="ListParagraph"/>
        <w:numPr>
          <w:ilvl w:val="0"/>
          <w:numId w:val="4"/>
        </w:numPr>
        <w:ind w:hanging="288"/>
      </w:pPr>
      <w:r>
        <w:t>Blueprint Reading</w:t>
      </w:r>
    </w:p>
    <w:p w14:paraId="56602B29" w14:textId="77777777" w:rsidR="001678E3" w:rsidRDefault="001678E3" w:rsidP="00893D85">
      <w:pPr>
        <w:pStyle w:val="ListParagraph"/>
        <w:numPr>
          <w:ilvl w:val="0"/>
          <w:numId w:val="4"/>
        </w:numPr>
        <w:ind w:hanging="288"/>
      </w:pPr>
      <w:r>
        <w:t>Cad/Cam 2D</w:t>
      </w:r>
    </w:p>
    <w:p w14:paraId="42649EB5" w14:textId="77777777" w:rsidR="001678E3" w:rsidRDefault="001678E3" w:rsidP="00893D85">
      <w:pPr>
        <w:pStyle w:val="ListParagraph"/>
        <w:numPr>
          <w:ilvl w:val="0"/>
          <w:numId w:val="4"/>
        </w:numPr>
        <w:ind w:hanging="288"/>
      </w:pPr>
      <w:r>
        <w:t>Public Speaking – Team Building</w:t>
      </w:r>
    </w:p>
    <w:p w14:paraId="1188C37D" w14:textId="4D10CC0F" w:rsidR="008A55CB" w:rsidRDefault="008A55CB" w:rsidP="008A55CB"/>
    <w:p w14:paraId="063F7FA7" w14:textId="77777777" w:rsidR="008A55CB" w:rsidRDefault="008A55CB" w:rsidP="008A55CB"/>
    <w:p w14:paraId="27E48DA5" w14:textId="77777777" w:rsidR="008A55CB" w:rsidRDefault="008A55CB" w:rsidP="008A55CB"/>
    <w:p w14:paraId="21E6CC70" w14:textId="77777777" w:rsidR="008A55CB" w:rsidRDefault="008A55CB" w:rsidP="008A55CB"/>
    <w:p w14:paraId="1D47D9FD" w14:textId="77777777" w:rsidR="008A55CB" w:rsidRDefault="008A55CB" w:rsidP="008A55CB"/>
    <w:p w14:paraId="5C37787E" w14:textId="77777777" w:rsidR="008A55CB" w:rsidRPr="008A55CB" w:rsidRDefault="008A55CB" w:rsidP="008A55CB">
      <w:pPr>
        <w:keepNext/>
        <w:keepLines/>
        <w:spacing w:before="120" w:after="0"/>
        <w:outlineLvl w:val="0"/>
        <w:rPr>
          <w:rFonts w:asciiTheme="majorHAnsi" w:eastAsiaTheme="majorEastAsia" w:hAnsiTheme="majorHAnsi" w:cstheme="majorBidi"/>
          <w:bCs/>
          <w:caps/>
          <w:color w:val="7A7A7A" w:themeColor="accent1"/>
          <w:sz w:val="28"/>
          <w:szCs w:val="28"/>
        </w:rPr>
      </w:pPr>
      <w:r w:rsidRPr="008A55CB">
        <w:rPr>
          <w:rFonts w:asciiTheme="majorHAnsi" w:eastAsiaTheme="majorEastAsia" w:hAnsiTheme="majorHAnsi" w:cstheme="majorBidi"/>
          <w:bCs/>
          <w:caps/>
          <w:color w:val="7A7A7A" w:themeColor="accent1"/>
          <w:sz w:val="28"/>
          <w:szCs w:val="28"/>
        </w:rPr>
        <w:t>Empoyment history</w:t>
      </w:r>
    </w:p>
    <w:p w14:paraId="57166DB0" w14:textId="77777777" w:rsidR="008A55CB" w:rsidRPr="008A55CB" w:rsidRDefault="008A55CB" w:rsidP="008A55CB">
      <w:pPr>
        <w:spacing w:after="0" w:line="240" w:lineRule="auto"/>
      </w:pPr>
      <w:r w:rsidRPr="008A55CB">
        <w:rPr>
          <w:b/>
        </w:rPr>
        <w:t>CEI</w:t>
      </w:r>
      <w:r w:rsidRPr="008A55CB">
        <w:t xml:space="preserve"> (Welder-Form setter)</w:t>
      </w:r>
    </w:p>
    <w:p w14:paraId="127AD2B4" w14:textId="77777777" w:rsidR="008A55CB" w:rsidRPr="008A55CB" w:rsidRDefault="008A55CB" w:rsidP="008A55CB">
      <w:pPr>
        <w:spacing w:after="0" w:line="240" w:lineRule="auto"/>
      </w:pPr>
      <w:r w:rsidRPr="008A55CB">
        <w:t>200 Northeast 36</w:t>
      </w:r>
      <w:r w:rsidRPr="008A55CB">
        <w:rPr>
          <w:vertAlign w:val="superscript"/>
        </w:rPr>
        <w:t>th</w:t>
      </w:r>
      <w:r w:rsidRPr="008A55CB">
        <w:t xml:space="preserve"> Street, Oklahoma City, Oklahoma – (405) 605-4141</w:t>
      </w:r>
    </w:p>
    <w:p w14:paraId="0CF20E19" w14:textId="77777777" w:rsidR="008A55CB" w:rsidRPr="008A55CB" w:rsidRDefault="008A55CB" w:rsidP="008A55CB">
      <w:r w:rsidRPr="008A55CB">
        <w:t>Supervisor – Bill Fisher, June 2011-September 2011</w:t>
      </w:r>
    </w:p>
    <w:p w14:paraId="3D138C3B" w14:textId="77777777" w:rsidR="008A55CB" w:rsidRPr="008A55CB" w:rsidRDefault="008A55CB" w:rsidP="008A55CB">
      <w:pPr>
        <w:numPr>
          <w:ilvl w:val="0"/>
          <w:numId w:val="5"/>
        </w:numPr>
        <w:spacing w:after="0" w:line="240" w:lineRule="auto"/>
      </w:pPr>
      <w:r w:rsidRPr="008A55CB">
        <w:t>Welding</w:t>
      </w:r>
    </w:p>
    <w:p w14:paraId="31F78149" w14:textId="77777777" w:rsidR="008A55CB" w:rsidRPr="008A55CB" w:rsidRDefault="008A55CB" w:rsidP="008A55CB">
      <w:pPr>
        <w:numPr>
          <w:ilvl w:val="0"/>
          <w:numId w:val="5"/>
        </w:numPr>
        <w:spacing w:after="0" w:line="240" w:lineRule="auto"/>
      </w:pPr>
      <w:r w:rsidRPr="008A55CB">
        <w:t>Form setting</w:t>
      </w:r>
    </w:p>
    <w:p w14:paraId="7F279CCA" w14:textId="77777777" w:rsidR="008A55CB" w:rsidRPr="008A55CB" w:rsidRDefault="008A55CB" w:rsidP="008A55CB">
      <w:pPr>
        <w:numPr>
          <w:ilvl w:val="0"/>
          <w:numId w:val="5"/>
        </w:numPr>
        <w:spacing w:after="0" w:line="240" w:lineRule="auto"/>
      </w:pPr>
      <w:r w:rsidRPr="008A55CB">
        <w:t>Concrete pours</w:t>
      </w:r>
    </w:p>
    <w:p w14:paraId="2DB6F855" w14:textId="77777777" w:rsidR="008A55CB" w:rsidRPr="008A55CB" w:rsidRDefault="008A55CB" w:rsidP="008A55CB">
      <w:pPr>
        <w:numPr>
          <w:ilvl w:val="0"/>
          <w:numId w:val="5"/>
        </w:numPr>
        <w:spacing w:after="0" w:line="240" w:lineRule="auto"/>
      </w:pPr>
      <w:r w:rsidRPr="008A55CB">
        <w:t>Welding</w:t>
      </w:r>
    </w:p>
    <w:p w14:paraId="5F618D99" w14:textId="77777777" w:rsidR="008A55CB" w:rsidRPr="008A55CB" w:rsidRDefault="008A55CB" w:rsidP="008A55CB">
      <w:pPr>
        <w:numPr>
          <w:ilvl w:val="0"/>
          <w:numId w:val="5"/>
        </w:numPr>
        <w:spacing w:after="0" w:line="240" w:lineRule="auto"/>
      </w:pPr>
      <w:r w:rsidRPr="008A55CB">
        <w:t>Paperwork</w:t>
      </w:r>
    </w:p>
    <w:p w14:paraId="3C8213AE" w14:textId="77777777" w:rsidR="008A55CB" w:rsidRPr="008A55CB" w:rsidRDefault="008A55CB" w:rsidP="008A55CB"/>
    <w:p w14:paraId="6539BFAB" w14:textId="77777777" w:rsidR="008A55CB" w:rsidRPr="008A55CB" w:rsidRDefault="008A55CB" w:rsidP="008A55CB">
      <w:pPr>
        <w:spacing w:after="0" w:line="240" w:lineRule="auto"/>
      </w:pPr>
      <w:r w:rsidRPr="008A55CB">
        <w:rPr>
          <w:b/>
        </w:rPr>
        <w:t>Cantera Concrete</w:t>
      </w:r>
      <w:r w:rsidRPr="008A55CB">
        <w:t xml:space="preserve"> (Welder-Lead woman)</w:t>
      </w:r>
    </w:p>
    <w:p w14:paraId="737AEB91" w14:textId="77777777" w:rsidR="008A55CB" w:rsidRPr="008A55CB" w:rsidRDefault="008A55CB" w:rsidP="008A55CB">
      <w:pPr>
        <w:spacing w:after="0" w:line="240" w:lineRule="auto"/>
      </w:pPr>
      <w:r w:rsidRPr="008A55CB">
        <w:t>3941 North Stiles, Oklahoma City, Oklahoma – (405) 525-9000</w:t>
      </w:r>
    </w:p>
    <w:p w14:paraId="4DAC21D2" w14:textId="77777777" w:rsidR="008A55CB" w:rsidRPr="008A55CB" w:rsidRDefault="008A55CB" w:rsidP="008A55CB">
      <w:r w:rsidRPr="008A55CB">
        <w:t>Supervisor – Bill Fisher, August 2010- March 2011</w:t>
      </w:r>
    </w:p>
    <w:p w14:paraId="5F9A50C6" w14:textId="77777777" w:rsidR="008A55CB" w:rsidRPr="008A55CB" w:rsidRDefault="008A55CB" w:rsidP="008A55CB">
      <w:pPr>
        <w:numPr>
          <w:ilvl w:val="0"/>
          <w:numId w:val="6"/>
        </w:numPr>
        <w:contextualSpacing/>
      </w:pPr>
      <w:r w:rsidRPr="008A55CB">
        <w:t>Form setting</w:t>
      </w:r>
    </w:p>
    <w:p w14:paraId="3E19B3D1" w14:textId="77777777" w:rsidR="008A55CB" w:rsidRPr="008A55CB" w:rsidRDefault="008A55CB" w:rsidP="008A55CB">
      <w:pPr>
        <w:numPr>
          <w:ilvl w:val="0"/>
          <w:numId w:val="6"/>
        </w:numPr>
        <w:contextualSpacing/>
      </w:pPr>
      <w:r w:rsidRPr="008A55CB">
        <w:t>Concrete pours</w:t>
      </w:r>
    </w:p>
    <w:p w14:paraId="7B142460" w14:textId="77777777" w:rsidR="008A55CB" w:rsidRPr="008A55CB" w:rsidRDefault="008A55CB" w:rsidP="008A55CB">
      <w:pPr>
        <w:numPr>
          <w:ilvl w:val="0"/>
          <w:numId w:val="6"/>
        </w:numPr>
        <w:contextualSpacing/>
      </w:pPr>
      <w:r w:rsidRPr="008A55CB">
        <w:t>General labor</w:t>
      </w:r>
    </w:p>
    <w:p w14:paraId="4EC473B4" w14:textId="77777777" w:rsidR="008A55CB" w:rsidRPr="008A55CB" w:rsidRDefault="008A55CB" w:rsidP="008A55CB">
      <w:pPr>
        <w:numPr>
          <w:ilvl w:val="0"/>
          <w:numId w:val="6"/>
        </w:numPr>
        <w:contextualSpacing/>
      </w:pPr>
      <w:r w:rsidRPr="008A55CB">
        <w:t>Welding</w:t>
      </w:r>
    </w:p>
    <w:p w14:paraId="6197B1E8" w14:textId="77777777" w:rsidR="008A55CB" w:rsidRPr="008A55CB" w:rsidRDefault="008A55CB" w:rsidP="008A55CB">
      <w:pPr>
        <w:numPr>
          <w:ilvl w:val="0"/>
          <w:numId w:val="6"/>
        </w:numPr>
        <w:contextualSpacing/>
      </w:pPr>
      <w:r w:rsidRPr="008A55CB">
        <w:t>Paperwork</w:t>
      </w:r>
    </w:p>
    <w:p w14:paraId="1390F23E" w14:textId="77777777" w:rsidR="008A55CB" w:rsidRPr="008A55CB" w:rsidRDefault="008A55CB" w:rsidP="008A55CB">
      <w:pPr>
        <w:numPr>
          <w:ilvl w:val="0"/>
          <w:numId w:val="6"/>
        </w:numPr>
        <w:contextualSpacing/>
      </w:pPr>
      <w:r w:rsidRPr="008A55CB">
        <w:t>Lining men out</w:t>
      </w:r>
    </w:p>
    <w:p w14:paraId="3AA9E9A6" w14:textId="77777777" w:rsidR="008A55CB" w:rsidRPr="008A55CB" w:rsidRDefault="008A55CB" w:rsidP="008A55CB"/>
    <w:p w14:paraId="237556D4" w14:textId="77777777" w:rsidR="008A55CB" w:rsidRPr="008A55CB" w:rsidRDefault="008A55CB" w:rsidP="008A55CB">
      <w:pPr>
        <w:spacing w:after="0" w:line="240" w:lineRule="auto"/>
      </w:pPr>
      <w:r w:rsidRPr="008A55CB">
        <w:rPr>
          <w:b/>
        </w:rPr>
        <w:t>Ironworkers Union Local 24</w:t>
      </w:r>
      <w:r w:rsidRPr="008A55CB">
        <w:t xml:space="preserve"> (Ironworker)</w:t>
      </w:r>
    </w:p>
    <w:p w14:paraId="6790CE77" w14:textId="77777777" w:rsidR="008A55CB" w:rsidRPr="008A55CB" w:rsidRDefault="008A55CB" w:rsidP="008A55CB">
      <w:pPr>
        <w:spacing w:after="0" w:line="240" w:lineRule="auto"/>
      </w:pPr>
      <w:r w:rsidRPr="008A55CB">
        <w:t>501 West 4</w:t>
      </w:r>
      <w:r w:rsidRPr="008A55CB">
        <w:rPr>
          <w:vertAlign w:val="superscript"/>
        </w:rPr>
        <w:t>th</w:t>
      </w:r>
      <w:r w:rsidRPr="008A55CB">
        <w:t xml:space="preserve"> Avenue, Denver, Colorado – (303) 623-5386</w:t>
      </w:r>
    </w:p>
    <w:p w14:paraId="394DA810" w14:textId="77777777" w:rsidR="008A55CB" w:rsidRPr="008A55CB" w:rsidRDefault="008A55CB" w:rsidP="008A55CB">
      <w:pPr>
        <w:spacing w:after="0" w:line="240" w:lineRule="auto"/>
      </w:pPr>
      <w:r w:rsidRPr="008A55CB">
        <w:t>Supervisor – On-Site foreman</w:t>
      </w:r>
    </w:p>
    <w:p w14:paraId="733538D0" w14:textId="77777777" w:rsidR="008A55CB" w:rsidRPr="008A55CB" w:rsidRDefault="008A55CB" w:rsidP="008A55CB">
      <w:pPr>
        <w:spacing w:after="0" w:line="240" w:lineRule="auto"/>
        <w:ind w:left="720"/>
      </w:pPr>
    </w:p>
    <w:p w14:paraId="5BD17CF2" w14:textId="77777777" w:rsidR="008A55CB" w:rsidRPr="008A55CB" w:rsidRDefault="008A55CB" w:rsidP="008A55CB">
      <w:pPr>
        <w:numPr>
          <w:ilvl w:val="0"/>
          <w:numId w:val="7"/>
        </w:numPr>
        <w:spacing w:after="0" w:line="240" w:lineRule="auto"/>
      </w:pPr>
      <w:r w:rsidRPr="008A55CB">
        <w:t>Welding</w:t>
      </w:r>
    </w:p>
    <w:p w14:paraId="0EB333A6" w14:textId="77777777" w:rsidR="008A55CB" w:rsidRPr="008A55CB" w:rsidRDefault="008A55CB" w:rsidP="008A55CB">
      <w:pPr>
        <w:numPr>
          <w:ilvl w:val="0"/>
          <w:numId w:val="7"/>
        </w:numPr>
        <w:spacing w:after="0" w:line="240" w:lineRule="auto"/>
      </w:pPr>
      <w:r w:rsidRPr="008A55CB">
        <w:t>Connecting</w:t>
      </w:r>
    </w:p>
    <w:p w14:paraId="0BD111B8" w14:textId="77777777" w:rsidR="008A55CB" w:rsidRPr="008A55CB" w:rsidRDefault="008A55CB" w:rsidP="008A55CB">
      <w:pPr>
        <w:numPr>
          <w:ilvl w:val="0"/>
          <w:numId w:val="7"/>
        </w:numPr>
        <w:spacing w:after="0" w:line="240" w:lineRule="auto"/>
      </w:pPr>
      <w:r w:rsidRPr="008A55CB">
        <w:t>Bolt-up</w:t>
      </w:r>
    </w:p>
    <w:p w14:paraId="6EA16BF9" w14:textId="77777777" w:rsidR="008A55CB" w:rsidRPr="008A55CB" w:rsidRDefault="008A55CB" w:rsidP="008A55CB">
      <w:pPr>
        <w:numPr>
          <w:ilvl w:val="0"/>
          <w:numId w:val="7"/>
        </w:numPr>
        <w:spacing w:after="0" w:line="240" w:lineRule="auto"/>
      </w:pPr>
      <w:r w:rsidRPr="008A55CB">
        <w:t>Erecting</w:t>
      </w:r>
    </w:p>
    <w:p w14:paraId="41B82F23" w14:textId="77777777" w:rsidR="008A55CB" w:rsidRPr="008A55CB" w:rsidRDefault="008A55CB" w:rsidP="008A55CB">
      <w:pPr>
        <w:numPr>
          <w:ilvl w:val="0"/>
          <w:numId w:val="7"/>
        </w:numPr>
        <w:spacing w:after="0" w:line="240" w:lineRule="auto"/>
      </w:pPr>
      <w:r w:rsidRPr="008A55CB">
        <w:t>Metal cutting</w:t>
      </w:r>
    </w:p>
    <w:p w14:paraId="51F518F9" w14:textId="77777777" w:rsidR="008A55CB" w:rsidRPr="008A55CB" w:rsidRDefault="008A55CB" w:rsidP="008A55CB">
      <w:pPr>
        <w:spacing w:after="0" w:line="240" w:lineRule="auto"/>
        <w:ind w:left="720"/>
      </w:pPr>
    </w:p>
    <w:p w14:paraId="42CBD855" w14:textId="77777777" w:rsidR="008A55CB" w:rsidRPr="008A55CB" w:rsidRDefault="008A55CB" w:rsidP="008A55CB">
      <w:pPr>
        <w:spacing w:after="0" w:line="240" w:lineRule="auto"/>
      </w:pPr>
      <w:r w:rsidRPr="008A55CB">
        <w:rPr>
          <w:b/>
        </w:rPr>
        <w:t>Reynolds Repair</w:t>
      </w:r>
      <w:r w:rsidRPr="008A55CB">
        <w:t xml:space="preserve"> (owner-Operator)</w:t>
      </w:r>
    </w:p>
    <w:p w14:paraId="2137007C" w14:textId="77777777" w:rsidR="008A55CB" w:rsidRPr="008A55CB" w:rsidRDefault="008A55CB" w:rsidP="008A55CB">
      <w:pPr>
        <w:spacing w:after="0" w:line="240" w:lineRule="auto"/>
      </w:pPr>
      <w:r w:rsidRPr="008A55CB">
        <w:t>17998 County Road 20, Sanford, Colorado – (719) 274-5990</w:t>
      </w:r>
    </w:p>
    <w:p w14:paraId="561A5316" w14:textId="77777777" w:rsidR="008A55CB" w:rsidRPr="008A55CB" w:rsidRDefault="008A55CB" w:rsidP="008A55CB">
      <w:pPr>
        <w:spacing w:after="0" w:line="240" w:lineRule="auto"/>
      </w:pPr>
      <w:r w:rsidRPr="008A55CB">
        <w:t>Supervisor – Travis and Amy Reynolds, September 1999-August 2007</w:t>
      </w:r>
    </w:p>
    <w:p w14:paraId="4AF25C1E" w14:textId="77777777" w:rsidR="008A55CB" w:rsidRPr="008A55CB" w:rsidRDefault="008A55CB" w:rsidP="008A55CB">
      <w:pPr>
        <w:spacing w:after="0" w:line="240" w:lineRule="auto"/>
      </w:pPr>
    </w:p>
    <w:p w14:paraId="4EC4BEAB" w14:textId="77777777" w:rsidR="008A55CB" w:rsidRPr="008A55CB" w:rsidRDefault="008A55CB" w:rsidP="008A55CB">
      <w:pPr>
        <w:numPr>
          <w:ilvl w:val="0"/>
          <w:numId w:val="8"/>
        </w:numPr>
        <w:spacing w:after="0" w:line="240" w:lineRule="auto"/>
      </w:pPr>
      <w:r w:rsidRPr="008A55CB">
        <w:t>Diesel mechanics</w:t>
      </w:r>
    </w:p>
    <w:p w14:paraId="6CD382CE" w14:textId="77777777" w:rsidR="008A55CB" w:rsidRPr="008A55CB" w:rsidRDefault="008A55CB" w:rsidP="008A55CB">
      <w:pPr>
        <w:numPr>
          <w:ilvl w:val="0"/>
          <w:numId w:val="8"/>
        </w:numPr>
        <w:spacing w:after="0" w:line="240" w:lineRule="auto"/>
      </w:pPr>
      <w:r w:rsidRPr="008A55CB">
        <w:t>Welding</w:t>
      </w:r>
    </w:p>
    <w:p w14:paraId="094E0D21" w14:textId="77777777" w:rsidR="008A55CB" w:rsidRPr="008A55CB" w:rsidRDefault="008A55CB" w:rsidP="008A55CB">
      <w:pPr>
        <w:numPr>
          <w:ilvl w:val="0"/>
          <w:numId w:val="8"/>
        </w:numPr>
        <w:spacing w:after="0" w:line="240" w:lineRule="auto"/>
      </w:pPr>
      <w:r w:rsidRPr="008A55CB">
        <w:t>Trucking</w:t>
      </w:r>
    </w:p>
    <w:p w14:paraId="125A5ADF" w14:textId="77777777" w:rsidR="008A55CB" w:rsidRPr="008A55CB" w:rsidRDefault="008A55CB" w:rsidP="008A55CB">
      <w:pPr>
        <w:numPr>
          <w:ilvl w:val="0"/>
          <w:numId w:val="8"/>
        </w:numPr>
        <w:spacing w:after="0" w:line="240" w:lineRule="auto"/>
      </w:pPr>
      <w:r w:rsidRPr="008A55CB">
        <w:t>Farming-Ranching</w:t>
      </w:r>
    </w:p>
    <w:p w14:paraId="2F5CD31C" w14:textId="77777777" w:rsidR="008A55CB" w:rsidRPr="008A55CB" w:rsidRDefault="008A55CB" w:rsidP="008A55CB">
      <w:pPr>
        <w:spacing w:after="0" w:line="240" w:lineRule="auto"/>
        <w:ind w:left="720"/>
      </w:pPr>
    </w:p>
    <w:p w14:paraId="171BB88F" w14:textId="77777777" w:rsidR="008A55CB" w:rsidRPr="008A55CB" w:rsidRDefault="008A55CB" w:rsidP="008A55CB">
      <w:pPr>
        <w:spacing w:after="0" w:line="240" w:lineRule="auto"/>
        <w:ind w:left="720"/>
      </w:pPr>
    </w:p>
    <w:p w14:paraId="1D840232" w14:textId="77777777" w:rsidR="008A55CB" w:rsidRPr="008A55CB" w:rsidRDefault="008A55CB" w:rsidP="008A55CB">
      <w:pPr>
        <w:spacing w:after="0" w:line="240" w:lineRule="auto"/>
        <w:ind w:left="720"/>
      </w:pPr>
    </w:p>
    <w:p w14:paraId="6C54ED23" w14:textId="77777777" w:rsidR="008A55CB" w:rsidRPr="008A55CB" w:rsidRDefault="008A55CB" w:rsidP="008A55CB">
      <w:pPr>
        <w:spacing w:after="0" w:line="240" w:lineRule="auto"/>
        <w:ind w:left="720"/>
        <w:jc w:val="center"/>
      </w:pPr>
      <w:r w:rsidRPr="008A55CB">
        <w:t>References available upon request</w:t>
      </w:r>
    </w:p>
    <w:p w14:paraId="111A41AB" w14:textId="77777777" w:rsidR="008A55CB" w:rsidRPr="008A55CB" w:rsidRDefault="008A55CB" w:rsidP="008A55CB"/>
    <w:p w14:paraId="2CED21D7" w14:textId="77777777" w:rsidR="008A55CB" w:rsidRDefault="008A55CB" w:rsidP="008A55CB"/>
    <w:p w14:paraId="2929654A" w14:textId="77777777" w:rsidR="00AB5AB6" w:rsidRDefault="00AB5AB6">
      <w:pPr>
        <w:spacing w:line="276" w:lineRule="auto"/>
      </w:pPr>
    </w:p>
    <w:sectPr w:rsidR="00AB5AB6">
      <w:footerReference w:type="default" r:id="rId11"/>
      <w:headerReference w:type="first" r:id="rId12"/>
      <w:pgSz w:w="12240" w:h="15840"/>
      <w:pgMar w:top="1080" w:right="1080" w:bottom="1080" w:left="1080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A9E9D5" w14:textId="77777777" w:rsidR="004A0073" w:rsidRDefault="004A0073">
      <w:pPr>
        <w:spacing w:after="0" w:line="240" w:lineRule="auto"/>
      </w:pPr>
      <w:r>
        <w:separator/>
      </w:r>
    </w:p>
  </w:endnote>
  <w:endnote w:type="continuationSeparator" w:id="0">
    <w:p w14:paraId="19245BA8" w14:textId="77777777" w:rsidR="004A0073" w:rsidRDefault="004A0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DA1485" w14:textId="77777777" w:rsidR="00AB5AB6" w:rsidRDefault="004A007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7341365" wp14:editId="13D8C0F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45935" cy="9112885"/>
              <wp:effectExtent l="0" t="0" r="3175" b="8255"/>
              <wp:wrapNone/>
              <wp:docPr id="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5935" cy="911288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w14:anchorId="0B92ADF2" id="Rectangle 4" o:spid="_x0000_s1026" style="position:absolute;margin-left:0;margin-top:0;width:539.05pt;height:717.55pt;z-index:25167564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" fill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D7085B2" wp14:editId="60C5EB0F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-2500</wp14:pctPosVOffset>
                  </wp:positionV>
                </mc:Choice>
                <mc:Fallback>
                  <wp:positionV relativeFrom="page">
                    <wp:posOffset>468630</wp:posOffset>
                  </wp:positionV>
                </mc:Fallback>
              </mc:AlternateContent>
              <wp:extent cx="128270" cy="6297930"/>
              <wp:effectExtent l="0" t="0" r="0" b="0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629793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w14:anchorId="356DBD2C" id="Rectangle 5" o:spid="_x0000_s1026" style="position:absolute;margin-left:0;margin-top:0;width:10.1pt;height:495.9pt;z-index:251676672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" fillcolor="black [3213]" strok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3D77FC8" wp14:editId="1D4DF3A0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6766560</wp:posOffset>
                  </wp:positionV>
                </mc:Fallback>
              </mc:AlternateContent>
              <wp:extent cx="128270" cy="2823210"/>
              <wp:effectExtent l="0" t="0" r="0" b="0"/>
              <wp:wrapNone/>
              <wp:docPr id="6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282321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w14:anchorId="7E1DA126" id="Rectangle 6" o:spid="_x0000_s1026" style="position:absolute;margin-left:0;margin-top:0;width:10.1pt;height:222.3pt;z-index:251677696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" fillcolor="#d1282e [3215]" stroked="f">
              <w10:wrap anchorx="margin" anchory="margin"/>
            </v:rect>
          </w:pict>
        </mc:Fallback>
      </mc:AlternateContent>
    </w:r>
  </w:p>
  <w:p w14:paraId="7651FA52" w14:textId="77777777" w:rsidR="00AB5AB6" w:rsidRDefault="004A007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287FE0A" wp14:editId="4629B952">
              <wp:simplePos x="0" y="0"/>
              <mc:AlternateContent>
                <mc:Choice Requires="wp14">
                  <wp:positionH relativeFrom="margin">
                    <wp14:pctPosHOffset>97000</wp14:pctPosHOffset>
                  </wp:positionH>
                </mc:Choice>
                <mc:Fallback>
                  <wp:positionH relativeFrom="page">
                    <wp:posOffset>6894195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6766560</wp:posOffset>
                  </wp:positionV>
                </mc:Fallback>
              </mc:AlternateContent>
              <wp:extent cx="492760" cy="2093595"/>
              <wp:effectExtent l="0" t="0" r="0" b="0"/>
              <wp:wrapSquare wrapText="bothSides"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2760" cy="2093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930A3CE" w14:textId="77777777" w:rsidR="00AB5AB6" w:rsidRDefault="004A0073">
                          <w:pPr>
                            <w:pStyle w:val="Title"/>
                            <w:rPr>
                              <w:spacing w:val="10"/>
                            </w:rPr>
                          </w:pPr>
                          <w:r>
                            <w:rPr>
                              <w:spacing w:val="10"/>
                              <w:sz w:val="24"/>
                              <w:szCs w:val="22"/>
                            </w:rPr>
                            <w:t>Type Personal Name</w:t>
                          </w:r>
                        </w:p>
                      </w:txbxContent>
                    </wps:txbx>
                    <wps:bodyPr rot="0" spcFirstLastPara="0" vertOverflow="overflow" horzOverflow="overflow" vert="vert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5000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shapetype w14:anchorId="5287FE0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0;margin-top:0;width:38.8pt;height:164.85pt;z-index:251678720;visibility:visible;mso-wrap-style:none;mso-width-percent:50;mso-height-percent:325;mso-left-percent:970;mso-top-percent:700;mso-wrap-distance-left:9pt;mso-wrap-distance-top:0;mso-wrap-distance-right:9pt;mso-wrap-distance-bottom:0;mso-position-horizontal-relative:margin;mso-position-vertical-relative:margin;mso-width-percent:50;mso-height-percent:325;mso-left-percent:970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" filled="f" stroked="f" strokeweight=".5pt">
              <v:textbox style="layout-flow:vertical;mso-fit-shape-to-text:t" inset="0,0,0,0">
                <w:txbxContent>
                  <w:p w14:paraId="3930A3CE" w14:textId="77777777" w:rsidR="00AB5AB6" w:rsidRDefault="004A0073">
                    <w:pPr>
                      <w:pStyle w:val="Title"/>
                      <w:rPr>
                        <w:spacing w:val="10"/>
                      </w:rPr>
                    </w:pPr>
                    <w:r>
                      <w:rPr>
                        <w:spacing w:val="10"/>
                        <w:sz w:val="24"/>
                        <w:szCs w:val="22"/>
                      </w:rPr>
                      <w:t>Type Personal Name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3342E9" w14:textId="77777777" w:rsidR="004A0073" w:rsidRDefault="004A0073">
      <w:pPr>
        <w:spacing w:after="0" w:line="240" w:lineRule="auto"/>
      </w:pPr>
      <w:r>
        <w:separator/>
      </w:r>
    </w:p>
  </w:footnote>
  <w:footnote w:type="continuationSeparator" w:id="0">
    <w:p w14:paraId="575171D6" w14:textId="77777777" w:rsidR="004A0073" w:rsidRDefault="004A0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9B2E4E" w14:textId="77777777" w:rsidR="00AB5AB6" w:rsidRDefault="004A007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9B76A03" wp14:editId="1C6ACC2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45935" cy="9112885"/>
              <wp:effectExtent l="0" t="0" r="3175" b="825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5935" cy="911288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w14:anchorId="12DE4F82" id="Rectangle 1" o:spid="_x0000_s1026" style="position:absolute;margin-left:0;margin-top:0;width:539.05pt;height:717.55pt;z-index:25168076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" fill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826F6EB" wp14:editId="19DB6DCA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-2500</wp14:pctPosVOffset>
                  </wp:positionV>
                </mc:Choice>
                <mc:Fallback>
                  <wp:positionV relativeFrom="page">
                    <wp:posOffset>468630</wp:posOffset>
                  </wp:positionV>
                </mc:Fallback>
              </mc:AlternateContent>
              <wp:extent cx="128270" cy="6297930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629793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w14:anchorId="6A829501" id="Rectangle 2" o:spid="_x0000_s1026" style="position:absolute;margin-left:0;margin-top:0;width:10.1pt;height:495.9pt;z-index:251681792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" fillcolor="black [3213]" strok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20F9EC0" wp14:editId="7C49E059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6766560</wp:posOffset>
                  </wp:positionV>
                </mc:Fallback>
              </mc:AlternateContent>
              <wp:extent cx="128270" cy="282321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282321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w14:anchorId="59505DA8" id="Rectangle 3" o:spid="_x0000_s1026" style="position:absolute;margin-left:0;margin-top:0;width:10.1pt;height:222.3pt;z-index:251682816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" fillcolor="#d1282e [3215]" stroked="f">
              <w10:wrap anchorx="margin" anchory="margin"/>
            </v:rect>
          </w:pict>
        </mc:Fallback>
      </mc:AlternateContent>
    </w:r>
  </w:p>
  <w:p w14:paraId="134C2820" w14:textId="77777777" w:rsidR="00AB5AB6" w:rsidRDefault="00AB5AB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B07FD"/>
    <w:multiLevelType w:val="hybridMultilevel"/>
    <w:tmpl w:val="F1B44F4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">
    <w:nsid w:val="0FC777BF"/>
    <w:multiLevelType w:val="hybridMultilevel"/>
    <w:tmpl w:val="3A7AD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DA7B1F"/>
    <w:multiLevelType w:val="hybridMultilevel"/>
    <w:tmpl w:val="6B2E3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0F09E2"/>
    <w:multiLevelType w:val="hybridMultilevel"/>
    <w:tmpl w:val="C8E6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12B259C"/>
    <w:multiLevelType w:val="hybridMultilevel"/>
    <w:tmpl w:val="031A3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DateAndTime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073"/>
    <w:rsid w:val="000807A2"/>
    <w:rsid w:val="001678E3"/>
    <w:rsid w:val="004A0073"/>
    <w:rsid w:val="005C3C95"/>
    <w:rsid w:val="007D14CA"/>
    <w:rsid w:val="00893D85"/>
    <w:rsid w:val="008A55CB"/>
    <w:rsid w:val="00A11AAC"/>
    <w:rsid w:val="00AB5AB6"/>
    <w:rsid w:val="00AD6E5A"/>
    <w:rsid w:val="00BD533D"/>
    <w:rsid w:val="00D04908"/>
    <w:rsid w:val="00D774ED"/>
    <w:rsid w:val="00E203DB"/>
    <w:rsid w:val="00EA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264717F"/>
  <w15:docId w15:val="{B4BC2F67-2711-48EE-94BB-9D7F9D5AA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8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D1282E" w:themeColor="text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b/>
      <w:color w:val="5B5B5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aps/>
      <w:color w:val="D1282E" w:themeColor="text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b/>
      <w:color w:val="5B5B5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b/>
      <w:iCs/>
      <w:color w:val="D1282E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Cs/>
      <w:caps/>
      <w:color w:val="7A7A7A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60"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pPr>
      <w:spacing w:line="360" w:lineRule="auto"/>
    </w:pPr>
    <w:rPr>
      <w:i/>
      <w:iCs/>
      <w:color w:val="7A7A7A" w:themeColor="accent1"/>
      <w:sz w:val="28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7A7A7A" w:themeColor="accent1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5" w:color="000000" w:themeColor="text1"/>
        <w:bottom w:val="single" w:sz="18" w:space="5" w:color="D1282E" w:themeColor="text2"/>
      </w:pBdr>
      <w:spacing w:before="200" w:after="280" w:line="360" w:lineRule="auto"/>
    </w:pPr>
    <w:rPr>
      <w:b/>
      <w:bCs/>
      <w:i/>
      <w:iCs/>
      <w:color w:val="7F7F7F" w:themeColor="text1" w:themeTint="80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7F7F7F" w:themeColor="text1" w:themeTint="80"/>
      <w:sz w:val="26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7A7A7A" w:themeColor="accent1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D1282E" w:themeColor="text2"/>
    </w:rPr>
  </w:style>
  <w:style w:type="character" w:styleId="SubtleReference">
    <w:name w:val="Subtle Reference"/>
    <w:basedOn w:val="DefaultParagraphFont"/>
    <w:uiPriority w:val="31"/>
    <w:qFormat/>
    <w:rPr>
      <w:rFonts w:asciiTheme="minorHAnsi" w:hAnsiTheme="minorHAnsi"/>
      <w:smallCaps/>
      <w:color w:val="F5C201" w:themeColor="accent2"/>
      <w:sz w:val="22"/>
      <w:u w:val="none"/>
    </w:rPr>
  </w:style>
  <w:style w:type="character" w:styleId="IntenseReference">
    <w:name w:val="Intense Reference"/>
    <w:basedOn w:val="DefaultParagraphFont"/>
    <w:uiPriority w:val="32"/>
    <w:qFormat/>
    <w:rPr>
      <w:rFonts w:asciiTheme="minorHAnsi" w:hAnsiTheme="minorHAnsi"/>
      <w:b/>
      <w:bCs/>
      <w:caps/>
      <w:color w:val="F5C201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next w:val="Normal"/>
    <w:qFormat/>
    <w:pPr>
      <w:spacing w:before="120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customStyle="1" w:styleId="Subsection">
    <w:name w:val="Subsection"/>
    <w:basedOn w:val="Heading2"/>
    <w:qFormat/>
    <w:rPr>
      <w:b w:val="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ersonalName">
    <w:name w:val="Personal Name"/>
    <w:basedOn w:val="Title"/>
    <w:qFormat/>
    <w:rPr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d.docs.live.net/8eafc8e0fb5f22a7/Resume%20(Essential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73C2B042B2E4AFB9FB9AE64F5186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6652B-E319-4CDB-B8A8-F611CD63DF24}"/>
      </w:docPartPr>
      <w:docPartBody>
        <w:p w:rsidR="00C30C32" w:rsidRDefault="00C30C32">
          <w:pPr>
            <w:pStyle w:val="473C2B042B2E4AFB9FB9AE64F5186995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B27E55AEE5A14A38BF2DD089F9A77C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EC9B0-501A-4CFC-916D-B549C7D5034C}"/>
      </w:docPartPr>
      <w:docPartBody>
        <w:p w:rsidR="00C30C32" w:rsidRDefault="00C30C32">
          <w:pPr>
            <w:pStyle w:val="B27E55AEE5A14A38BF2DD089F9A77CB3"/>
          </w:pPr>
          <w:r>
            <w:rPr>
              <w:rStyle w:val="PlaceholderText"/>
            </w:rPr>
            <w:t>[Type Your Name]</w:t>
          </w:r>
        </w:p>
      </w:docPartBody>
    </w:docPart>
    <w:docPart>
      <w:docPartPr>
        <w:name w:val="7381D0B31BBC439C940CDE8103892E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BB4513-ACA6-4944-9357-7A1654E47CAD}"/>
      </w:docPartPr>
      <w:docPartBody>
        <w:p w:rsidR="00C30C32" w:rsidRDefault="00C30C32">
          <w:pPr>
            <w:pStyle w:val="7381D0B31BBC439C940CDE8103892E51"/>
          </w:pPr>
          <w:r>
            <w:rPr>
              <w:rStyle w:val="PlaceholderText"/>
              <w:color w:val="000000"/>
            </w:rPr>
            <w:t>[Type your e-mail]</w:t>
          </w:r>
        </w:p>
      </w:docPartBody>
    </w:docPart>
    <w:docPart>
      <w:docPartPr>
        <w:name w:val="188C7F43F3944B7D899077F102065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A9DEE-0743-488F-BCEC-C0C8C4C64A8A}"/>
      </w:docPartPr>
      <w:docPartBody>
        <w:p w:rsidR="00C30C32" w:rsidRDefault="00C30C32">
          <w:pPr>
            <w:pStyle w:val="188C7F43F3944B7D899077F1020656E4"/>
          </w:pPr>
          <w:r>
            <w:rPr>
              <w:rStyle w:val="PlaceholderText"/>
              <w:color w:val="000000"/>
            </w:rPr>
            <w:t>[Type your address]</w:t>
          </w:r>
        </w:p>
      </w:docPartBody>
    </w:docPart>
    <w:docPart>
      <w:docPartPr>
        <w:name w:val="791394C1B45B47DFACCF4D3CAD5FA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4B21F-A194-470E-98CD-744CA1C54C07}"/>
      </w:docPartPr>
      <w:docPartBody>
        <w:p w:rsidR="00C30C32" w:rsidRDefault="00C30C32">
          <w:pPr>
            <w:pStyle w:val="791394C1B45B47DFACCF4D3CAD5FA1F3"/>
          </w:pPr>
          <w:r>
            <w:rPr>
              <w:rStyle w:val="PlaceholderText"/>
              <w:color w:val="000000"/>
            </w:rPr>
            <w:t>[Type your phone number]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C32"/>
    <w:rsid w:val="00C3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customStyle="1" w:styleId="473C2B042B2E4AFB9FB9AE64F5186995">
    <w:name w:val="473C2B042B2E4AFB9FB9AE64F5186995"/>
  </w:style>
  <w:style w:type="paragraph" w:customStyle="1" w:styleId="B27E55AEE5A14A38BF2DD089F9A77CB3">
    <w:name w:val="B27E55AEE5A14A38BF2DD089F9A77CB3"/>
  </w:style>
  <w:style w:type="paragraph" w:customStyle="1" w:styleId="7381D0B31BBC439C940CDE8103892E51">
    <w:name w:val="7381D0B31BBC439C940CDE8103892E51"/>
  </w:style>
  <w:style w:type="paragraph" w:customStyle="1" w:styleId="188C7F43F3944B7D899077F1020656E4">
    <w:name w:val="188C7F43F3944B7D899077F1020656E4"/>
  </w:style>
  <w:style w:type="paragraph" w:customStyle="1" w:styleId="791394C1B45B47DFACCF4D3CAD5FA1F3">
    <w:name w:val="791394C1B45B47DFACCF4D3CAD5FA1F3"/>
  </w:style>
  <w:style w:type="paragraph" w:customStyle="1" w:styleId="D035FD2741D24B7EBDFEBD22AB885166">
    <w:name w:val="D035FD2741D24B7EBDFEBD22AB8851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uhaus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2705 Valley Dr.</CompanyAddress>
  <CompanyPhone>405-693-7004</CompanyPhone>
  <CompanyFax/>
  <CompanyEmail>Afirimeni_aks@yahoo.com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1B7B4A-56C7-47FC-A2DF-0FE98E5D8F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4.xml><?xml version="1.0" encoding="utf-8"?>
<ds:datastoreItem xmlns:ds="http://schemas.openxmlformats.org/officeDocument/2006/customXml" ds:itemID="{596111F4-B6D2-4C07-9895-6592C435D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Resume%20(Essential%20design)</Template>
  <TotalTime>15</TotalTime>
  <Pages>3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Amy Reynolds</dc:creator>
  <cp:keywords/>
  <cp:lastModifiedBy>Amy Overholser</cp:lastModifiedBy>
  <cp:revision>2</cp:revision>
  <dcterms:created xsi:type="dcterms:W3CDTF">2013-11-16T02:27:00Z</dcterms:created>
  <dcterms:modified xsi:type="dcterms:W3CDTF">2013-12-15T00:37:00Z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TC018408399991</vt:lpwstr>
  </property>
</Properties>
</file>