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98C" w:rsidRPr="00EF1015" w:rsidRDefault="00D3766A" w:rsidP="00C5376B">
      <w:pPr>
        <w:jc w:val="center"/>
        <w:rPr>
          <w:b/>
          <w:color w:val="17365D" w:themeColor="text2" w:themeShade="BF"/>
          <w:sz w:val="20"/>
          <w:szCs w:val="20"/>
        </w:rPr>
      </w:pPr>
      <w:r>
        <w:rPr>
          <w:i/>
          <w:color w:val="17365D" w:themeColor="text2" w:themeShade="BF"/>
          <w:sz w:val="20"/>
          <w:szCs w:val="20"/>
        </w:rPr>
        <w:t>`</w:t>
      </w:r>
      <w:r>
        <w:rPr>
          <w:i/>
          <w:color w:val="17365D" w:themeColor="text2" w:themeShade="BF"/>
          <w:sz w:val="20"/>
          <w:szCs w:val="20"/>
        </w:rPr>
        <w:tab/>
      </w:r>
      <w:r w:rsidR="008D2018" w:rsidRPr="008D2018">
        <w:rPr>
          <w:b/>
          <w:i/>
          <w:color w:val="17365D" w:themeColor="text2" w:themeShade="BF"/>
          <w:sz w:val="20"/>
          <w:szCs w:val="20"/>
        </w:rPr>
        <w:t>635 McCandless</w:t>
      </w:r>
      <w:r w:rsidR="00EF1015" w:rsidRPr="00EF1015">
        <w:rPr>
          <w:b/>
          <w:i/>
          <w:color w:val="17365D" w:themeColor="text2" w:themeShade="BF"/>
          <w:sz w:val="20"/>
          <w:szCs w:val="20"/>
        </w:rPr>
        <w:t xml:space="preserve"> Andover, KS 67002      </w:t>
      </w:r>
      <w:r w:rsidRPr="00EF1015">
        <w:rPr>
          <w:b/>
          <w:i/>
          <w:color w:val="17365D" w:themeColor="text2" w:themeShade="BF"/>
          <w:sz w:val="20"/>
          <w:szCs w:val="20"/>
        </w:rPr>
        <w:tab/>
      </w:r>
      <w:r w:rsidR="00D21A7A" w:rsidRPr="00EF1015">
        <w:rPr>
          <w:b/>
          <w:i/>
          <w:color w:val="17365D" w:themeColor="text2" w:themeShade="BF"/>
          <w:sz w:val="20"/>
          <w:szCs w:val="20"/>
        </w:rPr>
        <w:t>316-200-3017</w:t>
      </w:r>
      <w:r w:rsidRPr="00EF1015">
        <w:rPr>
          <w:b/>
          <w:i/>
          <w:color w:val="17365D" w:themeColor="text2" w:themeShade="BF"/>
          <w:sz w:val="20"/>
          <w:szCs w:val="20"/>
        </w:rPr>
        <w:tab/>
      </w:r>
      <w:r w:rsidR="00D21A7A" w:rsidRPr="00EF1015">
        <w:rPr>
          <w:b/>
          <w:i/>
          <w:color w:val="17365D" w:themeColor="text2" w:themeShade="BF"/>
          <w:sz w:val="20"/>
          <w:szCs w:val="20"/>
        </w:rPr>
        <w:t>briseno_22@yahoo.com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56931" w:rsidTr="00E456BA">
        <w:trPr>
          <w:trHeight w:val="243"/>
        </w:trPr>
        <w:tc>
          <w:tcPr>
            <w:tcW w:w="9576" w:type="dxa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956931" w:rsidRPr="00E456BA" w:rsidRDefault="00D21A7A" w:rsidP="00D21A7A">
            <w:pPr>
              <w:rPr>
                <w:color w:val="17365D" w:themeColor="text2" w:themeShade="BF"/>
                <w:sz w:val="32"/>
                <w:szCs w:val="32"/>
              </w:rPr>
            </w:pPr>
            <w:r>
              <w:rPr>
                <w:color w:val="17365D" w:themeColor="text2" w:themeShade="BF"/>
                <w:sz w:val="32"/>
                <w:szCs w:val="32"/>
              </w:rPr>
              <w:t>Kenny</w:t>
            </w:r>
            <w:r w:rsidR="00B74D23" w:rsidRPr="00E456BA">
              <w:rPr>
                <w:color w:val="17365D" w:themeColor="text2" w:themeShade="BF"/>
                <w:sz w:val="32"/>
                <w:szCs w:val="32"/>
              </w:rPr>
              <w:t xml:space="preserve"> </w:t>
            </w:r>
            <w:r>
              <w:rPr>
                <w:color w:val="17365D" w:themeColor="text2" w:themeShade="BF"/>
                <w:sz w:val="32"/>
                <w:szCs w:val="32"/>
              </w:rPr>
              <w:t>Briseno</w:t>
            </w:r>
          </w:p>
        </w:tc>
      </w:tr>
    </w:tbl>
    <w:p w:rsidR="00956931" w:rsidRDefault="009569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5"/>
        <w:gridCol w:w="2682"/>
        <w:gridCol w:w="1341"/>
        <w:gridCol w:w="1341"/>
        <w:gridCol w:w="2682"/>
      </w:tblGrid>
      <w:tr w:rsidR="00B74D23" w:rsidTr="00DA04E2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B74D23" w:rsidRPr="00E456BA" w:rsidRDefault="00B74D23" w:rsidP="00DA04E2">
            <w:pPr>
              <w:rPr>
                <w:color w:val="17365D" w:themeColor="text2" w:themeShade="BF"/>
                <w:sz w:val="24"/>
                <w:szCs w:val="24"/>
              </w:rPr>
            </w:pPr>
            <w:r w:rsidRPr="00E456BA">
              <w:rPr>
                <w:color w:val="17365D" w:themeColor="text2" w:themeShade="BF"/>
                <w:sz w:val="24"/>
                <w:szCs w:val="24"/>
              </w:rPr>
              <w:t>Objective</w:t>
            </w:r>
          </w:p>
        </w:tc>
      </w:tr>
      <w:tr w:rsidR="00AC6203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1"/>
          <w:wBefore w:w="1515" w:type="dxa"/>
          <w:trHeight w:val="510"/>
        </w:trPr>
        <w:tc>
          <w:tcPr>
            <w:tcW w:w="80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C6203" w:rsidRPr="00DC52B8" w:rsidRDefault="00D21A7A" w:rsidP="00DA04E2">
            <w:p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Now that I have completed school for welding, I am looking for a full time welding position.  I would like to find a job</w:t>
            </w:r>
            <w:r w:rsidR="00F8491D">
              <w:rPr>
                <w:color w:val="17365D" w:themeColor="text2" w:themeShade="BF"/>
                <w:sz w:val="20"/>
                <w:szCs w:val="20"/>
              </w:rPr>
              <w:t xml:space="preserve"> with a company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tha</w:t>
            </w:r>
            <w:r w:rsidR="00F8491D">
              <w:rPr>
                <w:color w:val="17365D" w:themeColor="text2" w:themeShade="BF"/>
                <w:sz w:val="20"/>
                <w:szCs w:val="20"/>
              </w:rPr>
              <w:t xml:space="preserve">t I can begin my welding a career, and be with the company for many years to come.  </w:t>
            </w:r>
          </w:p>
        </w:tc>
      </w:tr>
      <w:tr w:rsidR="00C5376B" w:rsidTr="00DA04E2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C5376B" w:rsidRPr="00E456BA" w:rsidRDefault="00DA04E2" w:rsidP="00DA04E2">
            <w:pPr>
              <w:tabs>
                <w:tab w:val="left" w:pos="1440"/>
              </w:tabs>
              <w:rPr>
                <w:color w:val="17365D" w:themeColor="text2" w:themeShade="BF"/>
                <w:sz w:val="24"/>
                <w:szCs w:val="24"/>
              </w:rPr>
            </w:pPr>
            <w:r>
              <w:rPr>
                <w:color w:val="17365D" w:themeColor="text2" w:themeShade="BF"/>
                <w:sz w:val="24"/>
                <w:szCs w:val="24"/>
              </w:rPr>
              <w:t>Technical Skills/Proficiencies</w:t>
            </w:r>
          </w:p>
        </w:tc>
      </w:tr>
      <w:tr w:rsidR="000B40E3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285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A04E2" w:rsidRP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GMAW</w:t>
            </w:r>
          </w:p>
        </w:tc>
      </w:tr>
      <w:tr w:rsidR="009160C7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285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GTAW</w:t>
            </w:r>
          </w:p>
        </w:tc>
      </w:tr>
      <w:tr w:rsidR="009160C7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285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 xml:space="preserve">Oxyacetylene Welding </w:t>
            </w:r>
          </w:p>
        </w:tc>
      </w:tr>
      <w:tr w:rsidR="009160C7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285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SMAW</w:t>
            </w:r>
          </w:p>
        </w:tc>
      </w:tr>
      <w:tr w:rsidR="009160C7" w:rsidTr="00DA04E2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285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Automotive Collision Repair</w:t>
            </w:r>
          </w:p>
          <w:p w:rsidR="00F8491D" w:rsidRPr="009160C7" w:rsidRDefault="00F8491D" w:rsidP="009160C7">
            <w:pPr>
              <w:pStyle w:val="ListParagraph"/>
              <w:numPr>
                <w:ilvl w:val="0"/>
                <w:numId w:val="1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Speak, read, and write in Spanish.</w:t>
            </w:r>
          </w:p>
        </w:tc>
      </w:tr>
      <w:tr w:rsidR="00DA04E2" w:rsidTr="00DA04E2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DA04E2" w:rsidRPr="00DA04E2" w:rsidRDefault="00DA04E2" w:rsidP="00DA04E2">
            <w:pPr>
              <w:tabs>
                <w:tab w:val="left" w:pos="1440"/>
              </w:tabs>
              <w:rPr>
                <w:color w:val="17365D" w:themeColor="text2" w:themeShade="BF"/>
                <w:sz w:val="24"/>
                <w:szCs w:val="24"/>
              </w:rPr>
            </w:pPr>
            <w:r>
              <w:rPr>
                <w:color w:val="17365D" w:themeColor="text2" w:themeShade="BF"/>
                <w:sz w:val="24"/>
                <w:szCs w:val="24"/>
              </w:rPr>
              <w:t>Experience</w:t>
            </w:r>
          </w:p>
        </w:tc>
      </w:tr>
      <w:tr w:rsidR="008C6DD7" w:rsidRPr="0007768B" w:rsidTr="00884673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DD18C9" w:rsidRDefault="00DD18C9" w:rsidP="00D3766A">
            <w:p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 xml:space="preserve">      May 2013- </w:t>
            </w:r>
            <w:r w:rsidR="00DA1271">
              <w:rPr>
                <w:color w:val="17365D" w:themeColor="text2" w:themeShade="BF"/>
                <w:sz w:val="20"/>
                <w:szCs w:val="20"/>
              </w:rPr>
              <w:t>October 2013</w:t>
            </w:r>
            <w:bookmarkStart w:id="0" w:name="_GoBack"/>
            <w:bookmarkEnd w:id="0"/>
          </w:p>
          <w:p w:rsidR="00DD18C9" w:rsidRPr="00DD18C9" w:rsidRDefault="00DD18C9" w:rsidP="00DD18C9">
            <w:pPr>
              <w:pStyle w:val="ListParagraph"/>
              <w:numPr>
                <w:ilvl w:val="0"/>
                <w:numId w:val="8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Reading blueprints</w:t>
            </w:r>
          </w:p>
          <w:p w:rsidR="00DD18C9" w:rsidRPr="00DD18C9" w:rsidRDefault="00DD18C9" w:rsidP="00DD18C9">
            <w:pPr>
              <w:pStyle w:val="ListParagraph"/>
              <w:numPr>
                <w:ilvl w:val="0"/>
                <w:numId w:val="8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 w:rsidRPr="00DD18C9">
              <w:rPr>
                <w:color w:val="17365D" w:themeColor="text2" w:themeShade="BF"/>
                <w:sz w:val="20"/>
                <w:szCs w:val="20"/>
              </w:rPr>
              <w:t>ARC welding</w:t>
            </w:r>
          </w:p>
          <w:p w:rsidR="00DD18C9" w:rsidRPr="00DD18C9" w:rsidRDefault="00DD18C9" w:rsidP="00DD18C9">
            <w:pPr>
              <w:pStyle w:val="ListParagraph"/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</w:p>
          <w:p w:rsidR="008C6DD7" w:rsidRPr="0007768B" w:rsidRDefault="00DD18C9" w:rsidP="00D3766A">
            <w:p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 xml:space="preserve">       Jul. 2012- May 2013</w:t>
            </w:r>
          </w:p>
        </w:tc>
        <w:tc>
          <w:tcPr>
            <w:tcW w:w="2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D18C9" w:rsidRDefault="00DD18C9" w:rsidP="008C6DD7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J R Custom’s</w:t>
            </w:r>
          </w:p>
          <w:p w:rsidR="00DD18C9" w:rsidRDefault="00DD18C9" w:rsidP="008C6DD7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</w:p>
          <w:p w:rsidR="00DD18C9" w:rsidRDefault="00DD18C9" w:rsidP="008C6DD7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</w:p>
          <w:p w:rsidR="00DD18C9" w:rsidRDefault="00DD18C9" w:rsidP="008C6DD7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</w:p>
          <w:p w:rsidR="008C6DD7" w:rsidRPr="0007768B" w:rsidRDefault="00D3766A" w:rsidP="008C6DD7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AGCO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DD18C9" w:rsidRDefault="00DD18C9" w:rsidP="00761562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Wichita, Kansas</w:t>
            </w:r>
          </w:p>
          <w:p w:rsidR="00DD18C9" w:rsidRDefault="00DD18C9" w:rsidP="00761562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</w:p>
          <w:p w:rsidR="00DD18C9" w:rsidRDefault="00DD18C9" w:rsidP="00DD18C9">
            <w:p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</w:p>
          <w:p w:rsidR="00DD18C9" w:rsidRDefault="00DD18C9" w:rsidP="00761562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</w:p>
          <w:p w:rsidR="008C6DD7" w:rsidRPr="0007768B" w:rsidRDefault="00D3766A" w:rsidP="00761562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Hesston, Kansas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7768B" w:rsidRPr="00884673" w:rsidRDefault="00BA369E" w:rsidP="00884673">
            <w:pPr>
              <w:pStyle w:val="ListParagraph"/>
              <w:numPr>
                <w:ilvl w:val="0"/>
                <w:numId w:val="3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MIG welding steel from 16</w:t>
            </w:r>
            <w:r w:rsidR="00D3766A">
              <w:rPr>
                <w:color w:val="17365D" w:themeColor="text2" w:themeShade="BF"/>
                <w:sz w:val="20"/>
                <w:szCs w:val="20"/>
              </w:rPr>
              <w:t>ga to ¼ in. with 0.035 -0.045 wire with accupulse settings.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7768B" w:rsidRPr="00884673" w:rsidRDefault="00D3766A" w:rsidP="00884673">
            <w:pPr>
              <w:pStyle w:val="ListParagraph"/>
              <w:numPr>
                <w:ilvl w:val="0"/>
                <w:numId w:val="3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 xml:space="preserve">Reading blueprints, and completing the projects given within the specified time.  </w:t>
            </w:r>
          </w:p>
        </w:tc>
      </w:tr>
      <w:tr w:rsidR="0007768B" w:rsidRPr="0007768B" w:rsidTr="00884673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D3766A" w:rsidP="00761562">
            <w:pPr>
              <w:tabs>
                <w:tab w:val="center" w:pos="1233"/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 xml:space="preserve">       Feb. 2012- Aug. 2012</w:t>
            </w:r>
          </w:p>
        </w:tc>
        <w:tc>
          <w:tcPr>
            <w:tcW w:w="2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D3766A" w:rsidP="00D21A7A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proofErr w:type="spellStart"/>
            <w:r>
              <w:rPr>
                <w:color w:val="17365D" w:themeColor="text2" w:themeShade="BF"/>
                <w:sz w:val="20"/>
                <w:szCs w:val="20"/>
              </w:rPr>
              <w:t>Cabela’s</w:t>
            </w:r>
            <w:proofErr w:type="spellEnd"/>
            <w:r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761562" w:rsidP="00D21A7A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Wichita, Kansas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7768B" w:rsidRPr="00884673" w:rsidRDefault="00D3766A" w:rsidP="00884673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Sales representative for Power Sports Department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61562" w:rsidRPr="00761562" w:rsidRDefault="00D3766A" w:rsidP="00761562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Provide knowledge to the customers about the wide array of aquatic sports equipment.</w:t>
            </w:r>
          </w:p>
        </w:tc>
      </w:tr>
      <w:tr w:rsidR="0007768B" w:rsidRPr="0007768B" w:rsidTr="00884673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D3766A" w:rsidP="00D21A7A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Aug. 2011- Feb. 2012</w:t>
            </w:r>
          </w:p>
        </w:tc>
        <w:tc>
          <w:tcPr>
            <w:tcW w:w="2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D3766A" w:rsidP="00D21A7A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Wal-Mart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07768B" w:rsidRPr="0007768B" w:rsidRDefault="00761562" w:rsidP="00D21A7A">
            <w:pPr>
              <w:tabs>
                <w:tab w:val="left" w:pos="1440"/>
              </w:tabs>
              <w:jc w:val="center"/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Wichita, Kansas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7768B" w:rsidRPr="00884673" w:rsidRDefault="00D3766A" w:rsidP="00884673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Customer Service</w:t>
            </w:r>
          </w:p>
        </w:tc>
      </w:tr>
      <w:tr w:rsidR="0007768B" w:rsidRPr="0007768B" w:rsidTr="0007768B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7768B" w:rsidRPr="00884673" w:rsidRDefault="00D3766A" w:rsidP="00884673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</w:tabs>
              <w:rPr>
                <w:color w:val="17365D" w:themeColor="text2" w:themeShade="BF"/>
                <w:sz w:val="20"/>
                <w:szCs w:val="20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To handle the stores returns,</w:t>
            </w:r>
            <w:r w:rsidR="00BA369E">
              <w:rPr>
                <w:color w:val="17365D" w:themeColor="text2" w:themeShade="BF"/>
                <w:sz w:val="20"/>
                <w:szCs w:val="20"/>
              </w:rPr>
              <w:t xml:space="preserve"> cashing of checks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and general questions for customers.</w:t>
            </w:r>
          </w:p>
        </w:tc>
      </w:tr>
      <w:tr w:rsidR="0007768B" w:rsidTr="0007768B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07768B" w:rsidRPr="0007768B" w:rsidRDefault="0007768B" w:rsidP="00487649">
            <w:pPr>
              <w:tabs>
                <w:tab w:val="left" w:pos="1440"/>
              </w:tabs>
              <w:rPr>
                <w:color w:val="17365D" w:themeColor="text2" w:themeShade="BF"/>
                <w:sz w:val="24"/>
                <w:szCs w:val="24"/>
              </w:rPr>
            </w:pPr>
            <w:r>
              <w:rPr>
                <w:color w:val="17365D" w:themeColor="text2" w:themeShade="BF"/>
                <w:sz w:val="24"/>
                <w:szCs w:val="24"/>
              </w:rPr>
              <w:t>Education</w:t>
            </w:r>
          </w:p>
        </w:tc>
      </w:tr>
      <w:tr w:rsidR="009160C7" w:rsidRPr="009160C7" w:rsidTr="00884673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761562" w:rsidP="009160C7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Wichita Area Technical Institute</w:t>
            </w:r>
          </w:p>
        </w:tc>
        <w:tc>
          <w:tcPr>
            <w:tcW w:w="2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761562" w:rsidP="009160C7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Wichita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9160C7" w:rsidRPr="009160C7" w:rsidRDefault="00761562" w:rsidP="009160C7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Certificate of Completion in Welding</w:t>
            </w:r>
          </w:p>
        </w:tc>
      </w:tr>
      <w:tr w:rsidR="009160C7" w:rsidRPr="009160C7" w:rsidTr="00BA369E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918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Pr="00BA369E" w:rsidRDefault="00761562" w:rsidP="009160C7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rPr>
                <w:b/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b/>
                <w:i/>
                <w:color w:val="17365D" w:themeColor="text2" w:themeShade="BF"/>
                <w:sz w:val="20"/>
                <w:szCs w:val="20"/>
              </w:rPr>
              <w:t>Welding</w:t>
            </w:r>
          </w:p>
          <w:p w:rsidR="00BA369E" w:rsidRPr="00BA369E" w:rsidRDefault="00BA369E" w:rsidP="00BA369E">
            <w:pPr>
              <w:pStyle w:val="ListParagraph"/>
              <w:numPr>
                <w:ilvl w:val="0"/>
                <w:numId w:val="6"/>
              </w:num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i/>
                <w:color w:val="17365D" w:themeColor="text2" w:themeShade="BF"/>
                <w:sz w:val="20"/>
                <w:szCs w:val="20"/>
              </w:rPr>
              <w:t>GMAW</w:t>
            </w:r>
          </w:p>
          <w:p w:rsidR="00BA369E" w:rsidRPr="00BA369E" w:rsidRDefault="00BA369E" w:rsidP="00BA369E">
            <w:pPr>
              <w:pStyle w:val="ListParagraph"/>
              <w:numPr>
                <w:ilvl w:val="0"/>
                <w:numId w:val="6"/>
              </w:num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i/>
                <w:color w:val="17365D" w:themeColor="text2" w:themeShade="BF"/>
                <w:sz w:val="20"/>
                <w:szCs w:val="20"/>
              </w:rPr>
              <w:t>GTAW</w:t>
            </w:r>
          </w:p>
          <w:p w:rsidR="00BA369E" w:rsidRPr="00BA369E" w:rsidRDefault="00BA369E" w:rsidP="00BA369E">
            <w:pPr>
              <w:pStyle w:val="ListParagraph"/>
              <w:numPr>
                <w:ilvl w:val="0"/>
                <w:numId w:val="6"/>
              </w:num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i/>
                <w:color w:val="17365D" w:themeColor="text2" w:themeShade="BF"/>
                <w:sz w:val="20"/>
                <w:szCs w:val="20"/>
              </w:rPr>
              <w:t>SMAW</w:t>
            </w:r>
          </w:p>
          <w:p w:rsidR="00BA369E" w:rsidRPr="00BA369E" w:rsidRDefault="00BA369E" w:rsidP="00BA369E">
            <w:pPr>
              <w:pStyle w:val="ListParagraph"/>
              <w:numPr>
                <w:ilvl w:val="0"/>
                <w:numId w:val="6"/>
              </w:num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i/>
                <w:color w:val="17365D" w:themeColor="text2" w:themeShade="BF"/>
                <w:sz w:val="20"/>
                <w:szCs w:val="20"/>
              </w:rPr>
              <w:t>Oxy-acetylene</w:t>
            </w:r>
          </w:p>
        </w:tc>
      </w:tr>
      <w:tr w:rsidR="009160C7" w:rsidRPr="009160C7" w:rsidTr="009160C7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160C7" w:rsidRPr="00BA369E" w:rsidRDefault="00761562" w:rsidP="009160C7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rPr>
                <w:b/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b/>
                <w:i/>
                <w:color w:val="17365D" w:themeColor="text2" w:themeShade="BF"/>
                <w:sz w:val="20"/>
                <w:szCs w:val="20"/>
              </w:rPr>
              <w:t>Blueprint reading</w:t>
            </w:r>
          </w:p>
          <w:p w:rsidR="00761562" w:rsidRPr="009160C7" w:rsidRDefault="00761562" w:rsidP="009160C7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 w:rsidRPr="00BA369E">
              <w:rPr>
                <w:b/>
                <w:i/>
                <w:color w:val="17365D" w:themeColor="text2" w:themeShade="BF"/>
                <w:sz w:val="20"/>
                <w:szCs w:val="20"/>
              </w:rPr>
              <w:t>Fabrication and design</w:t>
            </w:r>
          </w:p>
        </w:tc>
      </w:tr>
      <w:tr w:rsidR="00884673" w:rsidRPr="009160C7" w:rsidTr="00D21A7A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884673" w:rsidRPr="009160C7" w:rsidRDefault="00761562" w:rsidP="00D21A7A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Wichita Area Technical Institute</w:t>
            </w:r>
          </w:p>
        </w:tc>
        <w:tc>
          <w:tcPr>
            <w:tcW w:w="2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673" w:rsidRPr="009160C7" w:rsidRDefault="00761562" w:rsidP="00D21A7A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Wichita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</w:tcPr>
          <w:p w:rsidR="00884673" w:rsidRPr="009160C7" w:rsidRDefault="00761562" w:rsidP="00D21A7A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Certificate of Completion in </w:t>
            </w:r>
            <w:r w:rsidR="00276E80">
              <w:rPr>
                <w:i/>
                <w:color w:val="17365D" w:themeColor="text2" w:themeShade="BF"/>
                <w:sz w:val="20"/>
                <w:szCs w:val="20"/>
              </w:rPr>
              <w:t>Automotive</w:t>
            </w:r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 Collision Repair</w:t>
            </w:r>
          </w:p>
        </w:tc>
      </w:tr>
      <w:tr w:rsidR="00884673" w:rsidRPr="009160C7" w:rsidTr="00D21A7A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84673" w:rsidRPr="00EF1015" w:rsidRDefault="00276E80" w:rsidP="00D21A7A">
            <w:pPr>
              <w:pStyle w:val="ListParagraph"/>
              <w:numPr>
                <w:ilvl w:val="0"/>
                <w:numId w:val="2"/>
              </w:numPr>
              <w:tabs>
                <w:tab w:val="left" w:pos="1440"/>
              </w:tabs>
              <w:rPr>
                <w:b/>
                <w:i/>
                <w:color w:val="17365D" w:themeColor="text2" w:themeShade="BF"/>
                <w:sz w:val="20"/>
                <w:szCs w:val="20"/>
              </w:rPr>
            </w:pPr>
            <w:r w:rsidRPr="00EF1015">
              <w:rPr>
                <w:b/>
                <w:i/>
                <w:color w:val="17365D" w:themeColor="text2" w:themeShade="BF"/>
                <w:sz w:val="20"/>
                <w:szCs w:val="20"/>
              </w:rPr>
              <w:t>Automotive Collision Repair</w:t>
            </w:r>
          </w:p>
        </w:tc>
      </w:tr>
      <w:tr w:rsidR="009160C7" w:rsidTr="009160C7">
        <w:tc>
          <w:tcPr>
            <w:tcW w:w="9576" w:type="dxa"/>
            <w:gridSpan w:val="6"/>
            <w:tcBorders>
              <w:top w:val="nil"/>
              <w:left w:val="nil"/>
              <w:bottom w:val="single" w:sz="12" w:space="0" w:color="365F91" w:themeColor="accent1" w:themeShade="BF"/>
              <w:right w:val="nil"/>
            </w:tcBorders>
            <w:shd w:val="clear" w:color="auto" w:fill="DBE5F1" w:themeFill="accent1" w:themeFillTint="33"/>
          </w:tcPr>
          <w:p w:rsidR="009160C7" w:rsidRPr="009160C7" w:rsidRDefault="00276E80" w:rsidP="0007768B">
            <w:pPr>
              <w:tabs>
                <w:tab w:val="left" w:pos="2955"/>
              </w:tabs>
              <w:rPr>
                <w:color w:val="17365D" w:themeColor="text2" w:themeShade="BF"/>
                <w:sz w:val="24"/>
                <w:szCs w:val="24"/>
              </w:rPr>
            </w:pPr>
            <w:r>
              <w:rPr>
                <w:color w:val="17365D" w:themeColor="text2" w:themeShade="BF"/>
                <w:sz w:val="24"/>
                <w:szCs w:val="24"/>
              </w:rPr>
              <w:t>References</w:t>
            </w:r>
          </w:p>
        </w:tc>
      </w:tr>
      <w:tr w:rsidR="00ED0E8E" w:rsidRPr="009160C7" w:rsidTr="00ED0E8E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4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D0E8E" w:rsidRPr="009160C7" w:rsidRDefault="00276E80" w:rsidP="00884673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Eric </w:t>
            </w:r>
            <w:proofErr w:type="spellStart"/>
            <w:r>
              <w:rPr>
                <w:i/>
                <w:color w:val="17365D" w:themeColor="text2" w:themeShade="BF"/>
                <w:sz w:val="20"/>
                <w:szCs w:val="20"/>
              </w:rPr>
              <w:t>Hanke</w:t>
            </w:r>
            <w:proofErr w:type="spellEnd"/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 316-655-2287</w:t>
            </w:r>
          </w:p>
        </w:tc>
        <w:tc>
          <w:tcPr>
            <w:tcW w:w="4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76E80" w:rsidRPr="009160C7" w:rsidRDefault="00276E80" w:rsidP="00784131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Sr. Supervisor at </w:t>
            </w:r>
            <w:proofErr w:type="spellStart"/>
            <w:r>
              <w:rPr>
                <w:i/>
                <w:color w:val="17365D" w:themeColor="text2" w:themeShade="BF"/>
                <w:sz w:val="20"/>
                <w:szCs w:val="20"/>
              </w:rPr>
              <w:t>Cabela’s</w:t>
            </w:r>
            <w:proofErr w:type="spellEnd"/>
          </w:p>
        </w:tc>
      </w:tr>
      <w:tr w:rsidR="00ED0E8E" w:rsidRPr="009160C7" w:rsidTr="00ED0E8E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4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D0E8E" w:rsidRPr="009160C7" w:rsidRDefault="00276E80" w:rsidP="00D21A7A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lastRenderedPageBreak/>
              <w:t>Kelsey Topper 620-218-5752</w:t>
            </w:r>
          </w:p>
        </w:tc>
        <w:tc>
          <w:tcPr>
            <w:tcW w:w="4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D0E8E" w:rsidRPr="009160C7" w:rsidRDefault="00276E80" w:rsidP="00D21A7A">
            <w:pPr>
              <w:tabs>
                <w:tab w:val="left" w:pos="1440"/>
              </w:tabs>
              <w:jc w:val="center"/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>Customer Service Manager at Wal-Mart</w:t>
            </w:r>
          </w:p>
        </w:tc>
      </w:tr>
      <w:tr w:rsidR="00276E80" w:rsidRPr="009160C7" w:rsidTr="00ED0E8E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76E80" w:rsidRPr="00ED0E8E" w:rsidRDefault="00276E80" w:rsidP="00D21A7A">
            <w:p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  <w:r>
              <w:rPr>
                <w:i/>
                <w:color w:val="17365D" w:themeColor="text2" w:themeShade="BF"/>
                <w:sz w:val="20"/>
                <w:szCs w:val="20"/>
              </w:rPr>
              <w:t xml:space="preserve">                Miriam Davidson 316-208-6905                      Customer Service Supervisor at Wal-Mart</w:t>
            </w:r>
          </w:p>
        </w:tc>
      </w:tr>
      <w:tr w:rsidR="00276E80" w:rsidRPr="009160C7" w:rsidTr="00ED0E8E">
        <w:tblPrEx>
          <w:tblBorders>
            <w:top w:val="single" w:sz="12" w:space="0" w:color="365F91" w:themeColor="accent1" w:themeShade="BF"/>
            <w:left w:val="single" w:sz="12" w:space="0" w:color="365F91" w:themeColor="accent1" w:themeShade="BF"/>
            <w:bottom w:val="single" w:sz="12" w:space="0" w:color="365F91" w:themeColor="accent1" w:themeShade="BF"/>
            <w:right w:val="single" w:sz="12" w:space="0" w:color="365F91" w:themeColor="accent1" w:themeShade="BF"/>
            <w:insideH w:val="single" w:sz="12" w:space="0" w:color="365F91" w:themeColor="accent1" w:themeShade="BF"/>
            <w:insideV w:val="single" w:sz="12" w:space="0" w:color="365F91" w:themeColor="accent1" w:themeShade="BF"/>
          </w:tblBorders>
          <w:tblLook w:val="0000" w:firstRow="0" w:lastRow="0" w:firstColumn="0" w:lastColumn="0" w:noHBand="0" w:noVBand="0"/>
        </w:tblPrEx>
        <w:trPr>
          <w:gridBefore w:val="2"/>
          <w:wBefore w:w="1530" w:type="dxa"/>
          <w:trHeight w:val="330"/>
        </w:trPr>
        <w:tc>
          <w:tcPr>
            <w:tcW w:w="80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76E80" w:rsidRPr="00ED0E8E" w:rsidRDefault="00276E80" w:rsidP="00D21A7A">
            <w:pPr>
              <w:tabs>
                <w:tab w:val="left" w:pos="1440"/>
              </w:tabs>
              <w:rPr>
                <w:i/>
                <w:color w:val="17365D" w:themeColor="text2" w:themeShade="BF"/>
                <w:sz w:val="20"/>
                <w:szCs w:val="20"/>
              </w:rPr>
            </w:pPr>
          </w:p>
        </w:tc>
      </w:tr>
    </w:tbl>
    <w:p w:rsidR="009160C7" w:rsidRPr="0007768B" w:rsidRDefault="009160C7" w:rsidP="0007768B">
      <w:pPr>
        <w:tabs>
          <w:tab w:val="left" w:pos="2955"/>
        </w:tabs>
        <w:rPr>
          <w:sz w:val="20"/>
          <w:szCs w:val="20"/>
        </w:rPr>
      </w:pPr>
    </w:p>
    <w:sectPr w:rsidR="009160C7" w:rsidRPr="00077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0300_"/>
      </v:shape>
    </w:pict>
  </w:numPicBullet>
  <w:abstractNum w:abstractNumId="0">
    <w:nsid w:val="008A4AAE"/>
    <w:multiLevelType w:val="hybridMultilevel"/>
    <w:tmpl w:val="84C283A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A015CB5"/>
    <w:multiLevelType w:val="hybridMultilevel"/>
    <w:tmpl w:val="48A67A50"/>
    <w:lvl w:ilvl="0" w:tplc="C18CA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16B9C"/>
    <w:multiLevelType w:val="hybridMultilevel"/>
    <w:tmpl w:val="8DCC48DA"/>
    <w:lvl w:ilvl="0" w:tplc="5712B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628C7"/>
    <w:multiLevelType w:val="hybridMultilevel"/>
    <w:tmpl w:val="4F34DA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E47EF4"/>
    <w:multiLevelType w:val="hybridMultilevel"/>
    <w:tmpl w:val="A4B09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481ED2"/>
    <w:multiLevelType w:val="hybridMultilevel"/>
    <w:tmpl w:val="988474FC"/>
    <w:lvl w:ilvl="0" w:tplc="7F9E5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EF7432"/>
    <w:multiLevelType w:val="hybridMultilevel"/>
    <w:tmpl w:val="66181536"/>
    <w:lvl w:ilvl="0" w:tplc="09066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7C693C"/>
    <w:multiLevelType w:val="hybridMultilevel"/>
    <w:tmpl w:val="B1A6B884"/>
    <w:lvl w:ilvl="0" w:tplc="4FD2A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21A7A"/>
    <w:rsid w:val="00040BFF"/>
    <w:rsid w:val="0007768B"/>
    <w:rsid w:val="000B40E3"/>
    <w:rsid w:val="001D0B0B"/>
    <w:rsid w:val="00276E80"/>
    <w:rsid w:val="0048498C"/>
    <w:rsid w:val="00487649"/>
    <w:rsid w:val="00761562"/>
    <w:rsid w:val="00784131"/>
    <w:rsid w:val="007D2D37"/>
    <w:rsid w:val="008412AC"/>
    <w:rsid w:val="00884673"/>
    <w:rsid w:val="008B0C55"/>
    <w:rsid w:val="008C6DD7"/>
    <w:rsid w:val="008D2018"/>
    <w:rsid w:val="009160C7"/>
    <w:rsid w:val="00956931"/>
    <w:rsid w:val="00AC6203"/>
    <w:rsid w:val="00B74D23"/>
    <w:rsid w:val="00BA369E"/>
    <w:rsid w:val="00C5376B"/>
    <w:rsid w:val="00D21A7A"/>
    <w:rsid w:val="00D3766A"/>
    <w:rsid w:val="00DA04E2"/>
    <w:rsid w:val="00DA1271"/>
    <w:rsid w:val="00DC52B8"/>
    <w:rsid w:val="00DD18C9"/>
    <w:rsid w:val="00E456BA"/>
    <w:rsid w:val="00ED0E8E"/>
    <w:rsid w:val="00ED295F"/>
    <w:rsid w:val="00EF1015"/>
    <w:rsid w:val="00F8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9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95693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Resume">
    <w:name w:val="Resume"/>
    <w:basedOn w:val="TableGrid3"/>
    <w:uiPriority w:val="99"/>
    <w:qFormat/>
    <w:rsid w:val="00956931"/>
    <w:pPr>
      <w:spacing w:after="0" w:line="240" w:lineRule="auto"/>
    </w:pPr>
    <w:rPr>
      <w:color w:val="000000" w:themeColor="text1"/>
      <w:sz w:val="20"/>
      <w:szCs w:val="20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  <w:tl2br w:val="none" w:sz="0" w:space="0" w:color="auto"/>
          <w:tr2bl w:val="none" w:sz="0" w:space="0" w:color="auto"/>
        </w:tcBorders>
        <w:shd w:val="clear" w:color="auto" w:fill="95B3D7" w:themeFill="accent1" w:themeFillTint="99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9160C7"/>
    <w:pPr>
      <w:ind w:left="720"/>
      <w:contextualSpacing/>
    </w:pPr>
  </w:style>
  <w:style w:type="table" w:styleId="TableGrid3">
    <w:name w:val="Table Grid 3"/>
    <w:basedOn w:val="TableNormal"/>
    <w:uiPriority w:val="99"/>
    <w:semiHidden/>
    <w:unhideWhenUsed/>
    <w:rsid w:val="00956931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5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2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le\AppData\Roaming\Microsoft\Templates\TP03000323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CB821AA-DACF-411E-9151-43EED17C5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TP030003238.dotx</Template>
  <TotalTime>0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</dc:creator>
  <cp:lastModifiedBy>Danielle</cp:lastModifiedBy>
  <cp:revision>2</cp:revision>
  <cp:lastPrinted>2012-07-11T02:30:00Z</cp:lastPrinted>
  <dcterms:created xsi:type="dcterms:W3CDTF">2013-10-29T13:25:00Z</dcterms:created>
  <dcterms:modified xsi:type="dcterms:W3CDTF">2013-10-29T13:25:00Z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TC300032389990</vt:lpwstr>
  </property>
</Properties>
</file>