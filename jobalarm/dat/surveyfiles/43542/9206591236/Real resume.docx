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5A1" w:rsidRDefault="005A05A1">
      <w:pPr>
        <w:jc w:val="center"/>
        <w:rPr>
          <w:rFonts w:ascii="Garamond" w:eastAsia="Times New Roman" w:hAnsi="Garamond" w:cs="Garamond"/>
          <w:caps/>
          <w:spacing w:val="30"/>
          <w:sz w:val="15"/>
          <w:szCs w:val="15"/>
        </w:rPr>
      </w:pPr>
      <w:r>
        <w:rPr>
          <w:rFonts w:ascii="Garamond" w:eastAsia="Times New Roman" w:hAnsi="Garamond" w:cs="Garamond"/>
          <w:caps/>
          <w:spacing w:val="30"/>
          <w:sz w:val="15"/>
          <w:szCs w:val="15"/>
        </w:rPr>
        <w:t>3702 McKamy oaks trail Arlington, tx 76017</w:t>
      </w:r>
    </w:p>
    <w:p w:rsidR="005A05A1" w:rsidRDefault="005A05A1">
      <w:pPr>
        <w:jc w:val="center"/>
        <w:rPr>
          <w:rFonts w:ascii="Garamond" w:eastAsia="Times New Roman" w:hAnsi="Garamond" w:cs="Garamond"/>
          <w:caps/>
          <w:spacing w:val="30"/>
          <w:sz w:val="15"/>
          <w:szCs w:val="15"/>
        </w:rPr>
      </w:pPr>
      <w:r>
        <w:rPr>
          <w:rFonts w:ascii="Garamond" w:eastAsia="Times New Roman" w:hAnsi="Garamond" w:cs="Garamond"/>
          <w:caps/>
          <w:spacing w:val="30"/>
          <w:sz w:val="15"/>
          <w:szCs w:val="15"/>
        </w:rPr>
        <w:t>(920) 659 - 1236 - Austinecoonen@gmail.com</w:t>
      </w:r>
    </w:p>
    <w:p w:rsidR="005A05A1" w:rsidRDefault="005A05A1">
      <w:pPr>
        <w:jc w:val="center"/>
        <w:rPr>
          <w:sz w:val="15"/>
          <w:szCs w:val="15"/>
        </w:rPr>
      </w:pPr>
    </w:p>
    <w:p w:rsidR="005A05A1" w:rsidRDefault="005A05A1">
      <w:pPr>
        <w:jc w:val="center"/>
        <w:rPr>
          <w:caps/>
          <w:spacing w:val="80"/>
          <w:sz w:val="44"/>
          <w:szCs w:val="44"/>
        </w:rPr>
      </w:pPr>
      <w:r>
        <w:rPr>
          <w:caps/>
          <w:spacing w:val="80"/>
          <w:sz w:val="44"/>
          <w:szCs w:val="44"/>
        </w:rPr>
        <w:t>austin E. coonen</w:t>
      </w:r>
    </w:p>
    <w:p w:rsidR="005A05A1" w:rsidRDefault="005A05A1">
      <w:pPr>
        <w:pBdr>
          <w:bottom w:val="single" w:sz="8" w:space="1" w:color="808080"/>
        </w:pBdr>
        <w:autoSpaceDE/>
        <w:autoSpaceDN/>
        <w:spacing w:before="240" w:line="220" w:lineRule="atLeast"/>
        <w:rPr>
          <w:rFonts w:ascii="Garamond" w:eastAsia="Times New Roman" w:hAnsi="Garamond" w:cs="Garamond"/>
          <w:b/>
          <w:bCs/>
        </w:rPr>
      </w:pPr>
      <w:r>
        <w:rPr>
          <w:rFonts w:ascii="Garamond" w:eastAsia="Times New Roman" w:hAnsi="Garamond" w:cs="Garamond"/>
          <w:b/>
          <w:bCs/>
          <w:caps/>
          <w:spacing w:val="15"/>
        </w:rPr>
        <w:t>objective/Goals</w:t>
      </w:r>
    </w:p>
    <w:p w:rsidR="005A05A1" w:rsidRDefault="005A05A1">
      <w:r>
        <w:t>Transfer social and natural science theories into practical applications.  Demonstrate ability to think critically. Place customers first. Make decisions that incorporate the importance of sustainability. Start out a career and grow with the company to help expand myself and my company.</w:t>
      </w:r>
    </w:p>
    <w:p w:rsidR="005A05A1" w:rsidRDefault="005A05A1">
      <w:pPr>
        <w:rPr>
          <w:rFonts w:ascii="Garamond" w:eastAsia="Times New Roman" w:hAnsi="Garamond" w:cs="Garamond"/>
          <w:caps/>
          <w:spacing w:val="15"/>
        </w:rPr>
      </w:pPr>
    </w:p>
    <w:p w:rsidR="005A05A1" w:rsidRDefault="005A05A1">
      <w:pPr>
        <w:rPr>
          <w:rFonts w:ascii="Garamond" w:eastAsia="Times New Roman" w:hAnsi="Garamond" w:cs="Garamond"/>
          <w:b/>
          <w:bCs/>
        </w:rPr>
      </w:pPr>
      <w:r>
        <w:rPr>
          <w:rFonts w:ascii="Garamond" w:eastAsia="Times New Roman" w:hAnsi="Garamond" w:cs="Garamond"/>
          <w:b/>
          <w:bCs/>
          <w:caps/>
          <w:spacing w:val="15"/>
        </w:rPr>
        <w:t>Core competencies</w:t>
      </w:r>
    </w:p>
    <w:p w:rsidR="005A05A1" w:rsidRDefault="005A05A1">
      <w:r>
        <w:t>Historical solid work experience with the ability to work in a fast-paced environment with good technical aptitude. Self-directed, team oriented individual who takes pride and ownership in his work, and is willing to accept total responsibility for the performance of the opportunities given. Proficient in handling the current and latest tools at my disposal and being tolerant to gather the correct parts to produce results. Have a keen eye for detail. Possess good driving skills. able to demonstrate my ability to meet or exceed  goals and objectives. Complete required production paperwork to accurately calculate run times. Adjustable to customers satisfaction. Created own company. Able to write own legal documents. Responsible to run own business. Can lift up to 75 lbs. Forklift certified and willing to work overtime when needed.</w:t>
      </w:r>
    </w:p>
    <w:p w:rsidR="005A05A1" w:rsidRDefault="005A05A1">
      <w:pPr>
        <w:pBdr>
          <w:bottom w:val="single" w:sz="8" w:space="1" w:color="808080"/>
        </w:pBdr>
        <w:autoSpaceDE/>
        <w:autoSpaceDN/>
        <w:spacing w:before="240" w:line="220" w:lineRule="atLeast"/>
        <w:rPr>
          <w:rFonts w:ascii="Garamond" w:eastAsia="Times New Roman" w:hAnsi="Garamond" w:cs="Garamond"/>
          <w:b/>
          <w:bCs/>
        </w:rPr>
      </w:pPr>
      <w:r>
        <w:rPr>
          <w:rFonts w:ascii="Garamond" w:eastAsia="Times New Roman" w:hAnsi="Garamond" w:cs="Garamond"/>
          <w:b/>
          <w:bCs/>
          <w:caps/>
          <w:spacing w:val="15"/>
        </w:rPr>
        <w:t>professional experience</w:t>
      </w:r>
    </w:p>
    <w:p w:rsidR="005A05A1" w:rsidRDefault="005A05A1">
      <w:r>
        <w:t xml:space="preserve">January, 2010 to present </w:t>
      </w:r>
      <w:r>
        <w:tab/>
        <w:t>Rental Property business owner</w:t>
      </w:r>
    </w:p>
    <w:p w:rsidR="005A05A1" w:rsidRDefault="005A05A1">
      <w:pPr>
        <w:ind w:left="2160" w:hanging="2160"/>
      </w:pPr>
      <w:r>
        <w:t xml:space="preserve">June 6, 2005 to present </w:t>
      </w:r>
      <w:r>
        <w:tab/>
        <w:t>Newark Paperboard Products, 2980 S Oakwood Rd Oshkosh, WI 54904 (920) 235-4299</w:t>
      </w:r>
    </w:p>
    <w:p w:rsidR="005A05A1" w:rsidRDefault="005A05A1">
      <w:pPr>
        <w:ind w:left="2160" w:hanging="2160"/>
        <w:jc w:val="center"/>
        <w:rPr>
          <w:i/>
          <w:iCs/>
        </w:rPr>
      </w:pPr>
      <w:r>
        <w:rPr>
          <w:i/>
          <w:iCs/>
        </w:rPr>
        <w:t xml:space="preserve">                        Roll Fed Rotary Die Operator ,Member of safety committee, Green belt certified</w:t>
      </w:r>
    </w:p>
    <w:p w:rsidR="005A05A1" w:rsidRDefault="005A05A1">
      <w:r>
        <w:t>April 2003 to March 2005 Saz’s Catering, 5420 West State Street Milwaukee, WI 53226 (414) 256-8765</w:t>
      </w:r>
    </w:p>
    <w:p w:rsidR="005A05A1" w:rsidRDefault="005A05A1">
      <w:pPr>
        <w:rPr>
          <w:i/>
          <w:iCs/>
        </w:rPr>
      </w:pPr>
      <w:r>
        <w:rPr>
          <w:i/>
          <w:iCs/>
        </w:rPr>
        <w:t xml:space="preserve">                                              Catering, Third shift Party prepping Manager, Maintenance</w:t>
      </w:r>
    </w:p>
    <w:p w:rsidR="005A05A1" w:rsidRDefault="005A05A1">
      <w:r>
        <w:t xml:space="preserve">June 2003 to May 2005 </w:t>
      </w:r>
      <w:r>
        <w:tab/>
        <w:t>Two Men And A Truck, 435 South 116th St.  West Allis, WI 53214  (</w:t>
      </w:r>
      <w:hyperlink r:id="rId6" w:history="1">
        <w:r>
          <w:t>414).257-2700</w:t>
        </w:r>
      </w:hyperlink>
    </w:p>
    <w:p w:rsidR="005A05A1" w:rsidRDefault="005A05A1">
      <w:pPr>
        <w:rPr>
          <w:i/>
          <w:iCs/>
        </w:rPr>
      </w:pPr>
      <w:r>
        <w:rPr>
          <w:i/>
          <w:iCs/>
        </w:rPr>
        <w:tab/>
      </w:r>
      <w:r>
        <w:rPr>
          <w:i/>
          <w:iCs/>
        </w:rPr>
        <w:tab/>
        <w:t xml:space="preserve">                   Mover, driver, paperwork, customer handling</w:t>
      </w:r>
    </w:p>
    <w:p w:rsidR="005A05A1" w:rsidRDefault="005A05A1">
      <w:pPr>
        <w:rPr>
          <w:i/>
          <w:iCs/>
        </w:rPr>
      </w:pPr>
      <w:r>
        <w:t>Summer, 1996 to 2003</w:t>
      </w:r>
      <w:r>
        <w:tab/>
        <w:t>Paul J. Coonen Plumbing, 1147 Paramount Drive, Chilton, WI  53014. (920) 439-2000.</w:t>
      </w:r>
      <w:r>
        <w:tab/>
      </w:r>
      <w:r>
        <w:rPr>
          <w:i/>
          <w:iCs/>
        </w:rPr>
        <w:tab/>
      </w:r>
      <w:r>
        <w:rPr>
          <w:i/>
          <w:iCs/>
        </w:rPr>
        <w:tab/>
      </w:r>
      <w:r>
        <w:rPr>
          <w:i/>
          <w:iCs/>
        </w:rPr>
        <w:tab/>
        <w:t xml:space="preserve">     Plumber’s helper, and office book work.</w:t>
      </w:r>
    </w:p>
    <w:p w:rsidR="005A05A1" w:rsidRDefault="005A05A1">
      <w:pPr>
        <w:pBdr>
          <w:bottom w:val="single" w:sz="8" w:space="1" w:color="808080"/>
        </w:pBdr>
        <w:autoSpaceDE/>
        <w:autoSpaceDN/>
        <w:spacing w:before="240" w:line="220" w:lineRule="atLeast"/>
        <w:rPr>
          <w:rFonts w:ascii="Garamond" w:eastAsia="Times New Roman" w:hAnsi="Garamond" w:cs="Garamond"/>
          <w:b/>
          <w:bCs/>
        </w:rPr>
      </w:pPr>
      <w:r>
        <w:rPr>
          <w:rFonts w:ascii="Garamond" w:eastAsia="Times New Roman" w:hAnsi="Garamond" w:cs="Garamond"/>
          <w:b/>
          <w:bCs/>
          <w:caps/>
          <w:spacing w:val="15"/>
        </w:rPr>
        <w:t>Education</w:t>
      </w:r>
    </w:p>
    <w:p w:rsidR="005A05A1" w:rsidRDefault="005A05A1">
      <w:pPr>
        <w:rPr>
          <w:rFonts w:eastAsia="Times New Roman"/>
        </w:rPr>
      </w:pPr>
      <w:r>
        <w:rPr>
          <w:rFonts w:ascii="Garamond" w:eastAsia="Times New Roman" w:hAnsi="Garamond" w:cs="Garamond"/>
        </w:rPr>
        <w:t xml:space="preserve"> </w:t>
      </w:r>
      <w:r>
        <w:rPr>
          <w:rFonts w:eastAsia="Times New Roman"/>
        </w:rPr>
        <w:t>Fall 2008 - Present</w:t>
      </w:r>
      <w:r>
        <w:rPr>
          <w:rFonts w:eastAsia="Times New Roman"/>
        </w:rPr>
        <w:tab/>
        <w:t>University of Phoenix - Business Management</w:t>
      </w:r>
    </w:p>
    <w:p w:rsidR="005A05A1" w:rsidRDefault="005A05A1">
      <w:pPr>
        <w:ind w:left="2430" w:hanging="2430"/>
      </w:pPr>
      <w:r>
        <w:t>Fall 2001 - 2002</w:t>
      </w:r>
      <w:r>
        <w:tab/>
        <w:t>University of Wisconsin - Milwaukee School of Engineering</w:t>
      </w:r>
    </w:p>
    <w:p w:rsidR="005A05A1" w:rsidRDefault="005A05A1">
      <w:pPr>
        <w:ind w:left="2430" w:hanging="2430"/>
      </w:pPr>
      <w:r>
        <w:t xml:space="preserve">Graduated 2001            </w:t>
      </w:r>
      <w:r>
        <w:tab/>
        <w:t xml:space="preserve">Xavier High School </w:t>
      </w:r>
    </w:p>
    <w:p w:rsidR="005A05A1" w:rsidRDefault="005A05A1">
      <w:pPr>
        <w:pBdr>
          <w:bottom w:val="single" w:sz="8" w:space="1" w:color="808080"/>
        </w:pBdr>
        <w:autoSpaceDE/>
        <w:autoSpaceDN/>
        <w:spacing w:before="240" w:line="220" w:lineRule="atLeast"/>
        <w:rPr>
          <w:rFonts w:ascii="Garamond" w:eastAsia="Times New Roman" w:hAnsi="Garamond" w:cs="Garamond"/>
          <w:b/>
          <w:bCs/>
        </w:rPr>
      </w:pPr>
      <w:r>
        <w:rPr>
          <w:rFonts w:ascii="Garamond" w:eastAsia="Times New Roman" w:hAnsi="Garamond" w:cs="Garamond"/>
          <w:b/>
          <w:bCs/>
          <w:caps/>
          <w:spacing w:val="15"/>
        </w:rPr>
        <w:t>Extracirricular Activities</w:t>
      </w:r>
    </w:p>
    <w:p w:rsidR="005A05A1" w:rsidRDefault="005A05A1">
      <w:pPr>
        <w:rPr>
          <w:rFonts w:eastAsia="Times New Roman"/>
        </w:rPr>
      </w:pPr>
      <w:r>
        <w:rPr>
          <w:rFonts w:ascii="Garamond" w:eastAsia="Times New Roman" w:hAnsi="Garamond" w:cs="Garamond"/>
        </w:rPr>
        <w:t xml:space="preserve"> </w:t>
      </w:r>
      <w:r>
        <w:rPr>
          <w:rFonts w:eastAsia="Times New Roman"/>
        </w:rPr>
        <w:t>Family, working in my shop creating things, arts-both vocally and visually, and writing/reading.</w:t>
      </w:r>
    </w:p>
    <w:p w:rsidR="005A05A1" w:rsidRDefault="005A05A1">
      <w:pPr>
        <w:rPr>
          <w:rFonts w:ascii="Garamond" w:eastAsia="Times New Roman" w:hAnsi="Garamond" w:cs="Garamond"/>
        </w:rPr>
      </w:pPr>
      <w:r>
        <w:t>Outdoor sports like golf, frisbee golf, swimming, running, skiing, camping, and volleyball.</w:t>
      </w:r>
    </w:p>
    <w:p w:rsidR="005A05A1" w:rsidRDefault="005A05A1"/>
    <w:p w:rsidR="005A05A1" w:rsidRDefault="005A05A1">
      <w:pPr>
        <w:rPr>
          <w:rFonts w:ascii="Garamond" w:eastAsia="Times New Roman" w:hAnsi="Garamond" w:cs="Garamond"/>
          <w:b/>
          <w:bCs/>
          <w:caps/>
          <w:spacing w:val="15"/>
        </w:rPr>
      </w:pPr>
      <w:r>
        <w:rPr>
          <w:rFonts w:ascii="Garamond" w:eastAsia="Times New Roman" w:hAnsi="Garamond" w:cs="Garamond"/>
          <w:b/>
          <w:bCs/>
          <w:caps/>
          <w:spacing w:val="15"/>
        </w:rPr>
        <w:t>References</w:t>
      </w:r>
    </w:p>
    <w:p w:rsidR="005A05A1" w:rsidRDefault="005A05A1">
      <w:r>
        <w:t>Joseph O’Brien - G&amp;K Services, Outdoor Sales 1 (214) 980-4751</w:t>
      </w:r>
    </w:p>
    <w:p w:rsidR="005A05A1" w:rsidRDefault="005A05A1">
      <w:r>
        <w:t>Elizabeth Welch - Titan, Electrical Engineer 1 (573) 465-5684</w:t>
      </w:r>
    </w:p>
    <w:sectPr w:rsidR="005A05A1" w:rsidSect="005A05A1">
      <w:headerReference w:type="default" r:id="rId7"/>
      <w:footerReference w:type="default" r:id="rId8"/>
      <w:pgSz w:w="12240" w:h="15840"/>
      <w:pgMar w:top="900" w:right="1080" w:bottom="1440" w:left="1170" w:header="335" w:footer="864"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05A1" w:rsidRDefault="005A05A1" w:rsidP="005A05A1">
      <w:r>
        <w:separator/>
      </w:r>
    </w:p>
  </w:endnote>
  <w:endnote w:type="continuationSeparator" w:id="0">
    <w:p w:rsidR="005A05A1" w:rsidRDefault="005A05A1" w:rsidP="005A05A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Garamond">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rFonts w:cstheme="minorBidi"/>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05A1" w:rsidRDefault="005A05A1" w:rsidP="005A05A1">
      <w:r>
        <w:separator/>
      </w:r>
    </w:p>
  </w:footnote>
  <w:footnote w:type="continuationSeparator" w:id="0">
    <w:p w:rsidR="005A05A1" w:rsidRDefault="005A05A1" w:rsidP="005A05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kern w:val="0"/>
      </w:rPr>
    </w:pPr>
  </w:p>
  <w:p w:rsidR="005A05A1" w:rsidRDefault="005A05A1">
    <w:pPr>
      <w:tabs>
        <w:tab w:val="center" w:pos="4320"/>
        <w:tab w:val="right" w:pos="8640"/>
      </w:tabs>
      <w:rPr>
        <w:rFonts w:cstheme="minorBidi"/>
        <w:kern w:val="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olorPos" w:val="-1"/>
    <w:docVar w:name="ColorSet" w:val="-1"/>
    <w:docVar w:name="StylePos" w:val="-1"/>
    <w:docVar w:name="StyleSet" w:val="-1"/>
  </w:docVars>
  <w:rsids>
    <w:rsidRoot w:val="005A05A1"/>
    <w:rsid w:val="005A05A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414.257.2700"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0</cp:revision>
</cp:coreProperties>
</file>