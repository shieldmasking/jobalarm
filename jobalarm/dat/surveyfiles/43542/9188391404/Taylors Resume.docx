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27B" w:rsidRDefault="008D283C">
      <w:pPr>
        <w:pStyle w:val="SectionHeading"/>
      </w:pPr>
      <w:r>
        <w:rPr>
          <w:noProof/>
          <w:lang w:eastAsia="en-US"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oup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Your Name"/>
                                <w:tag w:val=""/>
                                <w:id w:val="177164487"/>
                                <w:placeholder>
                                  <w:docPart w:val="12838268DD79449B98757E2BB8CC6F4E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:rsidR="007A027B" w:rsidRDefault="00E624A1">
                                  <w:pPr>
                                    <w:pStyle w:val="Name"/>
                                  </w:pPr>
                                  <w:r>
                                    <w:t>Taylor Ply</w:t>
                                  </w:r>
                                </w:p>
                              </w:sdtContent>
                            </w:sdt>
                            <w:p w:rsidR="007A027B" w:rsidRDefault="00E624A1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Welder Helper</w:t>
                              </w:r>
                            </w:p>
                            <w:p w:rsidR="007A027B" w:rsidRDefault="00E624A1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P.O. Box 361</w:t>
                              </w:r>
                            </w:p>
                            <w:p w:rsidR="00E624A1" w:rsidRDefault="00E624A1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Boswell, OK 74727</w:t>
                              </w:r>
                            </w:p>
                            <w:p w:rsidR="00E624A1" w:rsidRDefault="00E624A1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r>
                                <w:t>918-839-1252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A027B" w:rsidRDefault="007A027B">
                              <w:pPr>
                                <w:pStyle w:val="ContactInf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id="Group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9050;height:42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zy0cMA&#10;AADbAAAADwAAAGRycy9kb3ducmV2LnhtbERPTUvDQBC9C/6HZQre7CY9iKTdFrEt9KBWWwW9jdkx&#10;CWZnw+40Tf99tyB4m8f7nNlicK3qKcTGs4F8nIEiLr1tuDLwvl/f3oOKgmyx9UwGThRhMb++mmFh&#10;/ZHfqN9JpVIIxwIN1CJdoXUsa3IYx74jTtyPDw4lwVBpG/CYwl2rJ1l2px02nBpq7OixpvJ3d3AG&#10;2s8Ynr4z+eqX1bO8bvXhY5W/GHMzGh6moIQG+Rf/uTc2zc/h8ks6QM/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zy0cMAAADbAAAADwAAAAAAAAAAAAAAAACYAgAAZHJzL2Rv&#10;d25yZXYueG1sUEsFBgAAAAAEAAQA9QAAAIgDAAAAAA==&#10;" filled="f" stroked="f" strokeweight=".5pt">
                  <v:textbox inset="0,0,0,0">
                    <w:txbxContent>
                      <w:sdt>
                        <w:sdtPr>
                          <w:alias w:val="Your Name"/>
                          <w:tag w:val=""/>
                          <w:id w:val="177164487"/>
                          <w:placeholder>
                            <w:docPart w:val="12838268DD79449B98757E2BB8CC6F4E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:rsidR="007A027B" w:rsidRDefault="00E624A1">
                            <w:pPr>
                              <w:pStyle w:val="Name"/>
                            </w:pPr>
                            <w:r>
                              <w:t>Taylor Ply</w:t>
                            </w:r>
                          </w:p>
                        </w:sdtContent>
                      </w:sdt>
                      <w:p w:rsidR="007A027B" w:rsidRDefault="00E624A1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r>
                          <w:t>Welder Helper</w:t>
                        </w:r>
                      </w:p>
                      <w:p w:rsidR="007A027B" w:rsidRDefault="00E624A1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r>
                          <w:t>P.O. Box 361</w:t>
                        </w:r>
                      </w:p>
                      <w:p w:rsidR="00E624A1" w:rsidRDefault="00E624A1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r>
                          <w:t>Boswell, OK 74727</w:t>
                        </w:r>
                      </w:p>
                      <w:p w:rsidR="00E624A1" w:rsidRDefault="00E624A1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r>
                          <w:t>918-839-1252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Text Box 12" o:spid="_x0000_s1028" type="#_x0000_t202" style="position:absolute;top:44291;width:19050;height:42481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yLQsMA&#10;AADbAAAADwAAAGRycy9kb3ducmV2LnhtbERPS2vCQBC+F/wPyxS81Y1Kg0RXKUqpQg+Nr/M0O02C&#10;2dmQ3Tzsr+8WCr3Nx/ec1WYwleiocaVlBdNJBII4s7rkXMH59Pq0AOE8ssbKMim4k4PNevSwwkTb&#10;nlPqjj4XIYRdggoK7+tESpcVZNBNbE0cuC/bGPQBNrnUDfYh3FRyFkWxNFhyaCiwpm1B2e3YGgUf&#10;35+X+P3a3vvdYdeldHtrn6dzpcaPw8sShKfB/4v/3Hsd5s/g95dwgF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yLQsMAAADbAAAADwAAAAAAAAAAAAAAAACYAgAAZHJzL2Rv&#10;d25yZXYueG1sUEsFBgAAAAAEAAQA9QAAAIgDAAAAAA==&#10;" filled="f" stroked="f" strokeweight=".5pt">
                  <v:textbox inset="0,0,0,0">
                    <w:txbxContent>
                      <w:p w:rsidR="007A027B" w:rsidRDefault="007A027B">
                        <w:pPr>
                          <w:pStyle w:val="ContactInfo"/>
                        </w:pPr>
                      </w:p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t>Objective</w:t>
      </w:r>
    </w:p>
    <w:p w:rsidR="007A027B" w:rsidRDefault="00E624A1" w:rsidP="00E624A1">
      <w:r>
        <w:t>I am currently searching for an entry level position as a welder helper.  I have completed 2 certifications in welding at Paris Junior College in Structural and Pipe.</w:t>
      </w:r>
    </w:p>
    <w:p w:rsidR="007A027B" w:rsidRDefault="008D283C">
      <w:pPr>
        <w:pStyle w:val="SectionHeading"/>
      </w:pPr>
      <w:r>
        <w:t>Experience</w:t>
      </w:r>
    </w:p>
    <w:p w:rsidR="007A027B" w:rsidRDefault="00E624A1" w:rsidP="00E624A1">
      <w:pPr>
        <w:pStyle w:val="ResumeDate"/>
      </w:pPr>
      <w:r>
        <w:t>12/2011-1/2012</w:t>
      </w:r>
    </w:p>
    <w:p w:rsidR="00E624A1" w:rsidRDefault="00E624A1" w:rsidP="00E624A1">
      <w:pPr>
        <w:pStyle w:val="ResumeDate"/>
      </w:pPr>
      <w:r>
        <w:t>Worked as a  farm hand. Fed cows, cleared brush, mowed, and any other duties requested by owner.</w:t>
      </w:r>
    </w:p>
    <w:p w:rsidR="007A027B" w:rsidRDefault="008D283C">
      <w:pPr>
        <w:pStyle w:val="SectionHeading"/>
      </w:pPr>
      <w:r>
        <w:t>Education</w:t>
      </w:r>
    </w:p>
    <w:sdt>
      <w:sdtPr>
        <w:rPr>
          <w:sz w:val="20"/>
        </w:rPr>
        <w:id w:val="-93781616"/>
        <w15:repeatingSection/>
      </w:sdtPr>
      <w:sdtEndPr/>
      <w:sdtContent>
        <w:sdt>
          <w:sdtPr>
            <w:rPr>
              <w:sz w:val="20"/>
            </w:rPr>
            <w:id w:val="301266699"/>
            <w:placeholder>
              <w:docPart w:val="70907F14041A4583A58852AD68EB252B"/>
            </w:placeholder>
            <w15:repeatingSectionItem/>
          </w:sdtPr>
          <w:sdtEndPr/>
          <w:sdtContent>
            <w:p w:rsidR="007A027B" w:rsidRDefault="00E624A1">
              <w:pPr>
                <w:pStyle w:val="ResumeDate"/>
              </w:pPr>
              <w:r>
                <w:t>1/2013 – present</w:t>
              </w:r>
              <w:r>
                <w:tab/>
              </w:r>
              <w:r>
                <w:tab/>
              </w:r>
            </w:p>
            <w:p w:rsidR="007A027B" w:rsidRDefault="00E624A1">
              <w:pPr>
                <w:pStyle w:val="Subsection"/>
              </w:pPr>
              <w:r>
                <w:t>Paris Junior College, Paris, TX</w:t>
              </w:r>
            </w:p>
            <w:p w:rsidR="007A027B" w:rsidRDefault="00E624A1">
              <w:pPr>
                <w:pStyle w:val="Description"/>
              </w:pPr>
              <w:r>
                <w:t>Certifications</w:t>
              </w:r>
            </w:p>
            <w:p w:rsidR="00E624A1" w:rsidRDefault="00E624A1" w:rsidP="00E624A1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Structural Welding Certification</w:t>
              </w:r>
            </w:p>
            <w:p w:rsidR="007A027B" w:rsidRDefault="00E624A1" w:rsidP="00E624A1">
              <w:pPr>
                <w:pStyle w:val="ListBullet"/>
                <w:numPr>
                  <w:ilvl w:val="0"/>
                  <w:numId w:val="0"/>
                </w:numPr>
                <w:ind w:left="216" w:hanging="216"/>
              </w:pPr>
              <w:r>
                <w:t>Pipe Welding Certification</w:t>
              </w:r>
            </w:p>
          </w:sdtContent>
        </w:sdt>
      </w:sdtContent>
    </w:sdt>
    <w:p w:rsidR="007A027B" w:rsidRDefault="008D283C">
      <w:pPr>
        <w:pStyle w:val="SectionHeading"/>
      </w:pPr>
      <w:r>
        <w:t>References</w:t>
      </w:r>
    </w:p>
    <w:p w:rsidR="007A027B" w:rsidRDefault="008D283C">
      <w:r>
        <w:t>References are available upon request.</w:t>
      </w:r>
    </w:p>
    <w:sectPr w:rsidR="007A027B">
      <w:headerReference w:type="default" r:id="rId10"/>
      <w:footerReference w:type="default" r:id="rId11"/>
      <w:headerReference w:type="first" r:id="rId12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0A0" w:rsidRDefault="00AB20A0">
      <w:pPr>
        <w:spacing w:after="0" w:line="240" w:lineRule="auto"/>
      </w:pPr>
      <w:r>
        <w:separator/>
      </w:r>
    </w:p>
  </w:endnote>
  <w:endnote w:type="continuationSeparator" w:id="0">
    <w:p w:rsidR="00AB20A0" w:rsidRDefault="00AB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365760" simplePos="0" relativeHeight="251659264" behindDoc="0" locked="0" layoutInCell="1" allowOverlap="0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A027B" w:rsidRDefault="008D283C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" o:allowoverlap="f" filled="f" stroked="f" strokeweight=".5pt">
              <v:textbox style="mso-fit-shape-to-text:t" inset="0,0,0,0">
                <w:txbxContent>
                  <w:p w:rsidR="007A027B" w:rsidRDefault="008D283C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0A0" w:rsidRDefault="00AB20A0">
      <w:pPr>
        <w:spacing w:after="0" w:line="240" w:lineRule="auto"/>
      </w:pPr>
      <w:r>
        <w:separator/>
      </w:r>
    </w:p>
  </w:footnote>
  <w:footnote w:type="continuationSeparator" w:id="0">
    <w:p w:rsidR="00AB20A0" w:rsidRDefault="00AB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2576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483550A7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027B" w:rsidRDefault="008D283C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365760" distR="36576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23215EF5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3"/>
  </w:num>
  <w:num w:numId="7">
    <w:abstractNumId w:val="1"/>
  </w:num>
  <w:num w:numId="8">
    <w:abstractNumId w:val="3"/>
  </w:num>
  <w:num w:numId="9">
    <w:abstractNumId w:val="1"/>
    <w:lvlOverride w:ilvl="0">
      <w:startOverride w:val="1"/>
    </w:lvlOverride>
  </w:num>
  <w:num w:numId="10">
    <w:abstractNumId w:val="2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  <w:lvlOverride w:ilvl="0">
      <w:startOverride w:val="1"/>
    </w:lvlOverride>
  </w:num>
  <w:num w:numId="15">
    <w:abstractNumId w:val="5"/>
  </w:num>
  <w:num w:numId="16">
    <w:abstractNumId w:val="1"/>
  </w:num>
  <w:num w:numId="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4A1"/>
    <w:rsid w:val="0004326D"/>
    <w:rsid w:val="007A027B"/>
    <w:rsid w:val="008D283C"/>
    <w:rsid w:val="00AB20A0"/>
    <w:rsid w:val="00E6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E078F1-CA7E-41F1-84C8-E70B8AE9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ly\AppData\Roaming\Microsoft\Templates\Chronologic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907F14041A4583A58852AD68EB2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65701-06DE-45EC-925A-6953C9B50139}"/>
      </w:docPartPr>
      <w:docPartBody>
        <w:p w:rsidR="00000000" w:rsidRDefault="00277A70">
          <w:pPr>
            <w:pStyle w:val="70907F14041A4583A58852AD68EB252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2838268DD79449B98757E2BB8CC6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B2337-92DB-4980-86C2-BD4150ED687B}"/>
      </w:docPartPr>
      <w:docPartBody>
        <w:p w:rsidR="00000000" w:rsidRDefault="00277A70">
          <w:pPr>
            <w:pStyle w:val="12838268DD79449B98757E2BB8CC6F4E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A70"/>
    <w:rsid w:val="0027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242CD05B3A4BEDBC88932C9B5AB9D7">
    <w:name w:val="B2242CD05B3A4BEDBC88932C9B5AB9D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0907F14041A4583A58852AD68EB252B">
    <w:name w:val="70907F14041A4583A58852AD68EB252B"/>
  </w:style>
  <w:style w:type="paragraph" w:customStyle="1" w:styleId="99CC46CE68E4486B856567917053FCFC">
    <w:name w:val="99CC46CE68E4486B856567917053FCFC"/>
  </w:style>
  <w:style w:type="paragraph" w:customStyle="1" w:styleId="64051493C4BE430A92A42E5D3A64127F">
    <w:name w:val="64051493C4BE430A92A42E5D3A64127F"/>
  </w:style>
  <w:style w:type="paragraph" w:customStyle="1" w:styleId="2045A3E7ACD04D4492E0788C265D3157">
    <w:name w:val="2045A3E7ACD04D4492E0788C265D3157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eastAsiaTheme="minorHAnsi"/>
      <w:color w:val="000000" w:themeColor="text1"/>
      <w:sz w:val="20"/>
      <w:szCs w:val="20"/>
    </w:rPr>
  </w:style>
  <w:style w:type="paragraph" w:customStyle="1" w:styleId="E1390FCCB0DD478A8F6971914256122B">
    <w:name w:val="E1390FCCB0DD478A8F6971914256122B"/>
  </w:style>
  <w:style w:type="paragraph" w:customStyle="1" w:styleId="9FEF3184ADCB4DFABF7ED80F150CAA7C">
    <w:name w:val="9FEF3184ADCB4DFABF7ED80F150CAA7C"/>
  </w:style>
  <w:style w:type="paragraph" w:customStyle="1" w:styleId="99D862F144E2413189D6046B86A43A32">
    <w:name w:val="99D862F144E2413189D6046B86A43A32"/>
  </w:style>
  <w:style w:type="paragraph" w:customStyle="1" w:styleId="AFA4BF20BE0B46568BE0DEFD7563C1BA">
    <w:name w:val="AFA4BF20BE0B46568BE0DEFD7563C1BA"/>
  </w:style>
  <w:style w:type="paragraph" w:customStyle="1" w:styleId="12838268DD79449B98757E2BB8CC6F4E">
    <w:name w:val="12838268DD79449B98757E2BB8CC6F4E"/>
  </w:style>
  <w:style w:type="paragraph" w:customStyle="1" w:styleId="CF9EFEED50924D73A5DA6F2FF809F834">
    <w:name w:val="CF9EFEED50924D73A5DA6F2FF809F8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00A676-D251-4A8C-8FD8-5C9F5030A7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78C774-6B78-4E74-9249-05EBF26D3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(Simple design)</Template>
  <TotalTime>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Ply</dc:creator>
  <cp:keywords/>
  <cp:lastModifiedBy>DeeAnn Ply</cp:lastModifiedBy>
  <cp:revision>1</cp:revision>
  <dcterms:created xsi:type="dcterms:W3CDTF">2013-11-05T18:39:00Z</dcterms:created>
  <dcterms:modified xsi:type="dcterms:W3CDTF">2013-11-05T18:44:00Z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