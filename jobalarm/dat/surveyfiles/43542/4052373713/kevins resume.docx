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A73" w:rsidRPr="009A4CB4" w:rsidRDefault="00CF1491" w:rsidP="00CF1491">
      <w:pPr>
        <w:jc w:val="center"/>
        <w:rPr>
          <w:sz w:val="48"/>
          <w:szCs w:val="48"/>
        </w:rPr>
      </w:pPr>
      <w:r w:rsidRPr="009A4CB4">
        <w:rPr>
          <w:sz w:val="48"/>
          <w:szCs w:val="48"/>
        </w:rPr>
        <w:t>Kevin R. Russell</w:t>
      </w:r>
    </w:p>
    <w:p w:rsidR="00CF1491" w:rsidRPr="00E93A9A" w:rsidRDefault="00CF1491" w:rsidP="00CF1491">
      <w:pPr>
        <w:jc w:val="center"/>
      </w:pPr>
      <w:r w:rsidRPr="00E93A9A">
        <w:t>936 S.W. 97</w:t>
      </w:r>
      <w:r w:rsidRPr="00E93A9A">
        <w:rPr>
          <w:vertAlign w:val="superscript"/>
        </w:rPr>
        <w:t xml:space="preserve">th </w:t>
      </w:r>
      <w:r w:rsidRPr="00E93A9A">
        <w:t>ST.</w:t>
      </w:r>
    </w:p>
    <w:p w:rsidR="00CF1491" w:rsidRPr="00E93A9A" w:rsidRDefault="00CF1491" w:rsidP="00CF1491">
      <w:pPr>
        <w:jc w:val="center"/>
      </w:pPr>
      <w:r w:rsidRPr="00E93A9A">
        <w:t>Oklahoma City, OK 73139</w:t>
      </w:r>
    </w:p>
    <w:p w:rsidR="00CF1491" w:rsidRPr="00E93A9A" w:rsidRDefault="00CF1491" w:rsidP="00CF1491">
      <w:pPr>
        <w:jc w:val="center"/>
      </w:pPr>
      <w:r w:rsidRPr="00E93A9A">
        <w:t>H:(405)237-3713</w:t>
      </w:r>
    </w:p>
    <w:p w:rsidR="00CF1491" w:rsidRPr="00E93A9A" w:rsidRDefault="00CF1491" w:rsidP="00CF1491">
      <w:pPr>
        <w:jc w:val="center"/>
      </w:pPr>
      <w:r w:rsidRPr="00E93A9A">
        <w:t>M:(405)517-5375</w:t>
      </w:r>
    </w:p>
    <w:p w:rsidR="00CF1491" w:rsidRPr="00E93A9A" w:rsidRDefault="00CF1491" w:rsidP="00CF1491">
      <w:pPr>
        <w:jc w:val="center"/>
      </w:pPr>
      <w:r w:rsidRPr="00E93A9A">
        <w:t>Email:kr798@yahoo.com</w:t>
      </w:r>
    </w:p>
    <w:p w:rsidR="00CF1491" w:rsidRPr="00E93A9A" w:rsidRDefault="00CF1491" w:rsidP="006046C9"/>
    <w:p w:rsidR="00CF1491" w:rsidRPr="00E93A9A" w:rsidRDefault="00CF1491" w:rsidP="006046C9"/>
    <w:p w:rsidR="00CF1491" w:rsidRPr="00E93A9A" w:rsidRDefault="00CF1491" w:rsidP="00CF1491">
      <w:pPr>
        <w:jc w:val="center"/>
        <w:rPr>
          <w:sz w:val="36"/>
          <w:szCs w:val="36"/>
          <w:u w:val="single"/>
        </w:rPr>
      </w:pPr>
      <w:r w:rsidRPr="00E93A9A">
        <w:rPr>
          <w:sz w:val="36"/>
          <w:szCs w:val="36"/>
          <w:u w:val="single"/>
        </w:rPr>
        <w:t>Mission Statement</w:t>
      </w:r>
    </w:p>
    <w:p w:rsidR="000C3216" w:rsidRPr="00E93A9A" w:rsidRDefault="00563812" w:rsidP="00563812">
      <w:pPr>
        <w:jc w:val="center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After traveling the country for 5 years, my family and I</w:t>
      </w:r>
      <w:r w:rsidR="001F37BF">
        <w:rPr>
          <w:rFonts w:ascii="Calibri" w:eastAsia="Times New Roman" w:hAnsi="Calibri" w:cs="Times New Roman"/>
          <w:color w:val="000000"/>
        </w:rPr>
        <w:t>, have decided to stay in the Oklahoma City area.</w:t>
      </w:r>
      <w:r>
        <w:rPr>
          <w:rFonts w:ascii="Calibri" w:eastAsia="Times New Roman" w:hAnsi="Calibri" w:cs="Times New Roman"/>
          <w:color w:val="000000"/>
        </w:rPr>
        <w:t xml:space="preserve">  </w:t>
      </w:r>
    </w:p>
    <w:p w:rsidR="00CF1491" w:rsidRPr="00E93A9A" w:rsidRDefault="00CF1491" w:rsidP="00CF1491">
      <w:pPr>
        <w:jc w:val="center"/>
      </w:pPr>
    </w:p>
    <w:p w:rsidR="00CF1491" w:rsidRPr="00E93A9A" w:rsidRDefault="000C3216" w:rsidP="00CF1491">
      <w:pPr>
        <w:jc w:val="center"/>
        <w:rPr>
          <w:sz w:val="36"/>
          <w:szCs w:val="36"/>
          <w:u w:val="single"/>
        </w:rPr>
      </w:pPr>
      <w:r w:rsidRPr="00E93A9A">
        <w:rPr>
          <w:sz w:val="36"/>
          <w:szCs w:val="36"/>
          <w:u w:val="single"/>
        </w:rPr>
        <w:t>Skills</w:t>
      </w:r>
    </w:p>
    <w:p w:rsidR="00F10FA0" w:rsidRDefault="00622B6B" w:rsidP="008C61C6">
      <w:r>
        <w:t xml:space="preserve">                               </w:t>
      </w:r>
      <w:r w:rsidR="00FE20F2">
        <w:t>Arc Welding</w:t>
      </w:r>
      <w:r>
        <w:t xml:space="preserve">                                                               </w:t>
      </w:r>
      <w:r w:rsidR="00FE20F2">
        <w:t xml:space="preserve">           </w:t>
      </w:r>
      <w:r>
        <w:t xml:space="preserve">   Team Player</w:t>
      </w:r>
    </w:p>
    <w:p w:rsidR="008C61C6" w:rsidRDefault="00622B6B" w:rsidP="008C61C6">
      <w:r>
        <w:t xml:space="preserve">                               </w:t>
      </w:r>
      <w:r w:rsidR="00FE20F2">
        <w:t>Mig welding</w:t>
      </w:r>
      <w:r>
        <w:t xml:space="preserve">                                                                 </w:t>
      </w:r>
      <w:r w:rsidR="00FE20F2">
        <w:t xml:space="preserve">          </w:t>
      </w:r>
      <w:r>
        <w:t xml:space="preserve">  Self-Motivated</w:t>
      </w:r>
    </w:p>
    <w:p w:rsidR="008C61C6" w:rsidRDefault="00622B6B" w:rsidP="008C61C6">
      <w:r>
        <w:t xml:space="preserve">                               </w:t>
      </w:r>
      <w:r w:rsidR="00FE20F2">
        <w:t>Flux-Core Welding</w:t>
      </w:r>
      <w:r>
        <w:t xml:space="preserve">                                                       </w:t>
      </w:r>
      <w:r w:rsidR="00FE20F2">
        <w:t xml:space="preserve">           </w:t>
      </w:r>
      <w:r>
        <w:t>Solid Communication Skills</w:t>
      </w:r>
    </w:p>
    <w:p w:rsidR="008C61C6" w:rsidRPr="00E93A9A" w:rsidRDefault="00622B6B" w:rsidP="008C61C6">
      <w:r>
        <w:t xml:space="preserve">                               Customer Service Skills                                                    </w:t>
      </w:r>
      <w:r w:rsidR="00166E63">
        <w:t xml:space="preserve">      Dependable</w:t>
      </w:r>
    </w:p>
    <w:p w:rsidR="008E692F" w:rsidRPr="00E93A9A" w:rsidRDefault="008E692F" w:rsidP="000C3216"/>
    <w:p w:rsidR="008E692F" w:rsidRPr="00E93A9A" w:rsidRDefault="008E692F" w:rsidP="00797C2B">
      <w:pPr>
        <w:jc w:val="center"/>
        <w:rPr>
          <w:sz w:val="36"/>
          <w:szCs w:val="36"/>
          <w:u w:val="single"/>
        </w:rPr>
      </w:pPr>
      <w:r w:rsidRPr="00E93A9A">
        <w:rPr>
          <w:sz w:val="36"/>
          <w:szCs w:val="36"/>
          <w:u w:val="single"/>
        </w:rPr>
        <w:t>Experience</w:t>
      </w:r>
    </w:p>
    <w:tbl>
      <w:tblPr>
        <w:tblW w:w="13162" w:type="dxa"/>
        <w:tblLook w:val="04A0" w:firstRow="1" w:lastRow="0" w:firstColumn="1" w:lastColumn="0" w:noHBand="0" w:noVBand="1"/>
      </w:tblPr>
      <w:tblGrid>
        <w:gridCol w:w="960"/>
        <w:gridCol w:w="960"/>
        <w:gridCol w:w="957"/>
        <w:gridCol w:w="957"/>
        <w:gridCol w:w="957"/>
        <w:gridCol w:w="957"/>
        <w:gridCol w:w="957"/>
        <w:gridCol w:w="957"/>
        <w:gridCol w:w="900"/>
        <w:gridCol w:w="3640"/>
        <w:gridCol w:w="960"/>
      </w:tblGrid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Jul-07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>Local 798 Pipeline Union (Tulsa,OK)918-280-4800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Welders Helper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Oct-12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28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My duties were to help the welder with all facets of the welding process including pipefitting.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Jun-05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7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>West Underground (Afton,OK)918-617-5452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B36A80" w:rsidP="00797C2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General Welder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Oct-06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In</w:t>
            </w:r>
            <w:r w:rsidR="003665A6">
              <w:rPr>
                <w:rFonts w:eastAsia="Times New Roman" w:cs="Times New Roman"/>
                <w:color w:val="000000"/>
              </w:rPr>
              <w:t xml:space="preserve"> charge of </w:t>
            </w:r>
            <w:bookmarkStart w:id="0" w:name="_GoBack"/>
            <w:bookmarkEnd w:id="0"/>
            <w:r w:rsidR="00B36A80">
              <w:rPr>
                <w:rFonts w:eastAsia="Times New Roman" w:cs="Times New Roman"/>
                <w:color w:val="000000"/>
              </w:rPr>
              <w:t>repair of  machinery</w:t>
            </w:r>
            <w:r w:rsidRPr="00797C2B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Feb-03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7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 xml:space="preserve">Norman Computer Hospital (Norman,OK)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Service Manager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Jun-05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28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Duties included managing work load of other technicians, keeping track of billing hours.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Jul-99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>West Contracting (Carrolton, TX) 918-617-5452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Office Manager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Jan-02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 xml:space="preserve">In charge of day to day operations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Jul-98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7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>Cable Specialist Incorporated (Edmond,OK)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Office Manager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Jul-99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64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I was hired as a cable install</w:t>
            </w:r>
            <w:r w:rsidR="006C1037">
              <w:rPr>
                <w:rFonts w:eastAsia="Times New Roman" w:cs="Times New Roman"/>
                <w:color w:val="000000"/>
              </w:rPr>
              <w:t>er and promoted to manager in 3</w:t>
            </w:r>
            <w:r w:rsidRPr="00797C2B">
              <w:rPr>
                <w:rFonts w:eastAsia="Times New Roman" w:cs="Times New Roman"/>
                <w:color w:val="000000"/>
              </w:rPr>
              <w:t>mos.</w:t>
            </w: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Apr-90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 xml:space="preserve">Craig's Antiques &amp; Refinishing (New Braunsfels,TX)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 xml:space="preserve">to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Refinisher/Sales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Jul-98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028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My duties were to refinish antiques as well as work on the sales floor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  <w:p w:rsidR="00166E63" w:rsidRPr="00797C2B" w:rsidRDefault="00166E63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Apr-83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797C2B">
              <w:rPr>
                <w:rFonts w:eastAsia="Times New Roman" w:cs="Times New Roman"/>
                <w:b/>
                <w:bCs/>
                <w:color w:val="000000"/>
              </w:rPr>
              <w:t>US Navy (USS Inchon-LPH 12)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lastRenderedPageBreak/>
              <w:t xml:space="preserve">to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Hull Technician (HT2)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  <w:tr w:rsidR="00797C2B" w:rsidRPr="00797C2B" w:rsidTr="00797C2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  <w:r w:rsidRPr="00797C2B">
              <w:rPr>
                <w:rFonts w:eastAsia="Times New Roman" w:cs="Times New Roman"/>
                <w:color w:val="000000"/>
              </w:rPr>
              <w:t>Mar-90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57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6CBE" w:rsidRPr="00797C2B" w:rsidRDefault="00B36A80" w:rsidP="00797C2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My duties include: welding,firefighting,damage control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7C2B" w:rsidRPr="00797C2B" w:rsidRDefault="00797C2B" w:rsidP="00797C2B">
            <w:pPr>
              <w:jc w:val="center"/>
              <w:rPr>
                <w:rFonts w:eastAsia="Times New Roman" w:cs="Times New Roman"/>
              </w:rPr>
            </w:pPr>
          </w:p>
        </w:tc>
      </w:tr>
    </w:tbl>
    <w:p w:rsidR="008E692F" w:rsidRPr="00E93A9A" w:rsidRDefault="008E692F" w:rsidP="00E93A9A">
      <w:pPr>
        <w:jc w:val="center"/>
        <w:rPr>
          <w:u w:val="single"/>
        </w:rPr>
      </w:pPr>
    </w:p>
    <w:p w:rsidR="0034761F" w:rsidRDefault="00BA09AC" w:rsidP="00FD61DF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Education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58"/>
        <w:gridCol w:w="957"/>
        <w:gridCol w:w="1643"/>
        <w:gridCol w:w="1643"/>
        <w:gridCol w:w="1076"/>
        <w:gridCol w:w="1076"/>
        <w:gridCol w:w="1076"/>
        <w:gridCol w:w="1055"/>
        <w:gridCol w:w="1010"/>
      </w:tblGrid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Nov-13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b/>
                <w:bCs/>
                <w:color w:val="000000"/>
              </w:rPr>
              <w:t>S O R (Moore,OK)405-793-0869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to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62767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Firearms Training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Dec-13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2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CLEET Phases 1, 2, &amp; 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Oct-06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b/>
                <w:bCs/>
                <w:color w:val="000000"/>
              </w:rPr>
              <w:t>Kiamichi VO-Tech (McAlester,OK)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to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2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Combination Welder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Jul-07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44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I graduated with a state certification in arc,mig,flux core welding procedures</w:t>
            </w: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Feb-02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b/>
                <w:bCs/>
                <w:color w:val="000000"/>
              </w:rPr>
              <w:t>Demarge Collage (Oklahoma City,OK)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to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2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Computer Repair Technician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Jan-03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64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I graduated with a 4.0 GPA and 3 Microsoft Certifications</w:t>
            </w:r>
            <w:r w:rsidR="00CD3C61">
              <w:rPr>
                <w:rFonts w:ascii="Calibri" w:eastAsia="Times New Roman" w:hAnsi="Calibri" w:cs="Times New Roman"/>
                <w:color w:val="000000"/>
              </w:rPr>
              <w:t>(A+,Net+,Inet+)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Jul-83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53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b/>
                <w:bCs/>
                <w:color w:val="000000"/>
              </w:rPr>
              <w:t>US Navy Class "A" School (Philidelphia,PA)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to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166E63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HT training</w:t>
            </w:r>
            <w:r w:rsidR="0095165C">
              <w:rPr>
                <w:rFonts w:ascii="Calibri" w:eastAsia="Times New Roman" w:hAnsi="Calibri" w:cs="Times New Roman"/>
                <w:color w:val="000000"/>
              </w:rPr>
              <w:t xml:space="preserve">: </w:t>
            </w:r>
            <w:r w:rsidR="00166E63">
              <w:rPr>
                <w:rFonts w:ascii="Calibri" w:eastAsia="Times New Roman" w:hAnsi="Calibri" w:cs="Times New Roman"/>
                <w:color w:val="000000"/>
              </w:rPr>
              <w:t>Welding,</w:t>
            </w:r>
            <w:r w:rsidR="00CD3C61">
              <w:rPr>
                <w:rFonts w:ascii="Calibri" w:eastAsia="Times New Roman" w:hAnsi="Calibri" w:cs="Times New Roman"/>
                <w:color w:val="000000"/>
              </w:rPr>
              <w:t>firefighting</w:t>
            </w:r>
            <w:r w:rsidR="00166E63">
              <w:rPr>
                <w:rFonts w:ascii="Calibri" w:eastAsia="Times New Roman" w:hAnsi="Calibri" w:cs="Times New Roman"/>
                <w:color w:val="000000"/>
              </w:rPr>
              <w:t>,</w:t>
            </w:r>
            <w:r w:rsidR="00CD3C61">
              <w:rPr>
                <w:rFonts w:ascii="Calibri" w:eastAsia="Times New Roman" w:hAnsi="Calibri" w:cs="Times New Roman"/>
                <w:color w:val="000000"/>
              </w:rPr>
              <w:t>Pipefitting,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9AC" w:rsidRPr="00BA09AC" w:rsidTr="00BA09AC">
        <w:trPr>
          <w:trHeight w:val="315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>Dec-83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4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  <w:r w:rsidRPr="00BA09AC">
              <w:rPr>
                <w:rFonts w:ascii="Calibri" w:eastAsia="Times New Roman" w:hAnsi="Calibri" w:cs="Times New Roman"/>
                <w:color w:val="000000"/>
              </w:rPr>
              <w:t xml:space="preserve">I graduated at the top of my class 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A09AC" w:rsidRPr="00BA09AC" w:rsidRDefault="00BA09AC" w:rsidP="00BA09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A09AC" w:rsidRDefault="00BA09AC" w:rsidP="00BA09AC">
      <w:pPr>
        <w:jc w:val="center"/>
        <w:rPr>
          <w:sz w:val="28"/>
          <w:szCs w:val="28"/>
          <w:u w:val="single"/>
        </w:rPr>
      </w:pPr>
    </w:p>
    <w:p w:rsidR="00BA09AC" w:rsidRPr="00BA09AC" w:rsidRDefault="00BA09AC" w:rsidP="00BA09AC">
      <w:pPr>
        <w:jc w:val="center"/>
        <w:rPr>
          <w:sz w:val="28"/>
          <w:szCs w:val="28"/>
          <w:u w:val="single"/>
        </w:rPr>
      </w:pPr>
    </w:p>
    <w:p w:rsidR="0034761F" w:rsidRDefault="00BA09AC" w:rsidP="00FD61DF">
      <w:pPr>
        <w:jc w:val="center"/>
        <w:rPr>
          <w:sz w:val="36"/>
          <w:szCs w:val="36"/>
        </w:rPr>
      </w:pPr>
      <w:r w:rsidRPr="00BA09AC">
        <w:rPr>
          <w:sz w:val="36"/>
          <w:szCs w:val="36"/>
          <w:u w:val="single"/>
        </w:rPr>
        <w:t>References</w:t>
      </w:r>
    </w:p>
    <w:p w:rsidR="00BA09AC" w:rsidRDefault="00BA09AC" w:rsidP="00BA09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Erik West (Friend</w:t>
      </w:r>
      <w:r w:rsidR="006C2D72">
        <w:rPr>
          <w:sz w:val="28"/>
          <w:szCs w:val="28"/>
        </w:rPr>
        <w:t>/Business Owner</w:t>
      </w:r>
      <w:r>
        <w:rPr>
          <w:sz w:val="28"/>
          <w:szCs w:val="28"/>
        </w:rPr>
        <w:t>) 918-617-5452</w:t>
      </w:r>
    </w:p>
    <w:p w:rsidR="00BA09AC" w:rsidRDefault="00BA09AC" w:rsidP="00BA09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Andre’ Scherencel (Friend) 405-620-6830</w:t>
      </w:r>
    </w:p>
    <w:p w:rsidR="00BA09AC" w:rsidRDefault="00BA09AC" w:rsidP="00BA09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Ida Taylor (Friend) 405-685-4804</w:t>
      </w:r>
    </w:p>
    <w:p w:rsidR="00BA09AC" w:rsidRDefault="006C2D72" w:rsidP="00BA09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Debbie Harper (Business Owner</w:t>
      </w:r>
      <w:r w:rsidR="00BA09AC" w:rsidRPr="00BA09AC">
        <w:rPr>
          <w:sz w:val="28"/>
          <w:szCs w:val="28"/>
        </w:rPr>
        <w:t>) 405-691-1487</w:t>
      </w:r>
    </w:p>
    <w:p w:rsidR="00CF18A0" w:rsidRDefault="00CF18A0" w:rsidP="00BA09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Don Allen (Business Owner) 405-250-4755</w:t>
      </w:r>
    </w:p>
    <w:p w:rsidR="00BA09AC" w:rsidRPr="00BA09AC" w:rsidRDefault="00BA09AC" w:rsidP="00BA09AC">
      <w:pPr>
        <w:rPr>
          <w:sz w:val="28"/>
          <w:szCs w:val="28"/>
        </w:rPr>
      </w:pPr>
    </w:p>
    <w:sectPr w:rsidR="00BA09AC" w:rsidRPr="00BA09AC" w:rsidSect="006046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B0EBD"/>
    <w:multiLevelType w:val="hybridMultilevel"/>
    <w:tmpl w:val="44B66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491"/>
    <w:rsid w:val="00003562"/>
    <w:rsid w:val="000C3216"/>
    <w:rsid w:val="000F61FE"/>
    <w:rsid w:val="00166E63"/>
    <w:rsid w:val="001F37BF"/>
    <w:rsid w:val="0034761F"/>
    <w:rsid w:val="003665A6"/>
    <w:rsid w:val="003D34DC"/>
    <w:rsid w:val="004B6219"/>
    <w:rsid w:val="00563812"/>
    <w:rsid w:val="006046C9"/>
    <w:rsid w:val="00622B6B"/>
    <w:rsid w:val="0062767C"/>
    <w:rsid w:val="006C1037"/>
    <w:rsid w:val="006C2D72"/>
    <w:rsid w:val="006C5D97"/>
    <w:rsid w:val="006D521F"/>
    <w:rsid w:val="00797C2B"/>
    <w:rsid w:val="008326B4"/>
    <w:rsid w:val="008B33CB"/>
    <w:rsid w:val="008C61C6"/>
    <w:rsid w:val="008E692F"/>
    <w:rsid w:val="0095165C"/>
    <w:rsid w:val="009A4CB4"/>
    <w:rsid w:val="009C7A73"/>
    <w:rsid w:val="00AB19CD"/>
    <w:rsid w:val="00B36A80"/>
    <w:rsid w:val="00B5616A"/>
    <w:rsid w:val="00BA09AC"/>
    <w:rsid w:val="00CD3C61"/>
    <w:rsid w:val="00CF1491"/>
    <w:rsid w:val="00CF18A0"/>
    <w:rsid w:val="00D16CBE"/>
    <w:rsid w:val="00D971A2"/>
    <w:rsid w:val="00E93A9A"/>
    <w:rsid w:val="00F10FA0"/>
    <w:rsid w:val="00F70237"/>
    <w:rsid w:val="00FD61DF"/>
    <w:rsid w:val="00FE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E7390-07F5-4A1C-AC15-104981AF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1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ke\AppData\Roaming\Microsoft\Templates\LiveContent\15\Managed\Word%20Document%20Bibliography%20Styles\TC102786999%5b%5bfn=Single%20spaced%20(blank)%5d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TC102786999[[fn=Single spaced (blank)]]</Template>
  <TotalTime>50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Scherencel</dc:creator>
  <cp:keywords/>
  <dc:description/>
  <cp:lastModifiedBy>Blake Scherencel</cp:lastModifiedBy>
  <cp:revision>15</cp:revision>
  <cp:lastPrinted>2013-12-08T20:31:00Z</cp:lastPrinted>
  <dcterms:created xsi:type="dcterms:W3CDTF">2013-12-08T20:41:00Z</dcterms:created>
  <dcterms:modified xsi:type="dcterms:W3CDTF">2013-12-24T21:29:00Z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