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3169"/>
        <w:gridCol w:w="3165"/>
        <w:gridCol w:w="2611"/>
      </w:tblGrid>
      <w:tr w:rsidR="00A64331" w14:paraId="09048DE5" w14:textId="77777777" w:rsidTr="00594281">
        <w:trPr>
          <w:trHeight w:val="42"/>
        </w:trPr>
        <w:sdt>
          <w:sdtPr>
            <w:alias w:val="Author"/>
            <w:id w:val="89610595"/>
            <w:placeholder>
              <w:docPart w:val="42E46C7EFEFB4FCBA49008030033C93E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945" w:type="dxa"/>
                <w:gridSpan w:val="3"/>
                <w:tcBorders>
                  <w:bottom w:val="single" w:sz="4" w:space="0" w:color="BFBFBF" w:themeColor="background1" w:themeShade="BF"/>
                </w:tcBorders>
                <w:tcMar>
                  <w:bottom w:w="0" w:type="dxa"/>
                </w:tcMar>
                <w:vAlign w:val="bottom"/>
              </w:tcPr>
              <w:p w14:paraId="03DE7A40" w14:textId="77777777" w:rsidR="00A64331" w:rsidRDefault="00AC352D">
                <w:pPr>
                  <w:pStyle w:val="YourName"/>
                </w:pPr>
                <w:r>
                  <w:t>Christopher W. Jones</w:t>
                </w:r>
              </w:p>
            </w:tc>
          </w:sdtContent>
        </w:sdt>
      </w:tr>
      <w:tr w:rsidR="00A64331" w14:paraId="18790690" w14:textId="77777777" w:rsidTr="00594281">
        <w:trPr>
          <w:trHeight w:val="34"/>
        </w:trPr>
        <w:tc>
          <w:tcPr>
            <w:tcW w:w="8945" w:type="dxa"/>
            <w:gridSpan w:val="3"/>
            <w:tcBorders>
              <w:top w:val="single" w:sz="4" w:space="0" w:color="BFBFBF" w:themeColor="background1" w:themeShade="BF"/>
            </w:tcBorders>
            <w:tcMar>
              <w:top w:w="86" w:type="dxa"/>
              <w:bottom w:w="288" w:type="dxa"/>
            </w:tcMar>
          </w:tcPr>
          <w:p w14:paraId="0EC436DA" w14:textId="63C1914B" w:rsidR="00A64331" w:rsidRPr="00577927" w:rsidRDefault="00AC352D" w:rsidP="00AC352D">
            <w:pPr>
              <w:pStyle w:val="Copy"/>
              <w:rPr>
                <w:sz w:val="20"/>
                <w:szCs w:val="20"/>
              </w:rPr>
            </w:pPr>
            <w:r w:rsidRPr="00577927">
              <w:rPr>
                <w:sz w:val="20"/>
                <w:szCs w:val="20"/>
              </w:rPr>
              <w:t>10212 E. Northshire RD</w:t>
            </w:r>
            <w:r w:rsidR="002B7785" w:rsidRPr="00577927">
              <w:rPr>
                <w:sz w:val="20"/>
                <w:szCs w:val="20"/>
              </w:rPr>
              <w:t xml:space="preserve">, </w:t>
            </w:r>
            <w:r w:rsidRPr="00577927">
              <w:rPr>
                <w:sz w:val="20"/>
                <w:szCs w:val="20"/>
              </w:rPr>
              <w:t>Claremore, OK</w:t>
            </w:r>
            <w:r w:rsidR="002B7785" w:rsidRPr="00577927">
              <w:rPr>
                <w:sz w:val="20"/>
                <w:szCs w:val="20"/>
              </w:rPr>
              <w:t>,</w:t>
            </w:r>
            <w:r w:rsidR="00577927" w:rsidRPr="00577927">
              <w:rPr>
                <w:sz w:val="20"/>
                <w:szCs w:val="20"/>
              </w:rPr>
              <w:t xml:space="preserve"> </w:t>
            </w:r>
            <w:r w:rsidRPr="00577927">
              <w:rPr>
                <w:sz w:val="20"/>
                <w:szCs w:val="20"/>
              </w:rPr>
              <w:t>74017,</w:t>
            </w:r>
            <w:r w:rsidR="00577927" w:rsidRPr="00577927">
              <w:rPr>
                <w:sz w:val="20"/>
                <w:szCs w:val="20"/>
              </w:rPr>
              <w:t xml:space="preserve"> </w:t>
            </w:r>
            <w:r w:rsidRPr="00577927">
              <w:rPr>
                <w:sz w:val="20"/>
                <w:szCs w:val="20"/>
              </w:rPr>
              <w:t>(918)</w:t>
            </w:r>
            <w:r w:rsidR="001A28B9">
              <w:rPr>
                <w:sz w:val="20"/>
                <w:szCs w:val="20"/>
              </w:rPr>
              <w:t xml:space="preserve"> </w:t>
            </w:r>
            <w:r w:rsidRPr="00577927">
              <w:rPr>
                <w:sz w:val="20"/>
                <w:szCs w:val="20"/>
              </w:rPr>
              <w:t xml:space="preserve">638-0932, </w:t>
            </w:r>
            <w:hyperlink r:id="rId8" w:history="1">
              <w:r w:rsidR="00565C80" w:rsidRPr="00577927">
                <w:rPr>
                  <w:rStyle w:val="Hyperlink"/>
                  <w:sz w:val="20"/>
                  <w:szCs w:val="20"/>
                </w:rPr>
                <w:t>jonesc1986@gmail.com</w:t>
              </w:r>
            </w:hyperlink>
          </w:p>
        </w:tc>
      </w:tr>
      <w:tr w:rsidR="00A64331" w14:paraId="1C00857E" w14:textId="77777777" w:rsidTr="00594281">
        <w:trPr>
          <w:trHeight w:val="34"/>
        </w:trPr>
        <w:tc>
          <w:tcPr>
            <w:tcW w:w="8945" w:type="dxa"/>
            <w:gridSpan w:val="3"/>
          </w:tcPr>
          <w:p w14:paraId="75FD9315" w14:textId="77777777" w:rsidR="00A64331" w:rsidRPr="00577927" w:rsidRDefault="00565C80">
            <w:pPr>
              <w:pStyle w:val="SectionHeadings"/>
              <w:rPr>
                <w:sz w:val="24"/>
                <w:szCs w:val="24"/>
              </w:rPr>
            </w:pPr>
            <w:r w:rsidRPr="00577927">
              <w:rPr>
                <w:sz w:val="24"/>
                <w:szCs w:val="24"/>
              </w:rPr>
              <w:t>Combination Welder</w:t>
            </w:r>
          </w:p>
        </w:tc>
      </w:tr>
      <w:tr w:rsidR="00A64331" w:rsidRPr="00577927" w14:paraId="3F35B7B3" w14:textId="77777777" w:rsidTr="00594281">
        <w:trPr>
          <w:trHeight w:val="368"/>
        </w:trPr>
        <w:tc>
          <w:tcPr>
            <w:tcW w:w="8945" w:type="dxa"/>
            <w:gridSpan w:val="3"/>
            <w:tcMar>
              <w:bottom w:w="144" w:type="dxa"/>
            </w:tcMar>
          </w:tcPr>
          <w:p w14:paraId="5B0DE5CC" w14:textId="63DF90BF" w:rsidR="00A64331" w:rsidRPr="00577927" w:rsidRDefault="00577927" w:rsidP="00577927">
            <w:pPr>
              <w:pStyle w:val="Copy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My ideal job would be a positive work environment </w:t>
            </w:r>
            <w:r w:rsidR="00323586">
              <w:rPr>
                <w:sz w:val="18"/>
                <w:szCs w:val="18"/>
              </w:rPr>
              <w:t>th</w:t>
            </w:r>
            <w:r w:rsidR="00F8078B">
              <w:rPr>
                <w:sz w:val="18"/>
                <w:szCs w:val="18"/>
              </w:rPr>
              <w:t>at fosters individual growth,</w:t>
            </w:r>
            <w:r w:rsidR="00323586">
              <w:rPr>
                <w:sz w:val="18"/>
                <w:szCs w:val="18"/>
              </w:rPr>
              <w:t xml:space="preserve"> development</w:t>
            </w:r>
            <w:r w:rsidR="00F8078B">
              <w:rPr>
                <w:sz w:val="18"/>
                <w:szCs w:val="18"/>
              </w:rPr>
              <w:t xml:space="preserve"> and advancement</w:t>
            </w:r>
            <w:r w:rsidR="004D4EF6">
              <w:rPr>
                <w:sz w:val="18"/>
                <w:szCs w:val="18"/>
              </w:rPr>
              <w:t xml:space="preserve"> within the</w:t>
            </w:r>
            <w:bookmarkStart w:id="0" w:name="_GoBack"/>
            <w:bookmarkEnd w:id="0"/>
            <w:r w:rsidR="00323586">
              <w:rPr>
                <w:sz w:val="18"/>
                <w:szCs w:val="18"/>
              </w:rPr>
              <w:t xml:space="preserve"> co</w:t>
            </w:r>
            <w:r w:rsidR="00357612">
              <w:rPr>
                <w:sz w:val="18"/>
                <w:szCs w:val="18"/>
              </w:rPr>
              <w:t>m</w:t>
            </w:r>
            <w:r w:rsidR="00323586">
              <w:rPr>
                <w:sz w:val="18"/>
                <w:szCs w:val="18"/>
              </w:rPr>
              <w:t>pany.</w:t>
            </w:r>
          </w:p>
        </w:tc>
      </w:tr>
      <w:tr w:rsidR="00A64331" w14:paraId="2C4AD9A3" w14:textId="77777777" w:rsidTr="00594281">
        <w:trPr>
          <w:trHeight w:val="34"/>
        </w:trPr>
        <w:tc>
          <w:tcPr>
            <w:tcW w:w="8945" w:type="dxa"/>
            <w:gridSpan w:val="3"/>
          </w:tcPr>
          <w:p w14:paraId="0AD519C9" w14:textId="77777777" w:rsidR="00A64331" w:rsidRPr="00577927" w:rsidRDefault="002B7785">
            <w:pPr>
              <w:pStyle w:val="SectionHeadings"/>
              <w:rPr>
                <w:sz w:val="24"/>
                <w:szCs w:val="24"/>
              </w:rPr>
            </w:pPr>
            <w:r w:rsidRPr="00577927">
              <w:rPr>
                <w:sz w:val="24"/>
                <w:szCs w:val="24"/>
              </w:rPr>
              <w:t>Experience</w:t>
            </w:r>
          </w:p>
        </w:tc>
      </w:tr>
      <w:tr w:rsidR="00A64331" w14:paraId="39C3C331" w14:textId="77777777" w:rsidTr="00594281">
        <w:trPr>
          <w:trHeight w:val="226"/>
        </w:trPr>
        <w:tc>
          <w:tcPr>
            <w:tcW w:w="3169" w:type="dxa"/>
            <w:tcMar>
              <w:bottom w:w="0" w:type="dxa"/>
            </w:tcMar>
            <w:vAlign w:val="center"/>
          </w:tcPr>
          <w:p w14:paraId="4E8BFCBC" w14:textId="3781C17E" w:rsidR="00A64331" w:rsidRPr="00577927" w:rsidRDefault="00095E1C" w:rsidP="00565C80">
            <w:pPr>
              <w:pStyle w:val="AllCapsCopy"/>
              <w:rPr>
                <w:sz w:val="22"/>
              </w:rPr>
            </w:pPr>
            <w:sdt>
              <w:sdtPr>
                <w:rPr>
                  <w:sz w:val="20"/>
                  <w:szCs w:val="20"/>
                </w:rPr>
                <w:id w:val="270048427"/>
                <w:placeholder>
                  <w:docPart w:val="2F666C0EF0CE4F5AB37BFF9C1B41011B"/>
                </w:placeholder>
                <w:date w:fullDate="2013-0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65C80" w:rsidRPr="00577927">
                  <w:rPr>
                    <w:sz w:val="20"/>
                    <w:szCs w:val="20"/>
                  </w:rPr>
                  <w:t>2/1/2013</w:t>
                </w:r>
              </w:sdtContent>
            </w:sdt>
            <w:r w:rsidR="002B7785" w:rsidRPr="00577927">
              <w:rPr>
                <w:sz w:val="22"/>
              </w:rPr>
              <w:t xml:space="preserve"> to </w:t>
            </w:r>
            <w:r w:rsidR="006A473F">
              <w:rPr>
                <w:sz w:val="22"/>
              </w:rPr>
              <w:t>12/4/13</w:t>
            </w:r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6B6B8CD0" w14:textId="77777777" w:rsidR="00A64331" w:rsidRPr="00577927" w:rsidRDefault="00565C80" w:rsidP="00565C80">
            <w:pPr>
              <w:pStyle w:val="Copy"/>
              <w:rPr>
                <w:sz w:val="22"/>
              </w:rPr>
            </w:pPr>
            <w:r w:rsidRPr="00577927">
              <w:rPr>
                <w:sz w:val="20"/>
                <w:szCs w:val="20"/>
              </w:rPr>
              <w:t>AXH</w:t>
            </w: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18060392" w14:textId="77777777" w:rsidR="00A64331" w:rsidRPr="00577927" w:rsidRDefault="00565C80" w:rsidP="00565C80">
            <w:pPr>
              <w:pStyle w:val="Italics"/>
              <w:rPr>
                <w:sz w:val="22"/>
              </w:rPr>
            </w:pPr>
            <w:r w:rsidRPr="00577927">
              <w:rPr>
                <w:sz w:val="20"/>
                <w:szCs w:val="20"/>
              </w:rPr>
              <w:t>Claremore</w:t>
            </w:r>
            <w:r w:rsidRPr="00577927">
              <w:rPr>
                <w:sz w:val="22"/>
              </w:rPr>
              <w:t>, OK</w:t>
            </w:r>
          </w:p>
        </w:tc>
      </w:tr>
      <w:tr w:rsidR="00A64331" w14:paraId="381440C4" w14:textId="77777777" w:rsidTr="00594281">
        <w:trPr>
          <w:trHeight w:val="34"/>
        </w:trPr>
        <w:tc>
          <w:tcPr>
            <w:tcW w:w="8945" w:type="dxa"/>
            <w:gridSpan w:val="3"/>
            <w:tcMar>
              <w:bottom w:w="144" w:type="dxa"/>
            </w:tcMar>
          </w:tcPr>
          <w:p w14:paraId="26240FC3" w14:textId="54014C9C" w:rsidR="00DA6F3C" w:rsidRPr="00742B37" w:rsidRDefault="00565C80" w:rsidP="00DA6F3C">
            <w:pPr>
              <w:pStyle w:val="JobTitle"/>
              <w:rPr>
                <w:rFonts w:asciiTheme="minorHAnsi" w:hAnsiTheme="minorHAnsi"/>
                <w:sz w:val="20"/>
                <w:szCs w:val="20"/>
              </w:rPr>
            </w:pPr>
            <w:r w:rsidRPr="00577927">
              <w:rPr>
                <w:sz w:val="20"/>
                <w:szCs w:val="20"/>
              </w:rPr>
              <w:t>Welder 2</w:t>
            </w:r>
            <w:r w:rsidR="00742B37">
              <w:rPr>
                <w:sz w:val="20"/>
                <w:szCs w:val="20"/>
              </w:rPr>
              <w:t xml:space="preserve">                                   </w:t>
            </w:r>
            <w:r w:rsidR="00742B37">
              <w:rPr>
                <w:i/>
                <w:sz w:val="20"/>
                <w:szCs w:val="20"/>
              </w:rPr>
              <w:t xml:space="preserve">SupervisoR                                 </w:t>
            </w:r>
            <w:r w:rsidR="00742B37" w:rsidRPr="00742B37">
              <w:rPr>
                <w:rFonts w:asciiTheme="minorHAnsi" w:hAnsiTheme="minorHAnsi"/>
                <w:sz w:val="20"/>
                <w:szCs w:val="20"/>
              </w:rPr>
              <w:t>Jeff Steele</w:t>
            </w:r>
          </w:p>
          <w:p w14:paraId="507D60F7" w14:textId="77777777" w:rsidR="00C01EA9" w:rsidRDefault="00C01EA9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Use GMAW, FCAW, </w:t>
            </w:r>
            <w:r w:rsidR="002A6EDB" w:rsidRPr="00577927">
              <w:rPr>
                <w:sz w:val="18"/>
                <w:szCs w:val="18"/>
              </w:rPr>
              <w:t>and SMAW</w:t>
            </w:r>
            <w:r w:rsidRPr="00577927">
              <w:rPr>
                <w:sz w:val="18"/>
                <w:szCs w:val="18"/>
              </w:rPr>
              <w:t xml:space="preserve"> in multiple position welds to achieve stringer, fill and cap</w:t>
            </w:r>
            <w:r w:rsidR="00597304" w:rsidRPr="00577927">
              <w:rPr>
                <w:sz w:val="18"/>
                <w:szCs w:val="18"/>
              </w:rPr>
              <w:t xml:space="preserve"> per</w:t>
            </w:r>
            <w:r w:rsidRPr="00577927">
              <w:rPr>
                <w:sz w:val="18"/>
                <w:szCs w:val="18"/>
              </w:rPr>
              <w:t xml:space="preserve"> blueprint spec</w:t>
            </w:r>
            <w:r w:rsidR="00597304" w:rsidRPr="00577927">
              <w:rPr>
                <w:sz w:val="18"/>
                <w:szCs w:val="18"/>
              </w:rPr>
              <w:t>ification</w:t>
            </w:r>
            <w:r w:rsidRPr="00577927">
              <w:rPr>
                <w:sz w:val="18"/>
                <w:szCs w:val="18"/>
              </w:rPr>
              <w:t>s.</w:t>
            </w:r>
          </w:p>
          <w:p w14:paraId="62F12D14" w14:textId="071AC28F" w:rsidR="003F38D4" w:rsidRPr="003F38D4" w:rsidRDefault="003F38D4" w:rsidP="003F38D4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Weld stainless FCAW, GMAW and SMAW</w:t>
            </w:r>
          </w:p>
          <w:p w14:paraId="74FDB540" w14:textId="77777777" w:rsidR="00C01EA9" w:rsidRPr="00577927" w:rsidRDefault="00C01EA9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Make X-Ray quality welds to be tested</w:t>
            </w:r>
          </w:p>
          <w:p w14:paraId="441F4A11" w14:textId="77777777" w:rsidR="00C01EA9" w:rsidRPr="00577927" w:rsidRDefault="00C01EA9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Make UT quality welds to be tested</w:t>
            </w:r>
          </w:p>
          <w:p w14:paraId="7F6944B7" w14:textId="77777777" w:rsidR="00597304" w:rsidRPr="00577927" w:rsidRDefault="00597304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Air Carbon Arc Gouger to remove flawed welds to be repaired</w:t>
            </w:r>
          </w:p>
          <w:p w14:paraId="047E18D2" w14:textId="0A72F8C1" w:rsidR="00DA6F3C" w:rsidRDefault="00DA6F3C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Fit up and weld out of box headers per ASME</w:t>
            </w:r>
            <w:r w:rsidR="00577927">
              <w:rPr>
                <w:sz w:val="18"/>
                <w:szCs w:val="18"/>
              </w:rPr>
              <w:t xml:space="preserve"> Appendix 28</w:t>
            </w:r>
            <w:r w:rsidRPr="00577927">
              <w:rPr>
                <w:sz w:val="18"/>
                <w:szCs w:val="18"/>
              </w:rPr>
              <w:t xml:space="preserve"> code</w:t>
            </w:r>
          </w:p>
          <w:p w14:paraId="6BA740EF" w14:textId="604082CD" w:rsidR="00EF7B59" w:rsidRPr="00577927" w:rsidRDefault="00EF7B59" w:rsidP="00DA6F3C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 blueprints and welding symbols</w:t>
            </w:r>
          </w:p>
          <w:p w14:paraId="748AD8F9" w14:textId="77777777" w:rsidR="00DA6F3C" w:rsidRPr="00577927" w:rsidRDefault="00DA6F3C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Verify all materials </w:t>
            </w:r>
            <w:r w:rsidR="00C01EA9" w:rsidRPr="00577927">
              <w:rPr>
                <w:sz w:val="18"/>
                <w:szCs w:val="18"/>
              </w:rPr>
              <w:t>meet print specifications (thickness, length, steel grade, heat numbers, etc.)</w:t>
            </w:r>
          </w:p>
          <w:p w14:paraId="0DB2BA80" w14:textId="77777777" w:rsidR="00C01EA9" w:rsidRPr="00577927" w:rsidRDefault="00C01EA9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Lay </w:t>
            </w:r>
            <w:r w:rsidR="0002612E" w:rsidRPr="00577927">
              <w:rPr>
                <w:sz w:val="18"/>
                <w:szCs w:val="18"/>
              </w:rPr>
              <w:t>out hole placement for nozzle\</w:t>
            </w:r>
            <w:r w:rsidRPr="00577927">
              <w:rPr>
                <w:sz w:val="18"/>
                <w:szCs w:val="18"/>
              </w:rPr>
              <w:t>coupling</w:t>
            </w:r>
          </w:p>
          <w:p w14:paraId="1CA985A9" w14:textId="77777777" w:rsidR="00597304" w:rsidRPr="00577927" w:rsidRDefault="00597304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Fit up and weld </w:t>
            </w:r>
            <w:r w:rsidR="0002612E" w:rsidRPr="00577927">
              <w:rPr>
                <w:sz w:val="18"/>
                <w:szCs w:val="18"/>
              </w:rPr>
              <w:t>out all nozzle\</w:t>
            </w:r>
            <w:r w:rsidRPr="00577927">
              <w:rPr>
                <w:sz w:val="18"/>
                <w:szCs w:val="18"/>
              </w:rPr>
              <w:t>coupling attachments</w:t>
            </w:r>
          </w:p>
          <w:p w14:paraId="2E7970F9" w14:textId="77777777" w:rsidR="00C01EA9" w:rsidRPr="00577927" w:rsidRDefault="00597304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Use Acetylene torch to heat up and straighten unlevel nozzles </w:t>
            </w:r>
          </w:p>
          <w:p w14:paraId="03EFCC5D" w14:textId="77777777" w:rsidR="00597304" w:rsidRPr="00577927" w:rsidRDefault="00597304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Clean and blend all weld tie ins and minor flaws</w:t>
            </w:r>
          </w:p>
          <w:p w14:paraId="217FBF57" w14:textId="77777777" w:rsidR="007150C8" w:rsidRPr="00577927" w:rsidRDefault="007150C8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9” grinder to cut out flawed stringer, clean and reweld</w:t>
            </w:r>
          </w:p>
          <w:p w14:paraId="3CDC1EE2" w14:textId="77777777" w:rsidR="007150C8" w:rsidRPr="00577927" w:rsidRDefault="007150C8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overhead cranes , jib cranes and forklifts to move materials</w:t>
            </w:r>
          </w:p>
          <w:p w14:paraId="6399995E" w14:textId="77777777" w:rsidR="007150C8" w:rsidRDefault="007150C8" w:rsidP="00DA6F3C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Maintain PPE and safe working environment at all times</w:t>
            </w:r>
          </w:p>
          <w:p w14:paraId="169DA01D" w14:textId="36FEAAF4" w:rsidR="00DA6F3C" w:rsidRPr="003F38D4" w:rsidRDefault="00577927" w:rsidP="003F38D4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 and fabricate specialty tools</w:t>
            </w:r>
          </w:p>
        </w:tc>
      </w:tr>
      <w:tr w:rsidR="00A64331" w14:paraId="7C703B2C" w14:textId="77777777" w:rsidTr="00594281">
        <w:trPr>
          <w:trHeight w:val="212"/>
        </w:trPr>
        <w:tc>
          <w:tcPr>
            <w:tcW w:w="3169" w:type="dxa"/>
            <w:tcMar>
              <w:bottom w:w="0" w:type="dxa"/>
            </w:tcMar>
            <w:vAlign w:val="center"/>
          </w:tcPr>
          <w:p w14:paraId="7C057CEF" w14:textId="5996DFB5" w:rsidR="00A64331" w:rsidRPr="00577927" w:rsidRDefault="00095E5B">
            <w:pPr>
              <w:pStyle w:val="AllCapsCop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08/1/2010 TO 01/1/2013</w:t>
            </w:r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7996E5F1" w14:textId="7D5A8F5A" w:rsidR="00A64331" w:rsidRPr="00577927" w:rsidRDefault="00597304" w:rsidP="00220517">
            <w:pPr>
              <w:pStyle w:val="Copy"/>
              <w:rPr>
                <w:sz w:val="20"/>
                <w:szCs w:val="20"/>
              </w:rPr>
            </w:pPr>
            <w:r w:rsidRPr="00577927">
              <w:rPr>
                <w:sz w:val="20"/>
                <w:szCs w:val="20"/>
              </w:rPr>
              <w:t>Chart Cooler Service</w:t>
            </w: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2D0037FA" w14:textId="77777777" w:rsidR="007150C8" w:rsidRPr="00577927" w:rsidRDefault="00597304" w:rsidP="00597304">
            <w:pPr>
              <w:pStyle w:val="Italics"/>
              <w:rPr>
                <w:sz w:val="20"/>
                <w:szCs w:val="20"/>
              </w:rPr>
            </w:pPr>
            <w:r w:rsidRPr="00577927">
              <w:rPr>
                <w:sz w:val="20"/>
                <w:szCs w:val="20"/>
              </w:rPr>
              <w:t>Tulsa, OK</w:t>
            </w:r>
          </w:p>
        </w:tc>
      </w:tr>
      <w:tr w:rsidR="00A64331" w14:paraId="4936C9BD" w14:textId="77777777" w:rsidTr="00594281">
        <w:trPr>
          <w:trHeight w:val="924"/>
        </w:trPr>
        <w:tc>
          <w:tcPr>
            <w:tcW w:w="8945" w:type="dxa"/>
            <w:gridSpan w:val="3"/>
            <w:tcMar>
              <w:bottom w:w="144" w:type="dxa"/>
            </w:tcMar>
          </w:tcPr>
          <w:p w14:paraId="1BFF5F7E" w14:textId="7B5F4E04" w:rsidR="00551775" w:rsidRPr="00594281" w:rsidRDefault="007150C8" w:rsidP="00594281">
            <w:pPr>
              <w:pStyle w:val="JobTitle"/>
              <w:rPr>
                <w:sz w:val="20"/>
                <w:szCs w:val="20"/>
              </w:rPr>
            </w:pPr>
            <w:r w:rsidRPr="00594281">
              <w:rPr>
                <w:sz w:val="20"/>
                <w:szCs w:val="20"/>
              </w:rPr>
              <w:t>Welder</w:t>
            </w:r>
            <w:r w:rsidR="00742B37" w:rsidRPr="00594281">
              <w:rPr>
                <w:sz w:val="20"/>
                <w:szCs w:val="20"/>
              </w:rPr>
              <w:t xml:space="preserve"> 3                                </w:t>
            </w:r>
            <w:r w:rsidR="00594281">
              <w:rPr>
                <w:sz w:val="20"/>
                <w:szCs w:val="20"/>
              </w:rPr>
              <w:t xml:space="preserve">   </w:t>
            </w:r>
            <w:r w:rsidR="00742B37" w:rsidRPr="00594281">
              <w:rPr>
                <w:sz w:val="20"/>
                <w:szCs w:val="20"/>
              </w:rPr>
              <w:t xml:space="preserve"> </w:t>
            </w:r>
            <w:r w:rsidR="00742B37" w:rsidRPr="00594281">
              <w:rPr>
                <w:i/>
                <w:sz w:val="20"/>
                <w:szCs w:val="20"/>
              </w:rPr>
              <w:t>Supervis</w:t>
            </w:r>
            <w:r w:rsidR="00095E5B">
              <w:rPr>
                <w:i/>
                <w:sz w:val="20"/>
                <w:szCs w:val="20"/>
              </w:rPr>
              <w:t xml:space="preserve">oR                         </w:t>
            </w:r>
            <w:r w:rsidR="00742B37" w:rsidRPr="00594281">
              <w:rPr>
                <w:i/>
                <w:sz w:val="20"/>
                <w:szCs w:val="20"/>
              </w:rPr>
              <w:t xml:space="preserve"> </w:t>
            </w:r>
            <w:r w:rsidR="00594281" w:rsidRPr="00594281">
              <w:rPr>
                <w:sz w:val="20"/>
                <w:szCs w:val="20"/>
              </w:rPr>
              <w:t>kevin west</w:t>
            </w:r>
            <w:r w:rsidR="00095E5B">
              <w:rPr>
                <w:sz w:val="20"/>
                <w:szCs w:val="20"/>
              </w:rPr>
              <w:t xml:space="preserve"> </w:t>
            </w:r>
            <w:r w:rsidR="00380371">
              <w:rPr>
                <w:sz w:val="20"/>
                <w:szCs w:val="20"/>
              </w:rPr>
              <w:t>(918)</w:t>
            </w:r>
            <w:r w:rsidR="00551775">
              <w:rPr>
                <w:sz w:val="20"/>
                <w:szCs w:val="20"/>
              </w:rPr>
              <w:t>344-8176</w:t>
            </w:r>
          </w:p>
          <w:p w14:paraId="6D6FB9C4" w14:textId="77777777" w:rsidR="007150C8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Use GMAW, FCAW, </w:t>
            </w:r>
            <w:r w:rsidR="002A6EDB" w:rsidRPr="00577927">
              <w:rPr>
                <w:sz w:val="18"/>
                <w:szCs w:val="18"/>
              </w:rPr>
              <w:t>and SMAW</w:t>
            </w:r>
            <w:r w:rsidRPr="00577927">
              <w:rPr>
                <w:sz w:val="18"/>
                <w:szCs w:val="18"/>
              </w:rPr>
              <w:t xml:space="preserve"> in multiple position welds to achieve stringer, fill and cap per blueprint specifications.</w:t>
            </w:r>
          </w:p>
          <w:p w14:paraId="70840B30" w14:textId="0BB541B6" w:rsidR="003F38D4" w:rsidRPr="00577927" w:rsidRDefault="003F38D4" w:rsidP="007150C8">
            <w:pPr>
              <w:pStyle w:val="ResponsibilitiesAchievements"/>
              <w:rPr>
                <w:sz w:val="18"/>
                <w:szCs w:val="18"/>
              </w:rPr>
            </w:pPr>
            <w:r w:rsidRPr="003F38D4">
              <w:rPr>
                <w:sz w:val="18"/>
                <w:szCs w:val="18"/>
              </w:rPr>
              <w:t>Weld stainless FCAW, GMAW and SMAW</w:t>
            </w:r>
          </w:p>
          <w:p w14:paraId="7236911B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Make X-Ray quality welds to be tested</w:t>
            </w:r>
          </w:p>
          <w:p w14:paraId="3269B138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Make UT quality welds to be tested</w:t>
            </w:r>
          </w:p>
          <w:p w14:paraId="1BC0874A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Air Carbon Arc Gouger to remove flawed welds to be repaired</w:t>
            </w:r>
          </w:p>
          <w:p w14:paraId="4412E279" w14:textId="19256C0B" w:rsidR="007150C8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Fit up and weld out of box headers per ASME</w:t>
            </w:r>
            <w:r w:rsidR="00577927">
              <w:rPr>
                <w:sz w:val="18"/>
                <w:szCs w:val="18"/>
              </w:rPr>
              <w:t xml:space="preserve"> Appendix 28</w:t>
            </w:r>
            <w:r w:rsidRPr="00577927">
              <w:rPr>
                <w:sz w:val="18"/>
                <w:szCs w:val="18"/>
              </w:rPr>
              <w:t xml:space="preserve"> code</w:t>
            </w:r>
          </w:p>
          <w:p w14:paraId="564E692B" w14:textId="64E38FD1" w:rsidR="00EF7B59" w:rsidRPr="00EF7B59" w:rsidRDefault="00EF7B59" w:rsidP="00EF7B59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 blueprints and welding symbols</w:t>
            </w:r>
          </w:p>
          <w:p w14:paraId="23870577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Verify all materials meet print specifications (thickness, length, steel grade, heat numbers, etc.)</w:t>
            </w:r>
          </w:p>
          <w:p w14:paraId="0DE960FA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Lay </w:t>
            </w:r>
            <w:r w:rsidR="0002612E" w:rsidRPr="00577927">
              <w:rPr>
                <w:sz w:val="18"/>
                <w:szCs w:val="18"/>
              </w:rPr>
              <w:t>out hole placement for nozzle\</w:t>
            </w:r>
            <w:r w:rsidRPr="00577927">
              <w:rPr>
                <w:sz w:val="18"/>
                <w:szCs w:val="18"/>
              </w:rPr>
              <w:t>coupling</w:t>
            </w:r>
          </w:p>
          <w:p w14:paraId="4D3A19E1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Fit up and weld </w:t>
            </w:r>
            <w:r w:rsidR="0002612E" w:rsidRPr="00577927">
              <w:rPr>
                <w:sz w:val="18"/>
                <w:szCs w:val="18"/>
              </w:rPr>
              <w:t>out all nozzle\</w:t>
            </w:r>
            <w:r w:rsidRPr="00577927">
              <w:rPr>
                <w:sz w:val="18"/>
                <w:szCs w:val="18"/>
              </w:rPr>
              <w:t>coupling attachments</w:t>
            </w:r>
          </w:p>
          <w:p w14:paraId="48FFBC62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 xml:space="preserve">Use Acetylene torch to heat up and straighten unlevel nozzles </w:t>
            </w:r>
          </w:p>
          <w:p w14:paraId="15EAC7CE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Clean and blend all weld tie ins and minor flaws</w:t>
            </w:r>
          </w:p>
          <w:p w14:paraId="6AFFF942" w14:textId="77777777" w:rsidR="007150C8" w:rsidRPr="00577927" w:rsidRDefault="007150C8" w:rsidP="007150C8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9” grinder to cut out flawed stringer, clean and reweld</w:t>
            </w:r>
          </w:p>
          <w:p w14:paraId="04C27E5F" w14:textId="77777777" w:rsidR="00EF7B59" w:rsidRDefault="007150C8" w:rsidP="0002612E">
            <w:pPr>
              <w:pStyle w:val="ResponsibilitiesAchievements"/>
              <w:rPr>
                <w:sz w:val="18"/>
                <w:szCs w:val="18"/>
              </w:rPr>
            </w:pPr>
            <w:r w:rsidRPr="00577927">
              <w:rPr>
                <w:sz w:val="18"/>
                <w:szCs w:val="18"/>
              </w:rPr>
              <w:t>Use overhead cranes , jib cranes and forklifts to move materials</w:t>
            </w:r>
            <w:r w:rsidR="00BC4E67" w:rsidRPr="00577927">
              <w:rPr>
                <w:sz w:val="18"/>
                <w:szCs w:val="18"/>
              </w:rPr>
              <w:t xml:space="preserve">   </w:t>
            </w:r>
          </w:p>
          <w:p w14:paraId="687AA509" w14:textId="77777777" w:rsidR="00BC4E67" w:rsidRDefault="00EF7B59" w:rsidP="003F38D4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 and fabricate specialty tools</w:t>
            </w:r>
          </w:p>
          <w:p w14:paraId="1A65A9FB" w14:textId="441A34AB" w:rsidR="00836596" w:rsidRPr="003F38D4" w:rsidRDefault="00836596" w:rsidP="003F38D4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Occasionally asked to read schedule and assign jobs accordingly</w:t>
            </w:r>
          </w:p>
        </w:tc>
      </w:tr>
      <w:tr w:rsidR="00A64331" w:rsidRPr="00EF7B59" w14:paraId="3B171390" w14:textId="77777777" w:rsidTr="00594281">
        <w:trPr>
          <w:trHeight w:val="212"/>
        </w:trPr>
        <w:tc>
          <w:tcPr>
            <w:tcW w:w="3169" w:type="dxa"/>
            <w:tcMar>
              <w:bottom w:w="0" w:type="dxa"/>
            </w:tcMar>
            <w:vAlign w:val="center"/>
          </w:tcPr>
          <w:p w14:paraId="55E64368" w14:textId="254FDD5E" w:rsidR="00A64331" w:rsidRPr="00EF7B59" w:rsidRDefault="00A64331" w:rsidP="0002612E">
            <w:pPr>
              <w:pStyle w:val="AllCapsCopy"/>
              <w:rPr>
                <w:sz w:val="20"/>
                <w:szCs w:val="20"/>
              </w:rPr>
            </w:pPr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7DB4CE42" w14:textId="4FFC838F" w:rsidR="00A64331" w:rsidRPr="00EF7B59" w:rsidRDefault="00A64331" w:rsidP="0002612E">
            <w:pPr>
              <w:pStyle w:val="Copy"/>
              <w:rPr>
                <w:sz w:val="20"/>
                <w:szCs w:val="20"/>
              </w:rPr>
            </w:pP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1C59C63F" w14:textId="3E57F91C" w:rsidR="00A64331" w:rsidRPr="00EF7B59" w:rsidRDefault="00A64331" w:rsidP="0002612E">
            <w:pPr>
              <w:pStyle w:val="Italics"/>
              <w:rPr>
                <w:sz w:val="20"/>
                <w:szCs w:val="20"/>
              </w:rPr>
            </w:pPr>
          </w:p>
        </w:tc>
      </w:tr>
      <w:tr w:rsidR="001A28B9" w:rsidRPr="00EF7B59" w14:paraId="4D43E046" w14:textId="77777777" w:rsidTr="00594281">
        <w:trPr>
          <w:trHeight w:val="212"/>
        </w:trPr>
        <w:tc>
          <w:tcPr>
            <w:tcW w:w="3169" w:type="dxa"/>
            <w:tcMar>
              <w:bottom w:w="0" w:type="dxa"/>
            </w:tcMar>
            <w:vAlign w:val="center"/>
          </w:tcPr>
          <w:p w14:paraId="4A0BA70A" w14:textId="77777777" w:rsidR="001A28B9" w:rsidRDefault="001A28B9" w:rsidP="0002612E">
            <w:pPr>
              <w:pStyle w:val="AllCapsCopy"/>
              <w:rPr>
                <w:sz w:val="20"/>
                <w:szCs w:val="20"/>
              </w:rPr>
            </w:pPr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3C13F470" w14:textId="77777777" w:rsidR="001A28B9" w:rsidRPr="00EF7B59" w:rsidRDefault="001A28B9" w:rsidP="0002612E">
            <w:pPr>
              <w:pStyle w:val="Copy"/>
              <w:rPr>
                <w:sz w:val="20"/>
                <w:szCs w:val="20"/>
              </w:rPr>
            </w:pP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6495434D" w14:textId="77777777" w:rsidR="001A28B9" w:rsidRDefault="001A28B9" w:rsidP="0002612E">
            <w:pPr>
              <w:pStyle w:val="Italics"/>
              <w:rPr>
                <w:sz w:val="20"/>
                <w:szCs w:val="20"/>
              </w:rPr>
            </w:pPr>
          </w:p>
        </w:tc>
      </w:tr>
      <w:tr w:rsidR="001A28B9" w:rsidRPr="00EF7B59" w14:paraId="001FB62D" w14:textId="77777777" w:rsidTr="00594281">
        <w:trPr>
          <w:trHeight w:val="212"/>
        </w:trPr>
        <w:tc>
          <w:tcPr>
            <w:tcW w:w="3169" w:type="dxa"/>
            <w:tcMar>
              <w:bottom w:w="0" w:type="dxa"/>
            </w:tcMar>
            <w:vAlign w:val="center"/>
          </w:tcPr>
          <w:p w14:paraId="54D7A95A" w14:textId="5CAC2D91" w:rsidR="001A28B9" w:rsidRPr="00EF7B59" w:rsidRDefault="00095E1C" w:rsidP="00E62443">
            <w:pPr>
              <w:pStyle w:val="AllCapsCopy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70048441"/>
                <w:placeholder>
                  <w:docPart w:val="188999ACFE6C4D9E9A1996B004E5DCBF"/>
                </w:placeholder>
                <w:date w:fullDate="2009-1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1A28B9" w:rsidRPr="00EF7B59">
                  <w:rPr>
                    <w:sz w:val="20"/>
                    <w:szCs w:val="20"/>
                  </w:rPr>
                  <w:t>11/1/2009</w:t>
                </w:r>
              </w:sdtContent>
            </w:sdt>
            <w:r w:rsidR="001A28B9" w:rsidRPr="00EF7B59">
              <w:rPr>
                <w:sz w:val="20"/>
                <w:szCs w:val="20"/>
              </w:rPr>
              <w:t xml:space="preserve"> to </w:t>
            </w:r>
            <w:sdt>
              <w:sdtPr>
                <w:rPr>
                  <w:sz w:val="20"/>
                  <w:szCs w:val="20"/>
                </w:rPr>
                <w:id w:val="270048443"/>
                <w:placeholder>
                  <w:docPart w:val="8E1EFBCEA9C64660A7F767873572E03D"/>
                </w:placeholder>
                <w:date w:fullDate="2010-07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15143C">
                  <w:rPr>
                    <w:sz w:val="20"/>
                    <w:szCs w:val="20"/>
                  </w:rPr>
                  <w:t>7/1/2010</w:t>
                </w:r>
              </w:sdtContent>
            </w:sdt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7088D5C2" w14:textId="77777777" w:rsidR="001A28B9" w:rsidRPr="00EF7B59" w:rsidRDefault="001A28B9" w:rsidP="00E62443">
            <w:pPr>
              <w:pStyle w:val="Copy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DSR Services</w:t>
            </w: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4C7D5B2D" w14:textId="77777777" w:rsidR="001A28B9" w:rsidRPr="00EF7B59" w:rsidRDefault="001A28B9" w:rsidP="00E62443">
            <w:pPr>
              <w:pStyle w:val="Italics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Harrah, OK</w:t>
            </w:r>
          </w:p>
        </w:tc>
      </w:tr>
      <w:tr w:rsidR="00A64331" w14:paraId="02956897" w14:textId="77777777" w:rsidTr="00594281">
        <w:trPr>
          <w:trHeight w:val="34"/>
        </w:trPr>
        <w:tc>
          <w:tcPr>
            <w:tcW w:w="8945" w:type="dxa"/>
            <w:gridSpan w:val="3"/>
            <w:tcMar>
              <w:bottom w:w="144" w:type="dxa"/>
            </w:tcMar>
          </w:tcPr>
          <w:p w14:paraId="7F564962" w14:textId="1577AFA6" w:rsidR="00667668" w:rsidRPr="00EF7B59" w:rsidRDefault="00742B37" w:rsidP="00667668">
            <w:pPr>
              <w:pStyle w:val="JobTitle"/>
              <w:rPr>
                <w:rFonts w:asciiTheme="minorHAnsi" w:hAnsiTheme="minorHAnsi"/>
                <w:spacing w:val="2"/>
                <w:sz w:val="20"/>
                <w:szCs w:val="20"/>
              </w:rPr>
            </w:pPr>
            <w:r>
              <w:rPr>
                <w:sz w:val="20"/>
                <w:szCs w:val="20"/>
              </w:rPr>
              <w:t>Welder\ Operator                  Supervisor</w:t>
            </w:r>
            <w:r w:rsidR="00106CC4">
              <w:rPr>
                <w:sz w:val="20"/>
                <w:szCs w:val="20"/>
              </w:rPr>
              <w:t xml:space="preserve">             </w:t>
            </w:r>
            <w:r w:rsidR="00551775">
              <w:rPr>
                <w:sz w:val="20"/>
                <w:szCs w:val="20"/>
              </w:rPr>
              <w:t xml:space="preserve"> </w:t>
            </w:r>
            <w:r w:rsidR="00551775">
              <w:rPr>
                <w:rFonts w:asciiTheme="minorHAnsi" w:hAnsiTheme="minorHAnsi"/>
                <w:sz w:val="20"/>
                <w:szCs w:val="20"/>
              </w:rPr>
              <w:t xml:space="preserve">Duane </w:t>
            </w:r>
            <w:r w:rsidRPr="00742B37">
              <w:rPr>
                <w:rFonts w:asciiTheme="minorHAnsi" w:hAnsiTheme="minorHAnsi"/>
                <w:sz w:val="20"/>
                <w:szCs w:val="20"/>
              </w:rPr>
              <w:t>Richardson</w:t>
            </w:r>
            <w:r w:rsidR="00106CC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51775">
              <w:rPr>
                <w:rFonts w:asciiTheme="minorHAnsi" w:hAnsiTheme="minorHAnsi"/>
                <w:sz w:val="20"/>
                <w:szCs w:val="20"/>
              </w:rPr>
              <w:t>(405)454-</w:t>
            </w:r>
            <w:r w:rsidR="00106CC4">
              <w:rPr>
                <w:rFonts w:asciiTheme="minorHAnsi" w:hAnsiTheme="minorHAnsi"/>
                <w:sz w:val="20"/>
                <w:szCs w:val="20"/>
              </w:rPr>
              <w:t>3800</w:t>
            </w:r>
          </w:p>
          <w:p w14:paraId="2C4A3F25" w14:textId="77777777" w:rsidR="00A64331" w:rsidRPr="00EF7B59" w:rsidRDefault="0002612E" w:rsidP="0002612E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Load all job materials and equipment on trailer to deliver to jobsite</w:t>
            </w:r>
          </w:p>
          <w:p w14:paraId="376542BD" w14:textId="77777777" w:rsidR="00667668" w:rsidRPr="00EF7B59" w:rsidRDefault="00667668" w:rsidP="00667668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Set up fence line, mark post holes and auger out</w:t>
            </w:r>
          </w:p>
          <w:p w14:paraId="42BE0D66" w14:textId="77777777" w:rsidR="00667668" w:rsidRPr="00EF7B59" w:rsidRDefault="00667668" w:rsidP="00667668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Fit up and weld out pipe corner post and stretch posts</w:t>
            </w:r>
          </w:p>
          <w:p w14:paraId="1014D980" w14:textId="77777777" w:rsidR="00667668" w:rsidRPr="00EF7B59" w:rsidRDefault="00667668" w:rsidP="00667668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Set and level fence post, drive and straighten T-post</w:t>
            </w:r>
          </w:p>
          <w:p w14:paraId="0AE8B601" w14:textId="77777777" w:rsidR="00667668" w:rsidRPr="00EF7B59" w:rsidRDefault="00667668" w:rsidP="00667668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Stretch and tie barbed\ barbless wire and chain-link fencing</w:t>
            </w:r>
          </w:p>
          <w:p w14:paraId="1C9B082D" w14:textId="77777777" w:rsidR="00667668" w:rsidRDefault="00667668" w:rsidP="00667668">
            <w:pPr>
              <w:pStyle w:val="ResponsibilitiesAchievements"/>
            </w:pPr>
            <w:r w:rsidRPr="00EF7B59">
              <w:rPr>
                <w:sz w:val="18"/>
                <w:szCs w:val="18"/>
              </w:rPr>
              <w:t>Use skid steer, tractor and fork truck to move materials, dirt and rock or dig holes</w:t>
            </w:r>
            <w:r>
              <w:t xml:space="preserve"> </w:t>
            </w:r>
          </w:p>
        </w:tc>
      </w:tr>
      <w:tr w:rsidR="00DA6F3C" w14:paraId="2F643A5B" w14:textId="77777777" w:rsidTr="00594281">
        <w:trPr>
          <w:trHeight w:val="3541"/>
        </w:trPr>
        <w:tc>
          <w:tcPr>
            <w:tcW w:w="8945" w:type="dxa"/>
            <w:gridSpan w:val="3"/>
            <w:tcMar>
              <w:bottom w:w="144" w:type="dxa"/>
            </w:tcMar>
          </w:tcPr>
          <w:tbl>
            <w:tblPr>
              <w:tblStyle w:val="TableGrid"/>
              <w:tblW w:w="8713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14"/>
              <w:gridCol w:w="3373"/>
              <w:gridCol w:w="2426"/>
            </w:tblGrid>
            <w:tr w:rsidR="00DA6F3C" w:rsidRPr="00744AA6" w14:paraId="5C7EBCF2" w14:textId="77777777" w:rsidTr="00594281">
              <w:trPr>
                <w:trHeight w:val="212"/>
              </w:trPr>
              <w:tc>
                <w:tcPr>
                  <w:tcW w:w="2914" w:type="dxa"/>
                  <w:tcMar>
                    <w:bottom w:w="0" w:type="dxa"/>
                  </w:tcMar>
                  <w:vAlign w:val="center"/>
                </w:tcPr>
                <w:p w14:paraId="38DA0BD9" w14:textId="77777777" w:rsidR="00DA6F3C" w:rsidRPr="00EF7B59" w:rsidRDefault="00095E1C" w:rsidP="00667668">
                  <w:pPr>
                    <w:pStyle w:val="AllCapsCopy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98614170"/>
                      <w:placeholder>
                        <w:docPart w:val="3292203FC49A44D89ED0FAB9BC3649BB"/>
                      </w:placeholder>
                      <w:date w:fullDate="2009-01-01T00:00:00Z">
                        <w:dateFormat w:val="M/d/yy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667668" w:rsidRPr="00EF7B59">
                        <w:rPr>
                          <w:sz w:val="20"/>
                          <w:szCs w:val="20"/>
                        </w:rPr>
                        <w:t>1/1/2009</w:t>
                      </w:r>
                    </w:sdtContent>
                  </w:sdt>
                  <w:r w:rsidR="00DA6F3C" w:rsidRPr="00EF7B59">
                    <w:rPr>
                      <w:sz w:val="20"/>
                      <w:szCs w:val="20"/>
                    </w:rPr>
                    <w:t xml:space="preserve"> to </w:t>
                  </w:r>
                  <w:sdt>
                    <w:sdtPr>
                      <w:rPr>
                        <w:sz w:val="20"/>
                        <w:szCs w:val="20"/>
                      </w:rPr>
                      <w:id w:val="1634993534"/>
                      <w:placeholder>
                        <w:docPart w:val="157546ADFD2941A1B9C0DD35117B5553"/>
                      </w:placeholder>
                      <w:date w:fullDate="2009-11-01T00:00:00Z">
                        <w:dateFormat w:val="M/d/yy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667668" w:rsidRPr="00EF7B59">
                        <w:rPr>
                          <w:sz w:val="20"/>
                          <w:szCs w:val="20"/>
                        </w:rPr>
                        <w:t>11/1/2009</w:t>
                      </w:r>
                    </w:sdtContent>
                  </w:sdt>
                </w:p>
              </w:tc>
              <w:tc>
                <w:tcPr>
                  <w:tcW w:w="3373" w:type="dxa"/>
                  <w:tcMar>
                    <w:bottom w:w="0" w:type="dxa"/>
                  </w:tcMar>
                  <w:vAlign w:val="center"/>
                </w:tcPr>
                <w:p w14:paraId="20055702" w14:textId="77777777" w:rsidR="00DA6F3C" w:rsidRPr="00EF7B59" w:rsidRDefault="00667668" w:rsidP="00667668">
                  <w:pPr>
                    <w:pStyle w:val="Copy"/>
                    <w:rPr>
                      <w:sz w:val="20"/>
                      <w:szCs w:val="20"/>
                    </w:rPr>
                  </w:pPr>
                  <w:r w:rsidRPr="00EF7B59">
                    <w:rPr>
                      <w:sz w:val="20"/>
                      <w:szCs w:val="20"/>
                    </w:rPr>
                    <w:t>Alliance Tank Services</w:t>
                  </w:r>
                </w:p>
              </w:tc>
              <w:tc>
                <w:tcPr>
                  <w:tcW w:w="2425" w:type="dxa"/>
                  <w:tcMar>
                    <w:bottom w:w="0" w:type="dxa"/>
                  </w:tcMar>
                  <w:vAlign w:val="center"/>
                </w:tcPr>
                <w:p w14:paraId="07E7A3AC" w14:textId="77777777" w:rsidR="00667668" w:rsidRPr="00EF7B59" w:rsidRDefault="00667668" w:rsidP="00667668">
                  <w:pPr>
                    <w:pStyle w:val="Italics"/>
                    <w:rPr>
                      <w:sz w:val="20"/>
                      <w:szCs w:val="20"/>
                    </w:rPr>
                  </w:pPr>
                  <w:r w:rsidRPr="00EF7B59">
                    <w:rPr>
                      <w:sz w:val="20"/>
                      <w:szCs w:val="20"/>
                    </w:rPr>
                    <w:t>Cushing, OK</w:t>
                  </w:r>
                </w:p>
              </w:tc>
            </w:tr>
            <w:tr w:rsidR="00DA6F3C" w:rsidRPr="00744AA6" w14:paraId="6B47AB31" w14:textId="77777777" w:rsidTr="00594281">
              <w:trPr>
                <w:trHeight w:val="2547"/>
              </w:trPr>
              <w:tc>
                <w:tcPr>
                  <w:tcW w:w="8713" w:type="dxa"/>
                  <w:gridSpan w:val="3"/>
                  <w:tcMar>
                    <w:bottom w:w="144" w:type="dxa"/>
                  </w:tcMar>
                </w:tcPr>
                <w:p w14:paraId="05238A5A" w14:textId="038343DB" w:rsidR="00DA6F3C" w:rsidRPr="00EF7B59" w:rsidRDefault="00667668" w:rsidP="00DA6F3C">
                  <w:pPr>
                    <w:pStyle w:val="JobTitle"/>
                    <w:rPr>
                      <w:rFonts w:asciiTheme="minorHAnsi" w:hAnsiTheme="minorHAnsi"/>
                      <w:spacing w:val="2"/>
                      <w:sz w:val="20"/>
                      <w:szCs w:val="20"/>
                    </w:rPr>
                  </w:pPr>
                  <w:r w:rsidRPr="00EF7B59">
                    <w:rPr>
                      <w:sz w:val="20"/>
                      <w:szCs w:val="20"/>
                    </w:rPr>
                    <w:t>W</w:t>
                  </w:r>
                  <w:r w:rsidR="00742B37">
                    <w:rPr>
                      <w:sz w:val="20"/>
                      <w:szCs w:val="20"/>
                    </w:rPr>
                    <w:t>elder\</w:t>
                  </w:r>
                  <w:r w:rsidR="007E6CDB" w:rsidRPr="00EF7B59">
                    <w:rPr>
                      <w:sz w:val="20"/>
                      <w:szCs w:val="20"/>
                    </w:rPr>
                    <w:t>operator</w:t>
                  </w:r>
                  <w:r w:rsidR="00742B37">
                    <w:rPr>
                      <w:sz w:val="20"/>
                      <w:szCs w:val="20"/>
                    </w:rPr>
                    <w:t xml:space="preserve">               Supervisor    </w:t>
                  </w:r>
                  <w:r w:rsidR="00106CC4">
                    <w:rPr>
                      <w:sz w:val="20"/>
                      <w:szCs w:val="20"/>
                    </w:rPr>
                    <w:t xml:space="preserve">                    </w:t>
                  </w:r>
                  <w:r w:rsidR="00742B37">
                    <w:rPr>
                      <w:sz w:val="20"/>
                      <w:szCs w:val="20"/>
                    </w:rPr>
                    <w:t>Sammy Reece</w:t>
                  </w:r>
                  <w:r w:rsidR="00106CC4">
                    <w:rPr>
                      <w:sz w:val="20"/>
                      <w:szCs w:val="20"/>
                    </w:rPr>
                    <w:t xml:space="preserve"> (918)225-1010</w:t>
                  </w:r>
                </w:p>
                <w:p w14:paraId="3F7F4A87" w14:textId="77777777" w:rsidR="007E6CDB" w:rsidRPr="00EF7B59" w:rsidRDefault="007E6CDB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Use SMAW and FCAW in all positions to make critical structural welds per API 650 Code</w:t>
                  </w:r>
                </w:p>
                <w:p w14:paraId="115B00DA" w14:textId="4E6C9E58" w:rsidR="00BC4E67" w:rsidRPr="00EF7B59" w:rsidRDefault="00BC4E67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Use 6010, 7018 and 7024 to deposit adequate weld</w:t>
                  </w:r>
                  <w:r w:rsidR="00323586">
                    <w:rPr>
                      <w:sz w:val="18"/>
                      <w:szCs w:val="18"/>
                    </w:rPr>
                    <w:t xml:space="preserve"> in multiple positions</w:t>
                  </w:r>
                </w:p>
                <w:p w14:paraId="6B3C5C92" w14:textId="77777777" w:rsidR="007E6CDB" w:rsidRPr="00EF7B59" w:rsidRDefault="007E6CDB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Make X-Ray quality welds to be tested</w:t>
                  </w:r>
                </w:p>
                <w:p w14:paraId="05B841C8" w14:textId="77777777" w:rsidR="007E6CDB" w:rsidRPr="00EF7B59" w:rsidRDefault="007E6CDB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Make UT quality welds to be tested</w:t>
                  </w:r>
                </w:p>
                <w:p w14:paraId="08C04923" w14:textId="77777777" w:rsidR="007E6CDB" w:rsidRPr="00EF7B59" w:rsidRDefault="007E6CDB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Use Air Carbon Arc Gouger to remove flawed welds to be repaired</w:t>
                  </w:r>
                </w:p>
                <w:p w14:paraId="53C26F06" w14:textId="77777777" w:rsidR="007E6CDB" w:rsidRPr="00EF7B59" w:rsidRDefault="007E6CDB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Fit rolled steel sheets together to form tank shell</w:t>
                  </w:r>
                </w:p>
                <w:p w14:paraId="652A1291" w14:textId="77777777" w:rsidR="007E6CDB" w:rsidRPr="00EF7B59" w:rsidRDefault="00BC4E67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Stringer and cap verticals and round seam</w:t>
                  </w:r>
                </w:p>
                <w:p w14:paraId="1A173944" w14:textId="77777777" w:rsidR="00BC4E67" w:rsidRPr="00EF7B59" w:rsidRDefault="00BC4E67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Set center pole and fit in I-Beam structure</w:t>
                  </w:r>
                </w:p>
                <w:p w14:paraId="07FCB176" w14:textId="1F680AC3" w:rsidR="00BC4E67" w:rsidRDefault="00BC4E67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Lay and tack</w:t>
                  </w:r>
                  <w:r w:rsidR="00303386">
                    <w:rPr>
                      <w:sz w:val="18"/>
                      <w:szCs w:val="18"/>
                    </w:rPr>
                    <w:t xml:space="preserve"> floor and</w:t>
                  </w:r>
                  <w:r w:rsidRPr="00EF7B59">
                    <w:rPr>
                      <w:sz w:val="18"/>
                      <w:szCs w:val="18"/>
                    </w:rPr>
                    <w:t xml:space="preserve"> roof sheets</w:t>
                  </w:r>
                </w:p>
                <w:p w14:paraId="536858C9" w14:textId="29E5F1A1" w:rsidR="00323586" w:rsidRPr="00357612" w:rsidRDefault="00323586" w:rsidP="00357612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Manage</w:t>
                  </w:r>
                  <w:r w:rsidRPr="00323586">
                    <w:rPr>
                      <w:sz w:val="18"/>
                      <w:szCs w:val="18"/>
                    </w:rPr>
                    <w:t xml:space="preserve"> field crew of 5-6 guys by </w:t>
                  </w:r>
                  <w:r>
                    <w:rPr>
                      <w:sz w:val="18"/>
                      <w:szCs w:val="18"/>
                    </w:rPr>
                    <w:t>laying out objectives for the day, jobsite safety and</w:t>
                  </w:r>
                  <w:r w:rsidR="00357612">
                    <w:rPr>
                      <w:sz w:val="18"/>
                      <w:szCs w:val="18"/>
                    </w:rPr>
                    <w:t xml:space="preserve"> assigning tasks to individuals.</w:t>
                  </w:r>
                </w:p>
                <w:p w14:paraId="3803737B" w14:textId="4B4DD897" w:rsidR="00323586" w:rsidRDefault="00323586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Confined space entry</w:t>
                  </w:r>
                </w:p>
                <w:p w14:paraId="0867D7A0" w14:textId="038034EA" w:rsidR="00836596" w:rsidRPr="00836596" w:rsidRDefault="00836596" w:rsidP="00836596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Hole watch using electronic sniffer for H2S gas, Carbon Monoxide gas etc.</w:t>
                  </w:r>
                </w:p>
                <w:p w14:paraId="0430A17C" w14:textId="77777777" w:rsidR="00BC4E67" w:rsidRPr="00EF7B59" w:rsidRDefault="00BC4E67" w:rsidP="007E6CDB">
                  <w:pPr>
                    <w:pStyle w:val="ResponsibilitiesAchievements"/>
                    <w:rPr>
                      <w:sz w:val="18"/>
                      <w:szCs w:val="18"/>
                    </w:rPr>
                  </w:pPr>
                  <w:r w:rsidRPr="00EF7B59">
                    <w:rPr>
                      <w:sz w:val="18"/>
                      <w:szCs w:val="18"/>
                    </w:rPr>
                    <w:t>Operate rough terrain crane to fly in materials</w:t>
                  </w:r>
                </w:p>
                <w:p w14:paraId="58AFCC91" w14:textId="77777777" w:rsidR="00BC4E67" w:rsidRPr="00744AA6" w:rsidRDefault="00BC4E67" w:rsidP="007E6CDB">
                  <w:pPr>
                    <w:pStyle w:val="ResponsibilitiesAchievements"/>
                  </w:pPr>
                  <w:r w:rsidRPr="00EF7B59">
                    <w:rPr>
                      <w:sz w:val="18"/>
                      <w:szCs w:val="18"/>
                    </w:rPr>
                    <w:t>Operate man lifts, boom trucks, fork trucks and skid steers</w:t>
                  </w:r>
                </w:p>
              </w:tc>
            </w:tr>
          </w:tbl>
          <w:p w14:paraId="377F72CF" w14:textId="77777777" w:rsidR="00DA6F3C" w:rsidRDefault="00DA6F3C" w:rsidP="00DA6F3C"/>
        </w:tc>
      </w:tr>
      <w:tr w:rsidR="00A64331" w14:paraId="2DB2118A" w14:textId="77777777" w:rsidTr="00594281">
        <w:trPr>
          <w:trHeight w:val="212"/>
        </w:trPr>
        <w:tc>
          <w:tcPr>
            <w:tcW w:w="3169" w:type="dxa"/>
            <w:tcMar>
              <w:bottom w:w="0" w:type="dxa"/>
            </w:tcMar>
            <w:vAlign w:val="center"/>
          </w:tcPr>
          <w:p w14:paraId="331F6FA7" w14:textId="77777777" w:rsidR="00A64331" w:rsidRPr="00EF7B59" w:rsidRDefault="00095E1C" w:rsidP="00565C80">
            <w:pPr>
              <w:pStyle w:val="AllCapsCopy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70048449"/>
                <w:placeholder>
                  <w:docPart w:val="A0B9AB5CE4CB45C881A77D582C140EB7"/>
                </w:placeholder>
                <w:date w:fullDate="2007-12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C4E67" w:rsidRPr="00EF7B59">
                  <w:rPr>
                    <w:sz w:val="20"/>
                    <w:szCs w:val="20"/>
                  </w:rPr>
                  <w:t>12/1/2007</w:t>
                </w:r>
              </w:sdtContent>
            </w:sdt>
            <w:r w:rsidR="002B7785" w:rsidRPr="00EF7B59">
              <w:rPr>
                <w:sz w:val="20"/>
                <w:szCs w:val="20"/>
              </w:rPr>
              <w:t xml:space="preserve"> to </w:t>
            </w:r>
            <w:sdt>
              <w:sdtPr>
                <w:rPr>
                  <w:sz w:val="20"/>
                  <w:szCs w:val="20"/>
                </w:rPr>
                <w:id w:val="270048451"/>
                <w:placeholder>
                  <w:docPart w:val="E6E665B471F0423197556134DEE5524F"/>
                </w:placeholder>
                <w:date w:fullDate="2009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C4E67" w:rsidRPr="00EF7B59">
                  <w:rPr>
                    <w:sz w:val="20"/>
                    <w:szCs w:val="20"/>
                  </w:rPr>
                  <w:t>1/1/2009</w:t>
                </w:r>
              </w:sdtContent>
            </w:sdt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580B3527" w14:textId="77777777" w:rsidR="00A64331" w:rsidRPr="00EF7B59" w:rsidRDefault="00BC4E67" w:rsidP="00565C80">
            <w:pPr>
              <w:pStyle w:val="Copy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Moore Iron and Steel</w:t>
            </w:r>
            <w:r w:rsidR="00565C80" w:rsidRPr="00EF7B59">
              <w:rPr>
                <w:sz w:val="20"/>
                <w:szCs w:val="20"/>
              </w:rPr>
              <w:t xml:space="preserve"> Co.</w:t>
            </w: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4103110E" w14:textId="77777777" w:rsidR="00A64331" w:rsidRPr="00EF7B59" w:rsidRDefault="00565C80" w:rsidP="00565C80">
            <w:pPr>
              <w:pStyle w:val="Italics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Yale, OK</w:t>
            </w:r>
          </w:p>
        </w:tc>
      </w:tr>
      <w:tr w:rsidR="00A64331" w14:paraId="7E6F52E0" w14:textId="77777777" w:rsidTr="00594281">
        <w:trPr>
          <w:trHeight w:val="34"/>
        </w:trPr>
        <w:tc>
          <w:tcPr>
            <w:tcW w:w="8945" w:type="dxa"/>
            <w:gridSpan w:val="3"/>
            <w:tcMar>
              <w:bottom w:w="144" w:type="dxa"/>
            </w:tcMar>
          </w:tcPr>
          <w:p w14:paraId="2357B19A" w14:textId="3A7DB296" w:rsidR="00A64331" w:rsidRPr="00EF7B59" w:rsidRDefault="00565C80">
            <w:pPr>
              <w:pStyle w:val="JobTitle"/>
              <w:rPr>
                <w:rFonts w:asciiTheme="minorHAnsi" w:hAnsiTheme="minorHAnsi"/>
                <w:spacing w:val="2"/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Welder 2</w:t>
            </w:r>
            <w:r w:rsidR="00742B37">
              <w:rPr>
                <w:sz w:val="20"/>
                <w:szCs w:val="20"/>
              </w:rPr>
              <w:t xml:space="preserve">                                   Supervisor</w:t>
            </w:r>
            <w:r w:rsidR="00106CC4">
              <w:rPr>
                <w:sz w:val="20"/>
                <w:szCs w:val="20"/>
              </w:rPr>
              <w:t xml:space="preserve">                     </w:t>
            </w:r>
            <w:r w:rsidR="00742B37">
              <w:rPr>
                <w:sz w:val="20"/>
                <w:szCs w:val="20"/>
              </w:rPr>
              <w:t>Sammy Reece</w:t>
            </w:r>
            <w:r w:rsidR="00106CC4">
              <w:rPr>
                <w:sz w:val="20"/>
                <w:szCs w:val="20"/>
              </w:rPr>
              <w:t xml:space="preserve"> (918)225-1010</w:t>
            </w:r>
          </w:p>
          <w:p w14:paraId="76452BF2" w14:textId="77777777" w:rsidR="00BC4E67" w:rsidRPr="00EF7B59" w:rsidRDefault="00BC4E67" w:rsidP="00BC4E67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Use SMAW and FCAW in all positions to make critical structural welds per API 650 Code</w:t>
            </w:r>
          </w:p>
          <w:p w14:paraId="56B3DC4C" w14:textId="0720A6EA" w:rsidR="00A64331" w:rsidRPr="00EF7B59" w:rsidRDefault="00BC4E67" w:rsidP="00BC4E67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Use 6010, 7018 and 7024 to deposit adequate weld</w:t>
            </w:r>
            <w:r w:rsidR="00323586">
              <w:rPr>
                <w:sz w:val="18"/>
                <w:szCs w:val="18"/>
              </w:rPr>
              <w:t xml:space="preserve"> in multiple positions</w:t>
            </w:r>
          </w:p>
          <w:p w14:paraId="4D173357" w14:textId="77777777" w:rsidR="00BC4E67" w:rsidRPr="00EF7B59" w:rsidRDefault="00BC4E67" w:rsidP="00BC4E67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Make X-Ray quality welds to be tested</w:t>
            </w:r>
          </w:p>
          <w:p w14:paraId="0E196162" w14:textId="77777777" w:rsidR="00BC4E67" w:rsidRPr="00EF7B59" w:rsidRDefault="00BC4E67" w:rsidP="00BC4E67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Make UT quality welds to be tested</w:t>
            </w:r>
          </w:p>
          <w:p w14:paraId="7EB998BB" w14:textId="77777777" w:rsidR="002A6EDB" w:rsidRPr="00EF7B5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Use Air Carbon Arc Gouger to remove flawed welds to be repaired</w:t>
            </w:r>
          </w:p>
          <w:p w14:paraId="31253D9D" w14:textId="77777777" w:rsidR="002A6EDB" w:rsidRPr="00EF7B5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Fit rolled steel sheets together to form tank shell</w:t>
            </w:r>
          </w:p>
          <w:p w14:paraId="7CB9774A" w14:textId="77777777" w:rsidR="002A6EDB" w:rsidRPr="00EF7B5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Stringer and cap verticals and round seam</w:t>
            </w:r>
          </w:p>
          <w:p w14:paraId="7222481E" w14:textId="77777777" w:rsidR="002A6EDB" w:rsidRPr="00EF7B5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Set center pole and fit in I-Beam structure</w:t>
            </w:r>
          </w:p>
          <w:p w14:paraId="0819D2B5" w14:textId="77777777" w:rsidR="00323586" w:rsidRDefault="002A6EDB" w:rsidP="00323586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t>Lay and tack roof sheets</w:t>
            </w:r>
          </w:p>
          <w:p w14:paraId="0AB01C61" w14:textId="3DB49296" w:rsidR="00323586" w:rsidRPr="00323586" w:rsidRDefault="00323586" w:rsidP="00323586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</w:t>
            </w:r>
            <w:r w:rsidRPr="00323586">
              <w:rPr>
                <w:sz w:val="18"/>
                <w:szCs w:val="18"/>
              </w:rPr>
              <w:t xml:space="preserve"> field crew of 5-6 guys by </w:t>
            </w:r>
            <w:r>
              <w:rPr>
                <w:sz w:val="18"/>
                <w:szCs w:val="18"/>
              </w:rPr>
              <w:t>laying out objectives for the day, jobsite safety and assigning tasks to individuals.</w:t>
            </w:r>
          </w:p>
          <w:p w14:paraId="047AFDB7" w14:textId="6DF5BB55" w:rsidR="00323586" w:rsidRDefault="00323586" w:rsidP="002A6EDB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Confined space entry</w:t>
            </w:r>
          </w:p>
          <w:p w14:paraId="0A50BEE0" w14:textId="6C47BE35" w:rsidR="00357612" w:rsidRPr="00EF7B59" w:rsidRDefault="00357612" w:rsidP="002A6EDB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Hole watch using electronic sniffer for H2S gas, Carbon Monoxide gas etc.</w:t>
            </w:r>
          </w:p>
          <w:p w14:paraId="2B3BFA82" w14:textId="77777777" w:rsidR="002A6EDB" w:rsidRPr="00EF7B5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EF7B59">
              <w:rPr>
                <w:sz w:val="18"/>
                <w:szCs w:val="18"/>
              </w:rPr>
              <w:lastRenderedPageBreak/>
              <w:t>Operate rough terrain crane to fly in materials</w:t>
            </w:r>
          </w:p>
          <w:p w14:paraId="75736E86" w14:textId="77777777" w:rsidR="00BC4E67" w:rsidRPr="00357612" w:rsidRDefault="002A6EDB" w:rsidP="00BC4E67">
            <w:pPr>
              <w:pStyle w:val="ResponsibilitiesAchievements"/>
            </w:pPr>
            <w:r w:rsidRPr="00EF7B59">
              <w:rPr>
                <w:sz w:val="18"/>
                <w:szCs w:val="18"/>
              </w:rPr>
              <w:t>Operate man lifts, boom trucks, fork trucks and skid steers</w:t>
            </w:r>
          </w:p>
          <w:p w14:paraId="6863FDFE" w14:textId="77777777" w:rsidR="00357612" w:rsidRDefault="00357612" w:rsidP="00357612">
            <w:pPr>
              <w:pStyle w:val="ResponsibilitiesAchievements"/>
              <w:numPr>
                <w:ilvl w:val="0"/>
                <w:numId w:val="0"/>
              </w:numPr>
              <w:ind w:left="504" w:hanging="288"/>
              <w:rPr>
                <w:sz w:val="18"/>
                <w:szCs w:val="18"/>
              </w:rPr>
            </w:pPr>
          </w:p>
          <w:p w14:paraId="5F13E817" w14:textId="77777777" w:rsidR="00357612" w:rsidRDefault="00357612" w:rsidP="00357612">
            <w:pPr>
              <w:pStyle w:val="ResponsibilitiesAchievements"/>
              <w:numPr>
                <w:ilvl w:val="0"/>
                <w:numId w:val="0"/>
              </w:numPr>
              <w:ind w:left="504" w:hanging="288"/>
              <w:rPr>
                <w:sz w:val="18"/>
                <w:szCs w:val="18"/>
              </w:rPr>
            </w:pPr>
          </w:p>
          <w:p w14:paraId="19BBAD00" w14:textId="77777777" w:rsidR="00357612" w:rsidRDefault="00357612" w:rsidP="00357612">
            <w:pPr>
              <w:pStyle w:val="ResponsibilitiesAchievements"/>
              <w:numPr>
                <w:ilvl w:val="0"/>
                <w:numId w:val="0"/>
              </w:numPr>
              <w:ind w:left="504" w:hanging="288"/>
              <w:rPr>
                <w:sz w:val="18"/>
                <w:szCs w:val="18"/>
              </w:rPr>
            </w:pPr>
          </w:p>
          <w:p w14:paraId="4FE88907" w14:textId="77777777" w:rsidR="00357612" w:rsidRDefault="00357612" w:rsidP="00357612">
            <w:pPr>
              <w:pStyle w:val="ResponsibilitiesAchievements"/>
              <w:numPr>
                <w:ilvl w:val="0"/>
                <w:numId w:val="0"/>
              </w:numPr>
              <w:ind w:left="504" w:hanging="288"/>
              <w:rPr>
                <w:sz w:val="18"/>
                <w:szCs w:val="18"/>
              </w:rPr>
            </w:pPr>
          </w:p>
          <w:p w14:paraId="37060EB7" w14:textId="77777777" w:rsidR="00357612" w:rsidRDefault="00357612" w:rsidP="00357612">
            <w:pPr>
              <w:pStyle w:val="ResponsibilitiesAchievements"/>
              <w:numPr>
                <w:ilvl w:val="0"/>
                <w:numId w:val="0"/>
              </w:numPr>
              <w:ind w:left="504" w:hanging="288"/>
            </w:pPr>
          </w:p>
        </w:tc>
      </w:tr>
      <w:tr w:rsidR="00A64331" w14:paraId="06F27509" w14:textId="77777777" w:rsidTr="00594281">
        <w:trPr>
          <w:trHeight w:val="407"/>
        </w:trPr>
        <w:tc>
          <w:tcPr>
            <w:tcW w:w="8945" w:type="dxa"/>
            <w:gridSpan w:val="3"/>
          </w:tcPr>
          <w:p w14:paraId="0FCB57C2" w14:textId="77777777" w:rsidR="00A64331" w:rsidRPr="00EF7B59" w:rsidRDefault="002B7785">
            <w:pPr>
              <w:pStyle w:val="SectionHeadings"/>
              <w:rPr>
                <w:sz w:val="24"/>
                <w:szCs w:val="24"/>
              </w:rPr>
            </w:pPr>
            <w:r w:rsidRPr="00EF7B59">
              <w:rPr>
                <w:sz w:val="24"/>
                <w:szCs w:val="24"/>
              </w:rPr>
              <w:lastRenderedPageBreak/>
              <w:t>Education</w:t>
            </w:r>
          </w:p>
        </w:tc>
      </w:tr>
      <w:tr w:rsidR="00A64331" w14:paraId="3A1918CB" w14:textId="77777777" w:rsidTr="00594281">
        <w:trPr>
          <w:trHeight w:val="34"/>
        </w:trPr>
        <w:tc>
          <w:tcPr>
            <w:tcW w:w="3169" w:type="dxa"/>
            <w:tcMar>
              <w:bottom w:w="0" w:type="dxa"/>
            </w:tcMar>
            <w:vAlign w:val="center"/>
          </w:tcPr>
          <w:p w14:paraId="1E809FA8" w14:textId="77777777" w:rsidR="00A64331" w:rsidRPr="00EF7B59" w:rsidRDefault="002A6EDB" w:rsidP="002A6EDB">
            <w:pPr>
              <w:pStyle w:val="Heading4"/>
              <w:outlineLvl w:val="3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Choctaw High School</w:t>
            </w:r>
          </w:p>
        </w:tc>
        <w:tc>
          <w:tcPr>
            <w:tcW w:w="3165" w:type="dxa"/>
            <w:tcMar>
              <w:bottom w:w="0" w:type="dxa"/>
            </w:tcMar>
            <w:vAlign w:val="center"/>
          </w:tcPr>
          <w:p w14:paraId="4779AB26" w14:textId="644B4E28" w:rsidR="00A64331" w:rsidRPr="00EF7B59" w:rsidRDefault="00F90D97" w:rsidP="002A6EDB">
            <w:pPr>
              <w:pStyle w:val="Cop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EOC</w:t>
            </w:r>
            <w:r w:rsidR="002A6EDB" w:rsidRPr="00EF7B59">
              <w:rPr>
                <w:sz w:val="20"/>
                <w:szCs w:val="20"/>
              </w:rPr>
              <w:t xml:space="preserve"> Vo</w:t>
            </w:r>
            <w:r>
              <w:rPr>
                <w:sz w:val="20"/>
                <w:szCs w:val="20"/>
              </w:rPr>
              <w:t xml:space="preserve">cational </w:t>
            </w:r>
            <w:r w:rsidR="002A6EDB" w:rsidRPr="00EF7B59">
              <w:rPr>
                <w:sz w:val="20"/>
                <w:szCs w:val="20"/>
              </w:rPr>
              <w:t>Tech</w:t>
            </w:r>
            <w:r>
              <w:rPr>
                <w:sz w:val="20"/>
                <w:szCs w:val="20"/>
              </w:rPr>
              <w:t xml:space="preserve">nology </w:t>
            </w:r>
            <w:proofErr w:type="spellStart"/>
            <w:r>
              <w:rPr>
                <w:sz w:val="20"/>
                <w:szCs w:val="20"/>
              </w:rPr>
              <w:t>Cntr</w:t>
            </w:r>
            <w:proofErr w:type="spellEnd"/>
            <w:r w:rsidR="002A6EDB" w:rsidRPr="00EF7B59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09" w:type="dxa"/>
            <w:tcMar>
              <w:bottom w:w="0" w:type="dxa"/>
            </w:tcMar>
            <w:vAlign w:val="center"/>
          </w:tcPr>
          <w:p w14:paraId="21A7B6B6" w14:textId="77777777" w:rsidR="00A64331" w:rsidRPr="00EF7B59" w:rsidRDefault="002A6EDB" w:rsidP="002A6EDB">
            <w:pPr>
              <w:pStyle w:val="Italics"/>
              <w:rPr>
                <w:sz w:val="20"/>
                <w:szCs w:val="20"/>
              </w:rPr>
            </w:pPr>
            <w:r w:rsidRPr="00EF7B59">
              <w:rPr>
                <w:sz w:val="20"/>
                <w:szCs w:val="20"/>
              </w:rPr>
              <w:t>Choctaw, OK</w:t>
            </w:r>
          </w:p>
        </w:tc>
      </w:tr>
      <w:tr w:rsidR="00A64331" w14:paraId="3B2EFB37" w14:textId="77777777" w:rsidTr="00594281">
        <w:trPr>
          <w:trHeight w:val="34"/>
        </w:trPr>
        <w:tc>
          <w:tcPr>
            <w:tcW w:w="8945" w:type="dxa"/>
            <w:gridSpan w:val="3"/>
            <w:tcMar>
              <w:bottom w:w="144" w:type="dxa"/>
            </w:tcMar>
          </w:tcPr>
          <w:p w14:paraId="59E3123B" w14:textId="5291FE6A" w:rsidR="00EF7B59" w:rsidRPr="001A28B9" w:rsidRDefault="00EF7B59" w:rsidP="002A6EDB">
            <w:pPr>
              <w:pStyle w:val="ResponsibilitiesAchievements"/>
              <w:rPr>
                <w:sz w:val="18"/>
                <w:szCs w:val="18"/>
              </w:rPr>
            </w:pPr>
            <w:r w:rsidRPr="001A28B9">
              <w:rPr>
                <w:sz w:val="18"/>
                <w:szCs w:val="18"/>
              </w:rPr>
              <w:t>High school diploma</w:t>
            </w:r>
          </w:p>
          <w:p w14:paraId="70C1E977" w14:textId="773F4DA1" w:rsidR="002A6EDB" w:rsidRPr="001A28B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1A28B9">
              <w:rPr>
                <w:sz w:val="18"/>
                <w:szCs w:val="18"/>
              </w:rPr>
              <w:t>Certified first responder</w:t>
            </w:r>
          </w:p>
          <w:p w14:paraId="5A2674E3" w14:textId="77777777" w:rsidR="002A6EDB" w:rsidRPr="001A28B9" w:rsidRDefault="002A6EDB" w:rsidP="002A6EDB">
            <w:pPr>
              <w:pStyle w:val="ResponsibilitiesAchievements"/>
              <w:rPr>
                <w:sz w:val="18"/>
                <w:szCs w:val="18"/>
              </w:rPr>
            </w:pPr>
            <w:r w:rsidRPr="001A28B9">
              <w:rPr>
                <w:sz w:val="18"/>
                <w:szCs w:val="18"/>
              </w:rPr>
              <w:t>CPR and AED training provided by AHA</w:t>
            </w:r>
          </w:p>
          <w:p w14:paraId="105F0FA5" w14:textId="44519F15" w:rsidR="00A64331" w:rsidRPr="001A28B9" w:rsidRDefault="00357612" w:rsidP="002A6EDB">
            <w:pPr>
              <w:pStyle w:val="ResponsibilitiesAchievem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year welding</w:t>
            </w:r>
            <w:r w:rsidR="002A6EDB" w:rsidRPr="001A28B9">
              <w:rPr>
                <w:sz w:val="18"/>
                <w:szCs w:val="18"/>
              </w:rPr>
              <w:t xml:space="preserve"> course completion</w:t>
            </w:r>
          </w:p>
          <w:p w14:paraId="29E7E4FD" w14:textId="77777777" w:rsidR="002A6EDB" w:rsidRPr="001A28B9" w:rsidRDefault="00204320" w:rsidP="00204320">
            <w:pPr>
              <w:pStyle w:val="ResponsibilitiesAchievements"/>
              <w:rPr>
                <w:sz w:val="18"/>
                <w:szCs w:val="18"/>
              </w:rPr>
            </w:pPr>
            <w:r w:rsidRPr="001A28B9">
              <w:rPr>
                <w:sz w:val="18"/>
                <w:szCs w:val="18"/>
              </w:rPr>
              <w:t>OSHA 10 hour certified</w:t>
            </w:r>
          </w:p>
          <w:p w14:paraId="404892A8" w14:textId="77777777" w:rsidR="002A6EDB" w:rsidRDefault="002A6EDB" w:rsidP="002A6EDB">
            <w:pPr>
              <w:pStyle w:val="ResponsibilitiesAchievements"/>
              <w:numPr>
                <w:ilvl w:val="0"/>
                <w:numId w:val="0"/>
              </w:numPr>
              <w:ind w:left="504"/>
            </w:pPr>
          </w:p>
        </w:tc>
      </w:tr>
      <w:tr w:rsidR="00A64331" w14:paraId="0120E491" w14:textId="77777777" w:rsidTr="00594281">
        <w:trPr>
          <w:trHeight w:val="34"/>
        </w:trPr>
        <w:tc>
          <w:tcPr>
            <w:tcW w:w="8945" w:type="dxa"/>
            <w:gridSpan w:val="3"/>
          </w:tcPr>
          <w:p w14:paraId="5595770B" w14:textId="77777777" w:rsidR="00EF7B59" w:rsidRDefault="00EF7B59">
            <w:pPr>
              <w:pStyle w:val="SectionHeadings"/>
              <w:rPr>
                <w:sz w:val="24"/>
                <w:szCs w:val="24"/>
              </w:rPr>
            </w:pPr>
          </w:p>
          <w:p w14:paraId="45DA1C1F" w14:textId="77777777" w:rsidR="00204320" w:rsidRPr="00EF7B59" w:rsidRDefault="002B7785">
            <w:pPr>
              <w:pStyle w:val="SectionHeadings"/>
              <w:rPr>
                <w:sz w:val="24"/>
                <w:szCs w:val="24"/>
              </w:rPr>
            </w:pPr>
            <w:r w:rsidRPr="00EF7B59">
              <w:rPr>
                <w:sz w:val="24"/>
                <w:szCs w:val="24"/>
              </w:rPr>
              <w:t>References</w:t>
            </w:r>
          </w:p>
          <w:p w14:paraId="14685210" w14:textId="77777777" w:rsidR="00EF7B59" w:rsidRDefault="00EF7B59">
            <w:pPr>
              <w:pStyle w:val="SectionHeadings"/>
            </w:pPr>
          </w:p>
        </w:tc>
      </w:tr>
    </w:tbl>
    <w:p w14:paraId="65ED3D5B" w14:textId="6C14606F" w:rsidR="00A64331" w:rsidRDefault="00204320">
      <w:pPr>
        <w:rPr>
          <w:sz w:val="20"/>
          <w:szCs w:val="20"/>
        </w:rPr>
      </w:pPr>
      <w:r w:rsidRPr="001A28B9">
        <w:rPr>
          <w:sz w:val="20"/>
          <w:szCs w:val="20"/>
        </w:rPr>
        <w:t>Robert McCarty</w:t>
      </w:r>
      <w:r w:rsidRPr="001A28B9">
        <w:rPr>
          <w:sz w:val="20"/>
          <w:szCs w:val="20"/>
        </w:rPr>
        <w:tab/>
        <w:t xml:space="preserve">(405) </w:t>
      </w:r>
      <w:r w:rsidR="00EF7B59" w:rsidRPr="001A28B9">
        <w:rPr>
          <w:sz w:val="20"/>
          <w:szCs w:val="20"/>
        </w:rPr>
        <w:t>996-6485</w:t>
      </w:r>
    </w:p>
    <w:p w14:paraId="38A3BD95" w14:textId="77777777" w:rsidR="00106CC4" w:rsidRDefault="00106CC4">
      <w:pPr>
        <w:rPr>
          <w:sz w:val="20"/>
          <w:szCs w:val="20"/>
        </w:rPr>
      </w:pPr>
    </w:p>
    <w:p w14:paraId="02C514CA" w14:textId="73B2EEBD" w:rsidR="00F41EAA" w:rsidRDefault="00F41EAA">
      <w:pPr>
        <w:rPr>
          <w:sz w:val="20"/>
          <w:szCs w:val="20"/>
        </w:rPr>
      </w:pPr>
      <w:r>
        <w:rPr>
          <w:sz w:val="20"/>
          <w:szCs w:val="20"/>
        </w:rPr>
        <w:t>Steve Robinette (918) 261-2654</w:t>
      </w:r>
    </w:p>
    <w:p w14:paraId="5DBB40D4" w14:textId="77777777" w:rsidR="00F41EAA" w:rsidRDefault="00F41EAA">
      <w:pPr>
        <w:rPr>
          <w:sz w:val="20"/>
          <w:szCs w:val="20"/>
        </w:rPr>
      </w:pPr>
    </w:p>
    <w:p w14:paraId="327DC4D1" w14:textId="42EDF52B" w:rsidR="00F41EAA" w:rsidRDefault="00F41EAA">
      <w:pPr>
        <w:rPr>
          <w:sz w:val="20"/>
          <w:szCs w:val="20"/>
        </w:rPr>
      </w:pPr>
      <w:r>
        <w:rPr>
          <w:sz w:val="20"/>
          <w:szCs w:val="20"/>
        </w:rPr>
        <w:t>Dusty Smith       (918) 637-1286</w:t>
      </w:r>
    </w:p>
    <w:p w14:paraId="1DF45F05" w14:textId="77777777" w:rsidR="00F41EAA" w:rsidRDefault="00F41EAA">
      <w:pPr>
        <w:rPr>
          <w:sz w:val="20"/>
          <w:szCs w:val="20"/>
        </w:rPr>
      </w:pPr>
    </w:p>
    <w:p w14:paraId="1372DAF6" w14:textId="27912B7A" w:rsidR="00204320" w:rsidRPr="001A28B9" w:rsidRDefault="00106CC4">
      <w:pPr>
        <w:rPr>
          <w:sz w:val="20"/>
          <w:szCs w:val="20"/>
        </w:rPr>
      </w:pPr>
      <w:r w:rsidRPr="001A28B9">
        <w:rPr>
          <w:sz w:val="20"/>
          <w:szCs w:val="20"/>
        </w:rPr>
        <w:t>Sam Hess</w:t>
      </w:r>
      <w:r w:rsidRPr="001A28B9">
        <w:rPr>
          <w:sz w:val="20"/>
          <w:szCs w:val="20"/>
        </w:rPr>
        <w:tab/>
        <w:t>(918) 734-9525</w:t>
      </w:r>
    </w:p>
    <w:p w14:paraId="3846BD99" w14:textId="77777777" w:rsidR="00204320" w:rsidRPr="001A28B9" w:rsidRDefault="00204320">
      <w:pPr>
        <w:rPr>
          <w:sz w:val="20"/>
          <w:szCs w:val="20"/>
        </w:rPr>
      </w:pPr>
    </w:p>
    <w:p w14:paraId="0CE47332" w14:textId="506EC68C" w:rsidR="00204320" w:rsidRPr="001A28B9" w:rsidRDefault="00204320">
      <w:pPr>
        <w:rPr>
          <w:sz w:val="20"/>
          <w:szCs w:val="20"/>
        </w:rPr>
      </w:pPr>
      <w:r w:rsidRPr="001A28B9">
        <w:rPr>
          <w:sz w:val="20"/>
          <w:szCs w:val="20"/>
        </w:rPr>
        <w:t>Jesse Lawrence</w:t>
      </w:r>
      <w:r w:rsidRPr="001A28B9">
        <w:rPr>
          <w:sz w:val="20"/>
          <w:szCs w:val="20"/>
        </w:rPr>
        <w:tab/>
        <w:t>(918)</w:t>
      </w:r>
      <w:r w:rsidR="00EF7B59" w:rsidRPr="001A28B9">
        <w:rPr>
          <w:sz w:val="20"/>
          <w:szCs w:val="20"/>
        </w:rPr>
        <w:t xml:space="preserve"> 978-8722</w:t>
      </w:r>
    </w:p>
    <w:sectPr w:rsidR="00204320" w:rsidRPr="001A28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83415E" w14:textId="77777777" w:rsidR="00095E1C" w:rsidRDefault="00095E1C" w:rsidP="00B46216">
      <w:pPr>
        <w:spacing w:line="240" w:lineRule="auto"/>
      </w:pPr>
      <w:r>
        <w:separator/>
      </w:r>
    </w:p>
  </w:endnote>
  <w:endnote w:type="continuationSeparator" w:id="0">
    <w:p w14:paraId="6D112AAA" w14:textId="77777777" w:rsidR="00095E1C" w:rsidRDefault="00095E1C" w:rsidP="00B46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F8779D" w14:textId="77777777" w:rsidR="00B46216" w:rsidRDefault="00B462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DB5CFD" w14:textId="77777777" w:rsidR="00B46216" w:rsidRDefault="00B4621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2FE72" w14:textId="77777777" w:rsidR="00B46216" w:rsidRDefault="00B462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5B316E" w14:textId="77777777" w:rsidR="00095E1C" w:rsidRDefault="00095E1C" w:rsidP="00B46216">
      <w:pPr>
        <w:spacing w:line="240" w:lineRule="auto"/>
      </w:pPr>
      <w:r>
        <w:separator/>
      </w:r>
    </w:p>
  </w:footnote>
  <w:footnote w:type="continuationSeparator" w:id="0">
    <w:p w14:paraId="056ED8B6" w14:textId="77777777" w:rsidR="00095E1C" w:rsidRDefault="00095E1C" w:rsidP="00B462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D0E952" w14:textId="77777777" w:rsidR="00B46216" w:rsidRDefault="00B462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59D31E" w14:textId="77777777" w:rsidR="00B46216" w:rsidRDefault="00B4621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F443A9" w14:textId="77777777" w:rsidR="00B46216" w:rsidRDefault="00B462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AEEA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C08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B590C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7EDE7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90302E"/>
    <w:multiLevelType w:val="hybridMultilevel"/>
    <w:tmpl w:val="26D2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ED6"/>
    <w:multiLevelType w:val="hybridMultilevel"/>
    <w:tmpl w:val="4F20D2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723943"/>
    <w:multiLevelType w:val="hybridMultilevel"/>
    <w:tmpl w:val="E98A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4354FB"/>
    <w:multiLevelType w:val="hybridMultilevel"/>
    <w:tmpl w:val="B71C2D78"/>
    <w:lvl w:ilvl="0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>
    <w:nsid w:val="6C4A1062"/>
    <w:multiLevelType w:val="hybridMultilevel"/>
    <w:tmpl w:val="6C0E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52D"/>
    <w:rsid w:val="0002612E"/>
    <w:rsid w:val="00095E1C"/>
    <w:rsid w:val="00095E5B"/>
    <w:rsid w:val="00106CC4"/>
    <w:rsid w:val="0015143C"/>
    <w:rsid w:val="001A28B9"/>
    <w:rsid w:val="00204320"/>
    <w:rsid w:val="00220517"/>
    <w:rsid w:val="002A6EDB"/>
    <w:rsid w:val="002B7785"/>
    <w:rsid w:val="003012B3"/>
    <w:rsid w:val="00303386"/>
    <w:rsid w:val="00323586"/>
    <w:rsid w:val="00357612"/>
    <w:rsid w:val="00380371"/>
    <w:rsid w:val="003F38D4"/>
    <w:rsid w:val="004D4EF6"/>
    <w:rsid w:val="00551775"/>
    <w:rsid w:val="00565C80"/>
    <w:rsid w:val="00577927"/>
    <w:rsid w:val="00594281"/>
    <w:rsid w:val="00597304"/>
    <w:rsid w:val="00667668"/>
    <w:rsid w:val="006A473F"/>
    <w:rsid w:val="007150C8"/>
    <w:rsid w:val="00742B37"/>
    <w:rsid w:val="007B1B50"/>
    <w:rsid w:val="007E6CDB"/>
    <w:rsid w:val="00830FEC"/>
    <w:rsid w:val="00836596"/>
    <w:rsid w:val="00A64331"/>
    <w:rsid w:val="00AC352D"/>
    <w:rsid w:val="00B46216"/>
    <w:rsid w:val="00B53D26"/>
    <w:rsid w:val="00BC4E67"/>
    <w:rsid w:val="00C01EA9"/>
    <w:rsid w:val="00C563DC"/>
    <w:rsid w:val="00DA6F3C"/>
    <w:rsid w:val="00E04220"/>
    <w:rsid w:val="00EF7B59"/>
    <w:rsid w:val="00F41EAA"/>
    <w:rsid w:val="00F50CCE"/>
    <w:rsid w:val="00F8078B"/>
    <w:rsid w:val="00F87186"/>
    <w:rsid w:val="00F9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45A72C6"/>
  <w15:docId w15:val="{A92A3078-33CF-49DD-8B00-A5CB113D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pPr>
      <w:spacing w:after="0"/>
    </w:pPr>
    <w:rPr>
      <w:spacing w:val="2"/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spacing w:line="240" w:lineRule="auto"/>
      <w:outlineLvl w:val="0"/>
    </w:pPr>
    <w:rPr>
      <w:rFonts w:asciiTheme="majorHAnsi" w:hAnsiTheme="majorHAnsi"/>
      <w:caps/>
      <w:spacing w:val="20"/>
      <w:sz w:val="32"/>
    </w:rPr>
  </w:style>
  <w:style w:type="paragraph" w:styleId="Heading2">
    <w:name w:val="heading 2"/>
    <w:next w:val="Normal"/>
    <w:link w:val="Heading2Char"/>
    <w:uiPriority w:val="1"/>
    <w:semiHidden/>
    <w:unhideWhenUsed/>
    <w:qFormat/>
    <w:pPr>
      <w:spacing w:before="200" w:after="20"/>
      <w:outlineLvl w:val="1"/>
    </w:pPr>
    <w:rPr>
      <w:caps/>
      <w:color w:val="808080" w:themeColor="background1" w:themeShade="80"/>
      <w:spacing w:val="1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spacing w:after="40"/>
      <w:outlineLvl w:val="2"/>
    </w:pPr>
    <w:rPr>
      <w:rFonts w:asciiTheme="majorHAnsi" w:hAnsiTheme="majorHAnsi"/>
      <w:caps/>
      <w:spacing w:val="10"/>
      <w:sz w:val="16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spacing w:line="240" w:lineRule="auto"/>
      <w:outlineLvl w:val="3"/>
    </w:pPr>
    <w:rPr>
      <w:caps/>
      <w:spacing w:val="1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hAnsiTheme="majorHAnsi"/>
      <w:caps/>
      <w:spacing w:val="20"/>
      <w:sz w:val="32"/>
    </w:rPr>
  </w:style>
  <w:style w:type="paragraph" w:customStyle="1" w:styleId="Italics">
    <w:name w:val="Italics"/>
    <w:basedOn w:val="Normal"/>
    <w:qFormat/>
    <w:pPr>
      <w:spacing w:line="240" w:lineRule="auto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808080" w:themeColor="background1" w:themeShade="80"/>
      <w:spacing w:val="10"/>
    </w:rPr>
  </w:style>
  <w:style w:type="paragraph" w:customStyle="1" w:styleId="ResponsibilitiesAchievements">
    <w:name w:val="Responsibilities/Achievements"/>
    <w:basedOn w:val="Normal"/>
    <w:qFormat/>
    <w:pPr>
      <w:numPr>
        <w:numId w:val="8"/>
      </w:numPr>
      <w:spacing w:after="80" w:line="240" w:lineRule="auto"/>
      <w:ind w:left="504" w:hanging="288"/>
    </w:p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hAnsiTheme="majorHAnsi"/>
      <w:caps/>
      <w:spacing w:val="10"/>
      <w:sz w:val="16"/>
    </w:rPr>
  </w:style>
  <w:style w:type="character" w:customStyle="1" w:styleId="Heading4Char">
    <w:name w:val="Heading 4 Char"/>
    <w:basedOn w:val="DefaultParagraphFont"/>
    <w:link w:val="Heading4"/>
    <w:uiPriority w:val="1"/>
    <w:rPr>
      <w:caps/>
      <w:spacing w:val="10"/>
      <w:sz w:val="16"/>
    </w:rPr>
  </w:style>
  <w:style w:type="paragraph" w:customStyle="1" w:styleId="AllCapsCopy">
    <w:name w:val="All Caps Copy"/>
    <w:basedOn w:val="Normal"/>
    <w:qFormat/>
    <w:pPr>
      <w:spacing w:line="240" w:lineRule="auto"/>
    </w:pPr>
    <w:rPr>
      <w:caps/>
      <w:spacing w:val="10"/>
      <w:sz w:val="16"/>
    </w:rPr>
  </w:style>
  <w:style w:type="paragraph" w:customStyle="1" w:styleId="Copy">
    <w:name w:val="Copy"/>
    <w:basedOn w:val="Normal"/>
    <w:qFormat/>
    <w:pPr>
      <w:spacing w:line="240" w:lineRule="auto"/>
    </w:pPr>
  </w:style>
  <w:style w:type="paragraph" w:customStyle="1" w:styleId="JobTitle">
    <w:name w:val="Job Title"/>
    <w:basedOn w:val="Normal"/>
    <w:qFormat/>
    <w:pPr>
      <w:spacing w:after="40" w:line="240" w:lineRule="auto"/>
    </w:pPr>
    <w:rPr>
      <w:rFonts w:asciiTheme="majorHAnsi" w:hAnsiTheme="majorHAnsi"/>
      <w:caps/>
      <w:spacing w:val="10"/>
      <w:sz w:val="16"/>
    </w:rPr>
  </w:style>
  <w:style w:type="paragraph" w:customStyle="1" w:styleId="SectionHeadings">
    <w:name w:val="Section Headings"/>
    <w:basedOn w:val="Heading2"/>
    <w:qFormat/>
    <w:pPr>
      <w:spacing w:line="240" w:lineRule="auto"/>
    </w:pPr>
  </w:style>
  <w:style w:type="paragraph" w:customStyle="1" w:styleId="YourName">
    <w:name w:val="Your Name"/>
    <w:basedOn w:val="Normal"/>
    <w:qFormat/>
    <w:pPr>
      <w:spacing w:line="240" w:lineRule="auto"/>
    </w:pPr>
    <w:rPr>
      <w:rFonts w:asciiTheme="majorHAnsi" w:hAnsiTheme="majorHAnsi"/>
      <w:caps/>
      <w:spacing w:val="20"/>
      <w:sz w:val="32"/>
    </w:rPr>
  </w:style>
  <w:style w:type="character" w:styleId="Hyperlink">
    <w:name w:val="Hyperlink"/>
    <w:basedOn w:val="DefaultParagraphFont"/>
    <w:uiPriority w:val="99"/>
    <w:unhideWhenUsed/>
    <w:rsid w:val="00565C8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62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216"/>
    <w:rPr>
      <w:spacing w:val="2"/>
      <w:sz w:val="17"/>
    </w:rPr>
  </w:style>
  <w:style w:type="paragraph" w:styleId="Footer">
    <w:name w:val="footer"/>
    <w:basedOn w:val="Normal"/>
    <w:link w:val="FooterChar"/>
    <w:uiPriority w:val="99"/>
    <w:unhideWhenUsed/>
    <w:rsid w:val="00B462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216"/>
    <w:rPr>
      <w:spacing w:val="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esc1986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es\AppData\Roaming\Microsoft\Templates\Chronological%20resume%20(Traditional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2E46C7EFEFB4FCBA49008030033C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B4651-06D1-492A-9044-624822DC5153}"/>
      </w:docPartPr>
      <w:docPartBody>
        <w:p w:rsidR="00E438AA" w:rsidRDefault="005345A2">
          <w:pPr>
            <w:pStyle w:val="42E46C7EFEFB4FCBA49008030033C93E"/>
          </w:pPr>
          <w:r>
            <w:t>[Your name]</w:t>
          </w:r>
        </w:p>
      </w:docPartBody>
    </w:docPart>
    <w:docPart>
      <w:docPartPr>
        <w:name w:val="2F666C0EF0CE4F5AB37BFF9C1B410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4B371-3E92-42D0-8E2B-92BB92DA9C31}"/>
      </w:docPartPr>
      <w:docPartBody>
        <w:p w:rsidR="00E438AA" w:rsidRDefault="005345A2">
          <w:pPr>
            <w:pStyle w:val="2F666C0EF0CE4F5AB37BFF9C1B41011B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A0B9AB5CE4CB45C881A77D582C140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AFBEE-736C-46FE-B987-B1FEBA3D7D6C}"/>
      </w:docPartPr>
      <w:docPartBody>
        <w:p w:rsidR="00E438AA" w:rsidRDefault="005345A2">
          <w:pPr>
            <w:pStyle w:val="A0B9AB5CE4CB45C881A77D582C140EB7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E6E665B471F0423197556134DEE55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29ADE-968C-473D-935B-7A6196C50748}"/>
      </w:docPartPr>
      <w:docPartBody>
        <w:p w:rsidR="00E438AA" w:rsidRDefault="005345A2">
          <w:pPr>
            <w:pStyle w:val="E6E665B471F0423197556134DEE5524F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3292203FC49A44D89ED0FAB9BC364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BEC33-D5A8-4B97-8E8A-6DD80C37534D}"/>
      </w:docPartPr>
      <w:docPartBody>
        <w:p w:rsidR="00E438AA" w:rsidRDefault="005345A2" w:rsidP="005345A2">
          <w:pPr>
            <w:pStyle w:val="3292203FC49A44D89ED0FAB9BC3649BB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157546ADFD2941A1B9C0DD35117B5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72980-4A17-4734-9269-6047451F31FC}"/>
      </w:docPartPr>
      <w:docPartBody>
        <w:p w:rsidR="00E438AA" w:rsidRDefault="005345A2" w:rsidP="005345A2">
          <w:pPr>
            <w:pStyle w:val="157546ADFD2941A1B9C0DD35117B5553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188999ACFE6C4D9E9A1996B004E5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1E91F-FB33-4388-A34A-E1EC472F5557}"/>
      </w:docPartPr>
      <w:docPartBody>
        <w:p w:rsidR="00DF2451" w:rsidRDefault="00E438AA" w:rsidP="00E438AA">
          <w:pPr>
            <w:pStyle w:val="188999ACFE6C4D9E9A1996B004E5DCBF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8E1EFBCEA9C64660A7F767873572E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2C198-0065-43FA-B7B8-734A6259766A}"/>
      </w:docPartPr>
      <w:docPartBody>
        <w:p w:rsidR="00DF2451" w:rsidRDefault="00E438AA" w:rsidP="00E438AA">
          <w:pPr>
            <w:pStyle w:val="8E1EFBCEA9C64660A7F767873572E03D"/>
          </w:pPr>
          <w:r>
            <w:rPr>
              <w:rStyle w:val="PlaceholderText"/>
            </w:rPr>
            <w:t>[end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charset w:val="00"/>
    <w:family w:val="swiss"/>
    <w:pitch w:val="variable"/>
    <w:sig w:usb0="00000001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5A2"/>
    <w:rsid w:val="00370A60"/>
    <w:rsid w:val="00464B10"/>
    <w:rsid w:val="005345A2"/>
    <w:rsid w:val="00685244"/>
    <w:rsid w:val="006B2547"/>
    <w:rsid w:val="009E4F47"/>
    <w:rsid w:val="00D744F2"/>
    <w:rsid w:val="00DB288C"/>
    <w:rsid w:val="00DF2451"/>
    <w:rsid w:val="00E438AA"/>
    <w:rsid w:val="00EF2972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46C7EFEFB4FCBA49008030033C93E">
    <w:name w:val="42E46C7EFEFB4FCBA49008030033C93E"/>
  </w:style>
  <w:style w:type="paragraph" w:customStyle="1" w:styleId="70719114638B4537B02BAABD4BB514C4">
    <w:name w:val="70719114638B4537B02BAABD4BB514C4"/>
  </w:style>
  <w:style w:type="paragraph" w:customStyle="1" w:styleId="D05FA18800BC4329A1C08A5D6B61C5A7">
    <w:name w:val="D05FA18800BC4329A1C08A5D6B61C5A7"/>
  </w:style>
  <w:style w:type="paragraph" w:customStyle="1" w:styleId="0332C802091649F69DBB6C72CA6AFE57">
    <w:name w:val="0332C802091649F69DBB6C72CA6AFE57"/>
  </w:style>
  <w:style w:type="character" w:styleId="PlaceholderText">
    <w:name w:val="Placeholder Text"/>
    <w:basedOn w:val="DefaultParagraphFont"/>
    <w:uiPriority w:val="99"/>
    <w:semiHidden/>
    <w:rsid w:val="00E438AA"/>
    <w:rPr>
      <w:color w:val="808080"/>
    </w:rPr>
  </w:style>
  <w:style w:type="paragraph" w:customStyle="1" w:styleId="A48EEBC74CFC406EA454255221AFFAA6">
    <w:name w:val="A48EEBC74CFC406EA454255221AFFAA6"/>
  </w:style>
  <w:style w:type="paragraph" w:customStyle="1" w:styleId="BAE5B52F79034AF5ABB96D1CFF4E9A8F">
    <w:name w:val="BAE5B52F79034AF5ABB96D1CFF4E9A8F"/>
  </w:style>
  <w:style w:type="paragraph" w:customStyle="1" w:styleId="2F666C0EF0CE4F5AB37BFF9C1B41011B">
    <w:name w:val="2F666C0EF0CE4F5AB37BFF9C1B41011B"/>
  </w:style>
  <w:style w:type="paragraph" w:customStyle="1" w:styleId="9EC012BBED1E41139DBE66E867879307">
    <w:name w:val="9EC012BBED1E41139DBE66E867879307"/>
  </w:style>
  <w:style w:type="paragraph" w:customStyle="1" w:styleId="A77749DFD01B49478BFC0C80B48E832F">
    <w:name w:val="A77749DFD01B49478BFC0C80B48E832F"/>
  </w:style>
  <w:style w:type="paragraph" w:customStyle="1" w:styleId="9D4911928D2C40E48B7788CAA8C5D9CC">
    <w:name w:val="9D4911928D2C40E48B7788CAA8C5D9CC"/>
  </w:style>
  <w:style w:type="paragraph" w:customStyle="1" w:styleId="40F9BDEBA3BB40A7BCD69A51D1BFB742">
    <w:name w:val="40F9BDEBA3BB40A7BCD69A51D1BFB742"/>
  </w:style>
  <w:style w:type="paragraph" w:customStyle="1" w:styleId="ResponsibilitiesAchievements">
    <w:name w:val="Responsibilities/Achievements"/>
    <w:basedOn w:val="Normal"/>
    <w:qFormat/>
    <w:rsid w:val="005345A2"/>
    <w:pPr>
      <w:numPr>
        <w:numId w:val="1"/>
      </w:numPr>
      <w:spacing w:after="80" w:line="240" w:lineRule="auto"/>
      <w:ind w:left="504" w:hanging="288"/>
    </w:pPr>
    <w:rPr>
      <w:rFonts w:eastAsiaTheme="minorHAnsi"/>
      <w:spacing w:val="2"/>
      <w:sz w:val="17"/>
    </w:rPr>
  </w:style>
  <w:style w:type="paragraph" w:customStyle="1" w:styleId="49BD1279890B4C6FAC8235F289A6D1C8">
    <w:name w:val="49BD1279890B4C6FAC8235F289A6D1C8"/>
  </w:style>
  <w:style w:type="paragraph" w:customStyle="1" w:styleId="F8BA77F059234EB49656C0426C4C8D45">
    <w:name w:val="F8BA77F059234EB49656C0426C4C8D45"/>
  </w:style>
  <w:style w:type="paragraph" w:customStyle="1" w:styleId="411CA20D72FA4774AA1B12672357F056">
    <w:name w:val="411CA20D72FA4774AA1B12672357F056"/>
  </w:style>
  <w:style w:type="paragraph" w:customStyle="1" w:styleId="36E5A8DC97884261A69755A2E55E8982">
    <w:name w:val="36E5A8DC97884261A69755A2E55E8982"/>
  </w:style>
  <w:style w:type="paragraph" w:customStyle="1" w:styleId="FF05C40F989149DA9ED82435372A98CD">
    <w:name w:val="FF05C40F989149DA9ED82435372A98CD"/>
  </w:style>
  <w:style w:type="paragraph" w:customStyle="1" w:styleId="415EC0390B784A1DA4B98677867DD3B1">
    <w:name w:val="415EC0390B784A1DA4B98677867DD3B1"/>
  </w:style>
  <w:style w:type="paragraph" w:customStyle="1" w:styleId="22447F8DAF42409AB3DB4532CC7D535D">
    <w:name w:val="22447F8DAF42409AB3DB4532CC7D535D"/>
  </w:style>
  <w:style w:type="paragraph" w:customStyle="1" w:styleId="73A2287FD4ED43CD92F738C8186DEAF7">
    <w:name w:val="73A2287FD4ED43CD92F738C8186DEAF7"/>
  </w:style>
  <w:style w:type="paragraph" w:customStyle="1" w:styleId="79DB683DE88A4C63AD838B67E81CD8F2">
    <w:name w:val="79DB683DE88A4C63AD838B67E81CD8F2"/>
  </w:style>
  <w:style w:type="paragraph" w:customStyle="1" w:styleId="89D84EF5FF9F487B846DE8F7CFDC906D">
    <w:name w:val="89D84EF5FF9F487B846DE8F7CFDC906D"/>
  </w:style>
  <w:style w:type="paragraph" w:customStyle="1" w:styleId="636F3F354D1B4F09A2565BFDDDDF64D4">
    <w:name w:val="636F3F354D1B4F09A2565BFDDDDF64D4"/>
  </w:style>
  <w:style w:type="paragraph" w:customStyle="1" w:styleId="DF9C4B0EB1D44ABB9DFF6C3B20480805">
    <w:name w:val="DF9C4B0EB1D44ABB9DFF6C3B20480805"/>
  </w:style>
  <w:style w:type="paragraph" w:customStyle="1" w:styleId="A0B9AB5CE4CB45C881A77D582C140EB7">
    <w:name w:val="A0B9AB5CE4CB45C881A77D582C140EB7"/>
  </w:style>
  <w:style w:type="paragraph" w:customStyle="1" w:styleId="E6E665B471F0423197556134DEE5524F">
    <w:name w:val="E6E665B471F0423197556134DEE5524F"/>
  </w:style>
  <w:style w:type="paragraph" w:customStyle="1" w:styleId="3E76BF8E1938472880539EAE9A1ABEA5">
    <w:name w:val="3E76BF8E1938472880539EAE9A1ABEA5"/>
  </w:style>
  <w:style w:type="paragraph" w:customStyle="1" w:styleId="ADD9FFD9224246EC9907F4B0020EFDF3">
    <w:name w:val="ADD9FFD9224246EC9907F4B0020EFDF3"/>
  </w:style>
  <w:style w:type="paragraph" w:customStyle="1" w:styleId="52E6C8FA6EDA49B9A13E985606024BBA">
    <w:name w:val="52E6C8FA6EDA49B9A13E985606024BBA"/>
  </w:style>
  <w:style w:type="paragraph" w:customStyle="1" w:styleId="D1B19FBD52DF4266A6189450672AEAC7">
    <w:name w:val="D1B19FBD52DF4266A6189450672AEAC7"/>
  </w:style>
  <w:style w:type="paragraph" w:customStyle="1" w:styleId="FB485CFD165748CAAA49F216D4C7ECC0">
    <w:name w:val="FB485CFD165748CAAA49F216D4C7ECC0"/>
  </w:style>
  <w:style w:type="paragraph" w:customStyle="1" w:styleId="37F4D30374034B3B8A4873FA7B963B80">
    <w:name w:val="37F4D30374034B3B8A4873FA7B963B80"/>
  </w:style>
  <w:style w:type="paragraph" w:customStyle="1" w:styleId="593C3FF5BBCC43F79277B676B13B51DD">
    <w:name w:val="593C3FF5BBCC43F79277B676B13B51DD"/>
  </w:style>
  <w:style w:type="paragraph" w:customStyle="1" w:styleId="282DF79E7D294FE8AFA31C8D6F38EE8C">
    <w:name w:val="282DF79E7D294FE8AFA31C8D6F38EE8C"/>
  </w:style>
  <w:style w:type="paragraph" w:customStyle="1" w:styleId="61F62D4B65464FCC91367D99ABAA526F">
    <w:name w:val="61F62D4B65464FCC91367D99ABAA526F"/>
  </w:style>
  <w:style w:type="paragraph" w:customStyle="1" w:styleId="3292203FC49A44D89ED0FAB9BC3649BB">
    <w:name w:val="3292203FC49A44D89ED0FAB9BC3649BB"/>
    <w:rsid w:val="005345A2"/>
  </w:style>
  <w:style w:type="paragraph" w:customStyle="1" w:styleId="157546ADFD2941A1B9C0DD35117B5553">
    <w:name w:val="157546ADFD2941A1B9C0DD35117B5553"/>
    <w:rsid w:val="005345A2"/>
  </w:style>
  <w:style w:type="paragraph" w:customStyle="1" w:styleId="3D429F92E4A6486FB8C70A926DA71B24">
    <w:name w:val="3D429F92E4A6486FB8C70A926DA71B24"/>
    <w:rsid w:val="005345A2"/>
  </w:style>
  <w:style w:type="paragraph" w:customStyle="1" w:styleId="FC5A781D4F344104919F2A734959641A">
    <w:name w:val="FC5A781D4F344104919F2A734959641A"/>
    <w:rsid w:val="005345A2"/>
  </w:style>
  <w:style w:type="paragraph" w:customStyle="1" w:styleId="0FF7D4CFF871471AA7C4A092C7F8A659">
    <w:name w:val="0FF7D4CFF871471AA7C4A092C7F8A659"/>
    <w:rsid w:val="005345A2"/>
  </w:style>
  <w:style w:type="paragraph" w:customStyle="1" w:styleId="5A64C3C80EA041E8899B9EC487B0A5C7">
    <w:name w:val="5A64C3C80EA041E8899B9EC487B0A5C7"/>
    <w:rsid w:val="005345A2"/>
  </w:style>
  <w:style w:type="paragraph" w:customStyle="1" w:styleId="16FEAD4817C34F84BDD9A63467E213DC">
    <w:name w:val="16FEAD4817C34F84BDD9A63467E213DC"/>
    <w:rsid w:val="005345A2"/>
  </w:style>
  <w:style w:type="paragraph" w:customStyle="1" w:styleId="188999ACFE6C4D9E9A1996B004E5DCBF">
    <w:name w:val="188999ACFE6C4D9E9A1996B004E5DCBF"/>
    <w:rsid w:val="00E438AA"/>
  </w:style>
  <w:style w:type="paragraph" w:customStyle="1" w:styleId="8E1EFBCEA9C64660A7F767873572E03D">
    <w:name w:val="8E1EFBCEA9C64660A7F767873572E03D"/>
    <w:rsid w:val="00E438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Trek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黑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楷体_GB2312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918856D-C732-49AD-A120-66F4078B46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(Traditional design)</Template>
  <TotalTime>745</TotalTime>
  <Pages>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(Traditional design)</vt:lpstr>
    </vt:vector>
  </TitlesOfParts>
  <Company/>
  <LinksUpToDate>false</LinksUpToDate>
  <CharactersWithSpaces>5233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(Traditional design)</dc:title>
  <dc:subject/>
  <dc:creator>Christopher W. Jones</dc:creator>
  <cp:keywords/>
  <cp:lastModifiedBy>vanessa davis</cp:lastModifiedBy>
  <cp:revision>15</cp:revision>
  <cp:lastPrinted>2013-12-03T12:14:00Z</cp:lastPrinted>
  <dcterms:created xsi:type="dcterms:W3CDTF">2013-09-07T20:20:00Z</dcterms:created>
  <dcterms:modified xsi:type="dcterms:W3CDTF">2013-12-05T12:55:00Z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TC101731829990</vt:lpwstr>
  </property>
</Properties>
</file>