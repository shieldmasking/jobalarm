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8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618"/>
        <w:gridCol w:w="4939"/>
        <w:gridCol w:w="2928"/>
      </w:tblGrid>
      <w:tr w:rsidR="00E83DAC">
        <w:trPr>
          <w:trHeight w:val="51"/>
        </w:trPr>
        <w:tc>
          <w:tcPr>
            <w:tcW w:w="8255" w:type="dxa"/>
            <w:gridSpan w:val="3"/>
            <w:vAlign w:val="bottom"/>
          </w:tcPr>
          <w:p w:rsidR="00E83DAC" w:rsidRPr="001069E9" w:rsidRDefault="00D0525F" w:rsidP="001069E9">
            <w:pPr>
              <w:pStyle w:val="YourName"/>
              <w:jc w:val="center"/>
              <w:rPr>
                <w:sz w:val="32"/>
                <w:szCs w:val="32"/>
              </w:rPr>
            </w:pPr>
            <w:r w:rsidRPr="001069E9">
              <w:rPr>
                <w:sz w:val="32"/>
                <w:szCs w:val="32"/>
              </w:rPr>
              <w:t>St</w:t>
            </w:r>
            <w:sdt>
              <w:sdtPr>
                <w:rPr>
                  <w:sz w:val="32"/>
                  <w:szCs w:val="32"/>
                </w:rPr>
                <w:alias w:val="Author"/>
                <w:id w:val="91148862"/>
                <w:placeholder>
                  <w:docPart w:val="72E7F67B3AF74AE4A099C1034A41FEE1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r w:rsidRPr="001069E9">
                  <w:rPr>
                    <w:sz w:val="32"/>
                    <w:szCs w:val="32"/>
                  </w:rPr>
                  <w:t>even Greer</w:t>
                </w:r>
              </w:sdtContent>
            </w:sdt>
          </w:p>
        </w:tc>
      </w:tr>
      <w:tr w:rsidR="00E83DAC">
        <w:trPr>
          <w:trHeight w:val="88"/>
        </w:trPr>
        <w:tc>
          <w:tcPr>
            <w:tcW w:w="450" w:type="dxa"/>
          </w:tcPr>
          <w:p w:rsidR="00E83DAC" w:rsidRDefault="00E83DAC"/>
        </w:tc>
        <w:tc>
          <w:tcPr>
            <w:tcW w:w="7805" w:type="dxa"/>
            <w:gridSpan w:val="2"/>
          </w:tcPr>
          <w:p w:rsidR="00D0525F" w:rsidRDefault="001069E9" w:rsidP="001069E9">
            <w:pPr>
              <w:pStyle w:val="PersonalInformation"/>
              <w:jc w:val="center"/>
            </w:pPr>
            <w:r>
              <w:t>7779 Park Downs Drive</w:t>
            </w:r>
            <w:r w:rsidR="00D0525F">
              <w:t xml:space="preserve">, </w:t>
            </w:r>
            <w:r>
              <w:t>Fort Worth</w:t>
            </w:r>
            <w:r w:rsidR="00D0525F">
              <w:t xml:space="preserve">, TX </w:t>
            </w:r>
            <w:r>
              <w:t>76137</w:t>
            </w:r>
          </w:p>
          <w:p w:rsidR="00E83DAC" w:rsidRDefault="00D0525F" w:rsidP="001069E9">
            <w:pPr>
              <w:pStyle w:val="PersonalInformation"/>
              <w:jc w:val="center"/>
            </w:pPr>
            <w:r>
              <w:t>214-223-5067, slg7831@hotmail.com</w:t>
            </w:r>
          </w:p>
        </w:tc>
      </w:tr>
      <w:tr w:rsidR="00E83DAC">
        <w:trPr>
          <w:trHeight w:val="808"/>
        </w:trPr>
        <w:tc>
          <w:tcPr>
            <w:tcW w:w="8255" w:type="dxa"/>
            <w:gridSpan w:val="3"/>
          </w:tcPr>
          <w:p w:rsidR="00E83DAC" w:rsidRDefault="00E83DAC">
            <w:pPr>
              <w:pStyle w:val="PersonalInformation"/>
            </w:pPr>
          </w:p>
          <w:p w:rsidR="00D0525F" w:rsidRPr="006A05A6" w:rsidRDefault="00D0525F">
            <w:pPr>
              <w:pStyle w:val="PersonalInformation"/>
              <w:rPr>
                <w:sz w:val="20"/>
                <w:szCs w:val="20"/>
              </w:rPr>
            </w:pPr>
            <w:r w:rsidRPr="006A05A6">
              <w:rPr>
                <w:sz w:val="20"/>
                <w:szCs w:val="20"/>
              </w:rPr>
              <w:t>QUALIFICATIONS</w:t>
            </w:r>
          </w:p>
          <w:p w:rsidR="001069E9" w:rsidRDefault="00D0525F">
            <w:pPr>
              <w:pStyle w:val="PersonalInformation"/>
              <w:rPr>
                <w:b/>
                <w:sz w:val="20"/>
                <w:szCs w:val="20"/>
              </w:rPr>
            </w:pPr>
            <w:r w:rsidRPr="006A05A6">
              <w:rPr>
                <w:sz w:val="20"/>
                <w:szCs w:val="20"/>
              </w:rPr>
              <w:t>-</w:t>
            </w:r>
            <w:r w:rsidRPr="006A05A6">
              <w:rPr>
                <w:b/>
                <w:sz w:val="20"/>
                <w:szCs w:val="20"/>
              </w:rPr>
              <w:t xml:space="preserve">Proficient in all manufacturing and production techniques involving welding procedures and maintenance </w:t>
            </w:r>
          </w:p>
          <w:p w:rsidR="001069E9" w:rsidRDefault="00D0525F">
            <w:pPr>
              <w:pStyle w:val="PersonalInformation"/>
              <w:rPr>
                <w:b/>
                <w:sz w:val="20"/>
                <w:szCs w:val="20"/>
              </w:rPr>
            </w:pPr>
            <w:r w:rsidRPr="006A05A6">
              <w:rPr>
                <w:b/>
                <w:sz w:val="20"/>
                <w:szCs w:val="20"/>
              </w:rPr>
              <w:t>-Construction and design of plant control systems</w:t>
            </w:r>
          </w:p>
          <w:p w:rsidR="00D0525F" w:rsidRPr="006A05A6" w:rsidRDefault="001069E9">
            <w:pPr>
              <w:pStyle w:val="PersonalInformation"/>
              <w:rPr>
                <w:b/>
                <w:sz w:val="20"/>
                <w:szCs w:val="20"/>
              </w:rPr>
            </w:pPr>
            <w:r w:rsidRPr="006A05A6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-13</w:t>
            </w:r>
            <w:r w:rsidR="00D0525F" w:rsidRPr="006A05A6">
              <w:rPr>
                <w:b/>
                <w:sz w:val="20"/>
                <w:szCs w:val="20"/>
              </w:rPr>
              <w:t>+ years of experience in production based welding and fabrication</w:t>
            </w:r>
          </w:p>
          <w:p w:rsidR="00D0525F" w:rsidRPr="006A05A6" w:rsidRDefault="00D0525F">
            <w:pPr>
              <w:pStyle w:val="PersonalInformation"/>
              <w:rPr>
                <w:b/>
                <w:sz w:val="20"/>
                <w:szCs w:val="20"/>
              </w:rPr>
            </w:pPr>
            <w:r w:rsidRPr="006A05A6">
              <w:rPr>
                <w:b/>
                <w:sz w:val="20"/>
                <w:szCs w:val="20"/>
              </w:rPr>
              <w:t>-Proficient in communicating with supervisors, co-workers, and customers to provide a stable work environment in which to meet the customer’s required specifications</w:t>
            </w:r>
          </w:p>
          <w:p w:rsidR="006A05A6" w:rsidRPr="006A05A6" w:rsidRDefault="006A05A6">
            <w:pPr>
              <w:pStyle w:val="PersonalInformation"/>
              <w:rPr>
                <w:b/>
                <w:sz w:val="20"/>
                <w:szCs w:val="20"/>
              </w:rPr>
            </w:pPr>
            <w:r w:rsidRPr="006A05A6">
              <w:rPr>
                <w:b/>
                <w:sz w:val="20"/>
                <w:szCs w:val="20"/>
              </w:rPr>
              <w:t>-OSHA certified forklift operator</w:t>
            </w:r>
          </w:p>
          <w:p w:rsidR="006A05A6" w:rsidRPr="006A05A6" w:rsidRDefault="006A05A6">
            <w:pPr>
              <w:pStyle w:val="PersonalInformation"/>
              <w:rPr>
                <w:b/>
                <w:sz w:val="20"/>
                <w:szCs w:val="20"/>
              </w:rPr>
            </w:pPr>
            <w:r w:rsidRPr="006A05A6">
              <w:rPr>
                <w:b/>
                <w:sz w:val="20"/>
                <w:szCs w:val="20"/>
              </w:rPr>
              <w:t>-ISO 9000 training courses</w:t>
            </w:r>
          </w:p>
          <w:p w:rsidR="006A05A6" w:rsidRDefault="006A05A6">
            <w:pPr>
              <w:pStyle w:val="PersonalInformation"/>
              <w:rPr>
                <w:b/>
                <w:sz w:val="20"/>
                <w:szCs w:val="20"/>
              </w:rPr>
            </w:pPr>
            <w:r w:rsidRPr="006A05A6">
              <w:rPr>
                <w:b/>
                <w:sz w:val="20"/>
                <w:szCs w:val="20"/>
              </w:rPr>
              <w:t xml:space="preserve">-MAW Grade B </w:t>
            </w:r>
            <w:proofErr w:type="spellStart"/>
            <w:r w:rsidRPr="006A05A6">
              <w:rPr>
                <w:b/>
                <w:sz w:val="20"/>
                <w:szCs w:val="20"/>
              </w:rPr>
              <w:t>Mig</w:t>
            </w:r>
            <w:proofErr w:type="spellEnd"/>
            <w:r w:rsidRPr="006A05A6">
              <w:rPr>
                <w:b/>
                <w:sz w:val="20"/>
                <w:szCs w:val="20"/>
              </w:rPr>
              <w:t xml:space="preserve"> welding certification</w:t>
            </w:r>
          </w:p>
          <w:p w:rsidR="001069E9" w:rsidRPr="00D0525F" w:rsidRDefault="001069E9">
            <w:pPr>
              <w:pStyle w:val="PersonalInformation"/>
              <w:rPr>
                <w:b/>
              </w:rPr>
            </w:pPr>
            <w:r>
              <w:rPr>
                <w:b/>
                <w:sz w:val="20"/>
                <w:szCs w:val="20"/>
              </w:rPr>
              <w:t xml:space="preserve">-Experienced in </w:t>
            </w:r>
            <w:proofErr w:type="spellStart"/>
            <w:r>
              <w:rPr>
                <w:b/>
                <w:sz w:val="20"/>
                <w:szCs w:val="20"/>
              </w:rPr>
              <w:t>Fluxcore</w:t>
            </w:r>
            <w:proofErr w:type="spellEnd"/>
            <w:r>
              <w:rPr>
                <w:b/>
                <w:sz w:val="20"/>
                <w:szCs w:val="20"/>
              </w:rPr>
              <w:t xml:space="preserve"> Flood welding for repair processes on Forging and Press Dies</w:t>
            </w:r>
          </w:p>
        </w:tc>
      </w:tr>
      <w:tr w:rsidR="00E83DAC" w:rsidTr="00D0525F">
        <w:trPr>
          <w:trHeight w:val="232"/>
        </w:trPr>
        <w:tc>
          <w:tcPr>
            <w:tcW w:w="8255" w:type="dxa"/>
            <w:gridSpan w:val="3"/>
          </w:tcPr>
          <w:p w:rsidR="00E83DAC" w:rsidRDefault="00E83DAC">
            <w:pPr>
              <w:pStyle w:val="SectionHeading"/>
            </w:pPr>
          </w:p>
        </w:tc>
      </w:tr>
      <w:tr w:rsidR="00E83DAC">
        <w:tc>
          <w:tcPr>
            <w:tcW w:w="8255" w:type="dxa"/>
            <w:gridSpan w:val="3"/>
            <w:tcMar>
              <w:bottom w:w="259" w:type="dxa"/>
            </w:tcMar>
          </w:tcPr>
          <w:p w:rsidR="00E83DAC" w:rsidRDefault="00E83DAC" w:rsidP="00D0525F"/>
        </w:tc>
      </w:tr>
      <w:tr w:rsidR="00E83DAC">
        <w:tc>
          <w:tcPr>
            <w:tcW w:w="8255" w:type="dxa"/>
            <w:gridSpan w:val="3"/>
            <w:vAlign w:val="center"/>
          </w:tcPr>
          <w:p w:rsidR="00E83DAC" w:rsidRDefault="006D24FF">
            <w:pPr>
              <w:pStyle w:val="SectionHeading"/>
            </w:pPr>
            <w:r>
              <w:t>Employment History</w:t>
            </w:r>
          </w:p>
          <w:p w:rsidR="00E720EA" w:rsidRDefault="00E720EA">
            <w:pPr>
              <w:pStyle w:val="SectionHeading"/>
            </w:pPr>
          </w:p>
          <w:tbl>
            <w:tblPr>
              <w:tblStyle w:val="TableGrid"/>
              <w:tblW w:w="825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29" w:type="dxa"/>
                <w:left w:w="115" w:type="dxa"/>
                <w:bottom w:w="29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788"/>
              <w:gridCol w:w="2467"/>
            </w:tblGrid>
            <w:tr w:rsidR="001069E9" w:rsidTr="00AD5931">
              <w:tc>
                <w:tcPr>
                  <w:tcW w:w="5788" w:type="dxa"/>
                </w:tcPr>
                <w:p w:rsidR="001069E9" w:rsidRPr="001069E9" w:rsidRDefault="001069E9" w:rsidP="001069E9">
                  <w:pPr>
                    <w:pStyle w:val="Bold"/>
                    <w:rPr>
                      <w:i/>
                    </w:rPr>
                  </w:pPr>
                  <w:r>
                    <w:t xml:space="preserve">Absolute Welding: </w:t>
                  </w:r>
                  <w:r>
                    <w:rPr>
                      <w:i/>
                    </w:rPr>
                    <w:t>Maintenance and Repair Welder</w:t>
                  </w:r>
                </w:p>
                <w:p w:rsidR="001069E9" w:rsidRDefault="001069E9" w:rsidP="001069E9">
                  <w:pPr>
                    <w:pStyle w:val="Bold"/>
                    <w:rPr>
                      <w:b w:val="0"/>
                      <w:i/>
                    </w:rPr>
                  </w:pPr>
                  <w:r>
                    <w:rPr>
                      <w:b w:val="0"/>
                      <w:i/>
                    </w:rPr>
                    <w:t>Fort Worth</w:t>
                  </w:r>
                  <w:r>
                    <w:rPr>
                      <w:b w:val="0"/>
                      <w:i/>
                    </w:rPr>
                    <w:t>, TX</w:t>
                  </w:r>
                </w:p>
                <w:p w:rsidR="001069E9" w:rsidRPr="001069E9" w:rsidRDefault="001069E9" w:rsidP="001069E9">
                  <w:pPr>
                    <w:pStyle w:val="ListParagraph"/>
                  </w:pPr>
                  <w:r>
                    <w:t>Responsible for repairing cracked or damaged press dies in accordance with customer specifications</w:t>
                  </w:r>
                </w:p>
                <w:p w:rsidR="001069E9" w:rsidRPr="001069E9" w:rsidRDefault="001069E9" w:rsidP="001069E9">
                  <w:pPr>
                    <w:pStyle w:val="ListParagraph"/>
                  </w:pPr>
                  <w:r>
                    <w:t xml:space="preserve">1/8 inch </w:t>
                  </w:r>
                  <w:proofErr w:type="spellStart"/>
                  <w:r>
                    <w:t>Fluxcore</w:t>
                  </w:r>
                  <w:proofErr w:type="spellEnd"/>
                  <w:r>
                    <w:t xml:space="preserve"> wire and Stick welding with various sizes and gauges</w:t>
                  </w:r>
                </w:p>
                <w:p w:rsidR="001069E9" w:rsidRPr="00D0525F" w:rsidRDefault="001069E9" w:rsidP="001069E9">
                  <w:pPr>
                    <w:pStyle w:val="Bold"/>
                    <w:rPr>
                      <w:i/>
                    </w:rPr>
                  </w:pPr>
                </w:p>
              </w:tc>
              <w:tc>
                <w:tcPr>
                  <w:tcW w:w="2467" w:type="dxa"/>
                </w:tcPr>
                <w:p w:rsidR="001069E9" w:rsidRDefault="001069E9" w:rsidP="001069E9">
                  <w:pPr>
                    <w:pStyle w:val="Dates"/>
                  </w:pPr>
                  <w:sdt>
                    <w:sdtPr>
                      <w:id w:val="-641272589"/>
                      <w:placeholder>
                        <w:docPart w:val="B6BC4E352DCD41DC95F93AAC5CA55188"/>
                      </w:placeholder>
                      <w:date w:fullDate="2013-10-14T00:00:00Z">
                        <w:dateFormat w:val="M/d/yyyy"/>
                        <w:lid w:val="en-US"/>
                        <w:storeMappedDataAs w:val="dateTime"/>
                        <w:calendar w:val="gregorian"/>
                      </w:date>
                    </w:sdtPr>
                    <w:sdtContent>
                      <w:r>
                        <w:t>10/14/2013</w:t>
                      </w:r>
                    </w:sdtContent>
                  </w:sdt>
                  <w:r>
                    <w:t xml:space="preserve"> — </w:t>
                  </w:r>
                  <w:sdt>
                    <w:sdtPr>
                      <w:id w:val="2022591112"/>
                      <w:placeholder>
                        <w:docPart w:val="7713B11308744946AA39FA4489374861"/>
                      </w:placeholder>
                      <w:date>
                        <w:dateFormat w:val="M/d/yyyy"/>
                        <w:lid w:val="en-US"/>
                        <w:storeMappedDataAs w:val="dateTime"/>
                        <w:calendar w:val="gregorian"/>
                      </w:date>
                    </w:sdtPr>
                    <w:sdtContent>
                      <w:r>
                        <w:t>Present</w:t>
                      </w:r>
                    </w:sdtContent>
                  </w:sdt>
                </w:p>
              </w:tc>
            </w:tr>
          </w:tbl>
          <w:p w:rsidR="00E720EA" w:rsidRPr="00E720EA" w:rsidRDefault="00E720EA">
            <w:pPr>
              <w:pStyle w:val="SectionHeading"/>
              <w:rPr>
                <w:b/>
              </w:rPr>
            </w:pPr>
          </w:p>
        </w:tc>
      </w:tr>
      <w:tr w:rsidR="00E83DAC">
        <w:tc>
          <w:tcPr>
            <w:tcW w:w="5788" w:type="dxa"/>
            <w:gridSpan w:val="2"/>
          </w:tcPr>
          <w:p w:rsidR="00E720EA" w:rsidRDefault="00E720EA" w:rsidP="00D0525F">
            <w:pPr>
              <w:pStyle w:val="Bold"/>
              <w:rPr>
                <w:i/>
              </w:rPr>
            </w:pPr>
            <w:r>
              <w:t xml:space="preserve">Metropolitan Gate: </w:t>
            </w:r>
            <w:r>
              <w:rPr>
                <w:i/>
              </w:rPr>
              <w:t>Production Welder</w:t>
            </w:r>
          </w:p>
          <w:p w:rsidR="00E720EA" w:rsidRDefault="00E720EA" w:rsidP="00D0525F">
            <w:pPr>
              <w:pStyle w:val="Bold"/>
              <w:rPr>
                <w:b w:val="0"/>
                <w:i/>
              </w:rPr>
            </w:pPr>
            <w:r>
              <w:rPr>
                <w:b w:val="0"/>
                <w:i/>
              </w:rPr>
              <w:t>Dallas, TX</w:t>
            </w:r>
          </w:p>
          <w:p w:rsidR="00E720EA" w:rsidRDefault="001069E9" w:rsidP="00E720EA">
            <w:pPr>
              <w:pStyle w:val="ListParagraph"/>
            </w:pPr>
            <w:r>
              <w:t>Fabrication and repair of fence panels per customer specifications</w:t>
            </w:r>
          </w:p>
          <w:p w:rsidR="001069E9" w:rsidRDefault="001069E9" w:rsidP="00E720EA">
            <w:pPr>
              <w:pStyle w:val="ListParagraph"/>
            </w:pPr>
            <w:r>
              <w:t xml:space="preserve">Troubleshoot and assessment of automated gate operators </w:t>
            </w:r>
          </w:p>
          <w:p w:rsidR="00E720EA" w:rsidRPr="00E720EA" w:rsidRDefault="00E720EA" w:rsidP="00E720EA">
            <w:pPr>
              <w:pStyle w:val="ListParagraph"/>
            </w:pPr>
            <w:r>
              <w:t xml:space="preserve">GMAW </w:t>
            </w:r>
            <w:proofErr w:type="spellStart"/>
            <w:r>
              <w:t>Mig</w:t>
            </w:r>
            <w:proofErr w:type="spellEnd"/>
            <w:r>
              <w:t xml:space="preserve"> welding with standard argon and oxygen weld gasses and .35 mm wire</w:t>
            </w:r>
          </w:p>
          <w:p w:rsidR="00E720EA" w:rsidRPr="00E720EA" w:rsidRDefault="00E720EA" w:rsidP="00D0525F">
            <w:pPr>
              <w:pStyle w:val="Bold"/>
              <w:rPr>
                <w:i/>
              </w:rPr>
            </w:pPr>
          </w:p>
          <w:p w:rsidR="00E83DAC" w:rsidRPr="00D0525F" w:rsidRDefault="00D0525F" w:rsidP="006D24FF">
            <w:pPr>
              <w:pStyle w:val="Bold"/>
              <w:jc w:val="both"/>
              <w:rPr>
                <w:i/>
              </w:rPr>
            </w:pPr>
            <w:proofErr w:type="spellStart"/>
            <w:r>
              <w:t>Unarco</w:t>
            </w:r>
            <w:proofErr w:type="spellEnd"/>
            <w:r>
              <w:t xml:space="preserve"> Material Handling: </w:t>
            </w:r>
            <w:r>
              <w:rPr>
                <w:i/>
              </w:rPr>
              <w:t>Production Welder</w:t>
            </w:r>
            <w:r w:rsidR="00E720EA">
              <w:t xml:space="preserve"> </w:t>
            </w:r>
            <w:sdt>
              <w:sdtPr>
                <w:rPr>
                  <w:b w:val="0"/>
                </w:rPr>
                <w:id w:val="377628438"/>
                <w:placeholder>
                  <w:docPart w:val="768360D72D6D484AB014725C0FD4916F"/>
                </w:placeholder>
                <w:date w:fullDate="2011-07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E720EA" w:rsidRPr="00E720EA">
                  <w:rPr>
                    <w:b w:val="0"/>
                  </w:rPr>
                  <w:t>7/1/2011</w:t>
                </w:r>
              </w:sdtContent>
            </w:sdt>
            <w:r w:rsidR="00E720EA" w:rsidRPr="00E720EA">
              <w:rPr>
                <w:b w:val="0"/>
              </w:rPr>
              <w:t xml:space="preserve"> — </w:t>
            </w:r>
            <w:sdt>
              <w:sdtPr>
                <w:rPr>
                  <w:b w:val="0"/>
                </w:rPr>
                <w:id w:val="377628439"/>
                <w:placeholder>
                  <w:docPart w:val="2A12AA05A9044DEBBC66279772F959B7"/>
                </w:placeholder>
                <w:date w:fullDate="2012-11-16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E720EA" w:rsidRPr="00E720EA">
                  <w:rPr>
                    <w:b w:val="0"/>
                  </w:rPr>
                  <w:t>11/16/2012</w:t>
                </w:r>
              </w:sdtContent>
            </w:sdt>
          </w:p>
        </w:tc>
        <w:tc>
          <w:tcPr>
            <w:tcW w:w="2467" w:type="dxa"/>
          </w:tcPr>
          <w:p w:rsidR="00E83DAC" w:rsidRDefault="006D24FF" w:rsidP="00E720EA">
            <w:pPr>
              <w:pStyle w:val="Dates"/>
            </w:pPr>
            <w:sdt>
              <w:sdtPr>
                <w:id w:val="270558851"/>
                <w:placeholder>
                  <w:docPart w:val="DD928ADC60DE41D8A7A5A36A92DAD547"/>
                </w:placeholder>
                <w:date w:fullDate="2013-02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E720EA">
                  <w:t>2/1/2013</w:t>
                </w:r>
              </w:sdtContent>
            </w:sdt>
            <w:r>
              <w:t xml:space="preserve"> — </w:t>
            </w:r>
            <w:sdt>
              <w:sdtPr>
                <w:id w:val="270558854"/>
                <w:placeholder>
                  <w:docPart w:val="29E26F3344BC4BBC89493BF034C96EFC"/>
                </w:placeholder>
                <w:date w:fullDate="2013-09-20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1069E9">
                  <w:t>9/20/2013</w:t>
                </w:r>
              </w:sdtContent>
            </w:sdt>
          </w:p>
        </w:tc>
      </w:tr>
      <w:tr w:rsidR="00E83DAC">
        <w:tc>
          <w:tcPr>
            <w:tcW w:w="8255" w:type="dxa"/>
            <w:gridSpan w:val="3"/>
            <w:tcMar>
              <w:bottom w:w="115" w:type="dxa"/>
            </w:tcMar>
          </w:tcPr>
          <w:p w:rsidR="00E83DAC" w:rsidRDefault="006D24FF">
            <w:pPr>
              <w:pStyle w:val="Italics"/>
            </w:pPr>
            <w:sdt>
              <w:sdtPr>
                <w:id w:val="737166375"/>
                <w:placeholder>
                  <w:docPart w:val="6A3796A414714FA48D76E4B33DF22C62"/>
                </w:placeholder>
              </w:sdtPr>
              <w:sdtEndPr/>
              <w:sdtContent>
                <w:r w:rsidR="00D0525F">
                  <w:t xml:space="preserve">Lewisville, TX </w:t>
                </w:r>
              </w:sdtContent>
            </w:sdt>
          </w:p>
          <w:p w:rsidR="00E83DAC" w:rsidRDefault="00D0525F" w:rsidP="00D0525F">
            <w:pPr>
              <w:pStyle w:val="ListParagraph"/>
            </w:pPr>
            <w:r>
              <w:t>Fix, welded, and assembled storage racks per customer’s requested order at the required production goal (pieces per hour) while maintaining the highest quality standards</w:t>
            </w:r>
          </w:p>
          <w:p w:rsidR="00D0525F" w:rsidRDefault="00D0525F" w:rsidP="00D0525F">
            <w:pPr>
              <w:pStyle w:val="ListParagraph"/>
            </w:pPr>
            <w:r>
              <w:t xml:space="preserve">GMAW </w:t>
            </w:r>
            <w:proofErr w:type="spellStart"/>
            <w:r>
              <w:t>Mig</w:t>
            </w:r>
            <w:proofErr w:type="spellEnd"/>
            <w:r>
              <w:t xml:space="preserve"> welding with standard argon and oxygen weld gasses and .35 mm wire</w:t>
            </w:r>
          </w:p>
          <w:p w:rsidR="00D0525F" w:rsidRDefault="00D0525F" w:rsidP="00D0525F">
            <w:pPr>
              <w:pStyle w:val="ListParagraph"/>
            </w:pPr>
            <w:r>
              <w:t>Assisted in training new employees to standard operating procedures</w:t>
            </w:r>
          </w:p>
        </w:tc>
      </w:tr>
      <w:tr w:rsidR="00E83DAC">
        <w:tc>
          <w:tcPr>
            <w:tcW w:w="5788" w:type="dxa"/>
            <w:gridSpan w:val="2"/>
          </w:tcPr>
          <w:p w:rsidR="00E83DAC" w:rsidRPr="00D0525F" w:rsidRDefault="00D0525F" w:rsidP="00D0525F">
            <w:pPr>
              <w:pStyle w:val="Bold"/>
              <w:rPr>
                <w:i/>
              </w:rPr>
            </w:pPr>
            <w:r>
              <w:t xml:space="preserve">H &amp; K Dallas: </w:t>
            </w:r>
            <w:r>
              <w:rPr>
                <w:i/>
              </w:rPr>
              <w:t>Production Welder</w:t>
            </w:r>
          </w:p>
        </w:tc>
        <w:tc>
          <w:tcPr>
            <w:tcW w:w="2467" w:type="dxa"/>
          </w:tcPr>
          <w:p w:rsidR="00E83DAC" w:rsidRDefault="00D0525F">
            <w:pPr>
              <w:pStyle w:val="Dates"/>
            </w:pPr>
            <w:r>
              <w:t>February, 2011- June, 2011</w:t>
            </w:r>
          </w:p>
        </w:tc>
      </w:tr>
      <w:tr w:rsidR="00E83DAC">
        <w:tc>
          <w:tcPr>
            <w:tcW w:w="8255" w:type="dxa"/>
            <w:gridSpan w:val="3"/>
            <w:tcMar>
              <w:bottom w:w="115" w:type="dxa"/>
            </w:tcMar>
          </w:tcPr>
          <w:p w:rsidR="00E83DAC" w:rsidRDefault="00D0525F">
            <w:pPr>
              <w:pStyle w:val="Italics"/>
            </w:pPr>
            <w:r>
              <w:t>Mesquite, TX</w:t>
            </w:r>
          </w:p>
          <w:p w:rsidR="00E83DAC" w:rsidRDefault="00D0525F" w:rsidP="00D0525F">
            <w:pPr>
              <w:pStyle w:val="ListParagraph"/>
            </w:pPr>
            <w:r>
              <w:t>Fabricated and welded sheet metal and stainless steel kitchen fixtures and duct work to be used in McDonald’s restaurants</w:t>
            </w:r>
          </w:p>
          <w:p w:rsidR="00D0525F" w:rsidRDefault="00D0525F" w:rsidP="00D0525F">
            <w:pPr>
              <w:pStyle w:val="ListParagraph"/>
            </w:pPr>
            <w:r>
              <w:t xml:space="preserve">MAW </w:t>
            </w:r>
            <w:proofErr w:type="spellStart"/>
            <w:r>
              <w:t>Mig</w:t>
            </w:r>
            <w:proofErr w:type="spellEnd"/>
            <w:r>
              <w:t xml:space="preserve"> and some </w:t>
            </w:r>
            <w:proofErr w:type="spellStart"/>
            <w:r>
              <w:t>Tig</w:t>
            </w:r>
            <w:proofErr w:type="spellEnd"/>
            <w:r>
              <w:t xml:space="preserve"> welding with varying degrees and wire gauges</w:t>
            </w:r>
          </w:p>
        </w:tc>
      </w:tr>
      <w:tr w:rsidR="00E83DAC">
        <w:tc>
          <w:tcPr>
            <w:tcW w:w="5788" w:type="dxa"/>
            <w:gridSpan w:val="2"/>
          </w:tcPr>
          <w:p w:rsidR="00E83DAC" w:rsidRPr="00D0525F" w:rsidRDefault="00D0525F" w:rsidP="00D0525F">
            <w:pPr>
              <w:pStyle w:val="Bold"/>
              <w:rPr>
                <w:i/>
              </w:rPr>
            </w:pPr>
            <w:r>
              <w:t xml:space="preserve">Earthbound Trading Co: </w:t>
            </w:r>
            <w:r>
              <w:rPr>
                <w:i/>
              </w:rPr>
              <w:t>Maintenance/Remodeling</w:t>
            </w:r>
          </w:p>
        </w:tc>
        <w:tc>
          <w:tcPr>
            <w:tcW w:w="2467" w:type="dxa"/>
          </w:tcPr>
          <w:p w:rsidR="00E83DAC" w:rsidRDefault="00D0525F">
            <w:pPr>
              <w:pStyle w:val="Dates"/>
            </w:pPr>
            <w:r>
              <w:t>February 2010- May, 2010</w:t>
            </w:r>
          </w:p>
        </w:tc>
      </w:tr>
      <w:tr w:rsidR="00E83DAC">
        <w:tc>
          <w:tcPr>
            <w:tcW w:w="8255" w:type="dxa"/>
            <w:gridSpan w:val="3"/>
            <w:tcMar>
              <w:bottom w:w="115" w:type="dxa"/>
            </w:tcMar>
          </w:tcPr>
          <w:p w:rsidR="00E83DAC" w:rsidRDefault="00D0525F">
            <w:pPr>
              <w:pStyle w:val="Italics"/>
            </w:pPr>
            <w:r>
              <w:t>Farmer’s Branch, TX</w:t>
            </w:r>
          </w:p>
          <w:p w:rsidR="00E83DAC" w:rsidRDefault="00D0525F" w:rsidP="00D0525F">
            <w:pPr>
              <w:pStyle w:val="ListParagraph"/>
            </w:pPr>
            <w:r>
              <w:lastRenderedPageBreak/>
              <w:t>Assisted in remodeling branch locations in DFW area including construction and assembly of store furniture and displays as well as some light dry-wall and concrete resurfacing and upgrades</w:t>
            </w:r>
          </w:p>
          <w:p w:rsidR="00D0525F" w:rsidRDefault="00D0525F" w:rsidP="00D0525F">
            <w:pPr>
              <w:pStyle w:val="ListParagraph"/>
            </w:pPr>
            <w:r>
              <w:t>Warehouse duties including merchandise shipping and receiving, transporting individual branch inventory and supplies, and communicating with branch manager for order specifics</w:t>
            </w:r>
          </w:p>
        </w:tc>
      </w:tr>
      <w:tr w:rsidR="00E83DAC">
        <w:tc>
          <w:tcPr>
            <w:tcW w:w="5788" w:type="dxa"/>
            <w:gridSpan w:val="2"/>
          </w:tcPr>
          <w:p w:rsidR="00E83DAC" w:rsidRPr="00D0525F" w:rsidRDefault="00D0525F" w:rsidP="00D0525F">
            <w:pPr>
              <w:pStyle w:val="Bold"/>
              <w:rPr>
                <w:i/>
              </w:rPr>
            </w:pPr>
            <w:r>
              <w:lastRenderedPageBreak/>
              <w:t xml:space="preserve">Dana Structural Solutions: </w:t>
            </w:r>
            <w:r>
              <w:rPr>
                <w:i/>
              </w:rPr>
              <w:t>Production Welder</w:t>
            </w:r>
          </w:p>
        </w:tc>
        <w:tc>
          <w:tcPr>
            <w:tcW w:w="2467" w:type="dxa"/>
          </w:tcPr>
          <w:p w:rsidR="00E83DAC" w:rsidRDefault="00D0525F">
            <w:pPr>
              <w:pStyle w:val="Dates"/>
            </w:pPr>
            <w:r>
              <w:t>February, 2003- August, 2009</w:t>
            </w:r>
          </w:p>
        </w:tc>
      </w:tr>
      <w:tr w:rsidR="00E83DAC">
        <w:trPr>
          <w:trHeight w:val="576"/>
        </w:trPr>
        <w:tc>
          <w:tcPr>
            <w:tcW w:w="8255" w:type="dxa"/>
            <w:gridSpan w:val="3"/>
            <w:tcMar>
              <w:bottom w:w="259" w:type="dxa"/>
            </w:tcMar>
          </w:tcPr>
          <w:sdt>
            <w:sdtPr>
              <w:id w:val="737166380"/>
              <w:placeholder>
                <w:docPart w:val="18A59D563F294E56AA0C0E4FAC359979"/>
              </w:placeholder>
            </w:sdtPr>
            <w:sdtEndPr/>
            <w:sdtContent>
              <w:p w:rsidR="00E83DAC" w:rsidRDefault="00D0525F">
                <w:pPr>
                  <w:pStyle w:val="Italics"/>
                </w:pPr>
                <w:r>
                  <w:t>Longview, TX</w:t>
                </w:r>
              </w:p>
            </w:sdtContent>
          </w:sdt>
          <w:p w:rsidR="00E83DAC" w:rsidRDefault="00D0525F" w:rsidP="00D0525F">
            <w:pPr>
              <w:pStyle w:val="ListParagraph"/>
            </w:pPr>
            <w:r>
              <w:t>Product technician responsible for structural fitting and welding, design, repair, final assembly, and quality control as per customer requirements</w:t>
            </w:r>
          </w:p>
          <w:p w:rsidR="00D0525F" w:rsidRDefault="00D0525F" w:rsidP="00D0525F">
            <w:pPr>
              <w:pStyle w:val="ListParagraph"/>
            </w:pPr>
            <w:r>
              <w:t xml:space="preserve">Weld Instructor for new-hire/trainees in GMAW </w:t>
            </w:r>
            <w:proofErr w:type="spellStart"/>
            <w:r>
              <w:t>Mig</w:t>
            </w:r>
            <w:proofErr w:type="spellEnd"/>
            <w:r>
              <w:t xml:space="preserve"> welding procedures</w:t>
            </w:r>
          </w:p>
        </w:tc>
      </w:tr>
    </w:tbl>
    <w:p w:rsidR="00E83DAC" w:rsidRDefault="00E83DAC"/>
    <w:sectPr w:rsidR="00E83DAC" w:rsidSect="00E83DAC">
      <w:pgSz w:w="12240" w:h="15840"/>
      <w:pgMar w:top="1440" w:right="180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F"/>
    <w:multiLevelType w:val="singleLevel"/>
    <w:tmpl w:val="CF847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BEC8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F1A4DC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7B4C70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46E67AD"/>
    <w:multiLevelType w:val="hybridMultilevel"/>
    <w:tmpl w:val="2CB8F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622236"/>
    <w:multiLevelType w:val="hybridMultilevel"/>
    <w:tmpl w:val="737A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E97123"/>
    <w:multiLevelType w:val="hybridMultilevel"/>
    <w:tmpl w:val="2F146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1A6A94"/>
    <w:multiLevelType w:val="hybridMultilevel"/>
    <w:tmpl w:val="175EE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9F5DB7"/>
    <w:multiLevelType w:val="hybridMultilevel"/>
    <w:tmpl w:val="FE2C696E"/>
    <w:lvl w:ilvl="0" w:tplc="8BAA88BE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9">
    <w:nsid w:val="30804842"/>
    <w:multiLevelType w:val="hybridMultilevel"/>
    <w:tmpl w:val="7ECA7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AF1F9F"/>
    <w:multiLevelType w:val="hybridMultilevel"/>
    <w:tmpl w:val="A7609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191A37"/>
    <w:multiLevelType w:val="hybridMultilevel"/>
    <w:tmpl w:val="A628F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174540"/>
    <w:multiLevelType w:val="hybridMultilevel"/>
    <w:tmpl w:val="DE02B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AF1609"/>
    <w:multiLevelType w:val="hybridMultilevel"/>
    <w:tmpl w:val="3E64D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63688A"/>
    <w:multiLevelType w:val="hybridMultilevel"/>
    <w:tmpl w:val="988C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193D60"/>
    <w:multiLevelType w:val="hybridMultilevel"/>
    <w:tmpl w:val="941ED220"/>
    <w:lvl w:ilvl="0" w:tplc="928C7D54">
      <w:start w:val="5"/>
      <w:numFmt w:val="bullet"/>
      <w:pStyle w:val="ListParagraph"/>
      <w:lvlText w:val="-"/>
      <w:lvlJc w:val="left"/>
      <w:pPr>
        <w:ind w:left="720" w:hanging="360"/>
      </w:pPr>
      <w:rPr>
        <w:rFonts w:ascii="Corbel" w:eastAsiaTheme="minorHAnsi" w:hAnsi="Corbe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470D11"/>
    <w:multiLevelType w:val="hybridMultilevel"/>
    <w:tmpl w:val="D132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2C0408"/>
    <w:multiLevelType w:val="hybridMultilevel"/>
    <w:tmpl w:val="D78C9D8A"/>
    <w:lvl w:ilvl="0" w:tplc="4ADA055C">
      <w:numFmt w:val="bullet"/>
      <w:lvlText w:val="-"/>
      <w:lvlJc w:val="left"/>
      <w:pPr>
        <w:ind w:left="510" w:hanging="360"/>
      </w:pPr>
      <w:rPr>
        <w:rFonts w:ascii="Corbel" w:eastAsiaTheme="minorHAnsi" w:hAnsi="Corbe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8">
    <w:nsid w:val="6F067D71"/>
    <w:multiLevelType w:val="hybridMultilevel"/>
    <w:tmpl w:val="4D3EB3AC"/>
    <w:lvl w:ilvl="0" w:tplc="A4A024E8">
      <w:numFmt w:val="bullet"/>
      <w:lvlText w:val="-"/>
      <w:lvlJc w:val="left"/>
      <w:pPr>
        <w:ind w:left="465" w:hanging="360"/>
      </w:pPr>
      <w:rPr>
        <w:rFonts w:ascii="Corbel" w:eastAsiaTheme="minorHAnsi" w:hAnsi="Corbe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9">
    <w:nsid w:val="7D8D4D3D"/>
    <w:multiLevelType w:val="hybridMultilevel"/>
    <w:tmpl w:val="9F22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E54296C"/>
    <w:multiLevelType w:val="hybridMultilevel"/>
    <w:tmpl w:val="B5D67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EB25133"/>
    <w:multiLevelType w:val="hybridMultilevel"/>
    <w:tmpl w:val="AD34477E"/>
    <w:lvl w:ilvl="0" w:tplc="8BAA88BE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12"/>
  </w:num>
  <w:num w:numId="2">
    <w:abstractNumId w:val="16"/>
  </w:num>
  <w:num w:numId="3">
    <w:abstractNumId w:val="5"/>
  </w:num>
  <w:num w:numId="4">
    <w:abstractNumId w:val="4"/>
  </w:num>
  <w:num w:numId="5">
    <w:abstractNumId w:val="19"/>
  </w:num>
  <w:num w:numId="6">
    <w:abstractNumId w:val="13"/>
  </w:num>
  <w:num w:numId="7">
    <w:abstractNumId w:val="20"/>
  </w:num>
  <w:num w:numId="8">
    <w:abstractNumId w:val="10"/>
  </w:num>
  <w:num w:numId="9">
    <w:abstractNumId w:val="14"/>
  </w:num>
  <w:num w:numId="10">
    <w:abstractNumId w:val="6"/>
  </w:num>
  <w:num w:numId="11">
    <w:abstractNumId w:val="21"/>
  </w:num>
  <w:num w:numId="12">
    <w:abstractNumId w:val="8"/>
  </w:num>
  <w:num w:numId="13">
    <w:abstractNumId w:val="11"/>
  </w:num>
  <w:num w:numId="14">
    <w:abstractNumId w:val="9"/>
  </w:num>
  <w:num w:numId="15">
    <w:abstractNumId w:val="7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5"/>
  </w:num>
  <w:num w:numId="21">
    <w:abstractNumId w:val="18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25F"/>
    <w:rsid w:val="001069E9"/>
    <w:rsid w:val="0049035E"/>
    <w:rsid w:val="006A05A6"/>
    <w:rsid w:val="006D24FF"/>
    <w:rsid w:val="00D0525F"/>
    <w:rsid w:val="00E720EA"/>
    <w:rsid w:val="00E83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docId w15:val="{1A3A663E-C4C8-4BD6-867F-A278ABC9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uiPriority="1" w:qFormat="1"/>
    <w:lsdException w:name="heading 3" w:semiHidden="1" w:uiPriority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qFormat/>
    <w:rsid w:val="00E83DAC"/>
    <w:pPr>
      <w:spacing w:after="0" w:line="264" w:lineRule="auto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1"/>
    <w:semiHidden/>
    <w:qFormat/>
    <w:rsid w:val="00E83DAC"/>
    <w:pPr>
      <w:outlineLvl w:val="0"/>
    </w:pPr>
    <w:rPr>
      <w:caps/>
      <w:color w:val="A6A6A6" w:themeColor="background1" w:themeShade="A6"/>
      <w:spacing w:val="40"/>
      <w:sz w:val="40"/>
    </w:rPr>
  </w:style>
  <w:style w:type="paragraph" w:styleId="Heading2">
    <w:name w:val="heading 2"/>
    <w:basedOn w:val="Normal"/>
    <w:next w:val="Normal"/>
    <w:link w:val="Heading2Char"/>
    <w:uiPriority w:val="1"/>
    <w:semiHidden/>
    <w:qFormat/>
    <w:rsid w:val="00E83DAC"/>
    <w:pPr>
      <w:outlineLvl w:val="1"/>
    </w:pPr>
    <w:rPr>
      <w:caps/>
      <w:color w:val="595959" w:themeColor="text1" w:themeTint="A6"/>
      <w:spacing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E83D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83DAC"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rsid w:val="00E83DAC"/>
    <w:pPr>
      <w:spacing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DA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semiHidden/>
    <w:rsid w:val="00E83DAC"/>
    <w:rPr>
      <w:caps/>
      <w:color w:val="A6A6A6" w:themeColor="background1" w:themeShade="A6"/>
      <w:spacing w:val="40"/>
      <w:sz w:val="40"/>
    </w:rPr>
  </w:style>
  <w:style w:type="paragraph" w:customStyle="1" w:styleId="PersonalInformation">
    <w:name w:val="Personal Information"/>
    <w:basedOn w:val="Normal"/>
    <w:qFormat/>
    <w:rsid w:val="00E83DAC"/>
    <w:rPr>
      <w:color w:val="595959" w:themeColor="text1" w:themeTint="A6"/>
      <w:spacing w:val="10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E83DAC"/>
    <w:rPr>
      <w:caps/>
      <w:color w:val="595959" w:themeColor="text1" w:themeTint="A6"/>
      <w:spacing w:val="20"/>
      <w:sz w:val="16"/>
    </w:rPr>
  </w:style>
  <w:style w:type="paragraph" w:customStyle="1" w:styleId="Bold">
    <w:name w:val="Bold"/>
    <w:basedOn w:val="Normal"/>
    <w:qFormat/>
    <w:rsid w:val="00E83DAC"/>
    <w:rPr>
      <w:b/>
      <w:spacing w:val="10"/>
    </w:rPr>
  </w:style>
  <w:style w:type="paragraph" w:customStyle="1" w:styleId="Dates">
    <w:name w:val="Dates"/>
    <w:basedOn w:val="Normal"/>
    <w:qFormat/>
    <w:rsid w:val="00E83DAC"/>
    <w:pPr>
      <w:jc w:val="right"/>
    </w:pPr>
    <w:rPr>
      <w:color w:val="595959" w:themeColor="text1" w:themeTint="A6"/>
    </w:rPr>
  </w:style>
  <w:style w:type="paragraph" w:customStyle="1" w:styleId="Italics">
    <w:name w:val="Italics"/>
    <w:basedOn w:val="Normal"/>
    <w:qFormat/>
    <w:rsid w:val="00E83DAC"/>
    <w:pPr>
      <w:spacing w:after="80"/>
    </w:pPr>
    <w:rPr>
      <w:i/>
    </w:rPr>
  </w:style>
  <w:style w:type="paragraph" w:styleId="ListParagraph">
    <w:name w:val="List Paragraph"/>
    <w:basedOn w:val="Normal"/>
    <w:uiPriority w:val="34"/>
    <w:qFormat/>
    <w:rsid w:val="00E83DAC"/>
    <w:pPr>
      <w:numPr>
        <w:numId w:val="20"/>
      </w:numPr>
      <w:spacing w:after="80"/>
      <w:ind w:left="360" w:hanging="216"/>
    </w:pPr>
  </w:style>
  <w:style w:type="paragraph" w:customStyle="1" w:styleId="Copy">
    <w:name w:val="Copy"/>
    <w:basedOn w:val="Normal"/>
    <w:qFormat/>
    <w:rsid w:val="00E83DAC"/>
    <w:pPr>
      <w:spacing w:after="80"/>
    </w:pPr>
  </w:style>
  <w:style w:type="paragraph" w:customStyle="1" w:styleId="PlaceholderAutotext10">
    <w:name w:val="PlaceholderAutotext_10"/>
    <w:rsid w:val="00E83DAC"/>
    <w:rPr>
      <w:rFonts w:eastAsiaTheme="minorEastAsia"/>
    </w:rPr>
  </w:style>
  <w:style w:type="paragraph" w:customStyle="1" w:styleId="YourName">
    <w:name w:val="Your Name"/>
    <w:basedOn w:val="Normal"/>
    <w:qFormat/>
    <w:rsid w:val="00E83DAC"/>
    <w:rPr>
      <w:caps/>
      <w:color w:val="A6A6A6" w:themeColor="background1" w:themeShade="A6"/>
      <w:spacing w:val="40"/>
      <w:sz w:val="40"/>
    </w:rPr>
  </w:style>
  <w:style w:type="paragraph" w:customStyle="1" w:styleId="SectionHeading">
    <w:name w:val="Section Heading"/>
    <w:basedOn w:val="Normal"/>
    <w:qFormat/>
    <w:rsid w:val="00E83DAC"/>
    <w:rPr>
      <w:caps/>
      <w:color w:val="595959" w:themeColor="text1" w:themeTint="A6"/>
      <w:spacing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%2015\Root\Templates\1033\Chronological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2E7F67B3AF74AE4A099C1034A41F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8BB2F-1CAC-4617-AD03-8E689E985F0E}"/>
      </w:docPartPr>
      <w:docPartBody>
        <w:p w:rsidR="000A30C3" w:rsidRDefault="00B738FB">
          <w:pPr>
            <w:pStyle w:val="72E7F67B3AF74AE4A099C1034A41FEE1"/>
          </w:pPr>
          <w:r>
            <w:t>[your name]</w:t>
          </w:r>
        </w:p>
      </w:docPartBody>
    </w:docPart>
    <w:docPart>
      <w:docPartPr>
        <w:name w:val="DD928ADC60DE41D8A7A5A36A92DAD5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E964C-E614-4814-AFEA-B64CC44012B3}"/>
      </w:docPartPr>
      <w:docPartBody>
        <w:p w:rsidR="000A30C3" w:rsidRDefault="00B738FB">
          <w:pPr>
            <w:pStyle w:val="DD928ADC60DE41D8A7A5A36A92DAD547"/>
          </w:pPr>
          <w:r>
            <w:t>[Start Date]</w:t>
          </w:r>
        </w:p>
      </w:docPartBody>
    </w:docPart>
    <w:docPart>
      <w:docPartPr>
        <w:name w:val="29E26F3344BC4BBC89493BF034C96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AEC9E-CA2D-47A4-ACDE-EFF3D8B23535}"/>
      </w:docPartPr>
      <w:docPartBody>
        <w:p w:rsidR="000A30C3" w:rsidRDefault="00B738FB">
          <w:pPr>
            <w:pStyle w:val="29E26F3344BC4BBC89493BF034C96EFC"/>
          </w:pPr>
          <w:r>
            <w:rPr>
              <w:rStyle w:val="PlaceholderText"/>
            </w:rPr>
            <w:t>[End Date]</w:t>
          </w:r>
        </w:p>
      </w:docPartBody>
    </w:docPart>
    <w:docPart>
      <w:docPartPr>
        <w:name w:val="6A3796A414714FA48D76E4B33DF22C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723AF4-E338-4E28-A606-B88D3F82A05D}"/>
      </w:docPartPr>
      <w:docPartBody>
        <w:p w:rsidR="000A30C3" w:rsidRDefault="00B738FB">
          <w:pPr>
            <w:pStyle w:val="6A3796A414714FA48D76E4B33DF22C62"/>
          </w:pPr>
          <w:r>
            <w:t>[Rochester, NY]</w:t>
          </w:r>
        </w:p>
      </w:docPartBody>
    </w:docPart>
    <w:docPart>
      <w:docPartPr>
        <w:name w:val="18A59D563F294E56AA0C0E4FAC3599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91497-77E8-407E-8141-9E2EC69C5ACC}"/>
      </w:docPartPr>
      <w:docPartBody>
        <w:p w:rsidR="000A30C3" w:rsidRDefault="00B738FB">
          <w:pPr>
            <w:pStyle w:val="18A59D563F294E56AA0C0E4FAC359979"/>
          </w:pPr>
          <w:r>
            <w:t>[Buffalo,NY]</w:t>
          </w:r>
        </w:p>
      </w:docPartBody>
    </w:docPart>
    <w:docPart>
      <w:docPartPr>
        <w:name w:val="768360D72D6D484AB014725C0FD491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B3B8FC-84A8-4C73-83F7-A0484DEA82F0}"/>
      </w:docPartPr>
      <w:docPartBody>
        <w:p w:rsidR="00331386" w:rsidRDefault="000A30C3" w:rsidP="000A30C3">
          <w:pPr>
            <w:pStyle w:val="768360D72D6D484AB014725C0FD4916F"/>
          </w:pPr>
          <w:r>
            <w:t>[Start Date]</w:t>
          </w:r>
        </w:p>
      </w:docPartBody>
    </w:docPart>
    <w:docPart>
      <w:docPartPr>
        <w:name w:val="2A12AA05A9044DEBBC66279772F95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69783B-9442-4935-A967-FF478CCEBF15}"/>
      </w:docPartPr>
      <w:docPartBody>
        <w:p w:rsidR="00331386" w:rsidRDefault="000A30C3" w:rsidP="000A30C3">
          <w:pPr>
            <w:pStyle w:val="2A12AA05A9044DEBBC66279772F959B7"/>
          </w:pPr>
          <w:r>
            <w:rPr>
              <w:rStyle w:val="PlaceholderText"/>
            </w:rPr>
            <w:t>[End Date]</w:t>
          </w:r>
        </w:p>
      </w:docPartBody>
    </w:docPart>
    <w:docPart>
      <w:docPartPr>
        <w:name w:val="B6BC4E352DCD41DC95F93AAC5CA551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438B3E-B33F-44F3-AA14-A004AC72940D}"/>
      </w:docPartPr>
      <w:docPartBody>
        <w:p w:rsidR="00000000" w:rsidRDefault="00331386" w:rsidP="00331386">
          <w:pPr>
            <w:pStyle w:val="B6BC4E352DCD41DC95F93AAC5CA55188"/>
          </w:pPr>
          <w:r>
            <w:t>[Start Date]</w:t>
          </w:r>
        </w:p>
      </w:docPartBody>
    </w:docPart>
    <w:docPart>
      <w:docPartPr>
        <w:name w:val="7713B11308744946AA39FA44893748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F91513-B3E3-4757-AB12-3E38A6AC908E}"/>
      </w:docPartPr>
      <w:docPartBody>
        <w:p w:rsidR="00000000" w:rsidRDefault="00331386" w:rsidP="00331386">
          <w:pPr>
            <w:pStyle w:val="7713B11308744946AA39FA4489374861"/>
          </w:pPr>
          <w:r>
            <w:rPr>
              <w:rStyle w:val="PlaceholderText"/>
            </w:rPr>
            <w:t>[End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193D60"/>
    <w:multiLevelType w:val="hybridMultilevel"/>
    <w:tmpl w:val="941ED220"/>
    <w:lvl w:ilvl="0" w:tplc="928C7D54">
      <w:start w:val="5"/>
      <w:numFmt w:val="bullet"/>
      <w:pStyle w:val="ListParagraph"/>
      <w:lvlText w:val="-"/>
      <w:lvlJc w:val="left"/>
      <w:pPr>
        <w:ind w:left="720" w:hanging="360"/>
      </w:pPr>
      <w:rPr>
        <w:rFonts w:ascii="Corbel" w:eastAsiaTheme="minorHAnsi" w:hAnsi="Corbe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738FB"/>
    <w:rsid w:val="000A30C3"/>
    <w:rsid w:val="00331386"/>
    <w:rsid w:val="00643E0D"/>
    <w:rsid w:val="00B7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30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2E7F67B3AF74AE4A099C1034A41FEE1">
    <w:name w:val="72E7F67B3AF74AE4A099C1034A41FEE1"/>
    <w:rsid w:val="000A30C3"/>
  </w:style>
  <w:style w:type="paragraph" w:customStyle="1" w:styleId="D393C460DD264F8E8D574551F75B444F">
    <w:name w:val="D393C460DD264F8E8D574551F75B444F"/>
    <w:rsid w:val="000A30C3"/>
  </w:style>
  <w:style w:type="paragraph" w:customStyle="1" w:styleId="86F97A11DDE24211976260310263E86D">
    <w:name w:val="86F97A11DDE24211976260310263E86D"/>
    <w:rsid w:val="000A30C3"/>
  </w:style>
  <w:style w:type="paragraph" w:customStyle="1" w:styleId="F6CD3F52A85E488596CE035050F642EF">
    <w:name w:val="F6CD3F52A85E488596CE035050F642EF"/>
    <w:rsid w:val="000A30C3"/>
  </w:style>
  <w:style w:type="paragraph" w:customStyle="1" w:styleId="0807F40E1572486B920269A604A5AB04">
    <w:name w:val="0807F40E1572486B920269A604A5AB04"/>
    <w:rsid w:val="000A30C3"/>
  </w:style>
  <w:style w:type="paragraph" w:customStyle="1" w:styleId="D30252B2226F4B28983755613EE886E5">
    <w:name w:val="D30252B2226F4B28983755613EE886E5"/>
    <w:rsid w:val="000A30C3"/>
  </w:style>
  <w:style w:type="paragraph" w:styleId="ListParagraph">
    <w:name w:val="List Paragraph"/>
    <w:basedOn w:val="Normal"/>
    <w:uiPriority w:val="34"/>
    <w:qFormat/>
    <w:rsid w:val="000A30C3"/>
    <w:pPr>
      <w:numPr>
        <w:numId w:val="1"/>
      </w:numPr>
      <w:spacing w:after="80" w:line="264" w:lineRule="auto"/>
      <w:ind w:left="360" w:hanging="216"/>
    </w:pPr>
    <w:rPr>
      <w:rFonts w:eastAsiaTheme="minorHAnsi"/>
      <w:sz w:val="16"/>
    </w:rPr>
  </w:style>
  <w:style w:type="paragraph" w:customStyle="1" w:styleId="23FAC3E702D64B2C837DD41A43753001">
    <w:name w:val="23FAC3E702D64B2C837DD41A43753001"/>
    <w:rsid w:val="000A30C3"/>
  </w:style>
  <w:style w:type="paragraph" w:customStyle="1" w:styleId="E749FFA80F66458BA155D5BC0B5B3EBF">
    <w:name w:val="E749FFA80F66458BA155D5BC0B5B3EBF"/>
    <w:rsid w:val="000A30C3"/>
  </w:style>
  <w:style w:type="paragraph" w:customStyle="1" w:styleId="DD928ADC60DE41D8A7A5A36A92DAD547">
    <w:name w:val="DD928ADC60DE41D8A7A5A36A92DAD547"/>
    <w:rsid w:val="000A30C3"/>
  </w:style>
  <w:style w:type="character" w:styleId="PlaceholderText">
    <w:name w:val="Placeholder Text"/>
    <w:basedOn w:val="DefaultParagraphFont"/>
    <w:uiPriority w:val="99"/>
    <w:semiHidden/>
    <w:rsid w:val="00331386"/>
    <w:rPr>
      <w:color w:val="808080"/>
    </w:rPr>
  </w:style>
  <w:style w:type="paragraph" w:customStyle="1" w:styleId="29E26F3344BC4BBC89493BF034C96EFC">
    <w:name w:val="29E26F3344BC4BBC89493BF034C96EFC"/>
    <w:rsid w:val="000A30C3"/>
  </w:style>
  <w:style w:type="paragraph" w:customStyle="1" w:styleId="6A3796A414714FA48D76E4B33DF22C62">
    <w:name w:val="6A3796A414714FA48D76E4B33DF22C62"/>
    <w:rsid w:val="000A30C3"/>
  </w:style>
  <w:style w:type="paragraph" w:customStyle="1" w:styleId="017EA5BD48314308B8A184C83276768B">
    <w:name w:val="017EA5BD48314308B8A184C83276768B"/>
    <w:rsid w:val="000A30C3"/>
  </w:style>
  <w:style w:type="paragraph" w:customStyle="1" w:styleId="10C402612C4441929838429E116240C1">
    <w:name w:val="10C402612C4441929838429E116240C1"/>
    <w:rsid w:val="000A30C3"/>
  </w:style>
  <w:style w:type="paragraph" w:customStyle="1" w:styleId="158F96010B2B44F5BA4E9A19C10AAB6C">
    <w:name w:val="158F96010B2B44F5BA4E9A19C10AAB6C"/>
    <w:rsid w:val="000A30C3"/>
  </w:style>
  <w:style w:type="paragraph" w:customStyle="1" w:styleId="BDE923417C40452A8B0E29F123E797F7">
    <w:name w:val="BDE923417C40452A8B0E29F123E797F7"/>
    <w:rsid w:val="000A30C3"/>
  </w:style>
  <w:style w:type="paragraph" w:customStyle="1" w:styleId="81AC5A551A7D4F4C86D8A60423AE2932">
    <w:name w:val="81AC5A551A7D4F4C86D8A60423AE2932"/>
    <w:rsid w:val="000A30C3"/>
  </w:style>
  <w:style w:type="paragraph" w:customStyle="1" w:styleId="2AF125565A944B269F43722F63C63B03">
    <w:name w:val="2AF125565A944B269F43722F63C63B03"/>
    <w:rsid w:val="000A30C3"/>
  </w:style>
  <w:style w:type="paragraph" w:customStyle="1" w:styleId="8CFB5F42C57140008BEAB9322825B0FD">
    <w:name w:val="8CFB5F42C57140008BEAB9322825B0FD"/>
    <w:rsid w:val="000A30C3"/>
  </w:style>
  <w:style w:type="paragraph" w:customStyle="1" w:styleId="1A234A9E5E6743DBAE1C7841E7135E8A">
    <w:name w:val="1A234A9E5E6743DBAE1C7841E7135E8A"/>
    <w:rsid w:val="000A30C3"/>
  </w:style>
  <w:style w:type="paragraph" w:customStyle="1" w:styleId="7217192815AB41A1A05B98CD40DAB3FF">
    <w:name w:val="7217192815AB41A1A05B98CD40DAB3FF"/>
    <w:rsid w:val="000A30C3"/>
  </w:style>
  <w:style w:type="paragraph" w:customStyle="1" w:styleId="407BE7F7EF95458583789795B3374766">
    <w:name w:val="407BE7F7EF95458583789795B3374766"/>
    <w:rsid w:val="000A30C3"/>
  </w:style>
  <w:style w:type="paragraph" w:customStyle="1" w:styleId="81B452CCBB0D4F909A11540EE9B9D55C">
    <w:name w:val="81B452CCBB0D4F909A11540EE9B9D55C"/>
    <w:rsid w:val="000A30C3"/>
  </w:style>
  <w:style w:type="paragraph" w:customStyle="1" w:styleId="A3D64C97092840E8ABE537EEF2316633">
    <w:name w:val="A3D64C97092840E8ABE537EEF2316633"/>
    <w:rsid w:val="000A30C3"/>
  </w:style>
  <w:style w:type="paragraph" w:customStyle="1" w:styleId="2A783694AFF945E4919140D0C9CBB14A">
    <w:name w:val="2A783694AFF945E4919140D0C9CBB14A"/>
    <w:rsid w:val="000A30C3"/>
  </w:style>
  <w:style w:type="paragraph" w:customStyle="1" w:styleId="970B62966EC846E4BB7F5AADD9E320AA">
    <w:name w:val="970B62966EC846E4BB7F5AADD9E320AA"/>
    <w:rsid w:val="000A30C3"/>
  </w:style>
  <w:style w:type="paragraph" w:customStyle="1" w:styleId="18A59D563F294E56AA0C0E4FAC359979">
    <w:name w:val="18A59D563F294E56AA0C0E4FAC359979"/>
    <w:rsid w:val="000A30C3"/>
  </w:style>
  <w:style w:type="paragraph" w:customStyle="1" w:styleId="2C6658BF24EB43158599456BC56F7A18">
    <w:name w:val="2C6658BF24EB43158599456BC56F7A18"/>
    <w:rsid w:val="000A30C3"/>
  </w:style>
  <w:style w:type="paragraph" w:customStyle="1" w:styleId="A66CE86533D149BABC16146979BF5B41">
    <w:name w:val="A66CE86533D149BABC16146979BF5B41"/>
    <w:rsid w:val="000A30C3"/>
  </w:style>
  <w:style w:type="paragraph" w:customStyle="1" w:styleId="9B1A440ED58C428D8027A9FD96CFBDE3">
    <w:name w:val="9B1A440ED58C428D8027A9FD96CFBDE3"/>
    <w:rsid w:val="000A30C3"/>
  </w:style>
  <w:style w:type="paragraph" w:customStyle="1" w:styleId="28BC12B17FAB4B38989388AE4CFA2CEE">
    <w:name w:val="28BC12B17FAB4B38989388AE4CFA2CEE"/>
    <w:rsid w:val="000A30C3"/>
  </w:style>
  <w:style w:type="paragraph" w:customStyle="1" w:styleId="FC5AF0944FB94107820370188AF3FA84">
    <w:name w:val="FC5AF0944FB94107820370188AF3FA84"/>
    <w:rsid w:val="000A30C3"/>
  </w:style>
  <w:style w:type="paragraph" w:customStyle="1" w:styleId="FC52F80EBB9B4B87941E31DAE51CA5CE">
    <w:name w:val="FC52F80EBB9B4B87941E31DAE51CA5CE"/>
    <w:rsid w:val="000A30C3"/>
  </w:style>
  <w:style w:type="paragraph" w:customStyle="1" w:styleId="10D0C08640E241E4A10F691B211C23DA">
    <w:name w:val="10D0C08640E241E4A10F691B211C23DA"/>
    <w:rsid w:val="000A30C3"/>
  </w:style>
  <w:style w:type="paragraph" w:customStyle="1" w:styleId="768360D72D6D484AB014725C0FD4916F">
    <w:name w:val="768360D72D6D484AB014725C0FD4916F"/>
    <w:rsid w:val="000A30C3"/>
  </w:style>
  <w:style w:type="paragraph" w:customStyle="1" w:styleId="2A12AA05A9044DEBBC66279772F959B7">
    <w:name w:val="2A12AA05A9044DEBBC66279772F959B7"/>
    <w:rsid w:val="000A30C3"/>
  </w:style>
  <w:style w:type="paragraph" w:customStyle="1" w:styleId="62C4D439967748C9AC1EC22A85A21794">
    <w:name w:val="62C4D439967748C9AC1EC22A85A21794"/>
    <w:rsid w:val="00331386"/>
    <w:pPr>
      <w:spacing w:after="160" w:line="259" w:lineRule="auto"/>
    </w:pPr>
  </w:style>
  <w:style w:type="paragraph" w:customStyle="1" w:styleId="E405414122144BEDAC9539CA8E1F7549">
    <w:name w:val="E405414122144BEDAC9539CA8E1F7549"/>
    <w:rsid w:val="00331386"/>
    <w:pPr>
      <w:spacing w:after="160" w:line="259" w:lineRule="auto"/>
    </w:pPr>
  </w:style>
  <w:style w:type="paragraph" w:customStyle="1" w:styleId="B6BC4E352DCD41DC95F93AAC5CA55188">
    <w:name w:val="B6BC4E352DCD41DC95F93AAC5CA55188"/>
    <w:rsid w:val="00331386"/>
    <w:pPr>
      <w:spacing w:after="160" w:line="259" w:lineRule="auto"/>
    </w:pPr>
  </w:style>
  <w:style w:type="paragraph" w:customStyle="1" w:styleId="7713B11308744946AA39FA4489374861">
    <w:name w:val="7713B11308744946AA39FA4489374861"/>
    <w:rsid w:val="00331386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Deluxe">
      <a:majorFont>
        <a:latin typeface="Corbel"/>
        <a:ea typeface=""/>
        <a:cs typeface=""/>
        <a:font script="Jpan" typeface="HGｺﾞｼｯｸM"/>
        <a:font script="Hang" typeface="HY엽서L"/>
        <a:font script="Hans" typeface="楷体_GB2312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楷体_GB2312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 rotWithShape="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D7F26A1B-11AC-4436-9823-0F93C6E088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ChronologicalResume</Template>
  <TotalTime>1</TotalTime>
  <Pages>2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Chronological resume (Minimalist design)</vt:lpstr>
    </vt:vector>
  </TitlesOfParts>
  <Company>Microsoft</Company>
  <LinksUpToDate>false</LinksUpToDate>
  <CharactersWithSpaces>2678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Chronological resume (Minimalist design)</dc:title>
  <dc:creator>even Greer</dc:creator>
  <cp:lastModifiedBy>Greer</cp:lastModifiedBy>
  <cp:revision>2</cp:revision>
  <cp:lastPrinted>2013-01-30T16:52:00Z</cp:lastPrinted>
  <dcterms:created xsi:type="dcterms:W3CDTF">2014-06-20T03:47:00Z</dcterms:created>
  <dcterms:modified xsi:type="dcterms:W3CDTF">2014-06-20T03:47:00Z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TC101686509990</vt:lpwstr>
  </property>
</Properties>
</file>