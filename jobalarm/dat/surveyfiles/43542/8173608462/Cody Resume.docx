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AB3" w:rsidRPr="00963A12" w:rsidRDefault="00FD3E72">
      <w:pPr>
        <w:pStyle w:val="Title"/>
        <w:rPr>
          <w:rFonts w:ascii="Times New Roman" w:hAnsi="Times New Roman" w:cs="Times New Roman"/>
        </w:rPr>
      </w:pPr>
      <w:r w:rsidRPr="00963A12">
        <w:rPr>
          <w:rFonts w:ascii="Times New Roman" w:hAnsi="Times New Roman" w:cs="Times New Roman"/>
        </w:rPr>
        <w:t>Cody s. kress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657"/>
        <w:gridCol w:w="7415"/>
      </w:tblGrid>
      <w:tr w:rsidR="00D44AB3" w:rsidTr="00D44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44AB3" w:rsidRDefault="00D44AB3"/>
        </w:tc>
        <w:tc>
          <w:tcPr>
            <w:tcW w:w="4087" w:type="pct"/>
          </w:tcPr>
          <w:p w:rsidR="00D44AB3" w:rsidRDefault="00D44AB3"/>
        </w:tc>
      </w:tr>
      <w:tr w:rsidR="00D44AB3" w:rsidTr="00D44AB3">
        <w:tc>
          <w:tcPr>
            <w:tcW w:w="913" w:type="pct"/>
          </w:tcPr>
          <w:p w:rsidR="00D44AB3" w:rsidRPr="00963A12" w:rsidRDefault="00D44A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87" w:type="pct"/>
          </w:tcPr>
          <w:p w:rsidR="00FD3E72" w:rsidRPr="00963A12" w:rsidRDefault="00FD3E72" w:rsidP="00FD3E72">
            <w:pPr>
              <w:pStyle w:val="ContactInfo"/>
              <w:rPr>
                <w:rFonts w:ascii="Times New Roman" w:hAnsi="Times New Roman" w:cs="Times New Roman"/>
                <w:color w:val="A6A6A6" w:themeColor="background1" w:themeShade="A6"/>
              </w:rPr>
            </w:pPr>
            <w:r w:rsidRPr="00963A12">
              <w:rPr>
                <w:rFonts w:ascii="Times New Roman" w:hAnsi="Times New Roman" w:cs="Times New Roman"/>
              </w:rPr>
              <w:t xml:space="preserve">3432 </w:t>
            </w:r>
            <w:proofErr w:type="spellStart"/>
            <w:r w:rsidRPr="00963A12">
              <w:rPr>
                <w:rFonts w:ascii="Times New Roman" w:hAnsi="Times New Roman" w:cs="Times New Roman"/>
              </w:rPr>
              <w:t>Willowcrest</w:t>
            </w:r>
            <w:proofErr w:type="spellEnd"/>
            <w:r w:rsidRPr="00963A12">
              <w:rPr>
                <w:rFonts w:ascii="Times New Roman" w:hAnsi="Times New Roman" w:cs="Times New Roman"/>
              </w:rPr>
              <w:t xml:space="preserve"> Drive, North Richland Hills, Texas 76180</w:t>
            </w:r>
            <w:r w:rsidR="00D95782" w:rsidRPr="00963A12">
              <w:rPr>
                <w:rFonts w:ascii="Times New Roman" w:hAnsi="Times New Roman" w:cs="Times New Roman"/>
              </w:rPr>
              <w:t> </w:t>
            </w:r>
          </w:p>
          <w:p w:rsidR="00D44AB3" w:rsidRPr="00963A12" w:rsidRDefault="00FD3E72" w:rsidP="00FD3E72">
            <w:pPr>
              <w:pStyle w:val="ContactInfo"/>
              <w:rPr>
                <w:rFonts w:ascii="Times New Roman" w:hAnsi="Times New Roman" w:cs="Times New Roman"/>
              </w:rPr>
            </w:pPr>
            <w:r w:rsidRPr="00963A12">
              <w:rPr>
                <w:rFonts w:ascii="Times New Roman" w:hAnsi="Times New Roman" w:cs="Times New Roman"/>
                <w:color w:val="A6A6A6" w:themeColor="background1" w:themeShade="A6"/>
              </w:rPr>
              <w:t xml:space="preserve">                 </w:t>
            </w:r>
            <w:r w:rsidR="00D95782" w:rsidRPr="00963A12">
              <w:rPr>
                <w:rFonts w:ascii="Times New Roman" w:hAnsi="Times New Roman" w:cs="Times New Roman"/>
              </w:rPr>
              <w:t> </w:t>
            </w:r>
            <w:r w:rsidRPr="00963A12">
              <w:rPr>
                <w:rFonts w:ascii="Times New Roman" w:hAnsi="Times New Roman" w:cs="Times New Roman"/>
              </w:rPr>
              <w:t>(817)609-1130</w:t>
            </w:r>
            <w:r w:rsidR="00D95782" w:rsidRPr="00963A12">
              <w:rPr>
                <w:rFonts w:ascii="Times New Roman" w:hAnsi="Times New Roman" w:cs="Times New Roman"/>
              </w:rPr>
              <w:t> </w:t>
            </w:r>
            <w:r w:rsidR="00D95782" w:rsidRPr="00963A12">
              <w:rPr>
                <w:rFonts w:ascii="Times New Roman" w:hAnsi="Times New Roman" w:cs="Times New Roman"/>
                <w:color w:val="A6A6A6" w:themeColor="background1" w:themeShade="A6"/>
              </w:rPr>
              <w:t>|</w:t>
            </w:r>
            <w:r w:rsidR="00D95782" w:rsidRPr="00963A12">
              <w:rPr>
                <w:rFonts w:ascii="Times New Roman" w:hAnsi="Times New Roman" w:cs="Times New Roman"/>
              </w:rPr>
              <w:t> </w:t>
            </w:r>
            <w:r w:rsidRPr="00963A12">
              <w:rPr>
                <w:rFonts w:ascii="Times New Roman" w:hAnsi="Times New Roman" w:cs="Times New Roman"/>
              </w:rPr>
              <w:t>c.s.kress1025@gmail.com</w:t>
            </w:r>
          </w:p>
        </w:tc>
      </w:tr>
      <w:tr w:rsidR="00FD3E72" w:rsidTr="00D44AB3">
        <w:tc>
          <w:tcPr>
            <w:tcW w:w="913" w:type="pct"/>
          </w:tcPr>
          <w:p w:rsidR="00FD3E72" w:rsidRDefault="00FD3E72"/>
        </w:tc>
        <w:tc>
          <w:tcPr>
            <w:tcW w:w="4087" w:type="pct"/>
          </w:tcPr>
          <w:p w:rsidR="00FD3E72" w:rsidRDefault="00FD3E72" w:rsidP="00FD3E72">
            <w:pPr>
              <w:pStyle w:val="ContactInfo"/>
            </w:pPr>
          </w:p>
        </w:tc>
      </w:tr>
    </w:tbl>
    <w:p w:rsidR="00D44AB3" w:rsidRDefault="00D95782">
      <w:pPr>
        <w:pStyle w:val="SectionHeading"/>
      </w:pPr>
      <w:r>
        <w:t>Summary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D44AB3" w:rsidTr="00D44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44AB3" w:rsidRDefault="00D44AB3"/>
        </w:tc>
        <w:tc>
          <w:tcPr>
            <w:tcW w:w="4087" w:type="pct"/>
          </w:tcPr>
          <w:p w:rsidR="00D44AB3" w:rsidRDefault="00D44AB3"/>
        </w:tc>
      </w:tr>
      <w:tr w:rsidR="00D44AB3" w:rsidTr="00D44AB3">
        <w:tc>
          <w:tcPr>
            <w:tcW w:w="913" w:type="pct"/>
          </w:tcPr>
          <w:p w:rsidR="00D44AB3" w:rsidRDefault="00D44AB3"/>
        </w:tc>
        <w:tc>
          <w:tcPr>
            <w:tcW w:w="4087" w:type="pct"/>
          </w:tcPr>
          <w:p w:rsidR="00D44AB3" w:rsidRPr="00963A12" w:rsidRDefault="00FD3E72" w:rsidP="00FD3E72">
            <w:pPr>
              <w:rPr>
                <w:rFonts w:ascii="Times New Roman" w:hAnsi="Times New Roman" w:cs="Times New Roman"/>
              </w:rPr>
            </w:pPr>
            <w:r w:rsidRPr="00963A12">
              <w:rPr>
                <w:rFonts w:ascii="Times New Roman" w:hAnsi="Times New Roman" w:cs="Times New Roman"/>
              </w:rPr>
              <w:t>I am a highly motivated, self-driven individual who has the willingness to succeed in any working environment. I work efficiently and effectively on my own or with a group of coworkers.</w:t>
            </w:r>
          </w:p>
        </w:tc>
      </w:tr>
    </w:tbl>
    <w:p w:rsidR="00D44AB3" w:rsidRDefault="00D95782">
      <w:pPr>
        <w:pStyle w:val="SectionHeading"/>
      </w:pPr>
      <w:r>
        <w:t>Skills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kills"/>
      </w:tblPr>
      <w:tblGrid>
        <w:gridCol w:w="1657"/>
        <w:gridCol w:w="7415"/>
      </w:tblGrid>
      <w:tr w:rsidR="00D44AB3" w:rsidTr="00D44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44AB3" w:rsidRDefault="00D44AB3"/>
        </w:tc>
        <w:tc>
          <w:tcPr>
            <w:tcW w:w="4087" w:type="pct"/>
          </w:tcPr>
          <w:p w:rsidR="00D44AB3" w:rsidRDefault="00D44AB3"/>
        </w:tc>
      </w:tr>
      <w:tr w:rsidR="00D44AB3" w:rsidTr="00D44AB3">
        <w:tc>
          <w:tcPr>
            <w:tcW w:w="913" w:type="pct"/>
          </w:tcPr>
          <w:p w:rsidR="00D44AB3" w:rsidRDefault="00D44AB3"/>
        </w:tc>
        <w:tc>
          <w:tcPr>
            <w:tcW w:w="4087" w:type="pct"/>
          </w:tcPr>
          <w:p w:rsidR="00D44AB3" w:rsidRPr="00963A12" w:rsidRDefault="00FD3E72">
            <w:pPr>
              <w:pStyle w:val="Subsection"/>
              <w:rPr>
                <w:rFonts w:ascii="Times New Roman" w:hAnsi="Times New Roman" w:cs="Times New Roman"/>
              </w:rPr>
            </w:pPr>
            <w:r w:rsidRPr="00963A12">
              <w:rPr>
                <w:rFonts w:ascii="Times New Roman" w:hAnsi="Times New Roman" w:cs="Times New Roman"/>
              </w:rPr>
              <w:t>Equipment Operation</w:t>
            </w:r>
          </w:p>
          <w:p w:rsidR="00D44AB3" w:rsidRDefault="00FD3E72" w:rsidP="00FD3E72">
            <w:pPr>
              <w:pStyle w:val="ListBullet"/>
            </w:pPr>
            <w:r w:rsidRPr="00963A12">
              <w:rPr>
                <w:rFonts w:ascii="Times New Roman" w:hAnsi="Times New Roman" w:cs="Times New Roman"/>
              </w:rPr>
              <w:t>Various heavy equipment operation ranging from skid steers to excavators and front end loaders. Extensive experience in operation of backhoes, fork lifts, man lifts and aerial buckets.</w:t>
            </w:r>
            <w:r>
              <w:t xml:space="preserve"> </w:t>
            </w:r>
          </w:p>
        </w:tc>
      </w:tr>
      <w:sdt>
        <w:sdtPr>
          <w:id w:val="1857463929"/>
          <w15:repeatingSection/>
        </w:sdtPr>
        <w:sdtEndPr>
          <w:rPr>
            <w:rFonts w:ascii="Times New Roman" w:hAnsi="Times New Roman" w:cs="Times New Roman"/>
          </w:rPr>
        </w:sdtEndPr>
        <w:sdtContent>
          <w:sdt>
            <w:sdtPr>
              <w:id w:val="2011181661"/>
              <w:placeholder>
                <w:docPart w:val="0A7AC17D5FFB4A9CA2F24E74F9846F1B"/>
              </w:placeholder>
              <w15:repeatingSectionItem/>
            </w:sdtPr>
            <w:sdtEndPr>
              <w:rPr>
                <w:rFonts w:ascii="Times New Roman" w:hAnsi="Times New Roman" w:cs="Times New Roman"/>
              </w:rPr>
            </w:sdtEndPr>
            <w:sdtContent>
              <w:tr w:rsidR="00D44AB3" w:rsidTr="00D44AB3">
                <w:tc>
                  <w:tcPr>
                    <w:tcW w:w="913" w:type="pct"/>
                  </w:tcPr>
                  <w:p w:rsidR="00D44AB3" w:rsidRDefault="00D44AB3"/>
                </w:tc>
                <w:tc>
                  <w:tcPr>
                    <w:tcW w:w="4087" w:type="pct"/>
                  </w:tcPr>
                  <w:p w:rsidR="00D44AB3" w:rsidRPr="00963A12" w:rsidRDefault="00FD3E72">
                    <w:pPr>
                      <w:pStyle w:val="Subsection"/>
                      <w:rPr>
                        <w:rFonts w:ascii="Times New Roman" w:hAnsi="Times New Roman" w:cs="Times New Roman"/>
                      </w:rPr>
                    </w:pPr>
                    <w:r w:rsidRPr="00963A12">
                      <w:rPr>
                        <w:rFonts w:ascii="Times New Roman" w:hAnsi="Times New Roman" w:cs="Times New Roman"/>
                      </w:rPr>
                      <w:t>Welding and Fabrication</w:t>
                    </w:r>
                  </w:p>
                  <w:p w:rsidR="00D44AB3" w:rsidRDefault="00FD3E72" w:rsidP="00FD3E72">
                    <w:pPr>
                      <w:pStyle w:val="ListBullet"/>
                    </w:pPr>
                    <w:r w:rsidRPr="00963A12">
                      <w:rPr>
                        <w:rFonts w:ascii="Times New Roman" w:hAnsi="Times New Roman" w:cs="Times New Roman"/>
                      </w:rPr>
                      <w:t>FCAW, GMAW and SMAW experience. 2f, 2G, 3f, 3G, 4F and 6G experience in fabrication shops and oilfield applications.</w:t>
                    </w:r>
                  </w:p>
                </w:tc>
                <w:bookmarkStart w:id="0" w:name="_GoBack"/>
                <w:bookmarkEnd w:id="0"/>
              </w:tr>
            </w:sdtContent>
          </w:sdt>
        </w:sdtContent>
      </w:sdt>
    </w:tbl>
    <w:p w:rsidR="00D44AB3" w:rsidRDefault="00D95782">
      <w:pPr>
        <w:pStyle w:val="SectionHeading"/>
      </w:pPr>
      <w:r>
        <w:t>Experience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xperience"/>
      </w:tblPr>
      <w:tblGrid>
        <w:gridCol w:w="1657"/>
        <w:gridCol w:w="7415"/>
      </w:tblGrid>
      <w:tr w:rsidR="00D44AB3" w:rsidTr="00D44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44AB3" w:rsidRDefault="00D44AB3">
            <w:pPr>
              <w:spacing w:line="240" w:lineRule="auto"/>
            </w:pPr>
          </w:p>
        </w:tc>
        <w:tc>
          <w:tcPr>
            <w:tcW w:w="4087" w:type="pct"/>
          </w:tcPr>
          <w:p w:rsidR="00D44AB3" w:rsidRDefault="00D44AB3">
            <w:pPr>
              <w:spacing w:line="240" w:lineRule="auto"/>
            </w:pPr>
          </w:p>
        </w:tc>
      </w:tr>
      <w:tr w:rsidR="00D44AB3" w:rsidTr="00D44AB3">
        <w:tc>
          <w:tcPr>
            <w:tcW w:w="913" w:type="pct"/>
          </w:tcPr>
          <w:p w:rsidR="00D44AB3" w:rsidRDefault="00FD3E72" w:rsidP="00FD3E72">
            <w:pPr>
              <w:pStyle w:val="Date"/>
            </w:pPr>
            <w:r>
              <w:t>10/2014-12/2014</w:t>
            </w:r>
          </w:p>
        </w:tc>
        <w:tc>
          <w:tcPr>
            <w:tcW w:w="4087" w:type="pct"/>
          </w:tcPr>
          <w:p w:rsidR="00D44AB3" w:rsidRPr="00963A12" w:rsidRDefault="00FD3E72">
            <w:pPr>
              <w:pStyle w:val="Subsection"/>
              <w:rPr>
                <w:rFonts w:ascii="Times New Roman" w:hAnsi="Times New Roman" w:cs="Times New Roman"/>
              </w:rPr>
            </w:pPr>
            <w:r w:rsidRPr="00963A12">
              <w:rPr>
                <w:rFonts w:ascii="Times New Roman" w:hAnsi="Times New Roman" w:cs="Times New Roman"/>
              </w:rPr>
              <w:t>Welder</w:t>
            </w:r>
            <w:r w:rsidR="00D95782" w:rsidRPr="00963A12">
              <w:rPr>
                <w:rFonts w:ascii="Times New Roman" w:hAnsi="Times New Roman" w:cs="Times New Roman"/>
              </w:rPr>
              <w:t>,  </w:t>
            </w:r>
            <w:r w:rsidRPr="00963A12">
              <w:rPr>
                <w:rStyle w:val="Emphasis"/>
                <w:rFonts w:ascii="Times New Roman" w:hAnsi="Times New Roman" w:cs="Times New Roman"/>
              </w:rPr>
              <w:t>Trinity Industries Plant 192</w:t>
            </w:r>
          </w:p>
          <w:p w:rsidR="00D44AB3" w:rsidRDefault="00FD3E72" w:rsidP="00FD3E72">
            <w:pPr>
              <w:pStyle w:val="ListBullet"/>
            </w:pPr>
            <w:r w:rsidRPr="00963A12">
              <w:rPr>
                <w:rFonts w:ascii="Times New Roman" w:hAnsi="Times New Roman" w:cs="Times New Roman"/>
              </w:rPr>
              <w:t xml:space="preserve">I would weld out 10 gauge steel secondary jacket to oil tank cars. FCAW solid core </w:t>
            </w:r>
            <w:r w:rsidR="00963A12" w:rsidRPr="00963A12">
              <w:rPr>
                <w:rFonts w:ascii="Times New Roman" w:hAnsi="Times New Roman" w:cs="Times New Roman"/>
              </w:rPr>
              <w:t>Inner shield</w:t>
            </w:r>
            <w:r w:rsidRPr="00963A12">
              <w:rPr>
                <w:rFonts w:ascii="Times New Roman" w:hAnsi="Times New Roman" w:cs="Times New Roman"/>
              </w:rPr>
              <w:t xml:space="preserve"> processes were used to weld out the jacket.</w:t>
            </w:r>
          </w:p>
        </w:tc>
      </w:tr>
      <w:sdt>
        <w:sdtPr>
          <w:rPr>
            <w:color w:val="595959" w:themeColor="text1" w:themeTint="A6"/>
          </w:rPr>
          <w:id w:val="-1144189173"/>
          <w15:repeatingSection/>
        </w:sdtPr>
        <w:sdtEndPr>
          <w:rPr>
            <w:rFonts w:ascii="Times New Roman" w:hAnsi="Times New Roman" w:cs="Times New Roman"/>
          </w:rPr>
        </w:sdtEndPr>
        <w:sdtContent>
          <w:sdt>
            <w:sdtPr>
              <w:rPr>
                <w:color w:val="595959" w:themeColor="text1" w:themeTint="A6"/>
              </w:rPr>
              <w:id w:val="-693077924"/>
              <w:placeholder>
                <w:docPart w:val="0A7AC17D5FFB4A9CA2F24E74F9846F1B"/>
              </w:placeholder>
              <w15:repeatingSectionItem/>
            </w:sdtPr>
            <w:sdtEndPr>
              <w:rPr>
                <w:rFonts w:ascii="Times New Roman" w:hAnsi="Times New Roman" w:cs="Times New Roman"/>
              </w:rPr>
            </w:sdtEndPr>
            <w:sdtContent>
              <w:tr w:rsidR="00D44AB3" w:rsidTr="00D44AB3">
                <w:tc>
                  <w:tcPr>
                    <w:tcW w:w="913" w:type="pct"/>
                  </w:tcPr>
                  <w:p w:rsidR="00D44AB3" w:rsidRDefault="00FD3E72" w:rsidP="00FD3E72">
                    <w:pPr>
                      <w:pStyle w:val="Date"/>
                    </w:pPr>
                    <w:r>
                      <w:rPr>
                        <w:color w:val="595959" w:themeColor="text1" w:themeTint="A6"/>
                      </w:rPr>
                      <w:t>05/2014-09/2014</w:t>
                    </w:r>
                  </w:p>
                </w:tc>
                <w:tc>
                  <w:tcPr>
                    <w:tcW w:w="4087" w:type="pct"/>
                  </w:tcPr>
                  <w:p w:rsidR="00D44AB3" w:rsidRPr="00963A12" w:rsidRDefault="00FD3E72">
                    <w:pPr>
                      <w:pStyle w:val="Subsection"/>
                      <w:rPr>
                        <w:rFonts w:ascii="Times New Roman" w:hAnsi="Times New Roman" w:cs="Times New Roman"/>
                      </w:rPr>
                    </w:pPr>
                    <w:r w:rsidRPr="00963A12">
                      <w:rPr>
                        <w:rFonts w:ascii="Times New Roman" w:hAnsi="Times New Roman" w:cs="Times New Roman"/>
                      </w:rPr>
                      <w:t>Welder, Fabricator</w:t>
                    </w:r>
                    <w:r w:rsidR="00D95782" w:rsidRPr="00963A12">
                      <w:rPr>
                        <w:rFonts w:ascii="Times New Roman" w:hAnsi="Times New Roman" w:cs="Times New Roman"/>
                      </w:rPr>
                      <w:t>,  </w:t>
                    </w:r>
                    <w:r w:rsidRPr="00963A12">
                      <w:rPr>
                        <w:rStyle w:val="Emphasis"/>
                        <w:rFonts w:ascii="Times New Roman" w:hAnsi="Times New Roman" w:cs="Times New Roman"/>
                      </w:rPr>
                      <w:t>BFX Fire Apparatus</w:t>
                    </w:r>
                  </w:p>
                  <w:p w:rsidR="00D44AB3" w:rsidRDefault="00FD3E72" w:rsidP="00FD3E72">
                    <w:pPr>
                      <w:pStyle w:val="ListBullet"/>
                    </w:pPr>
                    <w:r w:rsidRPr="00963A12">
                      <w:rPr>
                        <w:rFonts w:ascii="Times New Roman" w:hAnsi="Times New Roman" w:cs="Times New Roman"/>
                      </w:rPr>
                      <w:t xml:space="preserve">I was responsible for welding the floor structures </w:t>
                    </w:r>
                    <w:r w:rsidR="00963A12" w:rsidRPr="00963A12">
                      <w:rPr>
                        <w:rFonts w:ascii="Times New Roman" w:hAnsi="Times New Roman" w:cs="Times New Roman"/>
                      </w:rPr>
                      <w:t xml:space="preserve">with .045 GMAW 75/25 </w:t>
                    </w:r>
                    <w:r w:rsidRPr="00963A12">
                      <w:rPr>
                        <w:rFonts w:ascii="Times New Roman" w:hAnsi="Times New Roman" w:cs="Times New Roman"/>
                      </w:rPr>
                      <w:t>for the apparatus to be installed on a new vehicle.</w:t>
                    </w:r>
                  </w:p>
                </w:tc>
              </w:tr>
            </w:sdtContent>
          </w:sdt>
          <w:sdt>
            <w:sdtPr>
              <w:rPr>
                <w:color w:val="595959" w:themeColor="text1" w:themeTint="A6"/>
              </w:rPr>
              <w:id w:val="1657263451"/>
              <w:placeholder>
                <w:docPart w:val="1B0C1BD4FF454DC8BC9421BDD521FF21"/>
              </w:placeholder>
              <w15:repeatingSectionItem/>
            </w:sdtPr>
            <w:sdtEndPr>
              <w:rPr>
                <w:rFonts w:ascii="Times New Roman" w:hAnsi="Times New Roman" w:cs="Times New Roman"/>
              </w:rPr>
            </w:sdtEndPr>
            <w:sdtContent>
              <w:tr w:rsidR="00FD3E72" w:rsidTr="00D44AB3">
                <w:tc>
                  <w:tcPr>
                    <w:tcW w:w="913" w:type="pct"/>
                  </w:tcPr>
                  <w:p w:rsidR="00FD3E72" w:rsidRDefault="00FD3E72" w:rsidP="00FD3E72">
                    <w:pPr>
                      <w:pStyle w:val="Date"/>
                    </w:pPr>
                    <w:r>
                      <w:rPr>
                        <w:color w:val="595959" w:themeColor="text1" w:themeTint="A6"/>
                      </w:rPr>
                      <w:t>05/2012-01/2013</w:t>
                    </w:r>
                  </w:p>
                </w:tc>
                <w:tc>
                  <w:tcPr>
                    <w:tcW w:w="4087" w:type="pct"/>
                  </w:tcPr>
                  <w:p w:rsidR="00FD3E72" w:rsidRPr="00963A12" w:rsidRDefault="00FD3E72">
                    <w:pPr>
                      <w:pStyle w:val="Subsection"/>
                      <w:rPr>
                        <w:rFonts w:ascii="Times New Roman" w:hAnsi="Times New Roman" w:cs="Times New Roman"/>
                      </w:rPr>
                    </w:pPr>
                    <w:r w:rsidRPr="00963A12">
                      <w:rPr>
                        <w:rFonts w:ascii="Times New Roman" w:hAnsi="Times New Roman" w:cs="Times New Roman"/>
                      </w:rPr>
                      <w:t>Welder, Fabricator,  </w:t>
                    </w:r>
                    <w:r w:rsidRPr="00963A12">
                      <w:rPr>
                        <w:rStyle w:val="Emphasis"/>
                        <w:rFonts w:ascii="Times New Roman" w:hAnsi="Times New Roman" w:cs="Times New Roman"/>
                      </w:rPr>
                      <w:t>Brand FX Body Company</w:t>
                    </w:r>
                  </w:p>
                  <w:p w:rsidR="00FD3E72" w:rsidRDefault="00FD3E72" w:rsidP="00FD3E72">
                    <w:pPr>
                      <w:pStyle w:val="ListBullet"/>
                    </w:pPr>
                    <w:r w:rsidRPr="00963A12">
                      <w:rPr>
                        <w:rFonts w:ascii="Times New Roman" w:hAnsi="Times New Roman" w:cs="Times New Roman"/>
                      </w:rPr>
                      <w:t>I was responsible for welding and fabricating new floor designs and changes to the existing structures</w:t>
                    </w:r>
                    <w:r w:rsidR="00963A12" w:rsidRPr="00963A12">
                      <w:rPr>
                        <w:rFonts w:ascii="Times New Roman" w:hAnsi="Times New Roman" w:cs="Times New Roman"/>
                      </w:rPr>
                      <w:t xml:space="preserve"> with .035 and .045 GMAW 75/25;</w:t>
                    </w:r>
                    <w:r w:rsidRPr="00963A12">
                      <w:rPr>
                        <w:rFonts w:ascii="Times New Roman" w:hAnsi="Times New Roman" w:cs="Times New Roman"/>
                      </w:rPr>
                      <w:t xml:space="preserve"> as well as structural chassis welds for frame extensions or body fastening mounts.</w:t>
                    </w:r>
                  </w:p>
                </w:tc>
              </w:tr>
            </w:sdtContent>
          </w:sdt>
        </w:sdtContent>
      </w:sdt>
    </w:tbl>
    <w:p w:rsidR="00D44AB3" w:rsidRDefault="00D95782">
      <w:pPr>
        <w:pStyle w:val="SectionHeading"/>
      </w:pPr>
      <w:r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ducation"/>
      </w:tblPr>
      <w:tblGrid>
        <w:gridCol w:w="1657"/>
        <w:gridCol w:w="7415"/>
      </w:tblGrid>
      <w:tr w:rsidR="00D44AB3" w:rsidTr="00D44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44AB3" w:rsidRDefault="00D44AB3">
            <w:pPr>
              <w:spacing w:line="240" w:lineRule="auto"/>
            </w:pPr>
          </w:p>
        </w:tc>
        <w:tc>
          <w:tcPr>
            <w:tcW w:w="4087" w:type="pct"/>
          </w:tcPr>
          <w:p w:rsidR="00D44AB3" w:rsidRDefault="00D44AB3">
            <w:pPr>
              <w:spacing w:line="240" w:lineRule="auto"/>
            </w:pPr>
          </w:p>
        </w:tc>
      </w:tr>
      <w:tr w:rsidR="00D44AB3" w:rsidTr="00D44AB3">
        <w:tc>
          <w:tcPr>
            <w:tcW w:w="913" w:type="pct"/>
          </w:tcPr>
          <w:p w:rsidR="00D44AB3" w:rsidRDefault="00FD3E72" w:rsidP="00FD3E72">
            <w:pPr>
              <w:pStyle w:val="Date"/>
            </w:pPr>
            <w:r>
              <w:t>08/2006-05/2010</w:t>
            </w:r>
          </w:p>
        </w:tc>
        <w:tc>
          <w:tcPr>
            <w:tcW w:w="4087" w:type="pct"/>
          </w:tcPr>
          <w:p w:rsidR="00D44AB3" w:rsidRPr="00963A12" w:rsidRDefault="00FD3E72" w:rsidP="00FD3E72">
            <w:pPr>
              <w:pStyle w:val="Subsection"/>
              <w:rPr>
                <w:rFonts w:ascii="Times New Roman" w:hAnsi="Times New Roman" w:cs="Times New Roman"/>
              </w:rPr>
            </w:pPr>
            <w:r w:rsidRPr="00963A12">
              <w:rPr>
                <w:rFonts w:ascii="Times New Roman" w:hAnsi="Times New Roman" w:cs="Times New Roman"/>
              </w:rPr>
              <w:t>High School Diploma</w:t>
            </w:r>
            <w:r w:rsidR="00D95782" w:rsidRPr="00963A12">
              <w:rPr>
                <w:rFonts w:ascii="Times New Roman" w:hAnsi="Times New Roman" w:cs="Times New Roman"/>
              </w:rPr>
              <w:t>,  </w:t>
            </w:r>
            <w:r w:rsidRPr="00963A12">
              <w:rPr>
                <w:rStyle w:val="Emphasis"/>
                <w:rFonts w:ascii="Times New Roman" w:hAnsi="Times New Roman" w:cs="Times New Roman"/>
              </w:rPr>
              <w:t>Haltom High School</w:t>
            </w:r>
          </w:p>
        </w:tc>
      </w:tr>
    </w:tbl>
    <w:p w:rsidR="00D44AB3" w:rsidRPr="00963A12" w:rsidRDefault="00D44AB3">
      <w:pPr>
        <w:rPr>
          <w:rFonts w:ascii="Times New Roman" w:hAnsi="Times New Roman" w:cs="Times New Roman"/>
        </w:rPr>
      </w:pPr>
    </w:p>
    <w:sectPr w:rsidR="00D44AB3" w:rsidRPr="00963A12">
      <w:footerReference w:type="default" r:id="rId8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782" w:rsidRDefault="00D95782">
      <w:pPr>
        <w:spacing w:after="0"/>
      </w:pPr>
      <w:r>
        <w:separator/>
      </w:r>
    </w:p>
    <w:p w:rsidR="00D95782" w:rsidRDefault="00D95782"/>
  </w:endnote>
  <w:endnote w:type="continuationSeparator" w:id="0">
    <w:p w:rsidR="00D95782" w:rsidRDefault="00D95782">
      <w:pPr>
        <w:spacing w:after="0"/>
      </w:pPr>
      <w:r>
        <w:continuationSeparator/>
      </w:r>
    </w:p>
    <w:p w:rsidR="00D95782" w:rsidRDefault="00D957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AB3" w:rsidRDefault="00D95782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963A12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782" w:rsidRDefault="00D95782">
      <w:pPr>
        <w:spacing w:after="0"/>
      </w:pPr>
      <w:r>
        <w:separator/>
      </w:r>
    </w:p>
    <w:p w:rsidR="00D95782" w:rsidRDefault="00D95782"/>
  </w:footnote>
  <w:footnote w:type="continuationSeparator" w:id="0">
    <w:p w:rsidR="00D95782" w:rsidRDefault="00D95782">
      <w:pPr>
        <w:spacing w:after="0"/>
      </w:pPr>
      <w:r>
        <w:continuationSeparator/>
      </w:r>
    </w:p>
    <w:p w:rsidR="00D95782" w:rsidRDefault="00D9578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72"/>
    <w:rsid w:val="00963A12"/>
    <w:rsid w:val="00D44AB3"/>
    <w:rsid w:val="00D95782"/>
    <w:rsid w:val="00FD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A1E4E-D053-4C64-BAE3-2009467A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thany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7AC17D5FFB4A9CA2F24E74F984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F3394-2FE3-4377-987B-50F3BE3DF328}"/>
      </w:docPartPr>
      <w:docPartBody>
        <w:p w:rsidR="00000000" w:rsidRDefault="001233B2">
          <w:pPr>
            <w:pStyle w:val="0A7AC17D5FFB4A9CA2F24E74F9846F1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B0C1BD4FF454DC8BC9421BDD521F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35A13-F5A6-47E6-865B-E1BEF8E0BDCD}"/>
      </w:docPartPr>
      <w:docPartBody>
        <w:p w:rsidR="00000000" w:rsidRDefault="00B71DFB" w:rsidP="00B71DFB">
          <w:pPr>
            <w:pStyle w:val="1B0C1BD4FF454DC8BC9421BDD521FF2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DFB"/>
    <w:rsid w:val="001233B2"/>
    <w:rsid w:val="00B7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A504B6059449D7A0D0452C27892F26">
    <w:name w:val="77A504B6059449D7A0D0452C27892F26"/>
  </w:style>
  <w:style w:type="paragraph" w:customStyle="1" w:styleId="EC9989EBAEF045BBBEFFCD5E30A3C46E">
    <w:name w:val="EC9989EBAEF045BBBEFFCD5E30A3C46E"/>
  </w:style>
  <w:style w:type="paragraph" w:customStyle="1" w:styleId="603B92FCA6D64E3BA9AA8D9E33205AE7">
    <w:name w:val="603B92FCA6D64E3BA9AA8D9E33205AE7"/>
  </w:style>
  <w:style w:type="paragraph" w:customStyle="1" w:styleId="6D230829CEB249F79F0E715F0E6B4262">
    <w:name w:val="6D230829CEB249F79F0E715F0E6B4262"/>
  </w:style>
  <w:style w:type="paragraph" w:customStyle="1" w:styleId="66AED4BE629A40AA8233F3C2A7CE7FA5">
    <w:name w:val="66AED4BE629A40AA8233F3C2A7CE7FA5"/>
  </w:style>
  <w:style w:type="paragraph" w:customStyle="1" w:styleId="05AF8F3B9EAE4A12BCDB73630A170CE9">
    <w:name w:val="05AF8F3B9EAE4A12BCDB73630A170CE9"/>
  </w:style>
  <w:style w:type="character" w:styleId="PlaceholderText">
    <w:name w:val="Placeholder Text"/>
    <w:basedOn w:val="DefaultParagraphFont"/>
    <w:uiPriority w:val="99"/>
    <w:semiHidden/>
    <w:rsid w:val="00B71DFB"/>
    <w:rPr>
      <w:color w:val="808080"/>
    </w:rPr>
  </w:style>
  <w:style w:type="paragraph" w:customStyle="1" w:styleId="0A7AC17D5FFB4A9CA2F24E74F9846F1B">
    <w:name w:val="0A7AC17D5FFB4A9CA2F24E74F9846F1B"/>
  </w:style>
  <w:style w:type="paragraph" w:customStyle="1" w:styleId="B977296F506146748CD376D4C42A4FB8">
    <w:name w:val="B977296F506146748CD376D4C42A4FB8"/>
  </w:style>
  <w:style w:type="paragraph" w:customStyle="1" w:styleId="47D3BCBF94A54A06BB439D2757204C55">
    <w:name w:val="47D3BCBF94A54A06BB439D2757204C55"/>
  </w:style>
  <w:style w:type="paragraph" w:customStyle="1" w:styleId="742F97763E8441D9B9D4EF804B04318E">
    <w:name w:val="742F97763E8441D9B9D4EF804B04318E"/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48D1DFCCC9D04AE0A741804D66B2977C">
    <w:name w:val="48D1DFCCC9D04AE0A741804D66B2977C"/>
  </w:style>
  <w:style w:type="paragraph" w:customStyle="1" w:styleId="3361BC66A7BD4B7788F6DFAD99AFFB94">
    <w:name w:val="3361BC66A7BD4B7788F6DFAD99AFFB94"/>
  </w:style>
  <w:style w:type="paragraph" w:customStyle="1" w:styleId="62A8AC8E70F743C0A0B0ABD0C36E86C6">
    <w:name w:val="62A8AC8E70F743C0A0B0ABD0C36E86C6"/>
  </w:style>
  <w:style w:type="paragraph" w:customStyle="1" w:styleId="811FB0428DC94080A8D59B1475844B8B">
    <w:name w:val="811FB0428DC94080A8D59B1475844B8B"/>
  </w:style>
  <w:style w:type="paragraph" w:customStyle="1" w:styleId="1B0C1BD4FF454DC8BC9421BDD521FF21">
    <w:name w:val="1B0C1BD4FF454DC8BC9421BDD521FF21"/>
    <w:rsid w:val="00B71DFB"/>
  </w:style>
  <w:style w:type="paragraph" w:customStyle="1" w:styleId="4B7D5FA4C3194777813C149B20D6EBCE">
    <w:name w:val="4B7D5FA4C3194777813C149B20D6EBCE"/>
    <w:rsid w:val="00B71D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23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Rebekah Westbrook</dc:creator>
  <cp:keywords/>
  <cp:lastModifiedBy>Rebekah Westbrook</cp:lastModifiedBy>
  <cp:revision>1</cp:revision>
  <dcterms:created xsi:type="dcterms:W3CDTF">2014-12-27T03:34:00Z</dcterms:created>
  <dcterms:modified xsi:type="dcterms:W3CDTF">2014-12-27T03:57:00Z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