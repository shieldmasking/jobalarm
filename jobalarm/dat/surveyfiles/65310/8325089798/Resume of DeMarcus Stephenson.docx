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8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2890"/>
        <w:gridCol w:w="3345"/>
        <w:gridCol w:w="2405"/>
      </w:tblGrid>
      <w:tr w:rsidR="00E517AA" w:rsidRPr="00E517AA">
        <w:trPr>
          <w:trHeight w:val="45"/>
        </w:trPr>
        <w:sdt>
          <w:sdtPr>
            <w:rPr>
              <w:color w:val="000000" w:themeColor="text1"/>
            </w:rPr>
            <w:alias w:val="Author"/>
            <w:id w:val="89610595"/>
            <w:placeholder>
              <w:docPart w:val="E670D1B3EECE49A1B34BC7DC1B8B70C4"/>
            </w:placeholder>
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<w:text/>
          </w:sdtPr>
          <w:sdtEndPr/>
          <w:sdtContent>
            <w:tc>
              <w:tcPr>
                <w:tcW w:w="8640" w:type="dxa"/>
                <w:gridSpan w:val="3"/>
                <w:tcBorders>
                  <w:bottom w:val="single" w:sz="4" w:space="0" w:color="BFBFBF" w:themeColor="background1" w:themeShade="BF"/>
                </w:tcBorders>
                <w:tcMar>
                  <w:bottom w:w="0" w:type="dxa"/>
                </w:tcMar>
                <w:vAlign w:val="bottom"/>
              </w:tcPr>
              <w:p w:rsidR="00157000" w:rsidRPr="00E517AA" w:rsidRDefault="00F246C0" w:rsidP="00F246C0">
                <w:pPr>
                  <w:pStyle w:val="YourName"/>
                  <w:jc w:val="center"/>
                  <w:rPr>
                    <w:color w:val="000000" w:themeColor="text1"/>
                  </w:rPr>
                </w:pPr>
                <w:r w:rsidRPr="00E517AA">
                  <w:rPr>
                    <w:color w:val="000000" w:themeColor="text1"/>
                  </w:rPr>
                  <w:t>Demarcus stephenson</w:t>
                </w:r>
              </w:p>
            </w:tc>
          </w:sdtContent>
        </w:sdt>
      </w:tr>
      <w:tr w:rsidR="00E517AA" w:rsidRPr="00E517AA">
        <w:trPr>
          <w:trHeight w:val="37"/>
        </w:trPr>
        <w:tc>
          <w:tcPr>
            <w:tcW w:w="8640" w:type="dxa"/>
            <w:gridSpan w:val="3"/>
            <w:tcBorders>
              <w:top w:val="single" w:sz="4" w:space="0" w:color="BFBFBF" w:themeColor="background1" w:themeShade="BF"/>
            </w:tcBorders>
            <w:tcMar>
              <w:top w:w="86" w:type="dxa"/>
              <w:bottom w:w="288" w:type="dxa"/>
            </w:tcMar>
          </w:tcPr>
          <w:p w:rsidR="00157000" w:rsidRPr="00E517AA" w:rsidRDefault="00F246C0" w:rsidP="00F246C0">
            <w:pPr>
              <w:pStyle w:val="AllCapsCopy"/>
              <w:jc w:val="center"/>
              <w:rPr>
                <w:color w:val="000000" w:themeColor="text1"/>
              </w:rPr>
            </w:pPr>
            <w:r w:rsidRPr="00E517AA">
              <w:rPr>
                <w:color w:val="000000" w:themeColor="text1"/>
              </w:rPr>
              <w:t>16826 CityView pl #30, HOUSTON, TX 77060</w:t>
            </w:r>
            <w:r w:rsidR="00FB2CA1" w:rsidRPr="00E517AA">
              <w:rPr>
                <w:color w:val="000000" w:themeColor="text1"/>
              </w:rPr>
              <w:t xml:space="preserve">, </w:t>
            </w:r>
            <w:r w:rsidRPr="00E517AA">
              <w:rPr>
                <w:color w:val="000000" w:themeColor="text1"/>
              </w:rPr>
              <w:t>832-508-9798</w:t>
            </w:r>
            <w:r w:rsidR="00FB2CA1" w:rsidRPr="00E517AA">
              <w:rPr>
                <w:color w:val="000000" w:themeColor="text1"/>
              </w:rPr>
              <w:t xml:space="preserve">, </w:t>
            </w:r>
            <w:sdt>
              <w:sdtPr>
                <w:rPr>
                  <w:color w:val="000000" w:themeColor="text1"/>
                </w:rPr>
                <w:id w:val="270048422"/>
                <w:placeholder>
                  <w:docPart w:val="4E912E345B9C4CC2BA6E140666C92C96"/>
                </w:placeholder>
              </w:sdtPr>
              <w:sdtEndPr/>
              <w:sdtContent>
                <w:r w:rsidRPr="00E517AA">
                  <w:rPr>
                    <w:color w:val="000000" w:themeColor="text1"/>
                  </w:rPr>
                  <w:t>daz7877@gmail.com</w:t>
                </w:r>
              </w:sdtContent>
            </w:sdt>
          </w:p>
        </w:tc>
      </w:tr>
      <w:tr w:rsidR="00E517AA" w:rsidRPr="00E517AA">
        <w:trPr>
          <w:trHeight w:val="37"/>
        </w:trPr>
        <w:tc>
          <w:tcPr>
            <w:tcW w:w="8640" w:type="dxa"/>
            <w:gridSpan w:val="3"/>
          </w:tcPr>
          <w:p w:rsidR="00157000" w:rsidRPr="00E517AA" w:rsidRDefault="00FB2CA1" w:rsidP="00F246C0">
            <w:pPr>
              <w:pStyle w:val="SectionHeadings"/>
              <w:jc w:val="center"/>
              <w:rPr>
                <w:color w:val="000000" w:themeColor="text1"/>
              </w:rPr>
            </w:pPr>
            <w:r w:rsidRPr="00E517AA">
              <w:rPr>
                <w:color w:val="000000" w:themeColor="text1"/>
              </w:rPr>
              <w:t>Objective</w:t>
            </w:r>
          </w:p>
        </w:tc>
      </w:tr>
      <w:tr w:rsidR="00E517AA" w:rsidRPr="00E517AA">
        <w:tc>
          <w:tcPr>
            <w:tcW w:w="8640" w:type="dxa"/>
            <w:gridSpan w:val="3"/>
            <w:tcMar>
              <w:bottom w:w="144" w:type="dxa"/>
            </w:tcMar>
          </w:tcPr>
          <w:p w:rsidR="00157000" w:rsidRPr="00E517AA" w:rsidRDefault="00F246C0" w:rsidP="00F246C0">
            <w:pPr>
              <w:pStyle w:val="Copy"/>
              <w:jc w:val="center"/>
              <w:rPr>
                <w:color w:val="000000" w:themeColor="text1"/>
              </w:rPr>
            </w:pPr>
            <w:r w:rsidRPr="00E517AA">
              <w:rPr>
                <w:color w:val="000000" w:themeColor="text1"/>
              </w:rPr>
              <w:t>Obtain a</w:t>
            </w:r>
            <w:r w:rsidR="005D4B0B" w:rsidRPr="00E517AA">
              <w:rPr>
                <w:color w:val="000000" w:themeColor="text1"/>
              </w:rPr>
              <w:t xml:space="preserve"> career in logistics and </w:t>
            </w:r>
            <w:r w:rsidR="00D25F84" w:rsidRPr="00E517AA">
              <w:rPr>
                <w:color w:val="000000" w:themeColor="text1"/>
              </w:rPr>
              <w:t>use my</w:t>
            </w:r>
            <w:r w:rsidRPr="00E517AA">
              <w:rPr>
                <w:color w:val="000000" w:themeColor="text1"/>
              </w:rPr>
              <w:t xml:space="preserve"> skills and expertise to benefit my employer.</w:t>
            </w:r>
          </w:p>
        </w:tc>
      </w:tr>
      <w:tr w:rsidR="00E517AA" w:rsidRPr="00E517AA">
        <w:trPr>
          <w:trHeight w:val="37"/>
        </w:trPr>
        <w:tc>
          <w:tcPr>
            <w:tcW w:w="8640" w:type="dxa"/>
            <w:gridSpan w:val="3"/>
          </w:tcPr>
          <w:p w:rsidR="008F64BB" w:rsidRPr="00E517AA" w:rsidRDefault="00F246C0" w:rsidP="008525ED">
            <w:pPr>
              <w:pStyle w:val="SectionHeadings"/>
              <w:jc w:val="center"/>
              <w:rPr>
                <w:color w:val="000000" w:themeColor="text1"/>
              </w:rPr>
            </w:pPr>
            <w:r w:rsidRPr="00E517AA">
              <w:rPr>
                <w:color w:val="000000" w:themeColor="text1"/>
              </w:rPr>
              <w:t>Skills</w:t>
            </w:r>
          </w:p>
          <w:p w:rsidR="008525ED" w:rsidRPr="00E517AA" w:rsidRDefault="008525ED" w:rsidP="008525ED">
            <w:pPr>
              <w:pStyle w:val="ResponsibilitiesAchievements"/>
              <w:rPr>
                <w:color w:val="000000" w:themeColor="text1"/>
              </w:rPr>
            </w:pPr>
            <w:r w:rsidRPr="00E517AA">
              <w:rPr>
                <w:color w:val="000000" w:themeColor="text1"/>
              </w:rPr>
              <w:t>Microsoft  Word/Excel/PowerPoint</w:t>
            </w:r>
            <w:r w:rsidR="006E1F60" w:rsidRPr="00E517AA">
              <w:rPr>
                <w:color w:val="000000" w:themeColor="text1"/>
              </w:rPr>
              <w:t>/Outlook</w:t>
            </w:r>
          </w:p>
          <w:p w:rsidR="008525ED" w:rsidRPr="00E517AA" w:rsidRDefault="008525ED" w:rsidP="008525ED">
            <w:pPr>
              <w:pStyle w:val="ResponsibilitiesAchievements"/>
              <w:rPr>
                <w:color w:val="000000" w:themeColor="text1"/>
              </w:rPr>
            </w:pPr>
            <w:r w:rsidRPr="00E517AA">
              <w:rPr>
                <w:color w:val="000000" w:themeColor="text1"/>
              </w:rPr>
              <w:t>Ability to work in a team structure</w:t>
            </w:r>
          </w:p>
          <w:p w:rsidR="008525ED" w:rsidRPr="00E517AA" w:rsidRDefault="008525ED" w:rsidP="008525ED">
            <w:pPr>
              <w:pStyle w:val="ResponsibilitiesAchievements"/>
              <w:rPr>
                <w:color w:val="000000" w:themeColor="text1"/>
              </w:rPr>
            </w:pPr>
            <w:r w:rsidRPr="00E517AA">
              <w:rPr>
                <w:color w:val="000000" w:themeColor="text1"/>
              </w:rPr>
              <w:t>Ability to make decisions and solve problems</w:t>
            </w:r>
          </w:p>
          <w:p w:rsidR="008525ED" w:rsidRPr="00E517AA" w:rsidRDefault="008525ED" w:rsidP="008525ED">
            <w:pPr>
              <w:pStyle w:val="ResponsibilitiesAchievements"/>
              <w:rPr>
                <w:color w:val="000000" w:themeColor="text1"/>
              </w:rPr>
            </w:pPr>
            <w:r w:rsidRPr="00E517AA">
              <w:rPr>
                <w:color w:val="000000" w:themeColor="text1"/>
              </w:rPr>
              <w:t xml:space="preserve">Ability to process data </w:t>
            </w:r>
          </w:p>
          <w:p w:rsidR="008525ED" w:rsidRPr="00E517AA" w:rsidRDefault="008525ED" w:rsidP="008525ED">
            <w:pPr>
              <w:pStyle w:val="ResponsibilitiesAchievements"/>
              <w:rPr>
                <w:color w:val="000000" w:themeColor="text1"/>
              </w:rPr>
            </w:pPr>
            <w:r w:rsidRPr="00E517AA">
              <w:rPr>
                <w:color w:val="000000" w:themeColor="text1"/>
              </w:rPr>
              <w:t xml:space="preserve">Ability to plan, </w:t>
            </w:r>
            <w:proofErr w:type="gramStart"/>
            <w:r w:rsidR="00D25F84" w:rsidRPr="00E517AA">
              <w:rPr>
                <w:color w:val="000000" w:themeColor="text1"/>
              </w:rPr>
              <w:t>organize</w:t>
            </w:r>
            <w:proofErr w:type="gramEnd"/>
            <w:r w:rsidRPr="00E517AA">
              <w:rPr>
                <w:color w:val="000000" w:themeColor="text1"/>
              </w:rPr>
              <w:t xml:space="preserve">, and </w:t>
            </w:r>
            <w:r w:rsidR="00D25F84" w:rsidRPr="00E517AA">
              <w:rPr>
                <w:color w:val="000000" w:themeColor="text1"/>
              </w:rPr>
              <w:t>prioritizes</w:t>
            </w:r>
            <w:r w:rsidRPr="00E517AA">
              <w:rPr>
                <w:color w:val="000000" w:themeColor="text1"/>
              </w:rPr>
              <w:t xml:space="preserve"> work.</w:t>
            </w:r>
          </w:p>
          <w:p w:rsidR="00563B6D" w:rsidRPr="00E517AA" w:rsidRDefault="00563B6D" w:rsidP="008525ED">
            <w:pPr>
              <w:pStyle w:val="ResponsibilitiesAchievements"/>
              <w:rPr>
                <w:color w:val="000000" w:themeColor="text1"/>
              </w:rPr>
            </w:pPr>
            <w:r w:rsidRPr="00E517AA">
              <w:rPr>
                <w:color w:val="000000" w:themeColor="text1"/>
              </w:rPr>
              <w:t xml:space="preserve">Ability to operate </w:t>
            </w:r>
            <w:r w:rsidR="00175328" w:rsidRPr="00E517AA">
              <w:rPr>
                <w:color w:val="000000" w:themeColor="text1"/>
              </w:rPr>
              <w:t xml:space="preserve">RF Scanner, </w:t>
            </w:r>
            <w:proofErr w:type="gramStart"/>
            <w:r w:rsidR="00D25F84" w:rsidRPr="00E517AA">
              <w:rPr>
                <w:color w:val="000000" w:themeColor="text1"/>
              </w:rPr>
              <w:t>lift</w:t>
            </w:r>
            <w:proofErr w:type="gramEnd"/>
            <w:r w:rsidRPr="00E517AA">
              <w:rPr>
                <w:color w:val="000000" w:themeColor="text1"/>
              </w:rPr>
              <w:t xml:space="preserve"> trucks, clamps, slip machines, and reach forklifts.</w:t>
            </w:r>
          </w:p>
          <w:p w:rsidR="00157000" w:rsidRPr="00E517AA" w:rsidRDefault="00FB2CA1" w:rsidP="00F246C0">
            <w:pPr>
              <w:pStyle w:val="SectionHeadings"/>
              <w:jc w:val="center"/>
              <w:rPr>
                <w:color w:val="000000" w:themeColor="text1"/>
              </w:rPr>
            </w:pPr>
            <w:r w:rsidRPr="00E517AA">
              <w:rPr>
                <w:color w:val="000000" w:themeColor="text1"/>
              </w:rPr>
              <w:t>Experience</w:t>
            </w:r>
          </w:p>
        </w:tc>
      </w:tr>
      <w:tr w:rsidR="00E517AA" w:rsidRPr="00E517AA">
        <w:tc>
          <w:tcPr>
            <w:tcW w:w="2890" w:type="dxa"/>
            <w:tcMar>
              <w:bottom w:w="0" w:type="dxa"/>
            </w:tcMar>
            <w:vAlign w:val="center"/>
          </w:tcPr>
          <w:p w:rsidR="00157000" w:rsidRPr="00E517AA" w:rsidRDefault="00E517AA" w:rsidP="00563B6D">
            <w:pPr>
              <w:pStyle w:val="AllCapsCopy"/>
              <w:jc w:val="center"/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270048427"/>
                <w:placeholder>
                  <w:docPart w:val="4374C9E02D7846F9A16D18E70B549645"/>
                </w:placeholder>
                <w:date w:fullDate="2013-02-01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563B6D" w:rsidRPr="00E517AA">
                  <w:rPr>
                    <w:color w:val="000000" w:themeColor="text1"/>
                  </w:rPr>
                  <w:t>2/1/2013</w:t>
                </w:r>
              </w:sdtContent>
            </w:sdt>
            <w:r w:rsidR="00D25F84" w:rsidRPr="00E517AA">
              <w:rPr>
                <w:color w:val="000000" w:themeColor="text1"/>
              </w:rPr>
              <w:t xml:space="preserve"> To 2/5/2014</w:t>
            </w:r>
          </w:p>
        </w:tc>
        <w:tc>
          <w:tcPr>
            <w:tcW w:w="3345" w:type="dxa"/>
            <w:tcMar>
              <w:bottom w:w="0" w:type="dxa"/>
            </w:tcMar>
            <w:vAlign w:val="center"/>
          </w:tcPr>
          <w:p w:rsidR="00157000" w:rsidRPr="00E517AA" w:rsidRDefault="00D25F84" w:rsidP="005D4B0B">
            <w:pPr>
              <w:pStyle w:val="Copy"/>
              <w:jc w:val="center"/>
              <w:rPr>
                <w:color w:val="000000" w:themeColor="text1"/>
              </w:rPr>
            </w:pPr>
            <w:r w:rsidRPr="00E517AA">
              <w:rPr>
                <w:color w:val="000000" w:themeColor="text1"/>
              </w:rPr>
              <w:t>Samsung</w:t>
            </w:r>
          </w:p>
        </w:tc>
        <w:tc>
          <w:tcPr>
            <w:tcW w:w="2405" w:type="dxa"/>
            <w:tcMar>
              <w:bottom w:w="0" w:type="dxa"/>
            </w:tcMar>
            <w:vAlign w:val="center"/>
          </w:tcPr>
          <w:p w:rsidR="00157000" w:rsidRPr="00E517AA" w:rsidRDefault="005D4B0B" w:rsidP="005D4B0B">
            <w:pPr>
              <w:pStyle w:val="Italics"/>
              <w:jc w:val="center"/>
              <w:rPr>
                <w:color w:val="000000" w:themeColor="text1"/>
              </w:rPr>
            </w:pPr>
            <w:r w:rsidRPr="00E517AA">
              <w:rPr>
                <w:color w:val="000000" w:themeColor="text1"/>
              </w:rPr>
              <w:t>Houston ,TX</w:t>
            </w:r>
          </w:p>
        </w:tc>
      </w:tr>
      <w:tr w:rsidR="00E517AA" w:rsidRPr="00E517AA">
        <w:trPr>
          <w:trHeight w:val="37"/>
        </w:trPr>
        <w:tc>
          <w:tcPr>
            <w:tcW w:w="8640" w:type="dxa"/>
            <w:gridSpan w:val="3"/>
            <w:tcMar>
              <w:bottom w:w="144" w:type="dxa"/>
            </w:tcMar>
          </w:tcPr>
          <w:p w:rsidR="00563B6D" w:rsidRPr="00E517AA" w:rsidRDefault="00563B6D" w:rsidP="00F246C0">
            <w:pPr>
              <w:pStyle w:val="JobTitle"/>
              <w:jc w:val="center"/>
              <w:rPr>
                <w:color w:val="000000" w:themeColor="text1"/>
              </w:rPr>
            </w:pPr>
          </w:p>
          <w:p w:rsidR="00157000" w:rsidRPr="00E517AA" w:rsidRDefault="00D25F84" w:rsidP="00F246C0">
            <w:pPr>
              <w:pStyle w:val="JobTitle"/>
              <w:jc w:val="center"/>
              <w:rPr>
                <w:color w:val="000000" w:themeColor="text1"/>
              </w:rPr>
            </w:pPr>
            <w:r w:rsidRPr="00E517AA">
              <w:rPr>
                <w:color w:val="000000" w:themeColor="text1"/>
              </w:rPr>
              <w:t>Quality/Tester</w:t>
            </w:r>
          </w:p>
          <w:p w:rsidR="00D25F84" w:rsidRPr="00E517AA" w:rsidRDefault="00D25F84" w:rsidP="00F246C0">
            <w:pPr>
              <w:pStyle w:val="JobTitle"/>
              <w:jc w:val="center"/>
              <w:rPr>
                <w:color w:val="000000" w:themeColor="text1"/>
              </w:rPr>
            </w:pPr>
          </w:p>
          <w:p w:rsidR="00D25F84" w:rsidRDefault="00E517AA" w:rsidP="00E517AA">
            <w:pPr>
              <w:pStyle w:val="ResponsibilitiesAchievements"/>
              <w:jc w:val="center"/>
              <w:rPr>
                <w:color w:val="000000" w:themeColor="text1"/>
              </w:rPr>
            </w:pPr>
            <w:r w:rsidRPr="00E517AA">
              <w:rPr>
                <w:color w:val="000000" w:themeColor="text1"/>
              </w:rPr>
              <w:t>Check phones for scratches, damages, and functionality</w:t>
            </w:r>
            <w:r>
              <w:rPr>
                <w:color w:val="000000" w:themeColor="text1"/>
              </w:rPr>
              <w:t>.</w:t>
            </w:r>
          </w:p>
          <w:p w:rsidR="00E517AA" w:rsidRDefault="00E517AA" w:rsidP="00E517AA">
            <w:pPr>
              <w:pStyle w:val="ResponsibilitiesAchievements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Record any damages</w:t>
            </w:r>
          </w:p>
          <w:p w:rsidR="00E517AA" w:rsidRPr="00E517AA" w:rsidRDefault="00E517AA" w:rsidP="00E517AA">
            <w:pPr>
              <w:pStyle w:val="ResponsibilitiesAchievements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Pack and ship cell phones in required boxes.</w:t>
            </w:r>
          </w:p>
          <w:p w:rsidR="00E517AA" w:rsidRPr="00E517AA" w:rsidRDefault="00E517AA" w:rsidP="00E517AA">
            <w:pPr>
              <w:pStyle w:val="ResponsibilitiesAchievements"/>
              <w:numPr>
                <w:ilvl w:val="0"/>
                <w:numId w:val="0"/>
              </w:numPr>
              <w:ind w:left="504"/>
              <w:rPr>
                <w:color w:val="000000" w:themeColor="text1"/>
              </w:rPr>
            </w:pPr>
            <w:bookmarkStart w:id="0" w:name="_GoBack"/>
            <w:bookmarkEnd w:id="0"/>
          </w:p>
          <w:p w:rsidR="005D4B0B" w:rsidRPr="00E517AA" w:rsidRDefault="005D4B0B" w:rsidP="00D25F84">
            <w:pPr>
              <w:pStyle w:val="ResponsibilitiesAchievements"/>
              <w:numPr>
                <w:ilvl w:val="0"/>
                <w:numId w:val="0"/>
              </w:numPr>
              <w:rPr>
                <w:color w:val="000000" w:themeColor="text1"/>
              </w:rPr>
            </w:pPr>
            <w:r w:rsidRPr="00E517AA">
              <w:rPr>
                <w:color w:val="000000" w:themeColor="text1"/>
              </w:rPr>
              <w:t xml:space="preserve"> </w:t>
            </w:r>
          </w:p>
        </w:tc>
      </w:tr>
      <w:tr w:rsidR="00E517AA" w:rsidRPr="00E517AA">
        <w:tc>
          <w:tcPr>
            <w:tcW w:w="2890" w:type="dxa"/>
            <w:tcMar>
              <w:bottom w:w="0" w:type="dxa"/>
            </w:tcMar>
            <w:vAlign w:val="center"/>
          </w:tcPr>
          <w:p w:rsidR="00157000" w:rsidRPr="00E517AA" w:rsidRDefault="00E517AA" w:rsidP="00563B6D">
            <w:pPr>
              <w:pStyle w:val="AllCapsCopy"/>
              <w:jc w:val="center"/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270048433"/>
                <w:placeholder>
                  <w:docPart w:val="710992A8A7C64C1CB9E65284E34144CD"/>
                </w:placeholder>
                <w:date w:fullDate="2012-06-01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563B6D" w:rsidRPr="00E517AA">
                  <w:rPr>
                    <w:color w:val="000000" w:themeColor="text1"/>
                  </w:rPr>
                  <w:t>6/1/2012</w:t>
                </w:r>
              </w:sdtContent>
            </w:sdt>
            <w:r w:rsidR="00FB2CA1" w:rsidRPr="00E517AA">
              <w:rPr>
                <w:color w:val="000000" w:themeColor="text1"/>
              </w:rPr>
              <w:t xml:space="preserve"> to </w:t>
            </w:r>
            <w:sdt>
              <w:sdtPr>
                <w:rPr>
                  <w:color w:val="000000" w:themeColor="text1"/>
                </w:rPr>
                <w:id w:val="270048435"/>
                <w:placeholder>
                  <w:docPart w:val="8212517481F149C883580EBC69D1D38D"/>
                </w:placeholder>
                <w:date w:fullDate="2013-02-01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563B6D" w:rsidRPr="00E517AA">
                  <w:rPr>
                    <w:color w:val="000000" w:themeColor="text1"/>
                  </w:rPr>
                  <w:t>2/1/2013</w:t>
                </w:r>
              </w:sdtContent>
            </w:sdt>
          </w:p>
        </w:tc>
        <w:tc>
          <w:tcPr>
            <w:tcW w:w="3345" w:type="dxa"/>
            <w:tcMar>
              <w:bottom w:w="0" w:type="dxa"/>
            </w:tcMar>
            <w:vAlign w:val="center"/>
          </w:tcPr>
          <w:p w:rsidR="00157000" w:rsidRPr="00E517AA" w:rsidRDefault="00563B6D" w:rsidP="00563B6D">
            <w:pPr>
              <w:pStyle w:val="Copy"/>
              <w:jc w:val="center"/>
              <w:rPr>
                <w:color w:val="000000" w:themeColor="text1"/>
              </w:rPr>
            </w:pPr>
            <w:r w:rsidRPr="00E517AA">
              <w:rPr>
                <w:color w:val="000000" w:themeColor="text1"/>
              </w:rPr>
              <w:t xml:space="preserve">Grocers' Supply </w:t>
            </w:r>
          </w:p>
        </w:tc>
        <w:tc>
          <w:tcPr>
            <w:tcW w:w="2405" w:type="dxa"/>
            <w:tcMar>
              <w:bottom w:w="0" w:type="dxa"/>
            </w:tcMar>
            <w:vAlign w:val="center"/>
          </w:tcPr>
          <w:p w:rsidR="00157000" w:rsidRPr="00E517AA" w:rsidRDefault="006E1F60" w:rsidP="006E1F60">
            <w:pPr>
              <w:pStyle w:val="Italics"/>
              <w:jc w:val="center"/>
              <w:rPr>
                <w:color w:val="000000" w:themeColor="text1"/>
              </w:rPr>
            </w:pPr>
            <w:r w:rsidRPr="00E517AA">
              <w:rPr>
                <w:color w:val="000000" w:themeColor="text1"/>
              </w:rPr>
              <w:t>Houston, TX</w:t>
            </w:r>
          </w:p>
        </w:tc>
      </w:tr>
      <w:tr w:rsidR="00E517AA" w:rsidRPr="00E517AA">
        <w:trPr>
          <w:trHeight w:val="37"/>
        </w:trPr>
        <w:tc>
          <w:tcPr>
            <w:tcW w:w="8640" w:type="dxa"/>
            <w:gridSpan w:val="3"/>
            <w:tcMar>
              <w:bottom w:w="144" w:type="dxa"/>
            </w:tcMar>
          </w:tcPr>
          <w:p w:rsidR="006E1F60" w:rsidRPr="00E517AA" w:rsidRDefault="006E1F60" w:rsidP="00F246C0">
            <w:pPr>
              <w:pStyle w:val="JobTitle"/>
              <w:jc w:val="center"/>
              <w:rPr>
                <w:color w:val="000000" w:themeColor="text1"/>
              </w:rPr>
            </w:pPr>
          </w:p>
          <w:p w:rsidR="00157000" w:rsidRPr="00E517AA" w:rsidRDefault="006E1F60" w:rsidP="00F246C0">
            <w:pPr>
              <w:pStyle w:val="JobTitle"/>
              <w:jc w:val="center"/>
              <w:rPr>
                <w:color w:val="000000" w:themeColor="text1"/>
              </w:rPr>
            </w:pPr>
            <w:r w:rsidRPr="00E517AA">
              <w:rPr>
                <w:color w:val="000000" w:themeColor="text1"/>
              </w:rPr>
              <w:t>Unloader</w:t>
            </w:r>
          </w:p>
          <w:p w:rsidR="006E1F60" w:rsidRPr="00E517AA" w:rsidRDefault="006E1F60" w:rsidP="006E1F60">
            <w:pPr>
              <w:pStyle w:val="ResponsibilitiesAchievements"/>
              <w:jc w:val="center"/>
              <w:rPr>
                <w:color w:val="000000" w:themeColor="text1"/>
              </w:rPr>
            </w:pPr>
            <w:r w:rsidRPr="00E517AA">
              <w:rPr>
                <w:color w:val="000000" w:themeColor="text1"/>
              </w:rPr>
              <w:t xml:space="preserve">Unload pallets from trailer using a lift </w:t>
            </w:r>
            <w:r w:rsidR="00D25F84" w:rsidRPr="00E517AA">
              <w:rPr>
                <w:color w:val="000000" w:themeColor="text1"/>
              </w:rPr>
              <w:t>truck and</w:t>
            </w:r>
            <w:r w:rsidRPr="00E517AA">
              <w:rPr>
                <w:color w:val="000000" w:themeColor="text1"/>
              </w:rPr>
              <w:t xml:space="preserve"> stack aligned inside warehouse.</w:t>
            </w:r>
          </w:p>
          <w:p w:rsidR="00655272" w:rsidRPr="00E517AA" w:rsidRDefault="006E1F60" w:rsidP="00655272">
            <w:pPr>
              <w:pStyle w:val="ResponsibilitiesAchievements"/>
              <w:jc w:val="center"/>
              <w:rPr>
                <w:color w:val="000000" w:themeColor="text1"/>
              </w:rPr>
            </w:pPr>
            <w:r w:rsidRPr="00E517AA">
              <w:rPr>
                <w:color w:val="000000" w:themeColor="text1"/>
              </w:rPr>
              <w:t>Break down pallets to required quantity via hands, slip, or clamp then shrink wrap.</w:t>
            </w:r>
          </w:p>
          <w:p w:rsidR="00655272" w:rsidRPr="00E517AA" w:rsidRDefault="00655272" w:rsidP="00655272">
            <w:pPr>
              <w:pStyle w:val="ResponsibilitiesAchievements"/>
              <w:jc w:val="center"/>
              <w:rPr>
                <w:color w:val="000000" w:themeColor="text1"/>
              </w:rPr>
            </w:pPr>
            <w:r w:rsidRPr="00E517AA">
              <w:rPr>
                <w:color w:val="000000" w:themeColor="text1"/>
                <w:szCs w:val="17"/>
              </w:rPr>
              <w:t>Responsible for initiation, documentation, and processing paperwork of incoming parts and supplies.</w:t>
            </w:r>
          </w:p>
          <w:p w:rsidR="006E1F60" w:rsidRPr="00E517AA" w:rsidRDefault="006E1F60" w:rsidP="00655272">
            <w:pPr>
              <w:pStyle w:val="ResponsibilitiesAchievements"/>
              <w:numPr>
                <w:ilvl w:val="0"/>
                <w:numId w:val="0"/>
              </w:numPr>
              <w:ind w:left="504"/>
              <w:jc w:val="center"/>
              <w:rPr>
                <w:color w:val="000000" w:themeColor="text1"/>
              </w:rPr>
            </w:pPr>
          </w:p>
        </w:tc>
      </w:tr>
      <w:tr w:rsidR="00E517AA" w:rsidRPr="00E517AA">
        <w:tc>
          <w:tcPr>
            <w:tcW w:w="2890" w:type="dxa"/>
            <w:tcMar>
              <w:bottom w:w="0" w:type="dxa"/>
            </w:tcMar>
            <w:vAlign w:val="center"/>
          </w:tcPr>
          <w:p w:rsidR="00157000" w:rsidRPr="00E517AA" w:rsidRDefault="00E517AA" w:rsidP="00F1683F">
            <w:pPr>
              <w:pStyle w:val="AllCapsCopy"/>
              <w:jc w:val="center"/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270048441"/>
                <w:placeholder>
                  <w:docPart w:val="09E45A8FD9C34E4F8CC334E2E13EA509"/>
                </w:placeholder>
                <w:date w:fullDate="2011-12-01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F1683F" w:rsidRPr="00E517AA">
                  <w:rPr>
                    <w:color w:val="000000" w:themeColor="text1"/>
                  </w:rPr>
                  <w:t>12/1/2011</w:t>
                </w:r>
              </w:sdtContent>
            </w:sdt>
            <w:r w:rsidR="00FB2CA1" w:rsidRPr="00E517AA">
              <w:rPr>
                <w:color w:val="000000" w:themeColor="text1"/>
              </w:rPr>
              <w:t xml:space="preserve"> to </w:t>
            </w:r>
            <w:sdt>
              <w:sdtPr>
                <w:rPr>
                  <w:color w:val="000000" w:themeColor="text1"/>
                </w:rPr>
                <w:id w:val="270048443"/>
                <w:placeholder>
                  <w:docPart w:val="DE0FE68E3FA8474798945C10D5C7A396"/>
                </w:placeholder>
                <w:date w:fullDate="2012-06-01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F1683F" w:rsidRPr="00E517AA">
                  <w:rPr>
                    <w:color w:val="000000" w:themeColor="text1"/>
                  </w:rPr>
                  <w:t>6/1/2012</w:t>
                </w:r>
              </w:sdtContent>
            </w:sdt>
          </w:p>
        </w:tc>
        <w:tc>
          <w:tcPr>
            <w:tcW w:w="3345" w:type="dxa"/>
            <w:tcMar>
              <w:bottom w:w="0" w:type="dxa"/>
            </w:tcMar>
            <w:vAlign w:val="center"/>
          </w:tcPr>
          <w:p w:rsidR="00157000" w:rsidRPr="00E517AA" w:rsidRDefault="00655272" w:rsidP="00655272">
            <w:pPr>
              <w:pStyle w:val="Copy"/>
              <w:jc w:val="center"/>
              <w:rPr>
                <w:color w:val="000000" w:themeColor="text1"/>
              </w:rPr>
            </w:pPr>
            <w:r w:rsidRPr="00E517AA">
              <w:rPr>
                <w:color w:val="000000" w:themeColor="text1"/>
              </w:rPr>
              <w:t>WALMART</w:t>
            </w:r>
          </w:p>
        </w:tc>
        <w:tc>
          <w:tcPr>
            <w:tcW w:w="2405" w:type="dxa"/>
            <w:tcMar>
              <w:bottom w:w="0" w:type="dxa"/>
            </w:tcMar>
            <w:vAlign w:val="center"/>
          </w:tcPr>
          <w:p w:rsidR="00157000" w:rsidRPr="00E517AA" w:rsidRDefault="00655272" w:rsidP="00655272">
            <w:pPr>
              <w:pStyle w:val="Italics"/>
              <w:jc w:val="center"/>
              <w:rPr>
                <w:color w:val="000000" w:themeColor="text1"/>
              </w:rPr>
            </w:pPr>
            <w:r w:rsidRPr="00E517AA">
              <w:rPr>
                <w:color w:val="000000" w:themeColor="text1"/>
              </w:rPr>
              <w:t>Houston, TX</w:t>
            </w:r>
          </w:p>
        </w:tc>
      </w:tr>
      <w:tr w:rsidR="00E517AA" w:rsidRPr="00E517AA">
        <w:trPr>
          <w:trHeight w:val="37"/>
        </w:trPr>
        <w:tc>
          <w:tcPr>
            <w:tcW w:w="8640" w:type="dxa"/>
            <w:gridSpan w:val="3"/>
            <w:tcMar>
              <w:bottom w:w="144" w:type="dxa"/>
            </w:tcMar>
          </w:tcPr>
          <w:p w:rsidR="00B13CDE" w:rsidRPr="00E517AA" w:rsidRDefault="00B13CDE" w:rsidP="00F246C0">
            <w:pPr>
              <w:pStyle w:val="JobTitle"/>
              <w:jc w:val="center"/>
              <w:rPr>
                <w:color w:val="000000" w:themeColor="text1"/>
              </w:rPr>
            </w:pPr>
          </w:p>
          <w:p w:rsidR="00157000" w:rsidRPr="00E517AA" w:rsidRDefault="00D25F84" w:rsidP="00F246C0">
            <w:pPr>
              <w:pStyle w:val="JobTitle"/>
              <w:jc w:val="center"/>
              <w:rPr>
                <w:rFonts w:asciiTheme="minorHAnsi" w:hAnsiTheme="minorHAnsi"/>
                <w:color w:val="000000" w:themeColor="text1"/>
                <w:spacing w:val="2"/>
                <w:sz w:val="17"/>
              </w:rPr>
            </w:pPr>
            <w:r w:rsidRPr="00E517AA">
              <w:rPr>
                <w:color w:val="000000" w:themeColor="text1"/>
              </w:rPr>
              <w:t>INVENORY CONTROL Lead</w:t>
            </w:r>
          </w:p>
          <w:p w:rsidR="00157000" w:rsidRPr="00E517AA" w:rsidRDefault="00B13CDE" w:rsidP="00B13CDE">
            <w:pPr>
              <w:pStyle w:val="ResponsibilitiesAchievements"/>
              <w:jc w:val="center"/>
              <w:rPr>
                <w:color w:val="000000" w:themeColor="text1"/>
              </w:rPr>
            </w:pPr>
            <w:r w:rsidRPr="00E517AA">
              <w:rPr>
                <w:color w:val="000000" w:themeColor="text1"/>
              </w:rPr>
              <w:t xml:space="preserve">Maintaining inventory of </w:t>
            </w:r>
            <w:r w:rsidR="00D25F84" w:rsidRPr="00E517AA">
              <w:rPr>
                <w:color w:val="000000" w:themeColor="text1"/>
              </w:rPr>
              <w:t>supplies,</w:t>
            </w:r>
            <w:r w:rsidRPr="00E517AA">
              <w:rPr>
                <w:color w:val="000000" w:themeColor="text1"/>
              </w:rPr>
              <w:t xml:space="preserve"> organization, and 5S standards.</w:t>
            </w:r>
          </w:p>
          <w:p w:rsidR="00B13CDE" w:rsidRPr="00E517AA" w:rsidRDefault="00B13CDE" w:rsidP="00B13CDE">
            <w:pPr>
              <w:pStyle w:val="ResponsibilitiesAchievements"/>
              <w:jc w:val="center"/>
              <w:rPr>
                <w:color w:val="000000" w:themeColor="text1"/>
              </w:rPr>
            </w:pPr>
            <w:r w:rsidRPr="00E517AA">
              <w:rPr>
                <w:color w:val="000000" w:themeColor="text1"/>
              </w:rPr>
              <w:t>Bin, audit, and pick merchandise using Telxon scanner.</w:t>
            </w:r>
          </w:p>
          <w:p w:rsidR="00B13CDE" w:rsidRPr="00E517AA" w:rsidRDefault="00B13CDE" w:rsidP="00B13CDE">
            <w:pPr>
              <w:pStyle w:val="ResponsibilitiesAchievements"/>
              <w:jc w:val="center"/>
              <w:rPr>
                <w:color w:val="000000" w:themeColor="text1"/>
              </w:rPr>
            </w:pPr>
            <w:r w:rsidRPr="00E517AA">
              <w:rPr>
                <w:color w:val="000000" w:themeColor="text1"/>
              </w:rPr>
              <w:t xml:space="preserve">Bale plastic. </w:t>
            </w:r>
            <w:r w:rsidR="00D25F84" w:rsidRPr="00E517AA">
              <w:rPr>
                <w:color w:val="000000" w:themeColor="text1"/>
              </w:rPr>
              <w:t>Cardboard</w:t>
            </w:r>
            <w:r w:rsidRPr="00E517AA">
              <w:rPr>
                <w:color w:val="000000" w:themeColor="text1"/>
              </w:rPr>
              <w:t xml:space="preserve"> and other recyclables.</w:t>
            </w:r>
          </w:p>
          <w:p w:rsidR="00F1683F" w:rsidRPr="00E517AA" w:rsidRDefault="00F1683F" w:rsidP="00B13CDE">
            <w:pPr>
              <w:pStyle w:val="ResponsibilitiesAchievements"/>
              <w:jc w:val="center"/>
              <w:rPr>
                <w:color w:val="000000" w:themeColor="text1"/>
              </w:rPr>
            </w:pPr>
            <w:r w:rsidRPr="00E517AA">
              <w:rPr>
                <w:color w:val="000000" w:themeColor="text1"/>
              </w:rPr>
              <w:t>Supervised co-employees in replenishing merchandise.</w:t>
            </w:r>
          </w:p>
        </w:tc>
      </w:tr>
      <w:tr w:rsidR="00E517AA" w:rsidRPr="00E517AA">
        <w:tc>
          <w:tcPr>
            <w:tcW w:w="2890" w:type="dxa"/>
            <w:tcMar>
              <w:bottom w:w="0" w:type="dxa"/>
            </w:tcMar>
            <w:vAlign w:val="center"/>
          </w:tcPr>
          <w:p w:rsidR="00157000" w:rsidRPr="00E517AA" w:rsidRDefault="00E517AA" w:rsidP="00F1683F">
            <w:pPr>
              <w:pStyle w:val="AllCapsCopy"/>
              <w:jc w:val="center"/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270048449"/>
                <w:placeholder>
                  <w:docPart w:val="77D41D9865F0481482075B0E76436EC5"/>
                </w:placeholder>
                <w:date w:fullDate="2010-10-01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F1683F" w:rsidRPr="00E517AA">
                  <w:rPr>
                    <w:color w:val="000000" w:themeColor="text1"/>
                  </w:rPr>
                  <w:t>10/1/2010</w:t>
                </w:r>
              </w:sdtContent>
            </w:sdt>
            <w:r w:rsidR="00FB2CA1" w:rsidRPr="00E517AA">
              <w:rPr>
                <w:color w:val="000000" w:themeColor="text1"/>
              </w:rPr>
              <w:t xml:space="preserve"> to </w:t>
            </w:r>
            <w:sdt>
              <w:sdtPr>
                <w:rPr>
                  <w:color w:val="000000" w:themeColor="text1"/>
                </w:rPr>
                <w:id w:val="270048451"/>
                <w:placeholder>
                  <w:docPart w:val="83E31EF5DE484828AC36E1777D2550EC"/>
                </w:placeholder>
                <w:date w:fullDate="2012-06-01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F1683F" w:rsidRPr="00E517AA">
                  <w:rPr>
                    <w:color w:val="000000" w:themeColor="text1"/>
                  </w:rPr>
                  <w:t>6/1/2012</w:t>
                </w:r>
              </w:sdtContent>
            </w:sdt>
          </w:p>
        </w:tc>
        <w:tc>
          <w:tcPr>
            <w:tcW w:w="3345" w:type="dxa"/>
            <w:tcMar>
              <w:bottom w:w="0" w:type="dxa"/>
            </w:tcMar>
            <w:vAlign w:val="center"/>
          </w:tcPr>
          <w:p w:rsidR="00157000" w:rsidRPr="00E517AA" w:rsidRDefault="00B13CDE" w:rsidP="00B13CDE">
            <w:pPr>
              <w:pStyle w:val="Copy"/>
              <w:jc w:val="center"/>
              <w:rPr>
                <w:color w:val="000000" w:themeColor="text1"/>
              </w:rPr>
            </w:pPr>
            <w:r w:rsidRPr="00E517AA">
              <w:rPr>
                <w:color w:val="000000" w:themeColor="text1"/>
              </w:rPr>
              <w:t>Aramark</w:t>
            </w:r>
          </w:p>
        </w:tc>
        <w:tc>
          <w:tcPr>
            <w:tcW w:w="2405" w:type="dxa"/>
            <w:tcMar>
              <w:bottom w:w="0" w:type="dxa"/>
            </w:tcMar>
            <w:vAlign w:val="center"/>
          </w:tcPr>
          <w:p w:rsidR="00157000" w:rsidRPr="00E517AA" w:rsidRDefault="00F1683F" w:rsidP="00F1683F">
            <w:pPr>
              <w:pStyle w:val="Italics"/>
              <w:jc w:val="center"/>
              <w:rPr>
                <w:color w:val="000000" w:themeColor="text1"/>
              </w:rPr>
            </w:pPr>
            <w:r w:rsidRPr="00E517AA">
              <w:rPr>
                <w:color w:val="000000" w:themeColor="text1"/>
              </w:rPr>
              <w:t>Houston, TX</w:t>
            </w:r>
          </w:p>
        </w:tc>
      </w:tr>
      <w:tr w:rsidR="00E517AA" w:rsidRPr="00E517AA">
        <w:trPr>
          <w:trHeight w:val="37"/>
        </w:trPr>
        <w:tc>
          <w:tcPr>
            <w:tcW w:w="8640" w:type="dxa"/>
            <w:gridSpan w:val="3"/>
            <w:tcMar>
              <w:bottom w:w="144" w:type="dxa"/>
            </w:tcMar>
          </w:tcPr>
          <w:p w:rsidR="00B13CDE" w:rsidRPr="00E517AA" w:rsidRDefault="00B13CDE" w:rsidP="00F246C0">
            <w:pPr>
              <w:pStyle w:val="JobTitle"/>
              <w:jc w:val="center"/>
              <w:rPr>
                <w:color w:val="000000" w:themeColor="text1"/>
              </w:rPr>
            </w:pPr>
          </w:p>
          <w:p w:rsidR="00157000" w:rsidRPr="00E517AA" w:rsidRDefault="00B13CDE" w:rsidP="00F246C0">
            <w:pPr>
              <w:pStyle w:val="JobTitle"/>
              <w:jc w:val="center"/>
              <w:rPr>
                <w:rFonts w:asciiTheme="minorHAnsi" w:hAnsiTheme="minorHAnsi"/>
                <w:color w:val="000000" w:themeColor="text1"/>
                <w:spacing w:val="2"/>
                <w:sz w:val="17"/>
              </w:rPr>
            </w:pPr>
            <w:r w:rsidRPr="00E517AA">
              <w:rPr>
                <w:color w:val="000000" w:themeColor="text1"/>
              </w:rPr>
              <w:t>Facility management</w:t>
            </w:r>
          </w:p>
          <w:p w:rsidR="00157000" w:rsidRPr="00E517AA" w:rsidRDefault="00B13CDE" w:rsidP="00B13CDE">
            <w:pPr>
              <w:pStyle w:val="ResponsibilitiesAchievements"/>
              <w:jc w:val="center"/>
              <w:rPr>
                <w:color w:val="000000" w:themeColor="text1"/>
              </w:rPr>
            </w:pPr>
            <w:r w:rsidRPr="00E517AA">
              <w:rPr>
                <w:color w:val="000000" w:themeColor="text1"/>
              </w:rPr>
              <w:t xml:space="preserve">Clean restrooms, seating </w:t>
            </w:r>
            <w:r w:rsidR="00D25F84" w:rsidRPr="00E517AA">
              <w:rPr>
                <w:color w:val="000000" w:themeColor="text1"/>
              </w:rPr>
              <w:t>areas,</w:t>
            </w:r>
            <w:r w:rsidRPr="00E517AA">
              <w:rPr>
                <w:color w:val="000000" w:themeColor="text1"/>
              </w:rPr>
              <w:t xml:space="preserve"> and suites for Houston Astros and Texans.</w:t>
            </w:r>
          </w:p>
          <w:p w:rsidR="00B13CDE" w:rsidRPr="00E517AA" w:rsidRDefault="00F1683F" w:rsidP="00F1683F">
            <w:pPr>
              <w:pStyle w:val="ResponsibilitiesAchievements"/>
              <w:jc w:val="center"/>
              <w:rPr>
                <w:color w:val="000000" w:themeColor="text1"/>
              </w:rPr>
            </w:pPr>
            <w:r w:rsidRPr="00E517AA">
              <w:rPr>
                <w:color w:val="000000" w:themeColor="text1"/>
              </w:rPr>
              <w:t>Replenish</w:t>
            </w:r>
            <w:r w:rsidR="00B13CDE" w:rsidRPr="00E517AA">
              <w:rPr>
                <w:color w:val="000000" w:themeColor="text1"/>
              </w:rPr>
              <w:t xml:space="preserve"> </w:t>
            </w:r>
            <w:r w:rsidRPr="00E517AA">
              <w:rPr>
                <w:color w:val="000000" w:themeColor="text1"/>
              </w:rPr>
              <w:t xml:space="preserve">supplies and maintain facility. </w:t>
            </w:r>
          </w:p>
        </w:tc>
      </w:tr>
      <w:tr w:rsidR="00E517AA" w:rsidRPr="00E517AA">
        <w:trPr>
          <w:trHeight w:val="432"/>
        </w:trPr>
        <w:tc>
          <w:tcPr>
            <w:tcW w:w="8640" w:type="dxa"/>
            <w:gridSpan w:val="3"/>
          </w:tcPr>
          <w:p w:rsidR="00157000" w:rsidRPr="00E517AA" w:rsidRDefault="00FB2CA1" w:rsidP="00F246C0">
            <w:pPr>
              <w:pStyle w:val="SectionHeadings"/>
              <w:jc w:val="center"/>
              <w:rPr>
                <w:color w:val="000000" w:themeColor="text1"/>
              </w:rPr>
            </w:pPr>
            <w:r w:rsidRPr="00E517AA">
              <w:rPr>
                <w:color w:val="000000" w:themeColor="text1"/>
              </w:rPr>
              <w:t>Education</w:t>
            </w:r>
          </w:p>
        </w:tc>
      </w:tr>
      <w:tr w:rsidR="00E517AA" w:rsidRPr="00E517AA">
        <w:trPr>
          <w:trHeight w:val="37"/>
        </w:trPr>
        <w:tc>
          <w:tcPr>
            <w:tcW w:w="2890" w:type="dxa"/>
            <w:tcMar>
              <w:bottom w:w="0" w:type="dxa"/>
            </w:tcMar>
            <w:vAlign w:val="center"/>
          </w:tcPr>
          <w:p w:rsidR="00157000" w:rsidRPr="00E517AA" w:rsidRDefault="00F1683F" w:rsidP="00F1683F">
            <w:pPr>
              <w:pStyle w:val="Heading4"/>
              <w:jc w:val="center"/>
              <w:outlineLvl w:val="3"/>
              <w:rPr>
                <w:color w:val="000000" w:themeColor="text1"/>
              </w:rPr>
            </w:pPr>
            <w:r w:rsidRPr="00E517AA">
              <w:rPr>
                <w:color w:val="000000" w:themeColor="text1"/>
              </w:rPr>
              <w:t>Class of 2011</w:t>
            </w:r>
          </w:p>
        </w:tc>
        <w:tc>
          <w:tcPr>
            <w:tcW w:w="3345" w:type="dxa"/>
            <w:tcMar>
              <w:bottom w:w="0" w:type="dxa"/>
            </w:tcMar>
            <w:vAlign w:val="center"/>
          </w:tcPr>
          <w:p w:rsidR="00157000" w:rsidRPr="00E517AA" w:rsidRDefault="00F1683F" w:rsidP="00F1683F">
            <w:pPr>
              <w:pStyle w:val="Copy"/>
              <w:jc w:val="center"/>
              <w:rPr>
                <w:color w:val="000000" w:themeColor="text1"/>
              </w:rPr>
            </w:pPr>
            <w:r w:rsidRPr="00E517AA">
              <w:rPr>
                <w:color w:val="000000" w:themeColor="text1"/>
              </w:rPr>
              <w:t>Aldine High School</w:t>
            </w:r>
          </w:p>
        </w:tc>
        <w:tc>
          <w:tcPr>
            <w:tcW w:w="2405" w:type="dxa"/>
            <w:tcMar>
              <w:bottom w:w="0" w:type="dxa"/>
            </w:tcMar>
            <w:vAlign w:val="center"/>
          </w:tcPr>
          <w:p w:rsidR="00157000" w:rsidRPr="00E517AA" w:rsidRDefault="00F1683F" w:rsidP="00F1683F">
            <w:pPr>
              <w:pStyle w:val="Italics"/>
              <w:jc w:val="center"/>
              <w:rPr>
                <w:color w:val="000000" w:themeColor="text1"/>
              </w:rPr>
            </w:pPr>
            <w:r w:rsidRPr="00E517AA">
              <w:rPr>
                <w:color w:val="000000" w:themeColor="text1"/>
              </w:rPr>
              <w:t>Houston, TX</w:t>
            </w:r>
          </w:p>
        </w:tc>
      </w:tr>
      <w:tr w:rsidR="00157000" w:rsidRPr="00E517AA">
        <w:trPr>
          <w:trHeight w:val="37"/>
        </w:trPr>
        <w:tc>
          <w:tcPr>
            <w:tcW w:w="8640" w:type="dxa"/>
            <w:gridSpan w:val="3"/>
            <w:tcMar>
              <w:bottom w:w="144" w:type="dxa"/>
            </w:tcMar>
          </w:tcPr>
          <w:p w:rsidR="00F1683F" w:rsidRPr="00E517AA" w:rsidRDefault="00F1683F" w:rsidP="00F246C0">
            <w:pPr>
              <w:pStyle w:val="JobTitle"/>
              <w:jc w:val="center"/>
              <w:rPr>
                <w:color w:val="000000" w:themeColor="text1"/>
              </w:rPr>
            </w:pPr>
          </w:p>
          <w:p w:rsidR="00157000" w:rsidRPr="00E517AA" w:rsidRDefault="00F1683F" w:rsidP="00F246C0">
            <w:pPr>
              <w:pStyle w:val="JobTitle"/>
              <w:jc w:val="center"/>
              <w:rPr>
                <w:color w:val="000000" w:themeColor="text1"/>
              </w:rPr>
            </w:pPr>
            <w:r w:rsidRPr="00E517AA">
              <w:rPr>
                <w:color w:val="000000" w:themeColor="text1"/>
              </w:rPr>
              <w:t>High school diploma</w:t>
            </w:r>
          </w:p>
          <w:p w:rsidR="00157000" w:rsidRPr="00E517AA" w:rsidRDefault="00157000" w:rsidP="00F1683F">
            <w:pPr>
              <w:pStyle w:val="ResponsibilitiesAchievements"/>
              <w:jc w:val="center"/>
              <w:rPr>
                <w:color w:val="000000" w:themeColor="text1"/>
              </w:rPr>
            </w:pPr>
          </w:p>
        </w:tc>
      </w:tr>
    </w:tbl>
    <w:p w:rsidR="00157000" w:rsidRPr="00E517AA" w:rsidRDefault="00157000" w:rsidP="00F246C0">
      <w:pPr>
        <w:jc w:val="center"/>
        <w:rPr>
          <w:color w:val="000000" w:themeColor="text1"/>
        </w:rPr>
      </w:pPr>
    </w:p>
    <w:sectPr w:rsidR="00157000" w:rsidRPr="00E517AA" w:rsidSect="00157000">
      <w:pgSz w:w="12240" w:h="15840"/>
      <w:pgMar w:top="1440" w:right="1800" w:bottom="72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F"/>
    <w:multiLevelType w:val="singleLevel"/>
    <w:tmpl w:val="DC7C1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83"/>
    <w:multiLevelType w:val="singleLevel"/>
    <w:tmpl w:val="B480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8"/>
    <w:multiLevelType w:val="singleLevel"/>
    <w:tmpl w:val="6BF2A4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FFFFFF89"/>
    <w:multiLevelType w:val="singleLevel"/>
    <w:tmpl w:val="CCF420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0C605F23"/>
    <w:multiLevelType w:val="hybridMultilevel"/>
    <w:tmpl w:val="F94A57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2236B05"/>
    <w:multiLevelType w:val="hybridMultilevel"/>
    <w:tmpl w:val="C99E529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18761121"/>
    <w:multiLevelType w:val="hybridMultilevel"/>
    <w:tmpl w:val="9BE2BE9C"/>
    <w:lvl w:ilvl="0" w:tplc="CC44E336">
      <w:start w:val="1"/>
      <w:numFmt w:val="bullet"/>
      <w:pStyle w:val="ResponsibilitiesAchievements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342896"/>
    <w:multiLevelType w:val="hybridMultilevel"/>
    <w:tmpl w:val="9A066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F90302E"/>
    <w:multiLevelType w:val="hybridMultilevel"/>
    <w:tmpl w:val="26D2D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0A41F8B"/>
    <w:multiLevelType w:val="hybridMultilevel"/>
    <w:tmpl w:val="7D68A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A677152"/>
    <w:multiLevelType w:val="hybridMultilevel"/>
    <w:tmpl w:val="53C87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CC420B5"/>
    <w:multiLevelType w:val="hybridMultilevel"/>
    <w:tmpl w:val="E3A48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D277A61"/>
    <w:multiLevelType w:val="hybridMultilevel"/>
    <w:tmpl w:val="78F4CD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5D723943"/>
    <w:multiLevelType w:val="hybridMultilevel"/>
    <w:tmpl w:val="E98AF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8E72194"/>
    <w:multiLevelType w:val="hybridMultilevel"/>
    <w:tmpl w:val="E12E5A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6C4A1062"/>
    <w:multiLevelType w:val="hybridMultilevel"/>
    <w:tmpl w:val="6C0EB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0930518"/>
    <w:multiLevelType w:val="multilevel"/>
    <w:tmpl w:val="46C4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5"/>
  </w:num>
  <w:num w:numId="3">
    <w:abstractNumId w:val="8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6"/>
  </w:num>
  <w:num w:numId="9">
    <w:abstractNumId w:val="10"/>
  </w:num>
  <w:num w:numId="10">
    <w:abstractNumId w:val="4"/>
  </w:num>
  <w:num w:numId="11">
    <w:abstractNumId w:val="5"/>
  </w:num>
  <w:num w:numId="12">
    <w:abstractNumId w:val="9"/>
  </w:num>
  <w:num w:numId="13">
    <w:abstractNumId w:val="14"/>
  </w:num>
  <w:num w:numId="14">
    <w:abstractNumId w:val="11"/>
  </w:num>
  <w:num w:numId="15">
    <w:abstractNumId w:val="12"/>
  </w:num>
  <w:num w:numId="16">
    <w:abstractNumId w:val="16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2"/>
  </w:compat>
  <w:rsids>
    <w:rsidRoot w:val="00F246C0"/>
    <w:rsid w:val="00157000"/>
    <w:rsid w:val="00175328"/>
    <w:rsid w:val="003F2457"/>
    <w:rsid w:val="00563B6D"/>
    <w:rsid w:val="005D4B0B"/>
    <w:rsid w:val="00655272"/>
    <w:rsid w:val="00657DB1"/>
    <w:rsid w:val="006E1F60"/>
    <w:rsid w:val="008525ED"/>
    <w:rsid w:val="008F64BB"/>
    <w:rsid w:val="00B13CDE"/>
    <w:rsid w:val="00BC27FA"/>
    <w:rsid w:val="00D25F84"/>
    <w:rsid w:val="00D96BC4"/>
    <w:rsid w:val="00DE3084"/>
    <w:rsid w:val="00E517AA"/>
    <w:rsid w:val="00ED7A45"/>
    <w:rsid w:val="00F1683F"/>
    <w:rsid w:val="00F246C0"/>
    <w:rsid w:val="00FB2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semiHidden="0" w:uiPriority="1" w:unhideWhenUsed="0" w:qFormat="1"/>
    <w:lsdException w:name="heading 3" w:semiHidden="0" w:uiPriority="1" w:unhideWhenUsed="0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Normal Indent" w:qFormat="1"/>
    <w:lsdException w:name="List Bullet" w:semiHidden="0" w:uiPriority="9" w:unhideWhenUsed="0" w:qFormat="1"/>
    <w:lsdException w:name="List Number" w:semiHidden="0" w:uiPriority="9" w:unhideWhenUsed="0" w:qFormat="1"/>
    <w:lsdException w:name="List Bullet 2" w:semiHidden="0" w:uiPriority="10" w:unhideWhenUsed="0" w:qFormat="1"/>
    <w:lsdException w:name="List Number 2" w:semiHidden="0" w:uiPriority="10" w:unhideWhenUsed="0" w:qFormat="1"/>
    <w:lsdException w:name="Title" w:semiHidden="0" w:uiPriority="4" w:unhideWhenUsed="0" w:qFormat="1"/>
    <w:lsdException w:name="List Continue" w:semiHidden="0" w:uiPriority="9" w:unhideWhenUsed="0" w:qFormat="1"/>
    <w:lsdException w:name="List Continue 2" w:semiHidden="0" w:uiPriority="10" w:unhideWhenUsed="0" w:qFormat="1"/>
    <w:lsdException w:name="Subtitle" w:semiHidden="0" w:uiPriority="5" w:unhideWhenUsed="0" w:qFormat="1"/>
    <w:lsdException w:name="Block Text" w:semiHidden="0" w:uiPriority="3" w:unhideWhenUsed="0" w:qFormat="1"/>
    <w:lsdException w:name="Strong" w:semiHidden="0" w:uiPriority="22" w:unhideWhenUsed="0" w:qFormat="1"/>
    <w:lsdException w:name="Emphasis" w:semiHidden="0" w:uiPriority="2" w:unhideWhenUsed="0" w:qFormat="1"/>
    <w:lsdException w:name="Table Grid" w:semiHidden="0" w:uiPriority="1" w:unhideWhenUsed="0"/>
    <w:lsdException w:name="Placeholder Text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157000"/>
    <w:pPr>
      <w:spacing w:after="0"/>
    </w:pPr>
    <w:rPr>
      <w:spacing w:val="2"/>
      <w:sz w:val="17"/>
    </w:rPr>
  </w:style>
  <w:style w:type="paragraph" w:styleId="Heading1">
    <w:name w:val="heading 1"/>
    <w:basedOn w:val="Normal"/>
    <w:next w:val="Normal"/>
    <w:link w:val="Heading1Char"/>
    <w:uiPriority w:val="1"/>
    <w:semiHidden/>
    <w:unhideWhenUsed/>
    <w:qFormat/>
    <w:rsid w:val="00157000"/>
    <w:pPr>
      <w:spacing w:line="240" w:lineRule="auto"/>
      <w:outlineLvl w:val="0"/>
    </w:pPr>
    <w:rPr>
      <w:rFonts w:asciiTheme="majorHAnsi" w:hAnsiTheme="majorHAnsi"/>
      <w:caps/>
      <w:spacing w:val="20"/>
      <w:sz w:val="32"/>
    </w:rPr>
  </w:style>
  <w:style w:type="paragraph" w:styleId="Heading2">
    <w:name w:val="heading 2"/>
    <w:next w:val="Normal"/>
    <w:link w:val="Heading2Char"/>
    <w:uiPriority w:val="1"/>
    <w:semiHidden/>
    <w:unhideWhenUsed/>
    <w:qFormat/>
    <w:rsid w:val="00157000"/>
    <w:pPr>
      <w:spacing w:before="200" w:after="20"/>
      <w:outlineLvl w:val="1"/>
    </w:pPr>
    <w:rPr>
      <w:caps/>
      <w:color w:val="808080" w:themeColor="background1" w:themeShade="80"/>
      <w:spacing w:val="10"/>
    </w:rPr>
  </w:style>
  <w:style w:type="paragraph" w:styleId="Heading3">
    <w:name w:val="heading 3"/>
    <w:basedOn w:val="Normal"/>
    <w:next w:val="Normal"/>
    <w:link w:val="Heading3Char"/>
    <w:uiPriority w:val="1"/>
    <w:semiHidden/>
    <w:unhideWhenUsed/>
    <w:qFormat/>
    <w:rsid w:val="00157000"/>
    <w:pPr>
      <w:spacing w:after="40"/>
      <w:outlineLvl w:val="2"/>
    </w:pPr>
    <w:rPr>
      <w:rFonts w:asciiTheme="majorHAnsi" w:hAnsiTheme="majorHAnsi"/>
      <w:caps/>
      <w:spacing w:val="10"/>
      <w:sz w:val="16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157000"/>
    <w:pPr>
      <w:spacing w:line="240" w:lineRule="auto"/>
      <w:outlineLvl w:val="3"/>
    </w:pPr>
    <w:rPr>
      <w:caps/>
      <w:spacing w:val="10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rsid w:val="0015700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15700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700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700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semiHidden/>
    <w:rsid w:val="00157000"/>
    <w:rPr>
      <w:rFonts w:asciiTheme="majorHAnsi" w:hAnsiTheme="majorHAnsi"/>
      <w:caps/>
      <w:spacing w:val="20"/>
      <w:sz w:val="32"/>
    </w:rPr>
  </w:style>
  <w:style w:type="paragraph" w:customStyle="1" w:styleId="Italics">
    <w:name w:val="Italics"/>
    <w:basedOn w:val="Normal"/>
    <w:qFormat/>
    <w:rsid w:val="00157000"/>
    <w:pPr>
      <w:spacing w:line="240" w:lineRule="auto"/>
    </w:pPr>
    <w:rPr>
      <w:i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157000"/>
    <w:rPr>
      <w:caps/>
      <w:color w:val="808080" w:themeColor="background1" w:themeShade="80"/>
      <w:spacing w:val="10"/>
    </w:rPr>
  </w:style>
  <w:style w:type="paragraph" w:customStyle="1" w:styleId="ResponsibilitiesAchievements">
    <w:name w:val="Responsibilities/Achievements"/>
    <w:basedOn w:val="Normal"/>
    <w:qFormat/>
    <w:rsid w:val="00157000"/>
    <w:pPr>
      <w:numPr>
        <w:numId w:val="8"/>
      </w:numPr>
      <w:spacing w:after="80" w:line="240" w:lineRule="auto"/>
      <w:ind w:left="504" w:hanging="288"/>
    </w:pPr>
  </w:style>
  <w:style w:type="character" w:customStyle="1" w:styleId="Heading3Char">
    <w:name w:val="Heading 3 Char"/>
    <w:basedOn w:val="DefaultParagraphFont"/>
    <w:link w:val="Heading3"/>
    <w:uiPriority w:val="1"/>
    <w:semiHidden/>
    <w:rsid w:val="00157000"/>
    <w:rPr>
      <w:rFonts w:asciiTheme="majorHAnsi" w:hAnsiTheme="majorHAnsi"/>
      <w:caps/>
      <w:spacing w:val="10"/>
      <w:sz w:val="16"/>
    </w:rPr>
  </w:style>
  <w:style w:type="character" w:customStyle="1" w:styleId="Heading4Char">
    <w:name w:val="Heading 4 Char"/>
    <w:basedOn w:val="DefaultParagraphFont"/>
    <w:link w:val="Heading4"/>
    <w:uiPriority w:val="1"/>
    <w:rsid w:val="00157000"/>
    <w:rPr>
      <w:caps/>
      <w:spacing w:val="10"/>
      <w:sz w:val="16"/>
    </w:rPr>
  </w:style>
  <w:style w:type="paragraph" w:customStyle="1" w:styleId="AllCapsCopy">
    <w:name w:val="All Caps Copy"/>
    <w:basedOn w:val="Normal"/>
    <w:qFormat/>
    <w:rsid w:val="00157000"/>
    <w:pPr>
      <w:spacing w:line="240" w:lineRule="auto"/>
    </w:pPr>
    <w:rPr>
      <w:caps/>
      <w:spacing w:val="10"/>
      <w:sz w:val="16"/>
    </w:rPr>
  </w:style>
  <w:style w:type="paragraph" w:customStyle="1" w:styleId="Copy">
    <w:name w:val="Copy"/>
    <w:basedOn w:val="Normal"/>
    <w:qFormat/>
    <w:rsid w:val="00157000"/>
    <w:pPr>
      <w:spacing w:line="240" w:lineRule="auto"/>
    </w:pPr>
  </w:style>
  <w:style w:type="paragraph" w:customStyle="1" w:styleId="JobTitle">
    <w:name w:val="Job Title"/>
    <w:basedOn w:val="Normal"/>
    <w:qFormat/>
    <w:rsid w:val="00157000"/>
    <w:pPr>
      <w:spacing w:after="40" w:line="240" w:lineRule="auto"/>
    </w:pPr>
    <w:rPr>
      <w:rFonts w:asciiTheme="majorHAnsi" w:hAnsiTheme="majorHAnsi"/>
      <w:caps/>
      <w:spacing w:val="10"/>
      <w:sz w:val="16"/>
    </w:rPr>
  </w:style>
  <w:style w:type="paragraph" w:customStyle="1" w:styleId="SectionHeadings">
    <w:name w:val="Section Headings"/>
    <w:basedOn w:val="Heading2"/>
    <w:qFormat/>
    <w:rsid w:val="00157000"/>
    <w:pPr>
      <w:spacing w:line="240" w:lineRule="auto"/>
    </w:pPr>
  </w:style>
  <w:style w:type="paragraph" w:customStyle="1" w:styleId="YourName">
    <w:name w:val="Your Name"/>
    <w:basedOn w:val="Normal"/>
    <w:qFormat/>
    <w:rsid w:val="00157000"/>
    <w:pPr>
      <w:spacing w:line="240" w:lineRule="auto"/>
    </w:pPr>
    <w:rPr>
      <w:rFonts w:asciiTheme="majorHAnsi" w:hAnsiTheme="majorHAnsi"/>
      <w:caps/>
      <w:spacing w:val="20"/>
      <w:sz w:val="32"/>
    </w:rPr>
  </w:style>
  <w:style w:type="character" w:styleId="Strong">
    <w:name w:val="Strong"/>
    <w:basedOn w:val="DefaultParagraphFont"/>
    <w:uiPriority w:val="22"/>
    <w:qFormat/>
    <w:rsid w:val="008525E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5272"/>
    <w:pPr>
      <w:spacing w:before="100" w:beforeAutospacing="1" w:after="115" w:line="240" w:lineRule="auto"/>
    </w:pPr>
    <w:rPr>
      <w:rFonts w:ascii="Times New Roman" w:eastAsia="Times New Roman" w:hAnsi="Times New Roman" w:cs="Times New Roman"/>
      <w:spacing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297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S\AppData\Roaming\Microsoft\Templates\ChronologicalResume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E670D1B3EECE49A1B34BC7DC1B8B70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C6B9E5-B686-4AE8-9DF9-B03FE318967E}"/>
      </w:docPartPr>
      <w:docPartBody>
        <w:p w:rsidR="003932AF" w:rsidRDefault="009C2CE0">
          <w:pPr>
            <w:pStyle w:val="E670D1B3EECE49A1B34BC7DC1B8B70C4"/>
          </w:pPr>
          <w:r>
            <w:t>[Your name]</w:t>
          </w:r>
        </w:p>
      </w:docPartBody>
    </w:docPart>
    <w:docPart>
      <w:docPartPr>
        <w:name w:val="4E912E345B9C4CC2BA6E140666C92C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067470-720D-4C14-AB62-1ABDCEAB9A33}"/>
      </w:docPartPr>
      <w:docPartBody>
        <w:p w:rsidR="003932AF" w:rsidRDefault="009C2CE0">
          <w:pPr>
            <w:pStyle w:val="4E912E345B9C4CC2BA6E140666C92C96"/>
          </w:pPr>
          <w:r>
            <w:rPr>
              <w:rStyle w:val="PlaceholderText"/>
            </w:rPr>
            <w:t>[E-mail address]</w:t>
          </w:r>
        </w:p>
      </w:docPartBody>
    </w:docPart>
    <w:docPart>
      <w:docPartPr>
        <w:name w:val="4374C9E02D7846F9A16D18E70B5496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422C8D-8450-4337-BBDC-2AC23B73D115}"/>
      </w:docPartPr>
      <w:docPartBody>
        <w:p w:rsidR="003932AF" w:rsidRDefault="009C2CE0">
          <w:pPr>
            <w:pStyle w:val="4374C9E02D7846F9A16D18E70B549645"/>
          </w:pPr>
          <w:r>
            <w:rPr>
              <w:rStyle w:val="PlaceholderText"/>
            </w:rPr>
            <w:t>[Start date]</w:t>
          </w:r>
        </w:p>
      </w:docPartBody>
    </w:docPart>
    <w:docPart>
      <w:docPartPr>
        <w:name w:val="710992A8A7C64C1CB9E65284E34144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6DED74-780E-4C24-9E09-1720E3111ACB}"/>
      </w:docPartPr>
      <w:docPartBody>
        <w:p w:rsidR="003932AF" w:rsidRDefault="009C2CE0">
          <w:pPr>
            <w:pStyle w:val="710992A8A7C64C1CB9E65284E34144CD"/>
          </w:pPr>
          <w:r>
            <w:rPr>
              <w:rStyle w:val="PlaceholderText"/>
            </w:rPr>
            <w:t>[start date]</w:t>
          </w:r>
        </w:p>
      </w:docPartBody>
    </w:docPart>
    <w:docPart>
      <w:docPartPr>
        <w:name w:val="8212517481F149C883580EBC69D1D3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4A04E2-4DE8-49B6-B068-CD3E051D01F5}"/>
      </w:docPartPr>
      <w:docPartBody>
        <w:p w:rsidR="003932AF" w:rsidRDefault="009C2CE0">
          <w:pPr>
            <w:pStyle w:val="8212517481F149C883580EBC69D1D38D"/>
          </w:pPr>
          <w:r>
            <w:rPr>
              <w:rStyle w:val="PlaceholderText"/>
            </w:rPr>
            <w:t>[end date]</w:t>
          </w:r>
        </w:p>
      </w:docPartBody>
    </w:docPart>
    <w:docPart>
      <w:docPartPr>
        <w:name w:val="09E45A8FD9C34E4F8CC334E2E13EA5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BD7E1E-84AB-4CE9-AD9A-E574603971EA}"/>
      </w:docPartPr>
      <w:docPartBody>
        <w:p w:rsidR="003932AF" w:rsidRDefault="009C2CE0">
          <w:pPr>
            <w:pStyle w:val="09E45A8FD9C34E4F8CC334E2E13EA509"/>
          </w:pPr>
          <w:r>
            <w:rPr>
              <w:rStyle w:val="PlaceholderText"/>
            </w:rPr>
            <w:t>[start date]</w:t>
          </w:r>
        </w:p>
      </w:docPartBody>
    </w:docPart>
    <w:docPart>
      <w:docPartPr>
        <w:name w:val="DE0FE68E3FA8474798945C10D5C7A3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1F1481-F78B-4AB9-B2FB-0A590B7D4A5B}"/>
      </w:docPartPr>
      <w:docPartBody>
        <w:p w:rsidR="003932AF" w:rsidRDefault="009C2CE0">
          <w:pPr>
            <w:pStyle w:val="DE0FE68E3FA8474798945C10D5C7A396"/>
          </w:pPr>
          <w:r>
            <w:rPr>
              <w:rStyle w:val="PlaceholderText"/>
            </w:rPr>
            <w:t>[end date]</w:t>
          </w:r>
        </w:p>
      </w:docPartBody>
    </w:docPart>
    <w:docPart>
      <w:docPartPr>
        <w:name w:val="77D41D9865F0481482075B0E76436E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4D91B3-6CBA-4D3F-9016-8399D1C3C310}"/>
      </w:docPartPr>
      <w:docPartBody>
        <w:p w:rsidR="003932AF" w:rsidRDefault="009C2CE0">
          <w:pPr>
            <w:pStyle w:val="77D41D9865F0481482075B0E76436EC5"/>
          </w:pPr>
          <w:r>
            <w:rPr>
              <w:rStyle w:val="PlaceholderText"/>
            </w:rPr>
            <w:t>[start date]</w:t>
          </w:r>
        </w:p>
      </w:docPartBody>
    </w:docPart>
    <w:docPart>
      <w:docPartPr>
        <w:name w:val="83E31EF5DE484828AC36E1777D2550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B55E29-38E4-468D-A58C-5F10F0FB5C35}"/>
      </w:docPartPr>
      <w:docPartBody>
        <w:p w:rsidR="003932AF" w:rsidRDefault="009C2CE0">
          <w:pPr>
            <w:pStyle w:val="83E31EF5DE484828AC36E1777D2550EC"/>
          </w:pPr>
          <w:r>
            <w:rPr>
              <w:rStyle w:val="PlaceholderText"/>
            </w:rPr>
            <w:t>[end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761121"/>
    <w:multiLevelType w:val="hybridMultilevel"/>
    <w:tmpl w:val="9BE2BE9C"/>
    <w:lvl w:ilvl="0" w:tplc="CC44E336">
      <w:start w:val="1"/>
      <w:numFmt w:val="bullet"/>
      <w:pStyle w:val="ResponsibilitiesAchievements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C2CE0"/>
    <w:rsid w:val="003932AF"/>
    <w:rsid w:val="009C2CE0"/>
    <w:rsid w:val="00AB3ED4"/>
    <w:rsid w:val="00EA35A7"/>
    <w:rsid w:val="00EF37AD"/>
    <w:rsid w:val="00F5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32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670D1B3EECE49A1B34BC7DC1B8B70C4">
    <w:name w:val="E670D1B3EECE49A1B34BC7DC1B8B70C4"/>
    <w:rsid w:val="003932AF"/>
  </w:style>
  <w:style w:type="paragraph" w:customStyle="1" w:styleId="2A2BAB6365D6439BB990260BC9BB035C">
    <w:name w:val="2A2BAB6365D6439BB990260BC9BB035C"/>
    <w:rsid w:val="003932AF"/>
  </w:style>
  <w:style w:type="paragraph" w:customStyle="1" w:styleId="66A2F0DE6A4548CAB5580AE154735015">
    <w:name w:val="66A2F0DE6A4548CAB5580AE154735015"/>
    <w:rsid w:val="003932AF"/>
  </w:style>
  <w:style w:type="paragraph" w:customStyle="1" w:styleId="30B5CD27C78D401984A5AB4A376185CF">
    <w:name w:val="30B5CD27C78D401984A5AB4A376185CF"/>
    <w:rsid w:val="003932AF"/>
  </w:style>
  <w:style w:type="character" w:styleId="PlaceholderText">
    <w:name w:val="Placeholder Text"/>
    <w:basedOn w:val="DefaultParagraphFont"/>
    <w:uiPriority w:val="99"/>
    <w:semiHidden/>
    <w:rsid w:val="003932AF"/>
    <w:rPr>
      <w:color w:val="808080"/>
    </w:rPr>
  </w:style>
  <w:style w:type="paragraph" w:customStyle="1" w:styleId="4E912E345B9C4CC2BA6E140666C92C96">
    <w:name w:val="4E912E345B9C4CC2BA6E140666C92C96"/>
    <w:rsid w:val="003932AF"/>
  </w:style>
  <w:style w:type="paragraph" w:customStyle="1" w:styleId="1E7E8B2A02764F469C770123032C93FF">
    <w:name w:val="1E7E8B2A02764F469C770123032C93FF"/>
    <w:rsid w:val="003932AF"/>
  </w:style>
  <w:style w:type="paragraph" w:customStyle="1" w:styleId="4374C9E02D7846F9A16D18E70B549645">
    <w:name w:val="4374C9E02D7846F9A16D18E70B549645"/>
    <w:rsid w:val="003932AF"/>
  </w:style>
  <w:style w:type="paragraph" w:customStyle="1" w:styleId="430CED288F61490784132D0C388E0A83">
    <w:name w:val="430CED288F61490784132D0C388E0A83"/>
    <w:rsid w:val="003932AF"/>
  </w:style>
  <w:style w:type="paragraph" w:customStyle="1" w:styleId="39A25E394C954251946A979C9B53A0C8">
    <w:name w:val="39A25E394C954251946A979C9B53A0C8"/>
    <w:rsid w:val="003932AF"/>
  </w:style>
  <w:style w:type="paragraph" w:customStyle="1" w:styleId="C61CEDB318FA4B208D706C0AAC6B3F21">
    <w:name w:val="C61CEDB318FA4B208D706C0AAC6B3F21"/>
    <w:rsid w:val="003932AF"/>
  </w:style>
  <w:style w:type="paragraph" w:customStyle="1" w:styleId="D4F870C424FD4B5F85597C444B5C2991">
    <w:name w:val="D4F870C424FD4B5F85597C444B5C2991"/>
    <w:rsid w:val="003932AF"/>
  </w:style>
  <w:style w:type="paragraph" w:customStyle="1" w:styleId="ResponsibilitiesAchievements">
    <w:name w:val="Responsibilities/Achievements"/>
    <w:basedOn w:val="Normal"/>
    <w:qFormat/>
    <w:rsid w:val="003932AF"/>
    <w:pPr>
      <w:numPr>
        <w:numId w:val="1"/>
      </w:numPr>
      <w:spacing w:after="80" w:line="240" w:lineRule="auto"/>
      <w:ind w:left="504" w:hanging="288"/>
    </w:pPr>
    <w:rPr>
      <w:rFonts w:eastAsiaTheme="minorHAnsi"/>
      <w:spacing w:val="2"/>
      <w:sz w:val="17"/>
    </w:rPr>
  </w:style>
  <w:style w:type="paragraph" w:customStyle="1" w:styleId="BB128FE6108F47649079BCB3FBC65AF0">
    <w:name w:val="BB128FE6108F47649079BCB3FBC65AF0"/>
    <w:rsid w:val="003932AF"/>
  </w:style>
  <w:style w:type="paragraph" w:customStyle="1" w:styleId="710992A8A7C64C1CB9E65284E34144CD">
    <w:name w:val="710992A8A7C64C1CB9E65284E34144CD"/>
    <w:rsid w:val="003932AF"/>
  </w:style>
  <w:style w:type="paragraph" w:customStyle="1" w:styleId="8212517481F149C883580EBC69D1D38D">
    <w:name w:val="8212517481F149C883580EBC69D1D38D"/>
    <w:rsid w:val="003932AF"/>
  </w:style>
  <w:style w:type="paragraph" w:customStyle="1" w:styleId="773D3AA4A90440AD8E0FD61BBD446273">
    <w:name w:val="773D3AA4A90440AD8E0FD61BBD446273"/>
    <w:rsid w:val="003932AF"/>
  </w:style>
  <w:style w:type="paragraph" w:customStyle="1" w:styleId="54BFD4E73B1649308B156CB6927D187D">
    <w:name w:val="54BFD4E73B1649308B156CB6927D187D"/>
    <w:rsid w:val="003932AF"/>
  </w:style>
  <w:style w:type="paragraph" w:customStyle="1" w:styleId="F07A3CF0706949C48914AFEABCD4A648">
    <w:name w:val="F07A3CF0706949C48914AFEABCD4A648"/>
    <w:rsid w:val="003932AF"/>
  </w:style>
  <w:style w:type="paragraph" w:customStyle="1" w:styleId="C272BCC0F2CC4DFAA30FDDDC24134DB3">
    <w:name w:val="C272BCC0F2CC4DFAA30FDDDC24134DB3"/>
    <w:rsid w:val="003932AF"/>
  </w:style>
  <w:style w:type="paragraph" w:customStyle="1" w:styleId="09E45A8FD9C34E4F8CC334E2E13EA509">
    <w:name w:val="09E45A8FD9C34E4F8CC334E2E13EA509"/>
    <w:rsid w:val="003932AF"/>
  </w:style>
  <w:style w:type="paragraph" w:customStyle="1" w:styleId="DE0FE68E3FA8474798945C10D5C7A396">
    <w:name w:val="DE0FE68E3FA8474798945C10D5C7A396"/>
    <w:rsid w:val="003932AF"/>
  </w:style>
  <w:style w:type="paragraph" w:customStyle="1" w:styleId="DA79657118424FC7A6EC281E4B382BAE">
    <w:name w:val="DA79657118424FC7A6EC281E4B382BAE"/>
    <w:rsid w:val="003932AF"/>
  </w:style>
  <w:style w:type="paragraph" w:customStyle="1" w:styleId="39840D20848346F08A15B7CA35DDC192">
    <w:name w:val="39840D20848346F08A15B7CA35DDC192"/>
    <w:rsid w:val="003932AF"/>
  </w:style>
  <w:style w:type="paragraph" w:customStyle="1" w:styleId="40FB7EFB1F32457A9D9AC507D2626B28">
    <w:name w:val="40FB7EFB1F32457A9D9AC507D2626B28"/>
    <w:rsid w:val="003932AF"/>
  </w:style>
  <w:style w:type="paragraph" w:customStyle="1" w:styleId="77D41D9865F0481482075B0E76436EC5">
    <w:name w:val="77D41D9865F0481482075B0E76436EC5"/>
    <w:rsid w:val="003932AF"/>
  </w:style>
  <w:style w:type="paragraph" w:customStyle="1" w:styleId="83E31EF5DE484828AC36E1777D2550EC">
    <w:name w:val="83E31EF5DE484828AC36E1777D2550EC"/>
    <w:rsid w:val="003932AF"/>
  </w:style>
  <w:style w:type="paragraph" w:customStyle="1" w:styleId="E4A241327795441E9505512CB62C37C3">
    <w:name w:val="E4A241327795441E9505512CB62C37C3"/>
    <w:rsid w:val="003932AF"/>
  </w:style>
  <w:style w:type="paragraph" w:customStyle="1" w:styleId="821BDCC31BC9433F8CD31090714B5FCB">
    <w:name w:val="821BDCC31BC9433F8CD31090714B5FCB"/>
    <w:rsid w:val="003932AF"/>
  </w:style>
  <w:style w:type="paragraph" w:customStyle="1" w:styleId="2772C39256DE4BCBAC2D07CB97284F74">
    <w:name w:val="2772C39256DE4BCBAC2D07CB97284F74"/>
    <w:rsid w:val="003932AF"/>
  </w:style>
  <w:style w:type="paragraph" w:customStyle="1" w:styleId="D09CFA4F898942B687AFA109030DCD27">
    <w:name w:val="D09CFA4F898942B687AFA109030DCD27"/>
    <w:rsid w:val="003932AF"/>
  </w:style>
  <w:style w:type="paragraph" w:customStyle="1" w:styleId="7597000FA5F342568AB96223F2F643A4">
    <w:name w:val="7597000FA5F342568AB96223F2F643A4"/>
    <w:rsid w:val="003932AF"/>
  </w:style>
  <w:style w:type="paragraph" w:customStyle="1" w:styleId="0DC0F3FF4C3F48399992DFBA04A4E9FE">
    <w:name w:val="0DC0F3FF4C3F48399992DFBA04A4E9FE"/>
    <w:rsid w:val="003932AF"/>
  </w:style>
  <w:style w:type="paragraph" w:customStyle="1" w:styleId="01F3B4028E5C4B088111F5DD31351361">
    <w:name w:val="01F3B4028E5C4B088111F5DD31351361"/>
    <w:rsid w:val="003932AF"/>
  </w:style>
  <w:style w:type="paragraph" w:customStyle="1" w:styleId="5B29A9C03A8D4E7288ACD087723410B8">
    <w:name w:val="5B29A9C03A8D4E7288ACD087723410B8"/>
    <w:rsid w:val="003932AF"/>
  </w:style>
  <w:style w:type="paragraph" w:customStyle="1" w:styleId="1BDC40D03FF449DB92D5D6443FFD04FA">
    <w:name w:val="1BDC40D03FF449DB92D5D6443FFD04FA"/>
    <w:rsid w:val="003932A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Custom Theme">
  <a:themeElements>
    <a:clrScheme name="Office Colors">
      <a:dk1>
        <a:sysClr val="windowText" lastClr="000000"/>
      </a:dk1>
      <a:lt1>
        <a:sysClr val="window" lastClr="FFFFFF"/>
      </a:lt1>
      <a:dk2>
        <a:srgbClr val="1F497D"/>
      </a:dk2>
      <a:lt2>
        <a:srgbClr val="FAF3E8"/>
      </a:lt2>
      <a:accent1>
        <a:srgbClr val="5C83B4"/>
      </a:accent1>
      <a:accent2>
        <a:srgbClr val="C0504D"/>
      </a:accent2>
      <a:accent3>
        <a:srgbClr val="9DBB61"/>
      </a:accent3>
      <a:accent4>
        <a:srgbClr val="8066A0"/>
      </a:accent4>
      <a:accent5>
        <a:srgbClr val="4BACC6"/>
      </a:accent5>
      <a:accent6>
        <a:srgbClr val="F59D56"/>
      </a:accent6>
      <a:hlink>
        <a:srgbClr val="0000FF"/>
      </a:hlink>
      <a:folHlink>
        <a:srgbClr val="800080"/>
      </a:folHlink>
    </a:clrScheme>
    <a:fontScheme name="Trek">
      <a:majorFont>
        <a:latin typeface="Franklin Gothic Medium"/>
        <a:ea typeface=""/>
        <a:cs typeface=""/>
        <a:font script="Jpan" typeface="HG創英角ｺﾞｼｯｸUB"/>
        <a:font script="Hang" typeface="돋움"/>
        <a:font script="Hans" typeface="黑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Franklin Gothic Book"/>
        <a:ea typeface=""/>
        <a:cs typeface=""/>
        <a:font script="Jpan" typeface="HGｺﾞｼｯｸE"/>
        <a:font script="Hang" typeface="돋움"/>
        <a:font script="Hans" typeface="楷体_GB2312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 rotWithShape="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8918856D-C732-49AD-A120-66F4078B46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ChronologicalResume2</Template>
  <TotalTime>24</TotalTime>
  <Pages>1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Chronological resume (Traditional design)</vt:lpstr>
    </vt:vector>
  </TitlesOfParts>
  <Company>Hewlett-Packard</Company>
  <LinksUpToDate>false</LinksUpToDate>
  <CharactersWithSpaces>1576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Chronological resume (Traditional design)</dc:title>
  <dc:creator>Demarcus stephenson</dc:creator>
  <cp:lastModifiedBy>DAS</cp:lastModifiedBy>
  <cp:revision>10</cp:revision>
  <cp:lastPrinted>2013-07-08T19:14:00Z</cp:lastPrinted>
  <dcterms:created xsi:type="dcterms:W3CDTF">2013-06-17T01:48:00Z</dcterms:created>
  <dcterms:modified xsi:type="dcterms:W3CDTF">2014-04-25T19:32:00Z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TC101731829990</vt:lpwstr>
  </property>
</Properties>
</file>