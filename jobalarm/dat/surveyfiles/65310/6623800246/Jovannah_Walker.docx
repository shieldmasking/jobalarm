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3EA" w:rsidRPr="00C9160D" w:rsidRDefault="00A812E5">
      <w:pPr>
        <w:pStyle w:val="Title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hAnsi="Times New Roman" w:cs="Times New Roman"/>
          <w:color w:val="auto"/>
        </w:rPr>
        <w:t>‍</w:t>
      </w:r>
      <w:sdt>
        <w:sdtPr>
          <w:rPr>
            <w:rFonts w:ascii="Times New Roman" w:hAnsi="Times New Roman" w:cs="Times New Roman"/>
            <w:color w:val="auto"/>
          </w:rPr>
          <w:alias w:val="Your Name"/>
          <w:tag w:val=""/>
          <w:id w:val="1246310863"/>
          <w:placeholder>
            <w:docPart w:val="414D8E4D833D4BDC9BB9D03141F25A8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971D8F" w:rsidRPr="00C9160D">
            <w:rPr>
              <w:rFonts w:ascii="Times New Roman" w:hAnsi="Times New Roman" w:cs="Times New Roman"/>
              <w:color w:val="auto"/>
            </w:rPr>
            <w:t>Jovannah Walker</w:t>
          </w:r>
        </w:sdtContent>
      </w:sdt>
    </w:p>
    <w:p w:rsidR="004A63EA" w:rsidRPr="00C9160D" w:rsidRDefault="0060592E">
      <w:p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C916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5001 </w:t>
      </w:r>
      <w:r w:rsidR="00C9160D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Forrest Circle Oxford, MS 38655 </w:t>
      </w:r>
      <w:r w:rsidRPr="00C9160D">
        <w:rPr>
          <w:rFonts w:ascii="Times New Roman" w:eastAsia="Times New Roman" w:hAnsi="Times New Roman" w:cs="Times New Roman"/>
          <w:color w:val="auto"/>
          <w:szCs w:val="18"/>
          <w:lang w:eastAsia="en-US"/>
        </w:rPr>
        <w:t>(662) 380-1589</w:t>
      </w:r>
      <w:r w:rsidR="00D14CAD" w:rsidRPr="00C9160D">
        <w:rPr>
          <w:rFonts w:ascii="Times New Roman" w:eastAsia="Times New Roman" w:hAnsi="Times New Roman" w:cs="Times New Roman"/>
          <w:color w:val="auto"/>
          <w:szCs w:val="18"/>
          <w:lang w:eastAsia="en-US"/>
        </w:rPr>
        <w:t xml:space="preserve"> </w:t>
      </w:r>
      <w:r w:rsidR="00FE35B9" w:rsidRPr="00C9160D">
        <w:rPr>
          <w:rFonts w:ascii="Times New Roman" w:hAnsi="Times New Roman" w:cs="Times New Roman"/>
          <w:color w:val="auto"/>
          <w:szCs w:val="18"/>
        </w:rPr>
        <w:t>|</w:t>
      </w:r>
      <w:r w:rsidR="00C45646" w:rsidRPr="00C9160D">
        <w:rPr>
          <w:rFonts w:ascii="Times New Roman" w:hAnsi="Times New Roman" w:cs="Times New Roman"/>
          <w:color w:val="auto"/>
          <w:szCs w:val="18"/>
        </w:rPr>
        <w:t xml:space="preserve"> </w:t>
      </w:r>
      <w:sdt>
        <w:sdtPr>
          <w:rPr>
            <w:rFonts w:ascii="Times New Roman" w:hAnsi="Times New Roman" w:cs="Times New Roman"/>
            <w:color w:val="auto"/>
            <w:szCs w:val="18"/>
          </w:rPr>
          <w:alias w:val="Telephone"/>
          <w:tag w:val=""/>
          <w:id w:val="-1416317146"/>
          <w:placeholder>
            <w:docPart w:val="95CE397CE19645B4AADC1024ECF0EEA4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B71C98" w:rsidRPr="00C9160D">
            <w:rPr>
              <w:rFonts w:ascii="Times New Roman" w:hAnsi="Times New Roman" w:cs="Times New Roman"/>
              <w:color w:val="auto"/>
              <w:szCs w:val="18"/>
            </w:rPr>
            <w:t>(662) 380-0246</w:t>
          </w:r>
        </w:sdtContent>
      </w:sdt>
      <w:r w:rsidR="00A812E5" w:rsidRPr="00C9160D">
        <w:rPr>
          <w:rFonts w:ascii="Times New Roman" w:hAnsi="Times New Roman" w:cs="Times New Roman"/>
          <w:color w:val="auto"/>
          <w:szCs w:val="18"/>
        </w:rPr>
        <w:t> | </w:t>
      </w:r>
      <w:sdt>
        <w:sdtPr>
          <w:rPr>
            <w:rFonts w:ascii="Times New Roman" w:hAnsi="Times New Roman" w:cs="Times New Roman"/>
            <w:color w:val="auto"/>
            <w:szCs w:val="18"/>
          </w:rPr>
          <w:alias w:val="Email"/>
          <w:tag w:val=""/>
          <w:id w:val="-391963670"/>
          <w:placeholder>
            <w:docPart w:val="579D3BA8E95E48749A6E5E3459B4BE25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971D8F" w:rsidRPr="00C9160D">
            <w:rPr>
              <w:rFonts w:ascii="Times New Roman" w:hAnsi="Times New Roman" w:cs="Times New Roman"/>
              <w:color w:val="auto"/>
              <w:szCs w:val="18"/>
            </w:rPr>
            <w:t>jovannahwalker@aim.com</w:t>
          </w:r>
        </w:sdtContent>
      </w:sdt>
    </w:p>
    <w:p w:rsidR="004A63EA" w:rsidRPr="00C9160D" w:rsidRDefault="00A812E5">
      <w:pPr>
        <w:pStyle w:val="SectionHeading"/>
        <w:spacing w:before="720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hAnsi="Times New Roman" w:cs="Times New Roman"/>
          <w:color w:val="auto"/>
        </w:rPr>
        <w:t>Objective</w:t>
      </w:r>
    </w:p>
    <w:p w:rsidR="004A63EA" w:rsidRPr="00C9160D" w:rsidRDefault="00971D8F">
      <w:pPr>
        <w:pStyle w:val="ListBullet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hAnsi="Times New Roman" w:cs="Times New Roman"/>
          <w:color w:val="auto"/>
          <w:szCs w:val="18"/>
        </w:rPr>
        <w:t>Seeking a position in your department that rewards loyalty, hard work, dependability and positive results in the team environment.</w:t>
      </w:r>
    </w:p>
    <w:p w:rsidR="004A63EA" w:rsidRPr="00C9160D" w:rsidRDefault="00A812E5">
      <w:pPr>
        <w:pStyle w:val="SectionHeading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hAnsi="Times New Roman" w:cs="Times New Roman"/>
          <w:color w:val="auto"/>
        </w:rPr>
        <w:t>Education</w:t>
      </w:r>
    </w:p>
    <w:p w:rsidR="009D2EC3" w:rsidRPr="00C9160D" w:rsidRDefault="009D2EC3" w:rsidP="009D2E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School of Applied Technology 2001-2003</w:t>
      </w:r>
    </w:p>
    <w:p w:rsidR="009D2EC3" w:rsidRPr="00C9160D" w:rsidRDefault="009D2EC3" w:rsidP="009D2E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Northwest MS Community College 2005-2008</w:t>
      </w:r>
    </w:p>
    <w:p w:rsidR="009D2EC3" w:rsidRPr="00C9160D" w:rsidRDefault="00103FB5" w:rsidP="009D2E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>
        <w:rPr>
          <w:rFonts w:ascii="Times New Roman" w:eastAsia="Times New Roman" w:hAnsi="Times New Roman" w:cs="Times New Roman"/>
          <w:color w:val="auto"/>
          <w:szCs w:val="18"/>
        </w:rPr>
        <w:t>University of Mississippi</w:t>
      </w:r>
      <w:bookmarkStart w:id="0" w:name="_GoBack"/>
      <w:bookmarkEnd w:id="0"/>
      <w:r w:rsidR="009D2EC3" w:rsidRPr="00C9160D">
        <w:rPr>
          <w:rFonts w:ascii="Times New Roman" w:eastAsia="Times New Roman" w:hAnsi="Times New Roman" w:cs="Times New Roman"/>
          <w:color w:val="auto"/>
          <w:szCs w:val="18"/>
        </w:rPr>
        <w:t>, 2012-2016</w:t>
      </w:r>
    </w:p>
    <w:p w:rsidR="00971D8F" w:rsidRPr="00C9160D" w:rsidRDefault="00A812E5" w:rsidP="00971D8F">
      <w:pPr>
        <w:pStyle w:val="SectionHeading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hAnsi="Times New Roman" w:cs="Times New Roman"/>
          <w:color w:val="auto"/>
        </w:rPr>
        <w:t>Skills &amp; Abilities</w:t>
      </w:r>
    </w:p>
    <w:p w:rsidR="00971D8F" w:rsidRPr="00C9160D" w:rsidRDefault="00971D8F" w:rsidP="00971D8F">
      <w:pPr>
        <w:pStyle w:val="SectionHeading"/>
        <w:rPr>
          <w:rFonts w:ascii="Times New Roman" w:hAnsi="Times New Roman" w:cs="Times New Roman"/>
          <w:color w:val="auto"/>
        </w:rPr>
      </w:pPr>
      <w:r w:rsidRPr="00C9160D">
        <w:rPr>
          <w:rFonts w:ascii="Times New Roman" w:eastAsia="Times New Roman" w:hAnsi="Times New Roman" w:cs="Times New Roman"/>
          <w:color w:val="auto"/>
          <w:sz w:val="18"/>
          <w:szCs w:val="18"/>
        </w:rPr>
        <w:t xml:space="preserve">Professional Highlights: </w:t>
      </w:r>
    </w:p>
    <w:p w:rsidR="00971D8F" w:rsidRPr="00C9160D" w:rsidRDefault="00971D8F" w:rsidP="00971D8F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Developed productivity of management by arranging bi-monthly meetings to tal</w:t>
      </w:r>
      <w:r w:rsidR="000E210D" w:rsidRPr="00C9160D">
        <w:rPr>
          <w:rFonts w:ascii="Times New Roman" w:eastAsia="Times New Roman" w:hAnsi="Times New Roman" w:cs="Times New Roman"/>
          <w:color w:val="auto"/>
          <w:szCs w:val="18"/>
        </w:rPr>
        <w:t>k about accomplishments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and room for enhancement. </w:t>
      </w:r>
    </w:p>
    <w:p w:rsidR="00971D8F" w:rsidRPr="00C9160D" w:rsidRDefault="00971D8F" w:rsidP="00971D8F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Re-designed every business form, containing time &amp; inventory sheets and appointment calendars to increase clarity and effectiveness. </w:t>
      </w:r>
    </w:p>
    <w:p w:rsidR="00971D8F" w:rsidRPr="00C9160D" w:rsidRDefault="00971D8F" w:rsidP="00971D8F">
      <w:pPr>
        <w:numPr>
          <w:ilvl w:val="0"/>
          <w:numId w:val="5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Guided and handled 4-employees; done HR functions like hiring, appraisals for performance and corrective action; responsible for arrangement, resolving clashes and determining payments.</w:t>
      </w:r>
    </w:p>
    <w:p w:rsidR="00971D8F" w:rsidRPr="00C9160D" w:rsidRDefault="00971D8F" w:rsidP="00971D8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bCs/>
          <w:color w:val="auto"/>
          <w:szCs w:val="18"/>
        </w:rPr>
        <w:t>Qualification: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Attended phone calls, concluded the nature of calls and assisted callers to the proper department.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Successfully organized appointments between employees and clients.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Responsible for typing reports, memos and other correspondence.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Kept detailed </w:t>
      </w:r>
      <w:r w:rsidRPr="00C9160D">
        <w:rPr>
          <w:rFonts w:ascii="Times New Roman" w:eastAsia="Times New Roman" w:hAnsi="Times New Roman" w:cs="Times New Roman"/>
          <w:color w:val="auto"/>
        </w:rPr>
        <w:t>messages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from the person called upon, containing name, call timing and business nature.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Accepted and distributed messages and mails to proper departments and employees. </w:t>
      </w:r>
    </w:p>
    <w:p w:rsidR="00971D8F" w:rsidRPr="00C9160D" w:rsidRDefault="00971D8F" w:rsidP="00971D8F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Excellent interpersonal, communication and customer service skills. </w:t>
      </w:r>
    </w:p>
    <w:p w:rsidR="00971D8F" w:rsidRPr="00C9160D" w:rsidRDefault="00971D8F" w:rsidP="0060592E">
      <w:pPr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Superb time management skills.</w:t>
      </w:r>
    </w:p>
    <w:p w:rsidR="00971D8F" w:rsidRPr="00C9160D" w:rsidRDefault="00971D8F" w:rsidP="00971D8F">
      <w:pPr>
        <w:spacing w:before="100" w:beforeAutospacing="1" w:after="100" w:afterAutospacing="1" w:line="240" w:lineRule="atLeast"/>
        <w:ind w:left="360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bCs/>
          <w:color w:val="auto"/>
          <w:szCs w:val="18"/>
        </w:rPr>
        <w:t>Work History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</w:t>
      </w:r>
    </w:p>
    <w:p w:rsidR="00971D8F" w:rsidRPr="00C9160D" w:rsidRDefault="00971D8F" w:rsidP="00971D8F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color w:val="auto"/>
          <w:szCs w:val="18"/>
        </w:rPr>
        <w:t>Child Support Enforcement Officer</w:t>
      </w:r>
      <w:r w:rsidR="000E210D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(2010</w:t>
      </w:r>
      <w:r w:rsidR="009E6C40" w:rsidRPr="00C9160D">
        <w:rPr>
          <w:rFonts w:ascii="Times New Roman" w:eastAsia="Times New Roman" w:hAnsi="Times New Roman" w:cs="Times New Roman"/>
          <w:color w:val="auto"/>
          <w:szCs w:val="18"/>
        </w:rPr>
        <w:t>-13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) </w:t>
      </w:r>
      <w:r w:rsidRPr="00C9160D">
        <w:rPr>
          <w:rFonts w:ascii="Times New Roman" w:eastAsia="Times New Roman" w:hAnsi="Times New Roman" w:cs="Times New Roman"/>
          <w:b/>
          <w:color w:val="auto"/>
          <w:szCs w:val="18"/>
        </w:rPr>
        <w:t>Department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</w:t>
      </w:r>
      <w:r w:rsidRPr="00C9160D">
        <w:rPr>
          <w:rFonts w:ascii="Times New Roman" w:eastAsia="Times New Roman" w:hAnsi="Times New Roman" w:cs="Times New Roman"/>
          <w:b/>
          <w:color w:val="auto"/>
          <w:szCs w:val="18"/>
        </w:rPr>
        <w:t>of Human Services, Mississippi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</w:t>
      </w:r>
    </w:p>
    <w:p w:rsidR="00971D8F" w:rsidRPr="00C9160D" w:rsidRDefault="00971D8F" w:rsidP="00971D8F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color w:val="auto"/>
          <w:szCs w:val="18"/>
        </w:rPr>
        <w:t>Receptionist</w:t>
      </w:r>
      <w:r w:rsidR="000E210D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(2010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) </w:t>
      </w:r>
      <w:r w:rsidRPr="00C9160D">
        <w:rPr>
          <w:rFonts w:ascii="Times New Roman" w:eastAsia="Times New Roman" w:hAnsi="Times New Roman" w:cs="Times New Roman"/>
          <w:b/>
          <w:color w:val="auto"/>
          <w:szCs w:val="18"/>
        </w:rPr>
        <w:t>Water Valley Poultry, Mississippi</w:t>
      </w:r>
    </w:p>
    <w:p w:rsidR="00971D8F" w:rsidRPr="00C9160D" w:rsidRDefault="00971D8F" w:rsidP="00971D8F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b/>
          <w:bCs/>
          <w:i/>
          <w:iCs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bCs/>
          <w:color w:val="auto"/>
          <w:szCs w:val="18"/>
        </w:rPr>
        <w:t>Receptionist</w:t>
      </w:r>
      <w:r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</w:t>
      </w:r>
      <w:r w:rsidR="0060592E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(2008-2009</w:t>
      </w:r>
      <w:r w:rsidR="00BF06E3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)  </w:t>
      </w:r>
      <w:r w:rsidRPr="00C9160D">
        <w:rPr>
          <w:rFonts w:ascii="Times New Roman" w:eastAsia="Times New Roman" w:hAnsi="Times New Roman" w:cs="Times New Roman"/>
          <w:b/>
          <w:bCs/>
          <w:i/>
          <w:iCs/>
          <w:color w:val="auto"/>
          <w:szCs w:val="18"/>
        </w:rPr>
        <w:t>Exclusive Media Services, Mississippi</w:t>
      </w:r>
    </w:p>
    <w:p w:rsidR="009D2EC3" w:rsidRPr="00C9160D" w:rsidRDefault="00105CD7" w:rsidP="009D2EC3">
      <w:pPr>
        <w:pStyle w:val="ListParagraph"/>
        <w:numPr>
          <w:ilvl w:val="0"/>
          <w:numId w:val="6"/>
        </w:num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b/>
          <w:bCs/>
          <w:color w:val="auto"/>
          <w:szCs w:val="18"/>
        </w:rPr>
        <w:t xml:space="preserve">Student </w:t>
      </w:r>
      <w:r w:rsidR="00971D8F" w:rsidRPr="00C9160D">
        <w:rPr>
          <w:rFonts w:ascii="Times New Roman" w:eastAsia="Times New Roman" w:hAnsi="Times New Roman" w:cs="Times New Roman"/>
          <w:b/>
          <w:bCs/>
          <w:color w:val="auto"/>
          <w:szCs w:val="18"/>
        </w:rPr>
        <w:t>Receptionist</w:t>
      </w:r>
      <w:r w:rsidR="000E210D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 (2002</w:t>
      </w:r>
      <w:r w:rsidR="00971D8F" w:rsidRPr="00C9160D">
        <w:rPr>
          <w:rFonts w:ascii="Times New Roman" w:eastAsia="Times New Roman" w:hAnsi="Times New Roman" w:cs="Times New Roman"/>
          <w:color w:val="auto"/>
          <w:szCs w:val="18"/>
        </w:rPr>
        <w:t xml:space="preserve">-2009) </w:t>
      </w:r>
      <w:r w:rsidR="00971D8F" w:rsidRPr="00C9160D">
        <w:rPr>
          <w:rFonts w:ascii="Times New Roman" w:eastAsia="Times New Roman" w:hAnsi="Times New Roman" w:cs="Times New Roman"/>
          <w:b/>
          <w:bCs/>
          <w:i/>
          <w:iCs/>
          <w:color w:val="auto"/>
          <w:szCs w:val="18"/>
        </w:rPr>
        <w:t>School of Applied Technology, Mississipp</w:t>
      </w:r>
      <w:r w:rsidR="009D2EC3" w:rsidRPr="00C9160D">
        <w:rPr>
          <w:rFonts w:ascii="Times New Roman" w:eastAsia="Times New Roman" w:hAnsi="Times New Roman" w:cs="Times New Roman"/>
          <w:b/>
          <w:bCs/>
          <w:i/>
          <w:iCs/>
          <w:color w:val="auto"/>
          <w:szCs w:val="18"/>
        </w:rPr>
        <w:t>i</w:t>
      </w:r>
    </w:p>
    <w:p w:rsidR="00971D8F" w:rsidRPr="00C9160D" w:rsidRDefault="00971D8F" w:rsidP="00971D8F">
      <w:pPr>
        <w:spacing w:before="100" w:beforeAutospacing="1" w:after="100" w:afterAutospacing="1" w:line="240" w:lineRule="atLeast"/>
        <w:rPr>
          <w:rFonts w:ascii="Times New Roman" w:eastAsia="Times New Roman" w:hAnsi="Times New Roman" w:cs="Times New Roman"/>
          <w:color w:val="auto"/>
          <w:szCs w:val="18"/>
        </w:rPr>
      </w:pPr>
      <w:r w:rsidRPr="00C9160D">
        <w:rPr>
          <w:rFonts w:ascii="Times New Roman" w:eastAsia="Times New Roman" w:hAnsi="Times New Roman" w:cs="Times New Roman"/>
          <w:color w:val="auto"/>
          <w:szCs w:val="18"/>
        </w:rPr>
        <w:t>*References upon request*</w:t>
      </w:r>
    </w:p>
    <w:sectPr w:rsidR="00971D8F" w:rsidRPr="00C9160D" w:rsidSect="00D40AB3">
      <w:footerReference w:type="default" r:id="rId9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806" w:rsidRDefault="00F56806">
      <w:pPr>
        <w:spacing w:after="0"/>
      </w:pPr>
      <w:r>
        <w:separator/>
      </w:r>
    </w:p>
  </w:endnote>
  <w:endnote w:type="continuationSeparator" w:id="0">
    <w:p w:rsidR="00F56806" w:rsidRDefault="00F56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63EA" w:rsidRDefault="00A812E5">
    <w:pPr>
      <w:pStyle w:val="Footer"/>
    </w:pPr>
    <w:r>
      <w:t xml:space="preserve">Page </w:t>
    </w:r>
    <w:r w:rsidR="00D40AB3">
      <w:fldChar w:fldCharType="begin"/>
    </w:r>
    <w:r>
      <w:instrText xml:space="preserve"> PAGE   \* MERGEFORMAT </w:instrText>
    </w:r>
    <w:r w:rsidR="00D40AB3">
      <w:fldChar w:fldCharType="separate"/>
    </w:r>
    <w:r w:rsidR="00C9160D">
      <w:rPr>
        <w:noProof/>
      </w:rPr>
      <w:t>2</w:t>
    </w:r>
    <w:r w:rsidR="00D40AB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806" w:rsidRDefault="00F56806">
      <w:pPr>
        <w:spacing w:after="0"/>
      </w:pPr>
      <w:r>
        <w:separator/>
      </w:r>
    </w:p>
  </w:footnote>
  <w:footnote w:type="continuationSeparator" w:id="0">
    <w:p w:rsidR="00F56806" w:rsidRDefault="00F56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>
    <w:nsid w:val="06C614A1"/>
    <w:multiLevelType w:val="multilevel"/>
    <w:tmpl w:val="1FB8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E6E3F1C"/>
    <w:multiLevelType w:val="multilevel"/>
    <w:tmpl w:val="C8D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1D8F"/>
    <w:rsid w:val="000E210D"/>
    <w:rsid w:val="00103FB5"/>
    <w:rsid w:val="00105CD7"/>
    <w:rsid w:val="001F3FC5"/>
    <w:rsid w:val="00202554"/>
    <w:rsid w:val="00246AEF"/>
    <w:rsid w:val="002A5024"/>
    <w:rsid w:val="002B06A5"/>
    <w:rsid w:val="003D2F09"/>
    <w:rsid w:val="00405B44"/>
    <w:rsid w:val="00480519"/>
    <w:rsid w:val="00493893"/>
    <w:rsid w:val="004A63EA"/>
    <w:rsid w:val="004B2130"/>
    <w:rsid w:val="004C4BAD"/>
    <w:rsid w:val="004E057B"/>
    <w:rsid w:val="00596A47"/>
    <w:rsid w:val="0060592E"/>
    <w:rsid w:val="00646617"/>
    <w:rsid w:val="00971D8F"/>
    <w:rsid w:val="00976C7B"/>
    <w:rsid w:val="009D2EC3"/>
    <w:rsid w:val="009E6C40"/>
    <w:rsid w:val="009F31AD"/>
    <w:rsid w:val="00A812E5"/>
    <w:rsid w:val="00B71C98"/>
    <w:rsid w:val="00BD09ED"/>
    <w:rsid w:val="00BF06E3"/>
    <w:rsid w:val="00C45646"/>
    <w:rsid w:val="00C9160D"/>
    <w:rsid w:val="00D14CAD"/>
    <w:rsid w:val="00D40AB3"/>
    <w:rsid w:val="00D86C31"/>
    <w:rsid w:val="00DB56D1"/>
    <w:rsid w:val="00DC18A6"/>
    <w:rsid w:val="00F56806"/>
    <w:rsid w:val="00F73614"/>
    <w:rsid w:val="00FE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DEEB10-9C00-40E1-B20E-B8DEC474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A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D40AB3"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D40AB3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D40AB3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D40AB3"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rsid w:val="00D40AB3"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rsid w:val="00D40AB3"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rsid w:val="00D40AB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40AB3"/>
  </w:style>
  <w:style w:type="paragraph" w:styleId="Footer">
    <w:name w:val="footer"/>
    <w:basedOn w:val="Normal"/>
    <w:link w:val="FooterChar"/>
    <w:uiPriority w:val="99"/>
    <w:unhideWhenUsed/>
    <w:rsid w:val="00D40AB3"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D40AB3"/>
    <w:rPr>
      <w:color w:val="141414" w:themeColor="accent1"/>
    </w:rPr>
  </w:style>
  <w:style w:type="paragraph" w:styleId="ListParagraph">
    <w:name w:val="List Paragraph"/>
    <w:basedOn w:val="Normal"/>
    <w:uiPriority w:val="34"/>
    <w:unhideWhenUsed/>
    <w:qFormat/>
    <w:rsid w:val="00971D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6A4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A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vannah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14D8E4D833D4BDC9BB9D03141F25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7658B-266D-434F-9C20-629FAAF951AA}"/>
      </w:docPartPr>
      <w:docPartBody>
        <w:p w:rsidR="00CB2CE7" w:rsidRDefault="00FC10A1">
          <w:pPr>
            <w:pStyle w:val="414D8E4D833D4BDC9BB9D03141F25A8F"/>
          </w:pPr>
          <w:r>
            <w:t>[Your Name]</w:t>
          </w:r>
        </w:p>
      </w:docPartBody>
    </w:docPart>
    <w:docPart>
      <w:docPartPr>
        <w:name w:val="95CE397CE19645B4AADC1024ECF0E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386CF-453C-4F5B-A320-C189303AA796}"/>
      </w:docPartPr>
      <w:docPartBody>
        <w:p w:rsidR="00CB2CE7" w:rsidRDefault="00FC10A1">
          <w:pPr>
            <w:pStyle w:val="95CE397CE19645B4AADC1024ECF0EEA4"/>
          </w:pPr>
          <w:r>
            <w:t>[Telephone]</w:t>
          </w:r>
        </w:p>
      </w:docPartBody>
    </w:docPart>
    <w:docPart>
      <w:docPartPr>
        <w:name w:val="579D3BA8E95E48749A6E5E3459B4BE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7DF5B-AEF4-49CD-8FFC-ABEA28BEB236}"/>
      </w:docPartPr>
      <w:docPartBody>
        <w:p w:rsidR="00CB2CE7" w:rsidRDefault="00FC10A1">
          <w:pPr>
            <w:pStyle w:val="579D3BA8E95E48749A6E5E3459B4BE25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C10A1"/>
    <w:rsid w:val="00013FBA"/>
    <w:rsid w:val="0010559D"/>
    <w:rsid w:val="0012328F"/>
    <w:rsid w:val="00131905"/>
    <w:rsid w:val="00191C84"/>
    <w:rsid w:val="002A22BC"/>
    <w:rsid w:val="003C114B"/>
    <w:rsid w:val="0065391F"/>
    <w:rsid w:val="00A547E4"/>
    <w:rsid w:val="00AB1B1D"/>
    <w:rsid w:val="00C14E04"/>
    <w:rsid w:val="00C44177"/>
    <w:rsid w:val="00CB2CE7"/>
    <w:rsid w:val="00F049AB"/>
    <w:rsid w:val="00FC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1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14D8E4D833D4BDC9BB9D03141F25A8F">
    <w:name w:val="414D8E4D833D4BDC9BB9D03141F25A8F"/>
    <w:rsid w:val="00C44177"/>
  </w:style>
  <w:style w:type="paragraph" w:customStyle="1" w:styleId="3346D261F6514C0890E616B0D26AF78A">
    <w:name w:val="3346D261F6514C0890E616B0D26AF78A"/>
    <w:rsid w:val="00C44177"/>
  </w:style>
  <w:style w:type="paragraph" w:customStyle="1" w:styleId="95CE397CE19645B4AADC1024ECF0EEA4">
    <w:name w:val="95CE397CE19645B4AADC1024ECF0EEA4"/>
    <w:rsid w:val="00C44177"/>
  </w:style>
  <w:style w:type="paragraph" w:customStyle="1" w:styleId="579D3BA8E95E48749A6E5E3459B4BE25">
    <w:name w:val="579D3BA8E95E48749A6E5E3459B4BE25"/>
    <w:rsid w:val="00C44177"/>
  </w:style>
  <w:style w:type="paragraph" w:customStyle="1" w:styleId="444EE50B22B0481699F028FA5642BBB2">
    <w:name w:val="444EE50B22B0481699F028FA5642BBB2"/>
    <w:rsid w:val="00C44177"/>
  </w:style>
  <w:style w:type="paragraph" w:customStyle="1" w:styleId="BC0E5063164846B287E9BDC9ED4C06C2">
    <w:name w:val="BC0E5063164846B287E9BDC9ED4C06C2"/>
    <w:rsid w:val="00C44177"/>
  </w:style>
  <w:style w:type="paragraph" w:customStyle="1" w:styleId="CCAE2EC3C2254E0292DEBDADE959112B">
    <w:name w:val="CCAE2EC3C2254E0292DEBDADE959112B"/>
    <w:rsid w:val="00C44177"/>
  </w:style>
  <w:style w:type="paragraph" w:customStyle="1" w:styleId="DDD0585CF1ED4B09AE132B0C731BED13">
    <w:name w:val="DDD0585CF1ED4B09AE132B0C731BED13"/>
    <w:rsid w:val="00C44177"/>
  </w:style>
  <w:style w:type="paragraph" w:customStyle="1" w:styleId="EC551DF0F3D444C2BBB35A827363851B">
    <w:name w:val="EC551DF0F3D444C2BBB35A827363851B"/>
    <w:rsid w:val="00C44177"/>
  </w:style>
  <w:style w:type="character" w:styleId="PlaceholderText">
    <w:name w:val="Placeholder Text"/>
    <w:basedOn w:val="DefaultParagraphFont"/>
    <w:uiPriority w:val="99"/>
    <w:semiHidden/>
    <w:rsid w:val="00C44177"/>
    <w:rPr>
      <w:color w:val="808080"/>
    </w:rPr>
  </w:style>
  <w:style w:type="paragraph" w:customStyle="1" w:styleId="E40685E7FB6243D2B059BC71EB6D1C1E">
    <w:name w:val="E40685E7FB6243D2B059BC71EB6D1C1E"/>
    <w:rsid w:val="00C44177"/>
  </w:style>
  <w:style w:type="paragraph" w:customStyle="1" w:styleId="BC7EA14A23F04D9184F20D545B41D033">
    <w:name w:val="BC7EA14A23F04D9184F20D545B41D033"/>
    <w:rsid w:val="00C44177"/>
  </w:style>
  <w:style w:type="paragraph" w:styleId="ListBullet">
    <w:name w:val="List Bullet"/>
    <w:basedOn w:val="Normal"/>
    <w:uiPriority w:val="99"/>
    <w:unhideWhenUsed/>
    <w:qFormat/>
    <w:rsid w:val="00C44177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8AE025B4B86140F782D19898423621F4">
    <w:name w:val="8AE025B4B86140F782D19898423621F4"/>
    <w:rsid w:val="00C44177"/>
  </w:style>
  <w:style w:type="paragraph" w:customStyle="1" w:styleId="7D970FDFABE24F2582EC5BA9C325F65C">
    <w:name w:val="7D970FDFABE24F2582EC5BA9C325F65C"/>
    <w:rsid w:val="00C44177"/>
  </w:style>
  <w:style w:type="paragraph" w:customStyle="1" w:styleId="D62940EFFC82416DB9CFEC65A18AAEAC">
    <w:name w:val="D62940EFFC82416DB9CFEC65A18AAEAC"/>
    <w:rsid w:val="00C44177"/>
  </w:style>
  <w:style w:type="paragraph" w:customStyle="1" w:styleId="A914704C1C6940CCA387265BB1551302">
    <w:name w:val="A914704C1C6940CCA387265BB1551302"/>
    <w:rsid w:val="00C44177"/>
  </w:style>
  <w:style w:type="paragraph" w:customStyle="1" w:styleId="F08CCD2C6A054EA49467C351808AF098">
    <w:name w:val="F08CCD2C6A054EA49467C351808AF098"/>
    <w:rsid w:val="00C44177"/>
  </w:style>
  <w:style w:type="paragraph" w:customStyle="1" w:styleId="6F1C53E48ADA42DF80D9CF4A9A9AC458">
    <w:name w:val="6F1C53E48ADA42DF80D9CF4A9A9AC458"/>
    <w:rsid w:val="00C44177"/>
  </w:style>
  <w:style w:type="paragraph" w:customStyle="1" w:styleId="7523CA611558478CA13983E7A89D69BF">
    <w:name w:val="7523CA611558478CA13983E7A89D69BF"/>
    <w:rsid w:val="00C441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21 Ace Street Starkville, MS 39759</CompanyAddress>
  <CompanyPhone>(662) 380-0246</CompanyPhone>
  <CompanyFax/>
  <CompanyEmail>jovannahwalker@aim.com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DF76F8B-5E33-4C66-9E3E-20EB362965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858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Jovannah Walker</dc:creator>
  <cp:keywords/>
  <cp:lastModifiedBy>Jovannah Walker</cp:lastModifiedBy>
  <cp:revision>22</cp:revision>
  <cp:lastPrinted>2014-03-18T19:35:00Z</cp:lastPrinted>
  <dcterms:created xsi:type="dcterms:W3CDTF">2013-07-03T02:52:00Z</dcterms:created>
  <dcterms:modified xsi:type="dcterms:W3CDTF">2014-03-18T19:36:00Z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</Properties>
</file>