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084" w:rsidRDefault="00627346">
      <w:pPr>
        <w:pStyle w:val="Title"/>
      </w:pPr>
      <w:r>
        <w:t>‍‍</w:t>
      </w:r>
      <w:sdt>
        <w:sdtPr>
          <w:alias w:val="Your Name"/>
          <w:tag w:val=""/>
          <w:id w:val="1246310863"/>
          <w:placeholder>
            <w:docPart w:val="2D6EFE07594643F08014F938FBB078D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DE3EEB">
            <w:t>Larry Franklin</w:t>
          </w:r>
        </w:sdtContent>
      </w:sdt>
    </w:p>
    <w:p w:rsidR="00D64084" w:rsidRPr="00DE3EEB" w:rsidRDefault="009D79C1">
      <w:pPr>
        <w:rPr>
          <w:sz w:val="20"/>
        </w:rPr>
      </w:pPr>
      <w:sdt>
        <w:sdtPr>
          <w:rPr>
            <w:sz w:val="20"/>
          </w:rPr>
          <w:alias w:val="Address"/>
          <w:tag w:val=""/>
          <w:id w:val="-593780209"/>
          <w:placeholder>
            <w:docPart w:val="E1DAFF2D1621497EBEBA97036D1D33A5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DE3EEB" w:rsidRPr="00DE3EEB">
            <w:rPr>
              <w:sz w:val="20"/>
            </w:rPr>
            <w:t>1115 Neptune Dr. Cedar Hill Tx.75104</w:t>
          </w:r>
        </w:sdtContent>
      </w:sdt>
      <w:r w:rsidR="00627346" w:rsidRPr="00DE3EEB">
        <w:rPr>
          <w:sz w:val="20"/>
        </w:rPr>
        <w:t> | </w:t>
      </w:r>
      <w:sdt>
        <w:sdtPr>
          <w:rPr>
            <w:sz w:val="20"/>
          </w:rPr>
          <w:alias w:val="Telephone"/>
          <w:tag w:val=""/>
          <w:id w:val="-1416317146"/>
          <w:placeholder>
            <w:docPart w:val="BFC3CFAACC8641BBBD9436A54D3AC458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DE3EEB" w:rsidRPr="00DE3EEB">
            <w:rPr>
              <w:sz w:val="20"/>
            </w:rPr>
            <w:t>972-815-5393</w:t>
          </w:r>
        </w:sdtContent>
      </w:sdt>
      <w:r w:rsidR="00627346" w:rsidRPr="00DE3EEB">
        <w:rPr>
          <w:sz w:val="20"/>
        </w:rPr>
        <w:t> | </w:t>
      </w:r>
      <w:sdt>
        <w:sdtPr>
          <w:rPr>
            <w:sz w:val="20"/>
          </w:rPr>
          <w:alias w:val="Email"/>
          <w:tag w:val=""/>
          <w:id w:val="-391963670"/>
          <w:placeholder>
            <w:docPart w:val="24736FEC694A4870BD8B44842BFB3CA9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DE3EEB" w:rsidRPr="00DE3EEB">
            <w:rPr>
              <w:sz w:val="20"/>
            </w:rPr>
            <w:t>larryfdallas@yahoo.com</w:t>
          </w:r>
        </w:sdtContent>
      </w:sdt>
    </w:p>
    <w:p w:rsidR="00D64084" w:rsidRDefault="00627346">
      <w:pPr>
        <w:pStyle w:val="SectionHeading"/>
        <w:spacing w:before="720"/>
      </w:pPr>
      <w:r>
        <w:t>Objective</w:t>
      </w:r>
    </w:p>
    <w:p w:rsidR="00D64084" w:rsidRDefault="009B5B0B" w:rsidP="009B5B0B">
      <w:pPr>
        <w:pStyle w:val="ListBullet"/>
        <w:numPr>
          <w:ilvl w:val="0"/>
          <w:numId w:val="0"/>
        </w:numPr>
      </w:pPr>
      <w:r>
        <w:rPr>
          <w:sz w:val="20"/>
        </w:rPr>
        <w:t>To utilize my</w:t>
      </w:r>
      <w:r w:rsidR="00DE3EEB">
        <w:rPr>
          <w:sz w:val="20"/>
        </w:rPr>
        <w:t xml:space="preserve"> skills </w:t>
      </w:r>
      <w:r>
        <w:rPr>
          <w:sz w:val="20"/>
        </w:rPr>
        <w:t>learned in life and from Employers from past and present.</w:t>
      </w:r>
    </w:p>
    <w:p w:rsidR="00D64084" w:rsidRDefault="00DE3EEB">
      <w:pPr>
        <w:pStyle w:val="SectionHeading"/>
      </w:pPr>
      <w:r>
        <w:t>Educatio</w:t>
      </w:r>
      <w:r w:rsidR="00B33B7E">
        <w:t>n</w:t>
      </w:r>
    </w:p>
    <w:p w:rsidR="00D64084" w:rsidRPr="00DE3EEB" w:rsidRDefault="00DE3EEB" w:rsidP="00DE3EEB">
      <w:pPr>
        <w:rPr>
          <w:sz w:val="20"/>
        </w:rPr>
      </w:pPr>
      <w:r w:rsidRPr="00DE3EEB">
        <w:rPr>
          <w:sz w:val="20"/>
        </w:rPr>
        <w:t>Graduated   from Lake View High School in 1999</w:t>
      </w:r>
    </w:p>
    <w:p w:rsidR="00D64084" w:rsidRDefault="00627346">
      <w:pPr>
        <w:pStyle w:val="SectionHeading"/>
      </w:pPr>
      <w:r>
        <w:t>Skills &amp; Abilities</w:t>
      </w:r>
    </w:p>
    <w:p w:rsidR="00D64084" w:rsidRPr="009B5B0B" w:rsidRDefault="00DE3EEB" w:rsidP="00DE3EEB">
      <w:pPr>
        <w:pStyle w:val="Subsection"/>
        <w:spacing w:before="100"/>
        <w:rPr>
          <w:b w:val="0"/>
          <w:sz w:val="20"/>
        </w:rPr>
      </w:pPr>
      <w:r w:rsidRPr="009B5B0B">
        <w:rPr>
          <w:b w:val="0"/>
          <w:sz w:val="20"/>
        </w:rPr>
        <w:t xml:space="preserve">General Office skills and exelent Custome service skills </w:t>
      </w:r>
    </w:p>
    <w:p w:rsidR="00DE3EEB" w:rsidRPr="009B5B0B" w:rsidRDefault="00DE3EEB" w:rsidP="00DE3EEB">
      <w:pPr>
        <w:pStyle w:val="Subsection"/>
        <w:spacing w:before="100"/>
        <w:rPr>
          <w:b w:val="0"/>
          <w:sz w:val="20"/>
        </w:rPr>
      </w:pPr>
      <w:r w:rsidRPr="009B5B0B">
        <w:rPr>
          <w:b w:val="0"/>
          <w:sz w:val="20"/>
        </w:rPr>
        <w:t xml:space="preserve">Grneral computer knowlagement in word and exell </w:t>
      </w:r>
    </w:p>
    <w:p w:rsidR="00DE3EEB" w:rsidRPr="009B5B0B" w:rsidRDefault="00DE3EEB" w:rsidP="00DE3EEB">
      <w:pPr>
        <w:pStyle w:val="Subsection"/>
        <w:spacing w:before="100"/>
        <w:rPr>
          <w:b w:val="0"/>
          <w:sz w:val="20"/>
        </w:rPr>
      </w:pPr>
    </w:p>
    <w:p w:rsidR="00DE3EEB" w:rsidRDefault="00627346" w:rsidP="007038E9">
      <w:pPr>
        <w:pStyle w:val="SectionHeading"/>
      </w:pPr>
      <w:r>
        <w:t>Experience</w:t>
      </w:r>
    </w:p>
    <w:p w:rsidR="007038E9" w:rsidRPr="002C3A87" w:rsidRDefault="007038E9" w:rsidP="002C3A87">
      <w:pPr>
        <w:pStyle w:val="ListParagraph"/>
        <w:rPr>
          <w:b/>
          <w:sz w:val="20"/>
          <w:u w:val="single"/>
        </w:rPr>
      </w:pPr>
      <w:r w:rsidRPr="002C3A87">
        <w:rPr>
          <w:sz w:val="20"/>
        </w:rPr>
        <w:t xml:space="preserve"> </w:t>
      </w:r>
    </w:p>
    <w:p w:rsidR="007038E9" w:rsidRPr="004E2FE2" w:rsidRDefault="007038E9" w:rsidP="004E2FE2">
      <w:pPr>
        <w:pStyle w:val="ListParagraph"/>
        <w:numPr>
          <w:ilvl w:val="0"/>
          <w:numId w:val="5"/>
        </w:numPr>
        <w:rPr>
          <w:b/>
          <w:sz w:val="20"/>
          <w:u w:val="single"/>
        </w:rPr>
      </w:pPr>
      <w:r w:rsidRPr="004E2FE2">
        <w:rPr>
          <w:b/>
          <w:sz w:val="20"/>
          <w:u w:val="single"/>
        </w:rPr>
        <w:t>ROUND UP SALOON 2008 to Present</w:t>
      </w:r>
    </w:p>
    <w:p w:rsidR="007038E9" w:rsidRPr="009B5B0B" w:rsidRDefault="007038E9" w:rsidP="007038E9">
      <w:pPr>
        <w:rPr>
          <w:sz w:val="20"/>
        </w:rPr>
      </w:pPr>
      <w:r w:rsidRPr="009B5B0B">
        <w:rPr>
          <w:sz w:val="20"/>
        </w:rPr>
        <w:t xml:space="preserve">Cleaning the Bar including but not limited to </w:t>
      </w:r>
    </w:p>
    <w:p w:rsidR="007038E9" w:rsidRPr="009B5B0B" w:rsidRDefault="007038E9" w:rsidP="007038E9">
      <w:pPr>
        <w:rPr>
          <w:sz w:val="20"/>
        </w:rPr>
      </w:pPr>
      <w:r w:rsidRPr="009B5B0B">
        <w:rPr>
          <w:sz w:val="20"/>
        </w:rPr>
        <w:t xml:space="preserve">Vacuuming Cleaning the Restrooms Dusting Running a Shampooer </w:t>
      </w:r>
    </w:p>
    <w:p w:rsidR="007038E9" w:rsidRPr="009B5B0B" w:rsidRDefault="007038E9" w:rsidP="007038E9">
      <w:pPr>
        <w:rPr>
          <w:sz w:val="20"/>
        </w:rPr>
      </w:pPr>
      <w:r w:rsidRPr="009B5B0B">
        <w:rPr>
          <w:sz w:val="20"/>
        </w:rPr>
        <w:t xml:space="preserve">Cleaning the Offices Empty and take out </w:t>
      </w:r>
      <w:r w:rsidR="009B5B0B" w:rsidRPr="009B5B0B">
        <w:rPr>
          <w:sz w:val="20"/>
        </w:rPr>
        <w:t xml:space="preserve">trash. </w:t>
      </w:r>
    </w:p>
    <w:p w:rsidR="004E2FE2" w:rsidRPr="009B5B0B" w:rsidRDefault="004E2FE2" w:rsidP="009B5B0B">
      <w:pPr>
        <w:pStyle w:val="ListParagraph"/>
        <w:numPr>
          <w:ilvl w:val="0"/>
          <w:numId w:val="5"/>
        </w:numPr>
        <w:rPr>
          <w:b/>
          <w:sz w:val="20"/>
          <w:u w:val="single"/>
        </w:rPr>
      </w:pPr>
      <w:r w:rsidRPr="009B5B0B">
        <w:rPr>
          <w:b/>
          <w:sz w:val="20"/>
          <w:u w:val="single"/>
        </w:rPr>
        <w:t>Round up saloon 2003 to 2007</w:t>
      </w:r>
    </w:p>
    <w:p w:rsidR="004E2FE2" w:rsidRPr="004E2FE2" w:rsidRDefault="004E2FE2" w:rsidP="007038E9">
      <w:pPr>
        <w:rPr>
          <w:sz w:val="20"/>
        </w:rPr>
      </w:pPr>
      <w:r w:rsidRPr="004E2FE2">
        <w:rPr>
          <w:sz w:val="20"/>
        </w:rPr>
        <w:t xml:space="preserve">Lead Doorman checking Id’s and keeping a watch over the crowed for any wrong doing </w:t>
      </w:r>
    </w:p>
    <w:p w:rsidR="00F94D90" w:rsidRDefault="004E2FE2" w:rsidP="00F94D90">
      <w:pPr>
        <w:rPr>
          <w:sz w:val="20"/>
        </w:rPr>
      </w:pPr>
      <w:r w:rsidRPr="004E2FE2">
        <w:rPr>
          <w:sz w:val="20"/>
        </w:rPr>
        <w:t xml:space="preserve">Setting up stage setting for different functions and shows inventory control of liquor and beer </w:t>
      </w:r>
    </w:p>
    <w:p w:rsidR="00E67136" w:rsidRPr="00E67136" w:rsidRDefault="00E67136" w:rsidP="00E67136">
      <w:pPr>
        <w:pStyle w:val="ListParagraph"/>
        <w:numPr>
          <w:ilvl w:val="0"/>
          <w:numId w:val="5"/>
        </w:numPr>
        <w:rPr>
          <w:b/>
          <w:sz w:val="20"/>
          <w:u w:val="single"/>
        </w:rPr>
      </w:pPr>
      <w:r w:rsidRPr="00E67136">
        <w:rPr>
          <w:b/>
          <w:sz w:val="20"/>
          <w:u w:val="single"/>
        </w:rPr>
        <w:t>Planet E-shop</w:t>
      </w:r>
      <w:r w:rsidR="002C3A87">
        <w:rPr>
          <w:b/>
          <w:sz w:val="20"/>
          <w:u w:val="single"/>
        </w:rPr>
        <w:t xml:space="preserve">/Reliant Fulfillment </w:t>
      </w:r>
      <w:r w:rsidRPr="00E67136">
        <w:rPr>
          <w:b/>
          <w:sz w:val="20"/>
          <w:u w:val="single"/>
        </w:rPr>
        <w:t xml:space="preserve"> 2000 to 2003  </w:t>
      </w:r>
    </w:p>
    <w:p w:rsidR="00F94D90" w:rsidRPr="00E67136" w:rsidRDefault="00E67136" w:rsidP="00F94D90">
      <w:pPr>
        <w:pStyle w:val="ListParagraph"/>
        <w:rPr>
          <w:b/>
          <w:sz w:val="20"/>
          <w:u w:val="single"/>
        </w:rPr>
      </w:pPr>
      <w:r w:rsidRPr="00E67136">
        <w:rPr>
          <w:b/>
          <w:sz w:val="20"/>
          <w:u w:val="single"/>
        </w:rPr>
        <w:t xml:space="preserve">Customer Service Supervisor for inbound call center </w:t>
      </w:r>
      <w:r w:rsidR="00F94D90" w:rsidRPr="00E67136">
        <w:rPr>
          <w:b/>
          <w:sz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p w:rsidR="00F94D90" w:rsidRPr="00E67136" w:rsidRDefault="00F94D90" w:rsidP="009B5B0B">
      <w:pPr>
        <w:rPr>
          <w:sz w:val="20"/>
        </w:rPr>
      </w:pPr>
      <w:r w:rsidRPr="00E67136">
        <w:rPr>
          <w:sz w:val="20"/>
        </w:rPr>
        <w:t xml:space="preserve">Taking inbound calls and assisting customers with </w:t>
      </w:r>
      <w:r w:rsidR="00E67136" w:rsidRPr="00E67136">
        <w:rPr>
          <w:sz w:val="20"/>
        </w:rPr>
        <w:t>orders, refunds</w:t>
      </w:r>
      <w:r w:rsidRPr="00E67136">
        <w:rPr>
          <w:sz w:val="20"/>
        </w:rPr>
        <w:t xml:space="preserve">, and exchanges. Resolving complaints and billing inquiries </w:t>
      </w:r>
      <w:r w:rsidR="00E67136" w:rsidRPr="00E67136">
        <w:rPr>
          <w:sz w:val="20"/>
        </w:rPr>
        <w:t>assisting</w:t>
      </w:r>
      <w:r w:rsidRPr="00E67136">
        <w:rPr>
          <w:sz w:val="20"/>
        </w:rPr>
        <w:t xml:space="preserve"> agents with </w:t>
      </w:r>
      <w:r w:rsidR="00E67136" w:rsidRPr="00E67136">
        <w:rPr>
          <w:sz w:val="20"/>
        </w:rPr>
        <w:t>problems</w:t>
      </w:r>
      <w:r w:rsidRPr="00E67136">
        <w:rPr>
          <w:sz w:val="20"/>
        </w:rPr>
        <w:t xml:space="preserve"> and their concerns also filing, weekly reports on products and services </w:t>
      </w:r>
    </w:p>
    <w:p w:rsidR="000A443E" w:rsidRPr="00EC55CE" w:rsidRDefault="000A443E" w:rsidP="00EC55CE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color w:val="auto"/>
          <w:sz w:val="20"/>
          <w:u w:val="single"/>
          <w:lang w:eastAsia="en-US"/>
        </w:rPr>
      </w:pPr>
      <w:r w:rsidRPr="00EC55CE">
        <w:rPr>
          <w:rFonts w:ascii="Arial" w:eastAsia="Times New Roman" w:hAnsi="Arial" w:cs="Arial"/>
          <w:color w:val="auto"/>
          <w:sz w:val="20"/>
          <w:u w:val="single"/>
          <w:lang w:eastAsia="en-US"/>
        </w:rPr>
        <w:t>Bobbie's Dry Cleaning and Laundry June 1987 - Oct 1998</w:t>
      </w:r>
    </w:p>
    <w:tbl>
      <w:tblPr>
        <w:tblW w:w="9001" w:type="dxa"/>
        <w:tblLook w:val="04A0" w:firstRow="1" w:lastRow="0" w:firstColumn="1" w:lastColumn="0" w:noHBand="0" w:noVBand="1"/>
      </w:tblPr>
      <w:tblGrid>
        <w:gridCol w:w="222"/>
        <w:gridCol w:w="8472"/>
        <w:gridCol w:w="222"/>
        <w:gridCol w:w="222"/>
        <w:gridCol w:w="222"/>
      </w:tblGrid>
      <w:tr w:rsidR="000A443E" w:rsidRPr="000A443E" w:rsidTr="000A443E">
        <w:trPr>
          <w:trHeight w:val="255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88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lang w:eastAsia="en-US"/>
              </w:rPr>
            </w:pPr>
            <w:r w:rsidRPr="000A443E">
              <w:rPr>
                <w:rFonts w:ascii="Arial" w:eastAsia="Times New Roman" w:hAnsi="Arial" w:cs="Arial"/>
                <w:color w:val="auto"/>
                <w:sz w:val="20"/>
                <w:lang w:eastAsia="en-US"/>
              </w:rPr>
              <w:t>Supervising employees and ensuring daily business operations, opening and closing duties,</w:t>
            </w:r>
          </w:p>
        </w:tc>
        <w:bookmarkStart w:id="0" w:name="_GoBack"/>
        <w:bookmarkEnd w:id="0"/>
      </w:tr>
      <w:tr w:rsidR="000A443E" w:rsidRPr="000A443E" w:rsidTr="000A443E">
        <w:trPr>
          <w:trHeight w:val="255"/>
        </w:trPr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lang w:eastAsia="en-US"/>
              </w:rPr>
            </w:pPr>
          </w:p>
        </w:tc>
        <w:tc>
          <w:tcPr>
            <w:tcW w:w="8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lang w:eastAsia="en-US"/>
              </w:rPr>
            </w:pPr>
            <w:r w:rsidRPr="000A443E">
              <w:rPr>
                <w:rFonts w:ascii="Arial" w:eastAsia="Times New Roman" w:hAnsi="Arial" w:cs="Arial"/>
                <w:color w:val="auto"/>
                <w:sz w:val="20"/>
                <w:lang w:eastAsia="en-US"/>
              </w:rPr>
              <w:t>accounting including deposits, customer service.</w:t>
            </w: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Arial" w:eastAsia="Times New Roman" w:hAnsi="Arial" w:cs="Arial"/>
                <w:color w:val="auto"/>
                <w:sz w:val="20"/>
                <w:lang w:eastAsia="en-US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20"/>
                <w:lang w:eastAsia="en-US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443E" w:rsidRPr="000A443E" w:rsidRDefault="000A443E" w:rsidP="000A443E">
            <w:pPr>
              <w:spacing w:after="0"/>
              <w:rPr>
                <w:rFonts w:ascii="Times New Roman" w:eastAsia="Times New Roman" w:hAnsi="Times New Roman" w:cs="Times New Roman"/>
                <w:color w:val="auto"/>
                <w:sz w:val="20"/>
                <w:lang w:eastAsia="en-US"/>
              </w:rPr>
            </w:pPr>
          </w:p>
        </w:tc>
      </w:tr>
    </w:tbl>
    <w:p w:rsidR="007038E9" w:rsidRPr="007038E9" w:rsidRDefault="007038E9" w:rsidP="00920ADB">
      <w:pPr>
        <w:rPr>
          <w:sz w:val="20"/>
        </w:rPr>
      </w:pPr>
      <w:r>
        <w:rPr>
          <w:sz w:val="20"/>
        </w:rPr>
        <w:lastRenderedPageBreak/>
        <w:t xml:space="preserve"> </w:t>
      </w:r>
    </w:p>
    <w:sectPr w:rsidR="007038E9" w:rsidRPr="007038E9">
      <w:footerReference w:type="default" r:id="rId10"/>
      <w:pgSz w:w="12240" w:h="15840"/>
      <w:pgMar w:top="129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9C1" w:rsidRDefault="009D79C1">
      <w:pPr>
        <w:spacing w:after="0"/>
      </w:pPr>
      <w:r>
        <w:separator/>
      </w:r>
    </w:p>
  </w:endnote>
  <w:endnote w:type="continuationSeparator" w:id="0">
    <w:p w:rsidR="009D79C1" w:rsidRDefault="009D79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4084" w:rsidRDefault="0062734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67531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9C1" w:rsidRDefault="009D79C1">
      <w:pPr>
        <w:spacing w:after="0"/>
      </w:pPr>
      <w:r>
        <w:separator/>
      </w:r>
    </w:p>
  </w:footnote>
  <w:footnote w:type="continuationSeparator" w:id="0">
    <w:p w:rsidR="009D79C1" w:rsidRDefault="009D79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281D2BBF"/>
    <w:multiLevelType w:val="hybridMultilevel"/>
    <w:tmpl w:val="0A28F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EEB"/>
    <w:rsid w:val="000A443E"/>
    <w:rsid w:val="00167531"/>
    <w:rsid w:val="00255296"/>
    <w:rsid w:val="0028474C"/>
    <w:rsid w:val="002C3A87"/>
    <w:rsid w:val="0039109B"/>
    <w:rsid w:val="003A3A2D"/>
    <w:rsid w:val="004E2FE2"/>
    <w:rsid w:val="00627346"/>
    <w:rsid w:val="007038E9"/>
    <w:rsid w:val="00920ADB"/>
    <w:rsid w:val="009B5B0B"/>
    <w:rsid w:val="009D3483"/>
    <w:rsid w:val="009D79C1"/>
    <w:rsid w:val="00A85B43"/>
    <w:rsid w:val="00B33B7E"/>
    <w:rsid w:val="00D64084"/>
    <w:rsid w:val="00DE3EEB"/>
    <w:rsid w:val="00E67136"/>
    <w:rsid w:val="00EC55CE"/>
    <w:rsid w:val="00F9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74E29-A00A-4EA8-998E-F8C277B0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styleId="ListParagraph">
    <w:name w:val="List Paragraph"/>
    <w:basedOn w:val="Normal"/>
    <w:uiPriority w:val="34"/>
    <w:unhideWhenUsed/>
    <w:qFormat/>
    <w:rsid w:val="004E2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rry\AppData\Roaming\Microsoft\Templates\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D6EFE07594643F08014F938FBB07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FCC8E-36EE-4CF2-9F0F-DEB43B7304F6}"/>
      </w:docPartPr>
      <w:docPartBody>
        <w:p w:rsidR="00A374A5" w:rsidRDefault="00566C88">
          <w:pPr>
            <w:pStyle w:val="2D6EFE07594643F08014F938FBB078D8"/>
          </w:pPr>
          <w:r>
            <w:t>[Your Name]</w:t>
          </w:r>
        </w:p>
      </w:docPartBody>
    </w:docPart>
    <w:docPart>
      <w:docPartPr>
        <w:name w:val="E1DAFF2D1621497EBEBA97036D1D3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9CC86-A2FF-493E-85BB-92B0CCAA5219}"/>
      </w:docPartPr>
      <w:docPartBody>
        <w:p w:rsidR="00A374A5" w:rsidRDefault="00566C88">
          <w:pPr>
            <w:pStyle w:val="E1DAFF2D1621497EBEBA97036D1D33A5"/>
          </w:pPr>
          <w:r>
            <w:t>[Address, City, ST  ZIP Code]</w:t>
          </w:r>
        </w:p>
      </w:docPartBody>
    </w:docPart>
    <w:docPart>
      <w:docPartPr>
        <w:name w:val="BFC3CFAACC8641BBBD9436A54D3AC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C3A98-6413-4BBA-B981-A937BE0C41BA}"/>
      </w:docPartPr>
      <w:docPartBody>
        <w:p w:rsidR="00A374A5" w:rsidRDefault="00566C88">
          <w:pPr>
            <w:pStyle w:val="BFC3CFAACC8641BBBD9436A54D3AC458"/>
          </w:pPr>
          <w:r>
            <w:t>[Telephone]</w:t>
          </w:r>
        </w:p>
      </w:docPartBody>
    </w:docPart>
    <w:docPart>
      <w:docPartPr>
        <w:name w:val="24736FEC694A4870BD8B44842BFB3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86870-2FDB-4537-8E8C-A7E57DED938F}"/>
      </w:docPartPr>
      <w:docPartBody>
        <w:p w:rsidR="00A374A5" w:rsidRDefault="00566C88">
          <w:pPr>
            <w:pStyle w:val="24736FEC694A4870BD8B44842BFB3CA9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88"/>
    <w:rsid w:val="00351CA9"/>
    <w:rsid w:val="00394ACF"/>
    <w:rsid w:val="00566C88"/>
    <w:rsid w:val="00903ABA"/>
    <w:rsid w:val="00A374A5"/>
    <w:rsid w:val="00CF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6EFE07594643F08014F938FBB078D8">
    <w:name w:val="2D6EFE07594643F08014F938FBB078D8"/>
  </w:style>
  <w:style w:type="paragraph" w:customStyle="1" w:styleId="E1DAFF2D1621497EBEBA97036D1D33A5">
    <w:name w:val="E1DAFF2D1621497EBEBA97036D1D33A5"/>
  </w:style>
  <w:style w:type="paragraph" w:customStyle="1" w:styleId="BFC3CFAACC8641BBBD9436A54D3AC458">
    <w:name w:val="BFC3CFAACC8641BBBD9436A54D3AC458"/>
  </w:style>
  <w:style w:type="paragraph" w:customStyle="1" w:styleId="24736FEC694A4870BD8B44842BFB3CA9">
    <w:name w:val="24736FEC694A4870BD8B44842BFB3CA9"/>
  </w:style>
  <w:style w:type="paragraph" w:customStyle="1" w:styleId="5FACFB7FA07E47ED85D55FF3F9225658">
    <w:name w:val="5FACFB7FA07E47ED85D55FF3F9225658"/>
  </w:style>
  <w:style w:type="paragraph" w:customStyle="1" w:styleId="A87C2817E8CF440A962A9AE7F5F1BDD1">
    <w:name w:val="A87C2817E8CF440A962A9AE7F5F1BDD1"/>
  </w:style>
  <w:style w:type="paragraph" w:customStyle="1" w:styleId="B7E0678870CE46AB83347CCDD468F8A4">
    <w:name w:val="B7E0678870CE46AB83347CCDD468F8A4"/>
  </w:style>
  <w:style w:type="paragraph" w:customStyle="1" w:styleId="462ABF26E8714E1F99C80464F4D2A32C">
    <w:name w:val="462ABF26E8714E1F99C80464F4D2A32C"/>
  </w:style>
  <w:style w:type="paragraph" w:customStyle="1" w:styleId="EB5A52396D7A49D1AD247E6A75C52797">
    <w:name w:val="EB5A52396D7A49D1AD247E6A75C5279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71F050866784936AFE6780D25F36F22">
    <w:name w:val="D71F050866784936AFE6780D25F36F22"/>
  </w:style>
  <w:style w:type="paragraph" w:customStyle="1" w:styleId="D928289830444A7FAC4AD05BDE310306">
    <w:name w:val="D928289830444A7FAC4AD05BDE310306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2388F0566F14470DA573C6903B1537B6">
    <w:name w:val="2388F0566F14470DA573C6903B1537B6"/>
  </w:style>
  <w:style w:type="paragraph" w:customStyle="1" w:styleId="8F5B8D2CF76F452C9E086002A106C847">
    <w:name w:val="8F5B8D2CF76F452C9E086002A106C847"/>
  </w:style>
  <w:style w:type="paragraph" w:customStyle="1" w:styleId="DAE71D3DA72E45E99FDCCBE133009DEB">
    <w:name w:val="DAE71D3DA72E45E99FDCCBE133009DEB"/>
  </w:style>
  <w:style w:type="paragraph" w:customStyle="1" w:styleId="D9F23A73089842718F4459CBB56C046A">
    <w:name w:val="D9F23A73089842718F4459CBB56C046A"/>
  </w:style>
  <w:style w:type="paragraph" w:customStyle="1" w:styleId="E2D3DE2EC9764C78BD1B391E5F94DA96">
    <w:name w:val="E2D3DE2EC9764C78BD1B391E5F94DA96"/>
  </w:style>
  <w:style w:type="paragraph" w:customStyle="1" w:styleId="04B83EDEC35B4258B4F2F6077DDCD95D">
    <w:name w:val="04B83EDEC35B4258B4F2F6077DDCD95D"/>
  </w:style>
  <w:style w:type="paragraph" w:customStyle="1" w:styleId="94F61E756BC741B7A919CBEEFEB473C6">
    <w:name w:val="94F61E756BC741B7A919CBEEFEB473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1115 Neptune Dr. Cedar Hill Tx.75104</CompanyAddress>
  <CompanyPhone>972-815-5393</CompanyPhone>
  <CompanyFax/>
  <CompanyEmail>larryfdallas@yahoo.com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34904-733E-4FCA-8087-D6C173FBA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79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Larry Franklin</dc:creator>
  <cp:keywords/>
  <cp:lastModifiedBy>larry franklin</cp:lastModifiedBy>
  <cp:revision>12</cp:revision>
  <dcterms:created xsi:type="dcterms:W3CDTF">2013-08-29T01:39:00Z</dcterms:created>
  <dcterms:modified xsi:type="dcterms:W3CDTF">2014-04-10T12:09:00Z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