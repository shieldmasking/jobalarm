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CellMar>
          <w:left w:w="144" w:type="dxa"/>
          <w:bottom w:w="360" w:type="dxa"/>
          <w:right w:w="144" w:type="dxa"/>
        </w:tblCellMar>
        <w:tblLook w:val="04A0" w:firstRow="1" w:lastRow="0" w:firstColumn="1" w:lastColumn="0" w:noHBand="0" w:noVBand="1"/>
        <w:tblDescription w:val="Resume"/>
      </w:tblPr>
      <w:tblGrid>
        <w:gridCol w:w="2070"/>
        <w:gridCol w:w="7650"/>
      </w:tblGrid>
      <w:tr w:rsidR="002415C8" w:rsidTr="00870452">
        <w:tc>
          <w:tcPr>
            <w:tcW w:w="2070" w:type="dxa"/>
          </w:tcPr>
          <w:p w:rsidR="002415C8" w:rsidRDefault="002415C8">
            <w:pPr>
              <w:spacing w:line="240" w:lineRule="auto"/>
            </w:pPr>
          </w:p>
        </w:tc>
        <w:tc>
          <w:tcPr>
            <w:tcW w:w="7650" w:type="dxa"/>
            <w:tcMar>
              <w:bottom w:w="576" w:type="dxa"/>
            </w:tcMar>
          </w:tcPr>
          <w:p w:rsidR="002415C8" w:rsidRPr="00044DF5" w:rsidRDefault="00A45FC5">
            <w:pPr>
              <w:pStyle w:val="Name"/>
              <w:rPr>
                <w:color w:val="auto"/>
              </w:rPr>
            </w:pPr>
            <w:r w:rsidRPr="00044DF5">
              <w:rPr>
                <w:color w:val="auto"/>
              </w:rPr>
              <w:t>Eduardo Maldonado</w:t>
            </w:r>
          </w:p>
          <w:p w:rsidR="00044DF5" w:rsidRDefault="00870452" w:rsidP="00780B83">
            <w:pPr>
              <w:pStyle w:val="NoSpacing"/>
              <w:rPr>
                <w:sz w:val="28"/>
                <w:szCs w:val="28"/>
              </w:rPr>
            </w:pPr>
            <w:r w:rsidRPr="006A3692">
              <w:rPr>
                <w:sz w:val="28"/>
                <w:szCs w:val="28"/>
              </w:rPr>
              <w:t xml:space="preserve">408 Tennyson Rd </w:t>
            </w:r>
            <w:r w:rsidR="00044DF5">
              <w:rPr>
                <w:sz w:val="28"/>
                <w:szCs w:val="28"/>
              </w:rPr>
              <w:t xml:space="preserve">                                                        </w:t>
            </w:r>
            <w:r w:rsidRPr="006A3692">
              <w:rPr>
                <w:sz w:val="28"/>
                <w:szCs w:val="28"/>
              </w:rPr>
              <w:t>Wilmer</w:t>
            </w:r>
            <w:r w:rsidRPr="00870452">
              <w:rPr>
                <w:sz w:val="24"/>
                <w:szCs w:val="24"/>
              </w:rPr>
              <w:t xml:space="preserve"> </w:t>
            </w:r>
            <w:r w:rsidRPr="006A3692">
              <w:rPr>
                <w:sz w:val="28"/>
                <w:szCs w:val="28"/>
              </w:rPr>
              <w:t>TX</w:t>
            </w:r>
            <w:r>
              <w:rPr>
                <w:sz w:val="28"/>
                <w:szCs w:val="28"/>
              </w:rPr>
              <w:t xml:space="preserve"> </w:t>
            </w:r>
            <w:r w:rsidR="006A3692">
              <w:rPr>
                <w:sz w:val="28"/>
                <w:szCs w:val="28"/>
              </w:rPr>
              <w:t xml:space="preserve"> 75172</w:t>
            </w:r>
            <w:r w:rsidR="00897CC6" w:rsidRPr="00870452">
              <w:rPr>
                <w:sz w:val="28"/>
                <w:szCs w:val="28"/>
              </w:rPr>
              <w:t> </w:t>
            </w:r>
          </w:p>
          <w:p w:rsidR="00044DF5" w:rsidRDefault="00780B83" w:rsidP="00780B83">
            <w:pPr>
              <w:pStyle w:val="NoSpacing"/>
              <w:rPr>
                <w:sz w:val="28"/>
                <w:szCs w:val="28"/>
              </w:rPr>
            </w:pPr>
            <w:r w:rsidRPr="00870452">
              <w:rPr>
                <w:kern w:val="20"/>
                <w:sz w:val="28"/>
                <w:szCs w:val="28"/>
              </w:rPr>
              <w:t>maldonado3345@gmail.com</w:t>
            </w:r>
            <w:r w:rsidR="00897CC6" w:rsidRPr="00870452">
              <w:rPr>
                <w:sz w:val="28"/>
                <w:szCs w:val="28"/>
              </w:rPr>
              <w:t>  </w:t>
            </w:r>
          </w:p>
          <w:p w:rsidR="002415C8" w:rsidRPr="00870452" w:rsidRDefault="00780B83" w:rsidP="00780B83">
            <w:pPr>
              <w:pStyle w:val="NoSpacing"/>
              <w:rPr>
                <w:sz w:val="28"/>
                <w:szCs w:val="28"/>
              </w:rPr>
            </w:pPr>
            <w:bookmarkStart w:id="0" w:name="_GoBack"/>
            <w:bookmarkEnd w:id="0"/>
            <w:r w:rsidRPr="00870452">
              <w:rPr>
                <w:sz w:val="28"/>
                <w:szCs w:val="28"/>
              </w:rPr>
              <w:t>972-679-5066</w:t>
            </w:r>
          </w:p>
        </w:tc>
      </w:tr>
      <w:tr w:rsidR="00780B83" w:rsidTr="00870452">
        <w:tc>
          <w:tcPr>
            <w:tcW w:w="2070" w:type="dxa"/>
          </w:tcPr>
          <w:p w:rsidR="00780B83" w:rsidRPr="00044DF5" w:rsidRDefault="00780B83">
            <w:pPr>
              <w:pStyle w:val="Heading1"/>
              <w:rPr>
                <w:sz w:val="24"/>
                <w:szCs w:val="24"/>
              </w:rPr>
            </w:pPr>
            <w:r w:rsidRPr="00044DF5">
              <w:rPr>
                <w:color w:val="auto"/>
                <w:sz w:val="24"/>
                <w:szCs w:val="24"/>
              </w:rPr>
              <w:t>Skills &amp; Abilities</w:t>
            </w:r>
          </w:p>
        </w:tc>
        <w:tc>
          <w:tcPr>
            <w:tcW w:w="7650" w:type="dxa"/>
          </w:tcPr>
          <w:p w:rsidR="006A3692" w:rsidRDefault="006A3692" w:rsidP="00780B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am a hard worker.</w:t>
            </w:r>
          </w:p>
          <w:p w:rsidR="00780B83" w:rsidRDefault="006A3692" w:rsidP="00780B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am a fast learner. </w:t>
            </w:r>
          </w:p>
          <w:p w:rsidR="006A3692" w:rsidRPr="006A3692" w:rsidRDefault="006A3692" w:rsidP="00780B8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am reliable.</w:t>
            </w:r>
          </w:p>
        </w:tc>
      </w:tr>
      <w:tr w:rsidR="00780B83" w:rsidTr="00870452">
        <w:tc>
          <w:tcPr>
            <w:tcW w:w="2070" w:type="dxa"/>
          </w:tcPr>
          <w:p w:rsidR="00780B83" w:rsidRPr="00044DF5" w:rsidRDefault="00780B83" w:rsidP="00780B83">
            <w:pPr>
              <w:pStyle w:val="Heading1"/>
              <w:jc w:val="left"/>
              <w:rPr>
                <w:color w:val="auto"/>
                <w:sz w:val="24"/>
                <w:szCs w:val="24"/>
              </w:rPr>
            </w:pPr>
            <w:r w:rsidRPr="00044DF5">
              <w:rPr>
                <w:color w:val="auto"/>
                <w:sz w:val="24"/>
                <w:szCs w:val="24"/>
              </w:rPr>
              <w:t>Experience</w:t>
            </w:r>
          </w:p>
        </w:tc>
        <w:tc>
          <w:tcPr>
            <w:tcW w:w="7650" w:type="dxa"/>
          </w:tcPr>
          <w:sdt>
            <w:sdtPr>
              <w:rPr>
                <w:b/>
                <w:bCs/>
                <w:caps w:val="0"/>
                <w:color w:val="595959" w:themeColor="text1" w:themeTint="A6"/>
                <w:kern w:val="0"/>
                <w:sz w:val="24"/>
                <w:szCs w:val="24"/>
              </w:rPr>
              <w:id w:val="-944615966"/>
              <w15:color w:val="C0C0C0"/>
              <w15:repeatingSection/>
            </w:sdtPr>
            <w:sdtEndPr>
              <w:rPr>
                <w:b w:val="0"/>
                <w:bCs w:val="0"/>
              </w:rPr>
            </w:sdtEndPr>
            <w:sdtConten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4"/>
                    <w:szCs w:val="24"/>
                  </w:rPr>
                  <w:id w:val="585345414"/>
                  <w:placeholder>
                    <w:docPart w:val="DF4325CDD9124975A2780DB30ED442DC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780B83" w:rsidRPr="006A3692" w:rsidRDefault="00780B83">
                    <w:pPr>
                      <w:pStyle w:val="Heading2"/>
                      <w:rPr>
                        <w:color w:val="auto"/>
                        <w:sz w:val="24"/>
                        <w:szCs w:val="24"/>
                      </w:rPr>
                    </w:pPr>
                    <w:r w:rsidRPr="006A3692">
                      <w:rPr>
                        <w:rStyle w:val="Strong"/>
                        <w:sz w:val="24"/>
                        <w:szCs w:val="24"/>
                      </w:rPr>
                      <w:t>Night Puller,</w:t>
                    </w:r>
                    <w:r w:rsidRPr="006A3692">
                      <w:rPr>
                        <w:sz w:val="24"/>
                        <w:szCs w:val="24"/>
                      </w:rPr>
                      <w:t xml:space="preserve"> US Aluminum</w:t>
                    </w:r>
                  </w:p>
                  <w:p w:rsidR="00780B83" w:rsidRPr="006A3692" w:rsidRDefault="00780B83">
                    <w:pPr>
                      <w:pStyle w:val="Heading3"/>
                      <w:rPr>
                        <w:sz w:val="24"/>
                        <w:szCs w:val="24"/>
                      </w:rPr>
                    </w:pPr>
                    <w:r w:rsidRPr="006A3692">
                      <w:rPr>
                        <w:sz w:val="24"/>
                        <w:szCs w:val="24"/>
                      </w:rPr>
                      <w:t>Jan 2014 to Apr 2014</w:t>
                    </w:r>
                  </w:p>
                  <w:p w:rsidR="00780B83" w:rsidRPr="006A3692" w:rsidRDefault="00611AE2">
                    <w:pPr>
                      <w:spacing w:line="240" w:lineRule="auto"/>
                      <w:rPr>
                        <w:sz w:val="24"/>
                        <w:szCs w:val="24"/>
                      </w:rPr>
                    </w:pPr>
                    <w:r w:rsidRPr="006A3692">
                      <w:rPr>
                        <w:sz w:val="24"/>
                        <w:szCs w:val="24"/>
                      </w:rPr>
                      <w:t xml:space="preserve">Pull, gather and place material for packaging crew. When necessary, work with packaging crew to get shipments released. </w:t>
                    </w: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  <w:sz w:val="24"/>
                    <w:szCs w:val="24"/>
                  </w:rPr>
                  <w:id w:val="1908650388"/>
                  <w:placeholder>
                    <w:docPart w:val="DF4325CDD9124975A2780DB30ED442DC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780B83" w:rsidRPr="006A3692" w:rsidRDefault="00611AE2">
                    <w:pPr>
                      <w:pStyle w:val="Heading2"/>
                      <w:rPr>
                        <w:sz w:val="24"/>
                        <w:szCs w:val="24"/>
                      </w:rPr>
                    </w:pPr>
                    <w:r w:rsidRPr="006A3692">
                      <w:rPr>
                        <w:rStyle w:val="Strong"/>
                        <w:sz w:val="24"/>
                        <w:szCs w:val="24"/>
                      </w:rPr>
                      <w:t xml:space="preserve">night stocker, </w:t>
                    </w:r>
                    <w:r w:rsidRPr="006A3692">
                      <w:rPr>
                        <w:sz w:val="24"/>
                        <w:szCs w:val="24"/>
                      </w:rPr>
                      <w:t>Wal-Mart Neighborhood Market</w:t>
                    </w:r>
                  </w:p>
                  <w:p w:rsidR="00780B83" w:rsidRPr="006A3692" w:rsidRDefault="00611AE2">
                    <w:pPr>
                      <w:pStyle w:val="Heading3"/>
                      <w:rPr>
                        <w:sz w:val="24"/>
                        <w:szCs w:val="24"/>
                      </w:rPr>
                    </w:pPr>
                    <w:r w:rsidRPr="006A3692">
                      <w:rPr>
                        <w:sz w:val="24"/>
                        <w:szCs w:val="24"/>
                      </w:rPr>
                      <w:t>jun 2013 to jul 2013</w:t>
                    </w:r>
                  </w:p>
                  <w:p w:rsidR="00780B83" w:rsidRPr="006A3692" w:rsidRDefault="00611AE2">
                    <w:pPr>
                      <w:rPr>
                        <w:color w:val="595959" w:themeColor="text1" w:themeTint="A6"/>
                        <w:sz w:val="24"/>
                        <w:szCs w:val="24"/>
                      </w:rPr>
                    </w:pPr>
                    <w:r w:rsidRPr="006A3692">
                      <w:rPr>
                        <w:sz w:val="24"/>
                        <w:szCs w:val="24"/>
                      </w:rPr>
                      <w:t>Stocked shelves with product</w:t>
                    </w:r>
                  </w:p>
                </w:sdtContent>
              </w:sdt>
            </w:sdtContent>
          </w:sdt>
          <w:p w:rsidR="00611AE2" w:rsidRPr="006A3692" w:rsidRDefault="00611AE2" w:rsidP="00611AE2">
            <w:pPr>
              <w:pStyle w:val="Heading2"/>
              <w:rPr>
                <w:sz w:val="24"/>
                <w:szCs w:val="24"/>
              </w:rPr>
            </w:pPr>
            <w:r w:rsidRPr="006A3692">
              <w:rPr>
                <w:rStyle w:val="Strong"/>
                <w:sz w:val="24"/>
                <w:szCs w:val="24"/>
              </w:rPr>
              <w:t>Production worker</w:t>
            </w:r>
            <w:r w:rsidRPr="006A3692">
              <w:rPr>
                <w:sz w:val="24"/>
                <w:szCs w:val="24"/>
              </w:rPr>
              <w:t xml:space="preserve"> </w:t>
            </w:r>
            <w:r w:rsidRPr="006A3692">
              <w:rPr>
                <w:sz w:val="24"/>
                <w:szCs w:val="24"/>
              </w:rPr>
              <w:t>atco products</w:t>
            </w:r>
          </w:p>
          <w:p w:rsidR="00611AE2" w:rsidRPr="006A3692" w:rsidRDefault="00611AE2" w:rsidP="00611AE2">
            <w:pPr>
              <w:pStyle w:val="Heading3"/>
              <w:rPr>
                <w:sz w:val="24"/>
                <w:szCs w:val="24"/>
              </w:rPr>
            </w:pPr>
            <w:r w:rsidRPr="006A3692">
              <w:rPr>
                <w:sz w:val="24"/>
                <w:szCs w:val="24"/>
              </w:rPr>
              <w:t>apr 2013 to may 2013</w:t>
            </w:r>
          </w:p>
          <w:p w:rsidR="00611AE2" w:rsidRPr="006A3692" w:rsidRDefault="00870452">
            <w:pPr>
              <w:rPr>
                <w:color w:val="595959" w:themeColor="text1" w:themeTint="A6"/>
                <w:sz w:val="24"/>
                <w:szCs w:val="24"/>
              </w:rPr>
            </w:pPr>
            <w:r w:rsidRPr="006A3692">
              <w:rPr>
                <w:sz w:val="24"/>
                <w:szCs w:val="24"/>
              </w:rPr>
              <w:t>Make air conditioning parts for automobiles</w:t>
            </w:r>
          </w:p>
        </w:tc>
      </w:tr>
      <w:tr w:rsidR="00780B83" w:rsidTr="00870452">
        <w:tc>
          <w:tcPr>
            <w:tcW w:w="2070" w:type="dxa"/>
          </w:tcPr>
          <w:p w:rsidR="00780B83" w:rsidRPr="00044DF5" w:rsidRDefault="00780B83" w:rsidP="00870452">
            <w:pPr>
              <w:pStyle w:val="Heading1"/>
              <w:jc w:val="center"/>
              <w:rPr>
                <w:color w:val="auto"/>
                <w:sz w:val="28"/>
                <w:szCs w:val="28"/>
              </w:rPr>
            </w:pPr>
            <w:r w:rsidRPr="00044DF5">
              <w:rPr>
                <w:color w:val="auto"/>
                <w:sz w:val="28"/>
                <w:szCs w:val="28"/>
              </w:rPr>
              <w:t>Education</w:t>
            </w:r>
          </w:p>
        </w:tc>
        <w:tc>
          <w:tcPr>
            <w:tcW w:w="7650" w:type="dxa"/>
          </w:tcPr>
          <w:sdt>
            <w:sdtPr>
              <w:rPr>
                <w:caps w:val="0"/>
                <w:color w:val="595959" w:themeColor="text1" w:themeTint="A6"/>
                <w:kern w:val="0"/>
                <w:sz w:val="28"/>
                <w:szCs w:val="28"/>
              </w:rPr>
              <w:id w:val="-1571498262"/>
              <w15:repeatingSection/>
            </w:sdtPr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  <w:sz w:val="28"/>
                    <w:szCs w:val="28"/>
                  </w:rPr>
                  <w:id w:val="958768063"/>
                  <w:placeholder>
                    <w:docPart w:val="BF3E64939CB1441ABE62C43780A11D60"/>
                  </w:placeholder>
                  <w15:repeatingSectionItem/>
                </w:sdtPr>
                <w:sdtContent>
                  <w:p w:rsidR="00780B83" w:rsidRPr="006A3692" w:rsidRDefault="00870452">
                    <w:pPr>
                      <w:pStyle w:val="Heading2"/>
                      <w:rPr>
                        <w:sz w:val="28"/>
                        <w:szCs w:val="28"/>
                      </w:rPr>
                    </w:pPr>
                    <w:r w:rsidRPr="006A3692">
                      <w:rPr>
                        <w:rStyle w:val="Strong"/>
                        <w:sz w:val="28"/>
                        <w:szCs w:val="28"/>
                      </w:rPr>
                      <w:t>Ferris High School</w:t>
                    </w:r>
                    <w:r w:rsidR="00780B83" w:rsidRPr="006A3692">
                      <w:rPr>
                        <w:sz w:val="28"/>
                        <w:szCs w:val="28"/>
                      </w:rPr>
                      <w:t xml:space="preserve">, </w:t>
                    </w:r>
                    <w:r w:rsidRPr="006A3692">
                      <w:rPr>
                        <w:sz w:val="28"/>
                        <w:szCs w:val="28"/>
                      </w:rPr>
                      <w:t>ferris TX</w:t>
                    </w:r>
                  </w:p>
                  <w:p w:rsidR="00780B83" w:rsidRDefault="00870452">
                    <w:pPr>
                      <w:pStyle w:val="Heading3"/>
                      <w:rPr>
                        <w:sz w:val="28"/>
                        <w:szCs w:val="28"/>
                      </w:rPr>
                    </w:pPr>
                    <w:r w:rsidRPr="006A3692">
                      <w:rPr>
                        <w:sz w:val="28"/>
                        <w:szCs w:val="28"/>
                      </w:rPr>
                      <w:t>High School diploma</w:t>
                    </w:r>
                  </w:p>
                  <w:p w:rsidR="006A3692" w:rsidRPr="006A3692" w:rsidRDefault="006A3692" w:rsidP="006A3692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June 2013</w:t>
                    </w:r>
                  </w:p>
                  <w:p w:rsidR="00780B83" w:rsidRPr="006A3692" w:rsidRDefault="00780B83" w:rsidP="00870452">
                    <w:pPr>
                      <w:spacing w:line="240" w:lineRule="auto"/>
                      <w:rPr>
                        <w:sz w:val="28"/>
                        <w:szCs w:val="28"/>
                      </w:rPr>
                    </w:pPr>
                  </w:p>
                </w:sdtContent>
              </w:sdt>
            </w:sdtContent>
          </w:sdt>
        </w:tc>
      </w:tr>
      <w:tr w:rsidR="00870452" w:rsidTr="00870452">
        <w:tc>
          <w:tcPr>
            <w:tcW w:w="2070" w:type="dxa"/>
          </w:tcPr>
          <w:p w:rsidR="00870452" w:rsidRDefault="00870452" w:rsidP="00870452">
            <w:pPr>
              <w:spacing w:line="240" w:lineRule="auto"/>
            </w:pPr>
          </w:p>
        </w:tc>
        <w:tc>
          <w:tcPr>
            <w:tcW w:w="7650" w:type="dxa"/>
          </w:tcPr>
          <w:p w:rsidR="00870452" w:rsidRDefault="00870452" w:rsidP="00870452">
            <w:pPr>
              <w:spacing w:line="240" w:lineRule="auto"/>
            </w:pPr>
          </w:p>
        </w:tc>
      </w:tr>
    </w:tbl>
    <w:p w:rsidR="002415C8" w:rsidRDefault="002415C8" w:rsidP="00870452"/>
    <w:sectPr w:rsidR="002415C8">
      <w:footerReference w:type="default" r:id="rId7"/>
      <w:pgSz w:w="12240" w:h="15840"/>
      <w:pgMar w:top="1512" w:right="1584" w:bottom="432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7CC6" w:rsidRDefault="00897CC6">
      <w:pPr>
        <w:spacing w:after="0" w:line="240" w:lineRule="auto"/>
      </w:pPr>
      <w:r>
        <w:separator/>
      </w:r>
    </w:p>
  </w:endnote>
  <w:endnote w:type="continuationSeparator" w:id="0">
    <w:p w:rsidR="00897CC6" w:rsidRDefault="00897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15C8" w:rsidRDefault="00897CC6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7CC6" w:rsidRDefault="00897CC6">
      <w:pPr>
        <w:spacing w:after="0" w:line="240" w:lineRule="auto"/>
      </w:pPr>
      <w:r>
        <w:separator/>
      </w:r>
    </w:p>
  </w:footnote>
  <w:footnote w:type="continuationSeparator" w:id="0">
    <w:p w:rsidR="00897CC6" w:rsidRDefault="00897C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FC5"/>
    <w:rsid w:val="00044DF5"/>
    <w:rsid w:val="002415C8"/>
    <w:rsid w:val="00611AE2"/>
    <w:rsid w:val="006A3692"/>
    <w:rsid w:val="00780B83"/>
    <w:rsid w:val="00870452"/>
    <w:rsid w:val="00897CC6"/>
    <w:rsid w:val="00A4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AA600E-F07D-408F-A9C1-2ACC8799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7C9E0E" w:themeColor="accent1"/>
      <w:kern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after="80"/>
      <w:outlineLvl w:val="2"/>
    </w:pPr>
    <w:rPr>
      <w:caps/>
      <w:color w:val="7F7F7F" w:themeColor="text1" w:themeTint="8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b/>
      <w:bCs/>
      <w:caps/>
      <w:color w:val="7C9E0E" w:themeColor="accent1"/>
      <w:kern w:val="20"/>
    </w:rPr>
  </w:style>
  <w:style w:type="character" w:customStyle="1" w:styleId="Heading2Char">
    <w:name w:val="Heading 2 Char"/>
    <w:basedOn w:val="DefaultParagraphFont"/>
    <w:link w:val="Heading2"/>
    <w:uiPriority w:val="1"/>
    <w:rPr>
      <w:caps/>
      <w:color w:val="000000" w:themeColor="text1"/>
      <w:kern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sumeTable">
    <w:name w:val="Resume Table"/>
    <w:basedOn w:val="TableNormal"/>
    <w:uiPriority w:val="99"/>
    <w:pPr>
      <w:spacing w:before="40" w:line="288" w:lineRule="auto"/>
    </w:pPr>
    <w:rPr>
      <w:color w:val="595959" w:themeColor="text1" w:themeTint="A6"/>
      <w:sz w:val="20"/>
      <w:szCs w:val="20"/>
    </w:rPr>
    <w:tblPr>
      <w:tblInd w:w="0" w:type="dxa"/>
      <w:tblBorders>
        <w:insideH w:val="single" w:sz="4" w:space="0" w:color="7C9E0E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3"/>
    <w:qFormat/>
    <w:pPr>
      <w:spacing w:after="0" w:line="240" w:lineRule="auto"/>
    </w:pPr>
  </w:style>
  <w:style w:type="character" w:styleId="Strong">
    <w:name w:val="Strong"/>
    <w:basedOn w:val="DefaultParagraphFont"/>
    <w:uiPriority w:val="1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Pr>
      <w:caps/>
      <w:color w:val="7F7F7F" w:themeColor="text1" w:themeTint="80"/>
      <w:sz w:val="17"/>
      <w:szCs w:val="17"/>
    </w:rPr>
  </w:style>
  <w:style w:type="paragraph" w:customStyle="1" w:styleId="Name">
    <w:name w:val="Name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caps/>
      <w:color w:val="7C9E0E" w:themeColor="accent1"/>
      <w:sz w:val="48"/>
      <w:szCs w:val="48"/>
    </w:rPr>
  </w:style>
  <w:style w:type="character" w:styleId="Emphasis">
    <w:name w:val="Emphasis"/>
    <w:basedOn w:val="DefaultParagraphFont"/>
    <w:uiPriority w:val="2"/>
    <w:unhideWhenUsed/>
    <w:qFormat/>
    <w:rPr>
      <w:i w:val="0"/>
      <w:iCs w:val="0"/>
      <w:color w:val="7C9E0E" w:themeColor="accen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  <w:jc w:val="right"/>
    </w:pPr>
    <w:rPr>
      <w:b/>
      <w:bCs/>
      <w:caps/>
      <w:color w:val="7C9E0E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b/>
      <w:bCs/>
      <w:caps/>
      <w:color w:val="7C9E0E" w:themeColor="accen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bbie\AppData\Roaming\Microsoft\Templates\Ba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F4325CDD9124975A2780DB30ED44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4A5D5-BE44-424E-BA52-928A4C058300}"/>
      </w:docPartPr>
      <w:docPartBody>
        <w:p w:rsidR="00000000" w:rsidRDefault="00E07D95" w:rsidP="00E07D95">
          <w:pPr>
            <w:pStyle w:val="DF4325CDD9124975A2780DB30ED442DC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F3E64939CB1441ABE62C43780A11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1D5F2-5818-4170-ABE3-40E715B5927E}"/>
      </w:docPartPr>
      <w:docPartBody>
        <w:p w:rsidR="00000000" w:rsidRDefault="00E07D95" w:rsidP="00E07D95">
          <w:pPr>
            <w:pStyle w:val="BF3E64939CB1441ABE62C43780A11D6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D95"/>
    <w:rsid w:val="00401AFA"/>
    <w:rsid w:val="00E0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C27D88F339140D8A527333072957688">
    <w:name w:val="2C27D88F339140D8A527333072957688"/>
  </w:style>
  <w:style w:type="paragraph" w:customStyle="1" w:styleId="77FCB1737DB2475995274A7418F77998">
    <w:name w:val="77FCB1737DB2475995274A7418F77998"/>
  </w:style>
  <w:style w:type="paragraph" w:customStyle="1" w:styleId="89C6BD84254D46CCAB72827CB4B48B97">
    <w:name w:val="89C6BD84254D46CCAB72827CB4B48B97"/>
  </w:style>
  <w:style w:type="paragraph" w:customStyle="1" w:styleId="7B88B0E0A33D4E829ADFF9FC0BADF086">
    <w:name w:val="7B88B0E0A33D4E829ADFF9FC0BADF086"/>
  </w:style>
  <w:style w:type="paragraph" w:customStyle="1" w:styleId="09A1C22C6F2B42EB90DC92BF1DB69FC3">
    <w:name w:val="09A1C22C6F2B42EB90DC92BF1DB69FC3"/>
  </w:style>
  <w:style w:type="paragraph" w:customStyle="1" w:styleId="E67A06EC02E0436EA26A1C0A2E6A0FC6">
    <w:name w:val="E67A06EC02E0436EA26A1C0A2E6A0FC6"/>
  </w:style>
  <w:style w:type="character" w:styleId="PlaceholderText">
    <w:name w:val="Placeholder Text"/>
    <w:basedOn w:val="DefaultParagraphFont"/>
    <w:uiPriority w:val="99"/>
    <w:semiHidden/>
    <w:rsid w:val="00E07D95"/>
    <w:rPr>
      <w:color w:val="808080"/>
    </w:rPr>
  </w:style>
  <w:style w:type="paragraph" w:customStyle="1" w:styleId="96D02CFE9D9E4B1B869A135364EE6B6A">
    <w:name w:val="96D02CFE9D9E4B1B869A135364EE6B6A"/>
  </w:style>
  <w:style w:type="character" w:styleId="Strong">
    <w:name w:val="Strong"/>
    <w:basedOn w:val="DefaultParagraphFont"/>
    <w:uiPriority w:val="22"/>
    <w:qFormat/>
    <w:rsid w:val="00E07D95"/>
    <w:rPr>
      <w:b/>
      <w:bCs/>
    </w:rPr>
  </w:style>
  <w:style w:type="paragraph" w:customStyle="1" w:styleId="CEDD9774DC8B49A4AA5E1D7ABD185F1D">
    <w:name w:val="CEDD9774DC8B49A4AA5E1D7ABD185F1D"/>
  </w:style>
  <w:style w:type="paragraph" w:customStyle="1" w:styleId="4EB4FBA7C9194BEEA7C65CC61AC7E66E">
    <w:name w:val="4EB4FBA7C9194BEEA7C65CC61AC7E66E"/>
  </w:style>
  <w:style w:type="paragraph" w:customStyle="1" w:styleId="F9FF362E0B6041FDB1007207208EEBB6">
    <w:name w:val="F9FF362E0B6041FDB1007207208EEBB6"/>
  </w:style>
  <w:style w:type="paragraph" w:customStyle="1" w:styleId="1DEAEB5DC1B94B48A1A1B624053E08B1">
    <w:name w:val="1DEAEB5DC1B94B48A1A1B624053E08B1"/>
  </w:style>
  <w:style w:type="paragraph" w:customStyle="1" w:styleId="EBF9C613982D411BB4B36F2137574441">
    <w:name w:val="EBF9C613982D411BB4B36F2137574441"/>
  </w:style>
  <w:style w:type="paragraph" w:customStyle="1" w:styleId="4959D4530B7D4518992B4FF579396DF6">
    <w:name w:val="4959D4530B7D4518992B4FF579396DF6"/>
  </w:style>
  <w:style w:type="paragraph" w:customStyle="1" w:styleId="2F38A3CCA80149D4BC0FE670954B2C3F">
    <w:name w:val="2F38A3CCA80149D4BC0FE670954B2C3F"/>
  </w:style>
  <w:style w:type="paragraph" w:customStyle="1" w:styleId="2B198530819047EA94B1F789BDA3C729">
    <w:name w:val="2B198530819047EA94B1F789BDA3C729"/>
  </w:style>
  <w:style w:type="paragraph" w:customStyle="1" w:styleId="9F4176CA83AC4468A85862C060F041FD">
    <w:name w:val="9F4176CA83AC4468A85862C060F041FD"/>
  </w:style>
  <w:style w:type="paragraph" w:customStyle="1" w:styleId="B33248D769E843B284F1CD2F53EB3342">
    <w:name w:val="B33248D769E843B284F1CD2F53EB3342"/>
  </w:style>
  <w:style w:type="paragraph" w:customStyle="1" w:styleId="30F9A405DD5148DAB326CFD88A0864D2">
    <w:name w:val="30F9A405DD5148DAB326CFD88A0864D2"/>
  </w:style>
  <w:style w:type="paragraph" w:customStyle="1" w:styleId="207C51200A8248B99E546447C8B52F5F">
    <w:name w:val="207C51200A8248B99E546447C8B52F5F"/>
  </w:style>
  <w:style w:type="paragraph" w:customStyle="1" w:styleId="EE05EFE88FA94D2593C4297B57E23656">
    <w:name w:val="EE05EFE88FA94D2593C4297B57E23656"/>
  </w:style>
  <w:style w:type="paragraph" w:customStyle="1" w:styleId="8A1C2BB02EB842679A3C8EEAC3DF7177">
    <w:name w:val="8A1C2BB02EB842679A3C8EEAC3DF7177"/>
  </w:style>
  <w:style w:type="paragraph" w:customStyle="1" w:styleId="40166CB9130844AE9899A0636A799EA5">
    <w:name w:val="40166CB9130844AE9899A0636A799EA5"/>
    <w:rsid w:val="00E07D95"/>
  </w:style>
  <w:style w:type="paragraph" w:customStyle="1" w:styleId="DF4325CDD9124975A2780DB30ED442DC">
    <w:name w:val="DF4325CDD9124975A2780DB30ED442DC"/>
    <w:rsid w:val="00E07D95"/>
  </w:style>
  <w:style w:type="paragraph" w:customStyle="1" w:styleId="756B9D486E7443E3ADB0CCC933BE1C2F">
    <w:name w:val="756B9D486E7443E3ADB0CCC933BE1C2F"/>
    <w:rsid w:val="00E07D95"/>
  </w:style>
  <w:style w:type="paragraph" w:customStyle="1" w:styleId="C804E44927A74BF3883B2E1D2ED33205">
    <w:name w:val="C804E44927A74BF3883B2E1D2ED33205"/>
    <w:rsid w:val="00E07D95"/>
  </w:style>
  <w:style w:type="paragraph" w:customStyle="1" w:styleId="B02E9D97008A419E9466B462F7E1E45A">
    <w:name w:val="B02E9D97008A419E9466B462F7E1E45A"/>
    <w:rsid w:val="00E07D95"/>
  </w:style>
  <w:style w:type="paragraph" w:customStyle="1" w:styleId="AF78CFCBF07D4F1FA85DB32399A0725C">
    <w:name w:val="AF78CFCBF07D4F1FA85DB32399A0725C"/>
    <w:rsid w:val="00E07D95"/>
  </w:style>
  <w:style w:type="paragraph" w:customStyle="1" w:styleId="BF3E64939CB1441ABE62C43780A11D60">
    <w:name w:val="BF3E64939CB1441ABE62C43780A11D60"/>
    <w:rsid w:val="00E07D95"/>
  </w:style>
  <w:style w:type="paragraph" w:customStyle="1" w:styleId="119824F7385849C0AAD4FACF000B24B8">
    <w:name w:val="119824F7385849C0AAD4FACF000B24B8"/>
    <w:rsid w:val="00E07D95"/>
  </w:style>
  <w:style w:type="paragraph" w:customStyle="1" w:styleId="2D16388C616D450A865FED5BD2D4E14C">
    <w:name w:val="2D16388C616D450A865FED5BD2D4E14C"/>
    <w:rsid w:val="00E07D95"/>
  </w:style>
  <w:style w:type="paragraph" w:customStyle="1" w:styleId="AB23AFA167D743BC84AE218D7CC129AE">
    <w:name w:val="AB23AFA167D743BC84AE218D7CC129AE"/>
    <w:rsid w:val="00E07D95"/>
  </w:style>
  <w:style w:type="paragraph" w:customStyle="1" w:styleId="7E7EF323229849CAB757EC06B5717810">
    <w:name w:val="7E7EF323229849CAB757EC06B5717810"/>
    <w:rsid w:val="00E07D95"/>
  </w:style>
  <w:style w:type="paragraph" w:customStyle="1" w:styleId="21FDD1D5B6264617ABF4EF5CCD6ACA89">
    <w:name w:val="21FDD1D5B6264617ABF4EF5CCD6ACA89"/>
    <w:rsid w:val="00E07D95"/>
  </w:style>
  <w:style w:type="paragraph" w:customStyle="1" w:styleId="50D5130D38B2476C98A314BBCD2B924A">
    <w:name w:val="50D5130D38B2476C98A314BBCD2B924A"/>
    <w:rsid w:val="00E07D95"/>
  </w:style>
  <w:style w:type="paragraph" w:customStyle="1" w:styleId="3910EE464F3843FB8DFEA3174B1398DE">
    <w:name w:val="3910EE464F3843FB8DFEA3174B1398DE"/>
    <w:rsid w:val="00E07D95"/>
  </w:style>
  <w:style w:type="paragraph" w:customStyle="1" w:styleId="02048F22736549E989B965489F085A76">
    <w:name w:val="02048F22736549E989B965489F085A76"/>
    <w:rsid w:val="00E07D95"/>
  </w:style>
  <w:style w:type="paragraph" w:customStyle="1" w:styleId="099DBEBAA42B477BA4975C30E16A2532">
    <w:name w:val="099DBEBAA42B477BA4975C30E16A2532"/>
    <w:rsid w:val="00E07D95"/>
  </w:style>
  <w:style w:type="paragraph" w:customStyle="1" w:styleId="16B4E8E2915C4BEBA6B45D139DC6003A">
    <w:name w:val="16B4E8E2915C4BEBA6B45D139DC6003A"/>
    <w:rsid w:val="00E07D95"/>
  </w:style>
  <w:style w:type="paragraph" w:customStyle="1" w:styleId="45FDC22B74D8436CBFBB6A690E4121F8">
    <w:name w:val="45FDC22B74D8436CBFBB6A690E4121F8"/>
    <w:rsid w:val="00E07D95"/>
  </w:style>
  <w:style w:type="paragraph" w:customStyle="1" w:styleId="21D5B2FF07DB40E787E91DC60CF55760">
    <w:name w:val="21D5B2FF07DB40E787E91DC60CF55760"/>
    <w:rsid w:val="00E07D95"/>
  </w:style>
  <w:style w:type="paragraph" w:customStyle="1" w:styleId="FD1130FF8C1344B69AE3323256FDA928">
    <w:name w:val="FD1130FF8C1344B69AE3323256FDA928"/>
    <w:rsid w:val="00E07D95"/>
  </w:style>
  <w:style w:type="paragraph" w:customStyle="1" w:styleId="F300938290664A458ABBFFF68AB943D7">
    <w:name w:val="F300938290664A458ABBFFF68AB943D7"/>
    <w:rsid w:val="00E07D95"/>
  </w:style>
  <w:style w:type="paragraph" w:customStyle="1" w:styleId="6ABF809232984B1F9A2FF8CD28BF3948">
    <w:name w:val="6ABF809232984B1F9A2FF8CD28BF3948"/>
    <w:rsid w:val="00E07D95"/>
  </w:style>
  <w:style w:type="paragraph" w:customStyle="1" w:styleId="558132BB60E64C708B8008C6CC120972">
    <w:name w:val="558132BB60E64C708B8008C6CC120972"/>
    <w:rsid w:val="00E07D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8D473F2-88E6-472D-8B39-3543FF833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</Template>
  <TotalTime>267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Bobbie Cantu</dc:creator>
  <cp:keywords/>
  <dc:description/>
  <cp:lastModifiedBy>Bobbie Cantu</cp:lastModifiedBy>
  <cp:revision>1</cp:revision>
  <dcterms:created xsi:type="dcterms:W3CDTF">2014-04-06T18:56:00Z</dcterms:created>
  <dcterms:modified xsi:type="dcterms:W3CDTF">2014-04-06T23:24:00Z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TC034566219991</vt:lpwstr>
  </property>
</Properties>
</file>