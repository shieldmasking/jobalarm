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D00687" w14:textId="77777777" w:rsidR="00CA7C59" w:rsidRPr="0014788D" w:rsidRDefault="00E75324">
      <w:pPr>
        <w:pStyle w:val="Name"/>
        <w:rPr>
          <w:rFonts w:ascii="Garamond" w:hAnsi="Garamond"/>
          <w:sz w:val="28"/>
          <w:szCs w:val="28"/>
        </w:rPr>
      </w:pPr>
      <w:r w:rsidRPr="0014788D">
        <w:rPr>
          <w:rFonts w:ascii="Garamond" w:hAnsi="Garamond"/>
          <w:sz w:val="28"/>
          <w:szCs w:val="28"/>
        </w:rPr>
        <w:t>Marcellus May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164"/>
        <w:gridCol w:w="6685"/>
        <w:gridCol w:w="7"/>
      </w:tblGrid>
      <w:tr w:rsidR="00CA7C59" w:rsidRPr="002B37FE" w14:paraId="1AABE3C5" w14:textId="77777777" w:rsidTr="00095B9A">
        <w:tc>
          <w:tcPr>
            <w:tcW w:w="5000" w:type="pct"/>
            <w:gridSpan w:val="3"/>
          </w:tcPr>
          <w:p w14:paraId="439733D2" w14:textId="77777777" w:rsidR="00CA7C59" w:rsidRPr="0014788D" w:rsidRDefault="00CA7C59">
            <w:pPr>
              <w:pStyle w:val="SectionTitle"/>
              <w:rPr>
                <w:rFonts w:ascii="Garamond" w:hAnsi="Garamond"/>
                <w:sz w:val="22"/>
                <w:szCs w:val="22"/>
              </w:rPr>
            </w:pPr>
            <w:r w:rsidRPr="0014788D">
              <w:rPr>
                <w:rFonts w:ascii="Garamond" w:hAnsi="Garamond"/>
                <w:sz w:val="22"/>
                <w:szCs w:val="22"/>
              </w:rPr>
              <w:t>objective</w:t>
            </w:r>
          </w:p>
        </w:tc>
      </w:tr>
      <w:tr w:rsidR="00CA7C59" w:rsidRPr="0014788D" w14:paraId="73B1BE09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4F4DC64C" w14:textId="77777777" w:rsidR="00CA7C59" w:rsidRPr="0014788D" w:rsidRDefault="00CA7C59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3774" w:type="pct"/>
          </w:tcPr>
          <w:p w14:paraId="75BD2141" w14:textId="08EF7DA4" w:rsidR="00CA7C59" w:rsidRPr="0014788D" w:rsidRDefault="002B2F17" w:rsidP="00246ADF">
            <w:pPr>
              <w:rPr>
                <w:rFonts w:ascii="Garamond" w:hAnsi="Garamond"/>
                <w:szCs w:val="22"/>
              </w:rPr>
            </w:pPr>
            <w:r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Seeking a career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with a company that will</w:t>
            </w:r>
            <w:r w:rsidR="00246ADF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be able to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benefit from my</w:t>
            </w:r>
            <w:r w:rsidR="00246ADF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past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sales experie</w:t>
            </w:r>
            <w:r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nce, coachable behavior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,</w:t>
            </w:r>
            <w:r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talent of cultivating my personality within a </w:t>
            </w:r>
            <w:r w:rsidR="00246ADF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working environment</w:t>
            </w:r>
            <w:r w:rsidR="009C7974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, and my passion to learn. My strength is in sales but I am also looking to learn more about all facets of business operations. 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I look for a challenge</w:t>
            </w:r>
            <w:r w:rsidR="009C7974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and</w:t>
            </w:r>
            <w:r w:rsidR="00246ADF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use my skills to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conquer</w:t>
            </w:r>
            <w:r w:rsidR="009C7974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it. 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I have a deep desire to succe</w:t>
            </w:r>
            <w:r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e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>d</w:t>
            </w:r>
            <w:r w:rsidR="009C7974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and make a company like yours my home.</w:t>
            </w:r>
            <w:r w:rsidR="002B37FE" w:rsidRPr="0014788D">
              <w:rPr>
                <w:rFonts w:ascii="Garamond" w:hAnsi="Garamond"/>
                <w:color w:val="000000"/>
                <w:szCs w:val="22"/>
                <w:shd w:val="clear" w:color="auto" w:fill="FFFFFF"/>
              </w:rPr>
              <w:t xml:space="preserve"> </w:t>
            </w:r>
          </w:p>
        </w:tc>
      </w:tr>
      <w:tr w:rsidR="00CA7C59" w:rsidRPr="002B37FE" w14:paraId="60151116" w14:textId="77777777" w:rsidTr="00095B9A">
        <w:tc>
          <w:tcPr>
            <w:tcW w:w="5000" w:type="pct"/>
            <w:gridSpan w:val="3"/>
          </w:tcPr>
          <w:p w14:paraId="04D45031" w14:textId="77777777" w:rsidR="00CA7C59" w:rsidRPr="002B37FE" w:rsidRDefault="00CA7C59">
            <w:pPr>
              <w:pStyle w:val="SectionTitle"/>
              <w:rPr>
                <w:rFonts w:asciiTheme="minorHAnsi" w:hAnsiTheme="minorHAnsi"/>
                <w:sz w:val="22"/>
                <w:szCs w:val="22"/>
              </w:rPr>
            </w:pPr>
            <w:r w:rsidRPr="002B37FE">
              <w:rPr>
                <w:rFonts w:asciiTheme="minorHAnsi" w:hAnsiTheme="minorHAnsi"/>
                <w:sz w:val="22"/>
                <w:szCs w:val="22"/>
              </w:rPr>
              <w:t>Experience</w:t>
            </w:r>
          </w:p>
        </w:tc>
      </w:tr>
      <w:tr w:rsidR="00CA7C59" w:rsidRPr="002B37FE" w14:paraId="33E2512F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233D560E" w14:textId="77777777" w:rsidR="00CA7C59" w:rsidRPr="002B37FE" w:rsidRDefault="00CA7C59">
            <w:pPr>
              <w:rPr>
                <w:szCs w:val="22"/>
              </w:rPr>
            </w:pPr>
          </w:p>
        </w:tc>
        <w:tc>
          <w:tcPr>
            <w:tcW w:w="3774" w:type="pct"/>
          </w:tcPr>
          <w:p w14:paraId="031B217E" w14:textId="66B3BC1E" w:rsidR="00CA7C59" w:rsidRPr="002B37FE" w:rsidRDefault="006911EE">
            <w:pPr>
              <w:pStyle w:val="CompanyName1"/>
              <w:tabs>
                <w:tab w:val="right" w:pos="-12412"/>
              </w:tabs>
              <w:rPr>
                <w:szCs w:val="22"/>
              </w:rPr>
            </w:pPr>
            <w:r w:rsidRPr="002B37FE">
              <w:rPr>
                <w:szCs w:val="22"/>
              </w:rPr>
              <w:t>03/2014-Present</w:t>
            </w:r>
            <w:r w:rsidR="00CA7C59" w:rsidRPr="002B37FE">
              <w:rPr>
                <w:szCs w:val="22"/>
              </w:rPr>
              <w:tab/>
            </w:r>
            <w:r w:rsidRPr="002B37FE">
              <w:rPr>
                <w:szCs w:val="22"/>
              </w:rPr>
              <w:t xml:space="preserve"> </w:t>
            </w:r>
            <w:r w:rsidR="00246ADF">
              <w:rPr>
                <w:szCs w:val="22"/>
              </w:rPr>
              <w:t xml:space="preserve"> </w:t>
            </w:r>
            <w:r w:rsidRPr="002B37FE">
              <w:rPr>
                <w:b/>
                <w:szCs w:val="22"/>
              </w:rPr>
              <w:t>Bold Staffing</w:t>
            </w:r>
            <w:r w:rsidR="00966899">
              <w:rPr>
                <w:b/>
                <w:szCs w:val="22"/>
              </w:rPr>
              <w:t xml:space="preserve"> Solutions</w:t>
            </w:r>
            <w:r w:rsidR="003D18D0" w:rsidRPr="002B37FE">
              <w:rPr>
                <w:b/>
                <w:szCs w:val="22"/>
              </w:rPr>
              <w:t xml:space="preserve"> LLC</w:t>
            </w:r>
            <w:r w:rsidR="00CA7C59" w:rsidRPr="002B37FE">
              <w:rPr>
                <w:szCs w:val="22"/>
              </w:rPr>
              <w:tab/>
            </w:r>
            <w:r w:rsidRPr="002B37FE">
              <w:rPr>
                <w:szCs w:val="22"/>
              </w:rPr>
              <w:t>Farmers Branch, TX</w:t>
            </w:r>
          </w:p>
          <w:p w14:paraId="42E0A069" w14:textId="77777777" w:rsidR="00CA7C59" w:rsidRPr="002B37FE" w:rsidRDefault="00E75324">
            <w:pPr>
              <w:pStyle w:val="JobTitle"/>
              <w:rPr>
                <w:sz w:val="22"/>
                <w:szCs w:val="22"/>
              </w:rPr>
            </w:pPr>
            <w:proofErr w:type="spellStart"/>
            <w:r w:rsidRPr="002B37FE">
              <w:rPr>
                <w:sz w:val="22"/>
                <w:szCs w:val="22"/>
              </w:rPr>
              <w:t>Buisness</w:t>
            </w:r>
            <w:proofErr w:type="spellEnd"/>
            <w:r w:rsidRPr="002B37FE">
              <w:rPr>
                <w:sz w:val="22"/>
                <w:szCs w:val="22"/>
              </w:rPr>
              <w:t xml:space="preserve"> Development Specialist</w:t>
            </w:r>
          </w:p>
          <w:p w14:paraId="75B3FB3A" w14:textId="4060A733" w:rsidR="0014788D" w:rsidRPr="00C138C9" w:rsidRDefault="0014788D" w:rsidP="005139AF">
            <w:pPr>
              <w:pStyle w:val="Achievement"/>
              <w:rPr>
                <w:rFonts w:ascii="Times New Roman" w:hAnsi="Times New Roman"/>
              </w:rPr>
            </w:pPr>
            <w:r w:rsidRPr="00C138C9">
              <w:t>Perform Sales Support to 11 Better Business Bureaus to increase revenue streams</w:t>
            </w:r>
          </w:p>
          <w:p w14:paraId="14B9DF87" w14:textId="56878475" w:rsidR="0014788D" w:rsidRPr="00C138C9" w:rsidRDefault="0014788D" w:rsidP="005139AF">
            <w:pPr>
              <w:pStyle w:val="Achievement"/>
              <w:rPr>
                <w:rFonts w:ascii="Times New Roman" w:hAnsi="Times New Roman"/>
              </w:rPr>
            </w:pPr>
            <w:r w:rsidRPr="00C138C9">
              <w:t>For my presentations I use a screen share via </w:t>
            </w:r>
            <w:hyperlink r:id="rId10" w:tgtFrame="_blank" w:history="1">
              <w:r w:rsidRPr="00C138C9">
                <w:rPr>
                  <w:color w:val="1155CC"/>
                  <w:u w:val="single"/>
                </w:rPr>
                <w:t>www.join.me</w:t>
              </w:r>
            </w:hyperlink>
          </w:p>
          <w:p w14:paraId="39C0F078" w14:textId="712EF985" w:rsidR="0014788D" w:rsidRPr="00C138C9" w:rsidRDefault="0014788D" w:rsidP="005139AF">
            <w:pPr>
              <w:pStyle w:val="Achievement"/>
              <w:rPr>
                <w:rFonts w:ascii="Times New Roman" w:hAnsi="Times New Roman"/>
              </w:rPr>
            </w:pPr>
            <w:r w:rsidRPr="00C138C9">
              <w:t>Train appointment setters for future sales presentations</w:t>
            </w:r>
          </w:p>
          <w:p w14:paraId="39D60ECD" w14:textId="23F817B7" w:rsidR="0014788D" w:rsidRPr="00C138C9" w:rsidRDefault="0014788D" w:rsidP="005139AF">
            <w:pPr>
              <w:pStyle w:val="Achievement"/>
              <w:rPr>
                <w:rFonts w:ascii="Times New Roman" w:hAnsi="Times New Roman"/>
              </w:rPr>
            </w:pPr>
            <w:r w:rsidRPr="00C138C9">
              <w:t>Quickly and effectively resolve customer challenges</w:t>
            </w:r>
          </w:p>
          <w:p w14:paraId="626E132B" w14:textId="76501632" w:rsidR="002B37FE" w:rsidRPr="00C138C9" w:rsidRDefault="0014788D" w:rsidP="005139AF">
            <w:pPr>
              <w:pStyle w:val="Achievement"/>
              <w:rPr>
                <w:szCs w:val="22"/>
              </w:rPr>
            </w:pPr>
            <w:r w:rsidRPr="00C138C9">
              <w:t>Cold call businesses in order to educate clients of the benefits of being accredited by the Better Business Bureau.</w:t>
            </w:r>
          </w:p>
        </w:tc>
      </w:tr>
      <w:tr w:rsidR="00CA7C59" w:rsidRPr="002B37FE" w14:paraId="75BEFCA3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0C513585" w14:textId="77777777" w:rsidR="00CA7C59" w:rsidRPr="002B37FE" w:rsidRDefault="00CA7C59">
            <w:pPr>
              <w:rPr>
                <w:szCs w:val="22"/>
              </w:rPr>
            </w:pPr>
          </w:p>
        </w:tc>
        <w:tc>
          <w:tcPr>
            <w:tcW w:w="3774" w:type="pct"/>
          </w:tcPr>
          <w:p w14:paraId="227EE0B2" w14:textId="29ABC21B" w:rsidR="00CA7C59" w:rsidRPr="002B37FE" w:rsidRDefault="006911EE">
            <w:pPr>
              <w:pStyle w:val="CompanyName"/>
              <w:rPr>
                <w:szCs w:val="22"/>
              </w:rPr>
            </w:pPr>
            <w:r w:rsidRPr="002B37FE">
              <w:rPr>
                <w:szCs w:val="22"/>
              </w:rPr>
              <w:t>10</w:t>
            </w:r>
            <w:r w:rsidR="003D18D0" w:rsidRPr="002B37FE">
              <w:rPr>
                <w:szCs w:val="22"/>
              </w:rPr>
              <w:t>/</w:t>
            </w:r>
            <w:r w:rsidRPr="002B37FE">
              <w:rPr>
                <w:szCs w:val="22"/>
              </w:rPr>
              <w:t>2013-3</w:t>
            </w:r>
            <w:r w:rsidR="003D18D0" w:rsidRPr="002B37FE">
              <w:rPr>
                <w:szCs w:val="22"/>
              </w:rPr>
              <w:t>/</w:t>
            </w:r>
            <w:r w:rsidRPr="002B37FE">
              <w:rPr>
                <w:szCs w:val="22"/>
              </w:rPr>
              <w:t>2014</w:t>
            </w:r>
            <w:r w:rsidR="00095B9A" w:rsidRPr="002B37FE">
              <w:rPr>
                <w:szCs w:val="22"/>
              </w:rPr>
              <w:tab/>
            </w:r>
            <w:r w:rsidRPr="002B37FE">
              <w:rPr>
                <w:szCs w:val="22"/>
              </w:rPr>
              <w:t xml:space="preserve">  </w:t>
            </w:r>
            <w:r w:rsidR="00874300" w:rsidRPr="002B37FE">
              <w:rPr>
                <w:b/>
                <w:szCs w:val="22"/>
              </w:rPr>
              <w:t>Broadsword</w:t>
            </w:r>
            <w:r w:rsidRPr="002B37FE">
              <w:rPr>
                <w:b/>
                <w:szCs w:val="22"/>
              </w:rPr>
              <w:t xml:space="preserve"> Student Advantage</w:t>
            </w:r>
            <w:r w:rsidR="00095B9A" w:rsidRPr="002B37FE">
              <w:rPr>
                <w:szCs w:val="22"/>
              </w:rPr>
              <w:tab/>
            </w:r>
            <w:r w:rsidRPr="002B37FE">
              <w:rPr>
                <w:szCs w:val="22"/>
              </w:rPr>
              <w:t>Carrollton, TX</w:t>
            </w:r>
          </w:p>
          <w:p w14:paraId="787EDB09" w14:textId="77777777" w:rsidR="00CA7C59" w:rsidRPr="002B37FE" w:rsidRDefault="006911EE">
            <w:pPr>
              <w:pStyle w:val="JobTitle"/>
              <w:rPr>
                <w:sz w:val="22"/>
                <w:szCs w:val="22"/>
              </w:rPr>
            </w:pPr>
            <w:r w:rsidRPr="002B37FE">
              <w:rPr>
                <w:sz w:val="22"/>
                <w:szCs w:val="22"/>
              </w:rPr>
              <w:t>Sales Consultant</w:t>
            </w:r>
          </w:p>
          <w:p w14:paraId="38CE7BF7" w14:textId="12151DC9" w:rsidR="00966899" w:rsidRPr="002B37FE" w:rsidRDefault="0014788D" w:rsidP="005139AF">
            <w:pPr>
              <w:pStyle w:val="Achievement"/>
              <w:rPr>
                <w:szCs w:val="22"/>
              </w:rPr>
            </w:pPr>
            <w:r w:rsidRPr="002758FF">
              <w:t>Sold student loan consolidation and financial advising services</w:t>
            </w:r>
          </w:p>
          <w:p w14:paraId="261493D9" w14:textId="77777777" w:rsidR="002B37FE" w:rsidRPr="0014788D" w:rsidRDefault="0014788D" w:rsidP="005139AF">
            <w:pPr>
              <w:pStyle w:val="Achievement"/>
              <w:rPr>
                <w:szCs w:val="22"/>
              </w:rPr>
            </w:pPr>
            <w:r w:rsidRPr="002758FF">
              <w:t>Business to Consumer model.</w:t>
            </w:r>
          </w:p>
          <w:p w14:paraId="7B097DEE" w14:textId="77777777" w:rsidR="0014788D" w:rsidRPr="0014788D" w:rsidRDefault="0014788D" w:rsidP="005139AF">
            <w:pPr>
              <w:pStyle w:val="Achievement"/>
              <w:rPr>
                <w:szCs w:val="22"/>
              </w:rPr>
            </w:pPr>
            <w:r w:rsidRPr="002758FF">
              <w:t>Contacted leads generated from radio, television and internet advertisements for federal student loan forgiveness.</w:t>
            </w:r>
          </w:p>
          <w:p w14:paraId="1EC36FAD" w14:textId="77777777" w:rsidR="0014788D" w:rsidRPr="0014788D" w:rsidRDefault="0014788D" w:rsidP="005139AF">
            <w:pPr>
              <w:pStyle w:val="Achievement"/>
              <w:rPr>
                <w:szCs w:val="22"/>
              </w:rPr>
            </w:pPr>
            <w:r w:rsidRPr="002758FF">
              <w:t>Built rapport with clients to gain trust and new leads thru the unique referral program.</w:t>
            </w:r>
          </w:p>
          <w:p w14:paraId="4AA0017C" w14:textId="77777777" w:rsidR="0014788D" w:rsidRPr="005139AF" w:rsidRDefault="0014788D" w:rsidP="005139AF">
            <w:pPr>
              <w:pStyle w:val="Achievement"/>
              <w:rPr>
                <w:rFonts w:ascii="Arial" w:hAnsi="Arial"/>
              </w:rPr>
            </w:pPr>
            <w:r w:rsidRPr="005139AF">
              <w:t>Inform clients of federal student loan repayment programs as well as other options for private student loans</w:t>
            </w:r>
          </w:p>
          <w:p w14:paraId="3B02CEA9" w14:textId="17F80D61" w:rsidR="0014788D" w:rsidRPr="002B37FE" w:rsidRDefault="0014788D" w:rsidP="005139AF">
            <w:pPr>
              <w:pStyle w:val="Achievement"/>
              <w:rPr>
                <w:szCs w:val="22"/>
              </w:rPr>
            </w:pPr>
            <w:r w:rsidRPr="002758FF">
              <w:t>Used Salesforce as the main CRM.</w:t>
            </w:r>
          </w:p>
        </w:tc>
      </w:tr>
      <w:tr w:rsidR="00CA7C59" w:rsidRPr="002B37FE" w14:paraId="3E5999A8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3AEEF1DA" w14:textId="77777777" w:rsidR="00CA7C59" w:rsidRPr="002B37FE" w:rsidRDefault="00CA7C59">
            <w:pPr>
              <w:rPr>
                <w:szCs w:val="22"/>
              </w:rPr>
            </w:pPr>
          </w:p>
        </w:tc>
        <w:tc>
          <w:tcPr>
            <w:tcW w:w="3774" w:type="pct"/>
          </w:tcPr>
          <w:p w14:paraId="35AD59AC" w14:textId="77777777" w:rsidR="00CA7C59" w:rsidRPr="002B37FE" w:rsidRDefault="003D18D0">
            <w:pPr>
              <w:pStyle w:val="CompanyName"/>
              <w:rPr>
                <w:szCs w:val="22"/>
              </w:rPr>
            </w:pPr>
            <w:r w:rsidRPr="002B37FE">
              <w:rPr>
                <w:szCs w:val="22"/>
              </w:rPr>
              <w:t xml:space="preserve">04/2011-09/2012    </w:t>
            </w:r>
            <w:r w:rsidRPr="002B37FE">
              <w:rPr>
                <w:b/>
                <w:szCs w:val="22"/>
              </w:rPr>
              <w:t xml:space="preserve"> </w:t>
            </w:r>
            <w:r w:rsidR="00821223" w:rsidRPr="002B37FE">
              <w:rPr>
                <w:b/>
                <w:szCs w:val="22"/>
              </w:rPr>
              <w:t>SGN Nutrition</w:t>
            </w:r>
            <w:r w:rsidR="00095B9A" w:rsidRPr="002B37FE">
              <w:rPr>
                <w:szCs w:val="22"/>
              </w:rPr>
              <w:tab/>
            </w:r>
            <w:r w:rsidR="006911EE" w:rsidRPr="002B37FE">
              <w:rPr>
                <w:szCs w:val="22"/>
              </w:rPr>
              <w:t>Dallas, TX</w:t>
            </w:r>
          </w:p>
          <w:p w14:paraId="5655E224" w14:textId="77777777" w:rsidR="00CA7C59" w:rsidRPr="002B37FE" w:rsidRDefault="00821223">
            <w:pPr>
              <w:pStyle w:val="JobTitle"/>
              <w:rPr>
                <w:sz w:val="22"/>
                <w:szCs w:val="22"/>
              </w:rPr>
            </w:pPr>
            <w:r w:rsidRPr="002B37FE">
              <w:rPr>
                <w:sz w:val="22"/>
                <w:szCs w:val="22"/>
              </w:rPr>
              <w:t>Brand Ambassador/ Sales Representative</w:t>
            </w:r>
          </w:p>
          <w:p w14:paraId="37D163EF" w14:textId="34109C26" w:rsidR="006911EE" w:rsidRPr="005139AF" w:rsidRDefault="0014788D" w:rsidP="005139AF">
            <w:pPr>
              <w:pStyle w:val="Achievement"/>
            </w:pPr>
            <w:r w:rsidRPr="002758FF">
              <w:t xml:space="preserve">Marketed and sold nutritional products from SGN Nutrition at various Costco’s throughout the Dallas-Fort </w:t>
            </w:r>
            <w:proofErr w:type="gramStart"/>
            <w:r w:rsidRPr="002758FF">
              <w:t>Worth</w:t>
            </w:r>
            <w:proofErr w:type="gramEnd"/>
            <w:r w:rsidRPr="002758FF">
              <w:t xml:space="preserve"> </w:t>
            </w:r>
            <w:proofErr w:type="spellStart"/>
            <w:r w:rsidRPr="002758FF">
              <w:t>Metroplex</w:t>
            </w:r>
            <w:proofErr w:type="spellEnd"/>
            <w:r w:rsidRPr="002758FF">
              <w:t>.</w:t>
            </w:r>
          </w:p>
          <w:p w14:paraId="16511E36" w14:textId="0E79A79C" w:rsidR="0014788D" w:rsidRPr="005139AF" w:rsidRDefault="0014788D" w:rsidP="005139AF">
            <w:pPr>
              <w:pStyle w:val="Achievement"/>
            </w:pPr>
            <w:r w:rsidRPr="005139AF">
              <w:t>Set up booths and explained to customers the benefits of the supplements and how it helped them in their daily lives.</w:t>
            </w:r>
          </w:p>
          <w:p w14:paraId="1333D64D" w14:textId="77777777" w:rsidR="00F0135D" w:rsidRPr="005139AF" w:rsidRDefault="00F0135D" w:rsidP="005139AF">
            <w:pPr>
              <w:pStyle w:val="Achievement"/>
            </w:pPr>
            <w:r w:rsidRPr="005139AF">
              <w:t xml:space="preserve">Surpassed quota by 25-50% </w:t>
            </w:r>
          </w:p>
          <w:p w14:paraId="48CB67CA" w14:textId="771F76E4" w:rsidR="0014788D" w:rsidRPr="002B37FE" w:rsidRDefault="0014788D" w:rsidP="005139AF">
            <w:pPr>
              <w:pStyle w:val="Achievement"/>
              <w:rPr>
                <w:szCs w:val="22"/>
              </w:rPr>
            </w:pPr>
            <w:r w:rsidRPr="002758FF">
              <w:t>Solicited to give presentations</w:t>
            </w:r>
            <w:bookmarkStart w:id="0" w:name="_GoBack"/>
            <w:bookmarkEnd w:id="0"/>
          </w:p>
        </w:tc>
      </w:tr>
      <w:tr w:rsidR="00CA7C59" w:rsidRPr="002B37FE" w14:paraId="5F5E5E1A" w14:textId="77777777" w:rsidTr="00095B9A">
        <w:tc>
          <w:tcPr>
            <w:tcW w:w="5000" w:type="pct"/>
            <w:gridSpan w:val="3"/>
          </w:tcPr>
          <w:p w14:paraId="0E68A3BE" w14:textId="77777777" w:rsidR="00CA7C59" w:rsidRPr="002B37FE" w:rsidRDefault="002B37FE">
            <w:pPr>
              <w:pStyle w:val="SectionTitle"/>
              <w:rPr>
                <w:rFonts w:asciiTheme="minorHAnsi" w:hAnsiTheme="minorHAnsi"/>
                <w:sz w:val="22"/>
                <w:szCs w:val="22"/>
              </w:rPr>
            </w:pPr>
            <w:r w:rsidRPr="002B37FE">
              <w:rPr>
                <w:rFonts w:asciiTheme="minorHAnsi" w:hAnsiTheme="minorHAnsi"/>
                <w:sz w:val="22"/>
                <w:szCs w:val="22"/>
              </w:rPr>
              <w:lastRenderedPageBreak/>
              <w:t>E</w:t>
            </w:r>
            <w:r w:rsidR="00CA7C59" w:rsidRPr="002B37FE">
              <w:rPr>
                <w:rFonts w:asciiTheme="minorHAnsi" w:hAnsiTheme="minorHAnsi"/>
                <w:sz w:val="22"/>
                <w:szCs w:val="22"/>
              </w:rPr>
              <w:t>ducation</w:t>
            </w:r>
          </w:p>
        </w:tc>
      </w:tr>
      <w:tr w:rsidR="00CA7C59" w:rsidRPr="002B37FE" w14:paraId="492F77A1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424D007C" w14:textId="77777777" w:rsidR="00CA7C59" w:rsidRPr="002B37FE" w:rsidRDefault="00CA7C59">
            <w:pPr>
              <w:rPr>
                <w:szCs w:val="22"/>
              </w:rPr>
            </w:pPr>
          </w:p>
        </w:tc>
        <w:tc>
          <w:tcPr>
            <w:tcW w:w="3774" w:type="pct"/>
          </w:tcPr>
          <w:p w14:paraId="1F186440" w14:textId="77777777" w:rsidR="00CA7C59" w:rsidRPr="002B37FE" w:rsidRDefault="00966899" w:rsidP="007D48EE">
            <w:pPr>
              <w:pStyle w:val="CompanyName1"/>
              <w:rPr>
                <w:szCs w:val="22"/>
              </w:rPr>
            </w:pPr>
            <w:r>
              <w:rPr>
                <w:szCs w:val="22"/>
              </w:rPr>
              <w:t>05/</w:t>
            </w:r>
            <w:r w:rsidR="006911EE" w:rsidRPr="002B37FE">
              <w:rPr>
                <w:szCs w:val="22"/>
              </w:rPr>
              <w:t>2015</w:t>
            </w:r>
            <w:r w:rsidR="00095B9A" w:rsidRPr="002B37FE">
              <w:rPr>
                <w:szCs w:val="22"/>
              </w:rPr>
              <w:tab/>
            </w:r>
            <w:r w:rsidR="00F0135D" w:rsidRPr="00966899">
              <w:rPr>
                <w:b/>
                <w:szCs w:val="22"/>
              </w:rPr>
              <w:t>University of North Texas</w:t>
            </w:r>
            <w:r w:rsidR="00095B9A" w:rsidRPr="002B37FE">
              <w:rPr>
                <w:szCs w:val="22"/>
              </w:rPr>
              <w:tab/>
            </w:r>
            <w:r w:rsidR="00F0135D" w:rsidRPr="002B37FE">
              <w:rPr>
                <w:szCs w:val="22"/>
              </w:rPr>
              <w:t>Denton, TX</w:t>
            </w:r>
          </w:p>
          <w:p w14:paraId="2367EB3C" w14:textId="77777777" w:rsidR="00CA7C59" w:rsidRDefault="006911EE" w:rsidP="006911EE">
            <w:pPr>
              <w:pStyle w:val="Achievement"/>
              <w:rPr>
                <w:szCs w:val="22"/>
              </w:rPr>
            </w:pPr>
            <w:r w:rsidRPr="002B37FE">
              <w:rPr>
                <w:szCs w:val="22"/>
              </w:rPr>
              <w:t>Bachelors of Science in Integrative Studies (Sociology, Health Promotion and History)</w:t>
            </w:r>
          </w:p>
          <w:p w14:paraId="05CA9E81" w14:textId="03A50F4B" w:rsidR="00246ADF" w:rsidRPr="002B37FE" w:rsidRDefault="00246ADF" w:rsidP="00C22C19">
            <w:pPr>
              <w:pStyle w:val="Achievement"/>
              <w:spacing w:before="0" w:after="0"/>
              <w:rPr>
                <w:szCs w:val="22"/>
              </w:rPr>
            </w:pPr>
            <w:r w:rsidRPr="002B37FE">
              <w:rPr>
                <w:szCs w:val="22"/>
              </w:rPr>
              <w:t xml:space="preserve">Also, from 09/2012 to 08/2013 I focused on finishing my college education. </w:t>
            </w:r>
          </w:p>
        </w:tc>
      </w:tr>
      <w:tr w:rsidR="00CA7C59" w:rsidRPr="002B37FE" w14:paraId="408CB4A0" w14:textId="77777777" w:rsidTr="00095B9A">
        <w:tc>
          <w:tcPr>
            <w:tcW w:w="5000" w:type="pct"/>
            <w:gridSpan w:val="3"/>
          </w:tcPr>
          <w:p w14:paraId="3D0D413E" w14:textId="77777777" w:rsidR="00CA7C59" w:rsidRPr="002B37FE" w:rsidRDefault="006911EE">
            <w:pPr>
              <w:pStyle w:val="SectionTitle"/>
              <w:rPr>
                <w:rFonts w:asciiTheme="minorHAnsi" w:hAnsiTheme="minorHAnsi"/>
                <w:sz w:val="22"/>
                <w:szCs w:val="22"/>
              </w:rPr>
            </w:pPr>
            <w:r w:rsidRPr="002B37FE">
              <w:rPr>
                <w:rFonts w:asciiTheme="minorHAnsi" w:hAnsiTheme="minorHAnsi"/>
                <w:sz w:val="22"/>
                <w:szCs w:val="22"/>
              </w:rPr>
              <w:t>References</w:t>
            </w:r>
          </w:p>
        </w:tc>
      </w:tr>
      <w:tr w:rsidR="00CA7C59" w:rsidRPr="002B37FE" w14:paraId="1AF76806" w14:textId="77777777" w:rsidTr="00095B9A">
        <w:trPr>
          <w:gridAfter w:val="1"/>
          <w:wAfter w:w="4" w:type="pct"/>
        </w:trPr>
        <w:tc>
          <w:tcPr>
            <w:tcW w:w="1222" w:type="pct"/>
          </w:tcPr>
          <w:p w14:paraId="70FA3471" w14:textId="77777777" w:rsidR="00CA7C59" w:rsidRPr="002B37FE" w:rsidRDefault="00CA7C59">
            <w:pPr>
              <w:rPr>
                <w:szCs w:val="22"/>
              </w:rPr>
            </w:pPr>
          </w:p>
        </w:tc>
        <w:sdt>
          <w:sdtPr>
            <w:rPr>
              <w:szCs w:val="22"/>
            </w:rPr>
            <w:id w:val="203847192"/>
            <w:placeholder>
              <w:docPart w:val="14471777E3B04B4A8DE6D2D0CE3C7F56"/>
            </w:placeholder>
          </w:sdtPr>
          <w:sdtEndPr/>
          <w:sdtContent>
            <w:tc>
              <w:tcPr>
                <w:tcW w:w="3774" w:type="pct"/>
              </w:tcPr>
              <w:p w14:paraId="49BAB67B" w14:textId="77777777" w:rsidR="00CA7C59" w:rsidRPr="002B37FE" w:rsidRDefault="006911EE" w:rsidP="006911EE">
                <w:pPr>
                  <w:rPr>
                    <w:szCs w:val="22"/>
                  </w:rPr>
                </w:pPr>
                <w:r w:rsidRPr="002B37FE">
                  <w:rPr>
                    <w:szCs w:val="22"/>
                  </w:rPr>
                  <w:t>References available upon request</w:t>
                </w:r>
              </w:p>
            </w:tc>
          </w:sdtContent>
        </w:sdt>
      </w:tr>
    </w:tbl>
    <w:p w14:paraId="205E71C4" w14:textId="77777777" w:rsidR="00CA7C59" w:rsidRPr="002B37FE" w:rsidRDefault="003124E7" w:rsidP="00095B9A">
      <w:pPr>
        <w:rPr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23F3FE5" wp14:editId="2F833046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5667375" cy="990600"/>
                <wp:effectExtent l="254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Look w:val="0000" w:firstRow="0" w:lastRow="0" w:firstColumn="0" w:lastColumn="0" w:noHBand="0" w:noVBand="0"/>
                            </w:tblPr>
                            <w:tblGrid>
                              <w:gridCol w:w="8868"/>
                            </w:tblGrid>
                            <w:tr w:rsidR="009C7974" w14:paraId="12984FE3" w14:textId="77777777" w:rsidTr="002B2F17">
                              <w:trPr>
                                <w:trHeight w:val="245"/>
                              </w:trPr>
                              <w:tc>
                                <w:tcPr>
                                  <w:tcW w:w="5000" w:type="pct"/>
                                </w:tcPr>
                                <w:p w14:paraId="31A7EF69" w14:textId="77777777" w:rsidR="009C7974" w:rsidRDefault="009C7974" w:rsidP="00821223">
                                  <w:pPr>
                                    <w:pStyle w:val="ContactInfo"/>
                                  </w:pPr>
                                  <w:r>
                                    <w:t>mgm0136@gmail.com</w:t>
                                  </w:r>
                                </w:p>
                              </w:tc>
                            </w:tr>
                            <w:tr w:rsidR="009C7974" w14:paraId="66E0755C" w14:textId="77777777" w:rsidTr="002B2F17">
                              <w:trPr>
                                <w:trHeight w:val="1066"/>
                              </w:trPr>
                              <w:tc>
                                <w:tcPr>
                                  <w:tcW w:w="5000" w:type="pct"/>
                                </w:tcPr>
                                <w:p w14:paraId="783D688A" w14:textId="77777777" w:rsidR="009C7974" w:rsidRDefault="009C7974" w:rsidP="006911EE">
                                  <w:pPr>
                                    <w:pStyle w:val="ContactInfo"/>
                                  </w:pPr>
                                  <w:r>
                                    <w:t>4905 Portrait • Plano, TX, 75024 • 214-229-6794</w:t>
                                  </w:r>
                                </w:p>
                              </w:tc>
                            </w:tr>
                          </w:tbl>
                          <w:p w14:paraId="4C0334BF" w14:textId="77777777" w:rsidR="009C7974" w:rsidRDefault="009C79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46.25pt;height:78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SItQIAALk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" o:allowincell="f" filled="f" stroked="f">
                <v:textbox>
                  <w:txbxContent>
                    <w:tbl>
                      <w:tblPr>
                        <w:tblW w:w="5000" w:type="pct"/>
                        <w:tblLook w:val="0000" w:firstRow="0" w:lastRow="0" w:firstColumn="0" w:lastColumn="0" w:noHBand="0" w:noVBand="0"/>
                      </w:tblPr>
                      <w:tblGrid>
                        <w:gridCol w:w="8868"/>
                      </w:tblGrid>
                      <w:tr w:rsidR="009C7974" w14:paraId="12984FE3" w14:textId="77777777" w:rsidTr="002B2F17">
                        <w:trPr>
                          <w:trHeight w:val="245"/>
                        </w:trPr>
                        <w:tc>
                          <w:tcPr>
                            <w:tcW w:w="5000" w:type="pct"/>
                          </w:tcPr>
                          <w:p w14:paraId="31A7EF69" w14:textId="77777777" w:rsidR="009C7974" w:rsidRDefault="009C7974" w:rsidP="00821223">
                            <w:pPr>
                              <w:pStyle w:val="ContactInfo"/>
                            </w:pPr>
                            <w:r>
                              <w:t>mgm0136@gmail.com</w:t>
                            </w:r>
                          </w:p>
                        </w:tc>
                      </w:tr>
                      <w:tr w:rsidR="009C7974" w14:paraId="66E0755C" w14:textId="77777777" w:rsidTr="002B2F17">
                        <w:trPr>
                          <w:trHeight w:val="1066"/>
                        </w:trPr>
                        <w:tc>
                          <w:tcPr>
                            <w:tcW w:w="5000" w:type="pct"/>
                          </w:tcPr>
                          <w:p w14:paraId="783D688A" w14:textId="77777777" w:rsidR="009C7974" w:rsidRDefault="009C7974" w:rsidP="006911EE">
                            <w:pPr>
                              <w:pStyle w:val="ContactInfo"/>
                            </w:pPr>
                            <w:r>
                              <w:t>4905 Portrait • Plano, TX, 75024 • 214-229-6794</w:t>
                            </w:r>
                          </w:p>
                        </w:tc>
                      </w:tr>
                    </w:tbl>
                    <w:p w14:paraId="4C0334BF" w14:textId="77777777" w:rsidR="009C7974" w:rsidRDefault="009C7974"/>
                  </w:txbxContent>
                </v:textbox>
                <w10:wrap anchorx="page" anchory="page"/>
              </v:shape>
            </w:pict>
          </mc:Fallback>
        </mc:AlternateContent>
      </w:r>
    </w:p>
    <w:sectPr w:rsidR="00CA7C59" w:rsidRPr="002B37FE" w:rsidSect="006572F4">
      <w:headerReference w:type="default" r:id="rId11"/>
      <w:footerReference w:type="default" r:id="rId12"/>
      <w:pgSz w:w="12240" w:h="15840"/>
      <w:pgMar w:top="1440" w:right="1800" w:bottom="1440" w:left="1800" w:header="965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F7F508" w14:textId="77777777" w:rsidR="00CF4086" w:rsidRDefault="00CF4086">
      <w:r>
        <w:separator/>
      </w:r>
    </w:p>
  </w:endnote>
  <w:endnote w:type="continuationSeparator" w:id="0">
    <w:p w14:paraId="30E4895B" w14:textId="77777777" w:rsidR="00CF4086" w:rsidRDefault="00CF4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5B094B" w14:textId="77777777" w:rsidR="009C7974" w:rsidRDefault="009C7974">
    <w:r>
      <w:tab/>
    </w:r>
    <w:r>
      <w:rPr>
        <w:b/>
        <w:sz w:val="21"/>
      </w:rPr>
      <w:fldChar w:fldCharType="begin"/>
    </w:r>
    <w:r>
      <w:rPr>
        <w:b/>
        <w:sz w:val="21"/>
      </w:rPr>
      <w:instrText xml:space="preserve"> PAGE </w:instrText>
    </w:r>
    <w:r>
      <w:rPr>
        <w:b/>
        <w:sz w:val="21"/>
      </w:rPr>
      <w:fldChar w:fldCharType="separate"/>
    </w:r>
    <w:r w:rsidR="005139AF">
      <w:rPr>
        <w:b/>
        <w:noProof/>
        <w:sz w:val="21"/>
      </w:rPr>
      <w:t>2</w:t>
    </w:r>
    <w:r>
      <w:rPr>
        <w:b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55DCBB" w14:textId="77777777" w:rsidR="00CF4086" w:rsidRDefault="00CF4086">
      <w:r>
        <w:separator/>
      </w:r>
    </w:p>
  </w:footnote>
  <w:footnote w:type="continuationSeparator" w:id="0">
    <w:p w14:paraId="2AFC07BA" w14:textId="77777777" w:rsidR="00CF4086" w:rsidRDefault="00CF40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54420" w14:textId="77777777" w:rsidR="009C7974" w:rsidRDefault="009C7974">
    <w:pPr>
      <w:spacing w:line="240" w:lineRule="atLeast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5EC676F"/>
    <w:multiLevelType w:val="hybridMultilevel"/>
    <w:tmpl w:val="A09AA482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>
    <w:nsid w:val="09ED77FF"/>
    <w:multiLevelType w:val="hybridMultilevel"/>
    <w:tmpl w:val="6E427D18"/>
    <w:lvl w:ilvl="0" w:tplc="FDDEDA1E">
      <w:numFmt w:val="bullet"/>
      <w:lvlText w:val="·"/>
      <w:lvlJc w:val="left"/>
      <w:pPr>
        <w:ind w:left="720" w:hanging="360"/>
      </w:pPr>
      <w:rPr>
        <w:rFonts w:ascii="Garamond" w:eastAsia="Times New Roman" w:hAnsi="Garamond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4">
    <w:nsid w:val="0D2045A9"/>
    <w:multiLevelType w:val="hybridMultilevel"/>
    <w:tmpl w:val="2E1C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6">
    <w:nsid w:val="11424C28"/>
    <w:multiLevelType w:val="hybridMultilevel"/>
    <w:tmpl w:val="B78062B6"/>
    <w:lvl w:ilvl="0" w:tplc="CAB4EF28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F0476C"/>
    <w:multiLevelType w:val="hybridMultilevel"/>
    <w:tmpl w:val="6668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541B17"/>
    <w:multiLevelType w:val="hybridMultilevel"/>
    <w:tmpl w:val="0BDE9FA2"/>
    <w:lvl w:ilvl="0" w:tplc="CAB4EF28">
      <w:numFmt w:val="bullet"/>
      <w:lvlText w:val=""/>
      <w:lvlJc w:val="left"/>
      <w:pPr>
        <w:ind w:left="792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10">
    <w:nsid w:val="26956590"/>
    <w:multiLevelType w:val="hybridMultilevel"/>
    <w:tmpl w:val="10469576"/>
    <w:lvl w:ilvl="0" w:tplc="CAB4EF28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B4937C9"/>
    <w:multiLevelType w:val="multilevel"/>
    <w:tmpl w:val="A76C6892"/>
    <w:numStyleLink w:val="Bulletedlist"/>
  </w:abstractNum>
  <w:abstractNum w:abstractNumId="12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14">
    <w:nsid w:val="3E7A09D6"/>
    <w:multiLevelType w:val="hybridMultilevel"/>
    <w:tmpl w:val="EF760C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9976A0"/>
    <w:multiLevelType w:val="multilevel"/>
    <w:tmpl w:val="A76C6892"/>
    <w:numStyleLink w:val="Bulletedlist"/>
  </w:abstractNum>
  <w:abstractNum w:abstractNumId="16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73C19D7"/>
    <w:multiLevelType w:val="hybridMultilevel"/>
    <w:tmpl w:val="00D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9">
    <w:nsid w:val="56FA7D87"/>
    <w:multiLevelType w:val="hybridMultilevel"/>
    <w:tmpl w:val="62A00276"/>
    <w:lvl w:ilvl="0" w:tplc="CAB4EF28">
      <w:numFmt w:val="bullet"/>
      <w:lvlText w:val=""/>
      <w:lvlJc w:val="left"/>
      <w:pPr>
        <w:ind w:left="576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21">
    <w:nsid w:val="624778BF"/>
    <w:multiLevelType w:val="hybridMultilevel"/>
    <w:tmpl w:val="1B48D87E"/>
    <w:lvl w:ilvl="0" w:tplc="FDDEDA1E">
      <w:numFmt w:val="bullet"/>
      <w:lvlText w:val="·"/>
      <w:lvlJc w:val="left"/>
      <w:pPr>
        <w:ind w:left="1080" w:hanging="360"/>
      </w:pPr>
      <w:rPr>
        <w:rFonts w:ascii="Garamond" w:eastAsia="Times New Roman" w:hAnsi="Garamond" w:cs="Times New Roman" w:hint="default"/>
        <w:sz w:val="1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9DD0550"/>
    <w:multiLevelType w:val="hybridMultilevel"/>
    <w:tmpl w:val="F222C1AC"/>
    <w:lvl w:ilvl="0" w:tplc="CAB4EF28">
      <w:numFmt w:val="bullet"/>
      <w:lvlText w:val=""/>
      <w:lvlJc w:val="left"/>
      <w:pPr>
        <w:ind w:left="792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>
    <w:nsid w:val="784E0F88"/>
    <w:multiLevelType w:val="hybridMultilevel"/>
    <w:tmpl w:val="0F046D5C"/>
    <w:lvl w:ilvl="0" w:tplc="CAB4EF28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E571DC5"/>
    <w:multiLevelType w:val="hybridMultilevel"/>
    <w:tmpl w:val="76446F1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16"/>
          <w:szCs w:val="16"/>
        </w:rPr>
      </w:lvl>
    </w:lvlOverride>
  </w:num>
  <w:num w:numId="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5"/>
  </w:num>
  <w:num w:numId="19">
    <w:abstractNumId w:val="20"/>
  </w:num>
  <w:num w:numId="20">
    <w:abstractNumId w:val="3"/>
  </w:num>
  <w:num w:numId="21">
    <w:abstractNumId w:val="9"/>
  </w:num>
  <w:num w:numId="22">
    <w:abstractNumId w:val="13"/>
  </w:num>
  <w:num w:numId="23">
    <w:abstractNumId w:val="18"/>
  </w:num>
  <w:num w:numId="24">
    <w:abstractNumId w:val="12"/>
  </w:num>
  <w:num w:numId="25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29">
    <w:abstractNumId w:val="17"/>
  </w:num>
  <w:num w:numId="30">
    <w:abstractNumId w:val="7"/>
  </w:num>
  <w:num w:numId="31">
    <w:abstractNumId w:val="16"/>
  </w:num>
  <w:num w:numId="32">
    <w:abstractNumId w:val="15"/>
  </w:num>
  <w:num w:numId="33">
    <w:abstractNumId w:val="11"/>
  </w:num>
  <w:num w:numId="34">
    <w:abstractNumId w:val="4"/>
  </w:num>
  <w:num w:numId="35">
    <w:abstractNumId w:val="14"/>
  </w:num>
  <w:num w:numId="36">
    <w:abstractNumId w:val="21"/>
  </w:num>
  <w:num w:numId="37">
    <w:abstractNumId w:val="2"/>
  </w:num>
  <w:num w:numId="38">
    <w:abstractNumId w:val="1"/>
  </w:num>
  <w:num w:numId="39">
    <w:abstractNumId w:val="19"/>
  </w:num>
  <w:num w:numId="40">
    <w:abstractNumId w:val="24"/>
  </w:num>
  <w:num w:numId="41">
    <w:abstractNumId w:val="8"/>
  </w:num>
  <w:num w:numId="42">
    <w:abstractNumId w:val="10"/>
  </w:num>
  <w:num w:numId="43">
    <w:abstractNumId w:val="22"/>
  </w:num>
  <w:num w:numId="44">
    <w:abstractNumId w:val="23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intFractionalCharacterWidth/>
  <w:embedSystemFonts/>
  <w:hideSpellingErrors/>
  <w:hideGrammaticalErrors/>
  <w:activeWritingStyle w:appName="MSWord" w:lang="en-US" w:vendorID="8" w:dllVersion="513" w:checkStyle="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1EE"/>
    <w:rsid w:val="00006A3E"/>
    <w:rsid w:val="00094606"/>
    <w:rsid w:val="00095B9A"/>
    <w:rsid w:val="000A3F3C"/>
    <w:rsid w:val="00144399"/>
    <w:rsid w:val="0014788D"/>
    <w:rsid w:val="00246ADF"/>
    <w:rsid w:val="00253573"/>
    <w:rsid w:val="002B2F17"/>
    <w:rsid w:val="002B37FE"/>
    <w:rsid w:val="00312378"/>
    <w:rsid w:val="003124E7"/>
    <w:rsid w:val="003C15DA"/>
    <w:rsid w:val="003D18D0"/>
    <w:rsid w:val="003F7266"/>
    <w:rsid w:val="0048191D"/>
    <w:rsid w:val="004C1D6E"/>
    <w:rsid w:val="005139AF"/>
    <w:rsid w:val="00520181"/>
    <w:rsid w:val="00656BE2"/>
    <w:rsid w:val="006572F4"/>
    <w:rsid w:val="006911EE"/>
    <w:rsid w:val="007B2B63"/>
    <w:rsid w:val="007D48EE"/>
    <w:rsid w:val="00821223"/>
    <w:rsid w:val="00874300"/>
    <w:rsid w:val="00966899"/>
    <w:rsid w:val="009C7974"/>
    <w:rsid w:val="00A023AE"/>
    <w:rsid w:val="00AF0E6C"/>
    <w:rsid w:val="00B35EBC"/>
    <w:rsid w:val="00B53872"/>
    <w:rsid w:val="00BD5CB2"/>
    <w:rsid w:val="00C138C9"/>
    <w:rsid w:val="00C22C19"/>
    <w:rsid w:val="00C42F2A"/>
    <w:rsid w:val="00CA7C59"/>
    <w:rsid w:val="00CE3B14"/>
    <w:rsid w:val="00CF4086"/>
    <w:rsid w:val="00DA507F"/>
    <w:rsid w:val="00E75324"/>
    <w:rsid w:val="00F0135D"/>
    <w:rsid w:val="00F5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4F3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48EE"/>
    <w:pPr>
      <w:spacing w:before="60" w:after="220"/>
      <w:jc w:val="both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rsid w:val="003C15DA"/>
    <w:pPr>
      <w:ind w:left="-2160"/>
      <w:jc w:val="left"/>
      <w:outlineLvl w:val="0"/>
    </w:pPr>
    <w:rPr>
      <w:rFonts w:asciiTheme="majorHAnsi" w:hAnsiTheme="majorHAnsi"/>
      <w:spacing w:val="20"/>
      <w:kern w:val="28"/>
      <w:sz w:val="23"/>
    </w:rPr>
  </w:style>
  <w:style w:type="paragraph" w:styleId="Heading2">
    <w:name w:val="heading 2"/>
    <w:basedOn w:val="HeadingBase"/>
    <w:next w:val="Normal"/>
    <w:semiHidden/>
    <w:unhideWhenUsed/>
    <w:qFormat/>
    <w:rsid w:val="006572F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Normal"/>
    <w:semiHidden/>
    <w:unhideWhenUsed/>
    <w:qFormat/>
    <w:rsid w:val="006572F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Normal"/>
    <w:semiHidden/>
    <w:unhideWhenUsed/>
    <w:qFormat/>
    <w:rsid w:val="006572F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Normal"/>
    <w:semiHidden/>
    <w:unhideWhenUsed/>
    <w:qFormat/>
    <w:rsid w:val="006572F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semiHidden/>
    <w:unhideWhenUsed/>
    <w:qFormat/>
    <w:rsid w:val="006572F4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paragraph" w:customStyle="1" w:styleId="SectionTitle">
    <w:name w:val="Section Title"/>
    <w:basedOn w:val="Normal"/>
    <w:next w:val="Normal"/>
    <w:unhideWhenUsed/>
    <w:qFormat/>
    <w:rsid w:val="003C15DA"/>
    <w:pPr>
      <w:pBdr>
        <w:bottom w:val="single" w:sz="6" w:space="1" w:color="808080" w:themeColor="background1" w:themeShade="80"/>
      </w:pBdr>
      <w:spacing w:before="220" w:after="0" w:line="220" w:lineRule="atLeast"/>
      <w:jc w:val="left"/>
    </w:pPr>
    <w:rPr>
      <w:rFonts w:asciiTheme="majorHAnsi" w:hAnsiTheme="majorHAnsi"/>
      <w:caps/>
      <w:spacing w:val="15"/>
      <w:sz w:val="20"/>
    </w:rPr>
  </w:style>
  <w:style w:type="paragraph" w:customStyle="1" w:styleId="CompanyName">
    <w:name w:val="Company Name"/>
    <w:basedOn w:val="Normal"/>
    <w:next w:val="JobTitle"/>
    <w:qFormat/>
    <w:rsid w:val="006572F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qFormat/>
    <w:rsid w:val="007D48EE"/>
    <w:pPr>
      <w:spacing w:before="40" w:after="40" w:line="220" w:lineRule="atLeast"/>
    </w:pPr>
    <w:rPr>
      <w:rFonts w:asciiTheme="minorHAnsi" w:hAnsiTheme="minorHAnsi"/>
      <w:i/>
      <w:spacing w:val="5"/>
      <w:sz w:val="23"/>
    </w:rPr>
  </w:style>
  <w:style w:type="paragraph" w:customStyle="1" w:styleId="Achievement">
    <w:name w:val="Achievement"/>
    <w:basedOn w:val="Normal"/>
    <w:unhideWhenUsed/>
    <w:qFormat/>
    <w:rsid w:val="00006A3E"/>
    <w:pPr>
      <w:numPr>
        <w:numId w:val="1"/>
      </w:numPr>
      <w:spacing w:after="60" w:line="240" w:lineRule="atLeast"/>
    </w:pPr>
  </w:style>
  <w:style w:type="paragraph" w:customStyle="1" w:styleId="Name">
    <w:name w:val="Name"/>
    <w:basedOn w:val="Normal"/>
    <w:next w:val="Normal"/>
    <w:qFormat/>
    <w:rsid w:val="003C15DA"/>
    <w:pPr>
      <w:spacing w:after="440" w:line="240" w:lineRule="atLeast"/>
      <w:jc w:val="center"/>
    </w:pPr>
    <w:rPr>
      <w:caps/>
      <w:spacing w:val="80"/>
      <w:sz w:val="44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rsid w:val="006572F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1">
    <w:name w:val="Company Name 1"/>
    <w:basedOn w:val="CompanyName"/>
    <w:next w:val="JobTitle"/>
    <w:qFormat/>
    <w:rsid w:val="006572F4"/>
    <w:pPr>
      <w:spacing w:before="60"/>
    </w:pPr>
  </w:style>
  <w:style w:type="character" w:styleId="PlaceholderText">
    <w:name w:val="Placeholder Text"/>
    <w:basedOn w:val="DefaultParagraphFont"/>
    <w:uiPriority w:val="99"/>
    <w:semiHidden/>
    <w:rsid w:val="00095B9A"/>
    <w:rPr>
      <w:color w:val="808080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11EE"/>
    <w:pPr>
      <w:spacing w:before="0" w:after="0"/>
      <w:ind w:left="720"/>
      <w:contextualSpacing/>
      <w:jc w:val="left"/>
    </w:pPr>
    <w:rPr>
      <w:rFonts w:ascii="Garamond" w:hAnsi="Garamond"/>
      <w:sz w:val="20"/>
      <w:szCs w:val="24"/>
    </w:rPr>
  </w:style>
  <w:style w:type="numbering" w:customStyle="1" w:styleId="Bulletedlist">
    <w:name w:val="Bulleted list"/>
    <w:basedOn w:val="NoList"/>
    <w:rsid w:val="00F0135D"/>
    <w:pPr>
      <w:numPr>
        <w:numId w:val="3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48EE"/>
    <w:pPr>
      <w:spacing w:before="60" w:after="220"/>
      <w:jc w:val="both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rsid w:val="003C15DA"/>
    <w:pPr>
      <w:ind w:left="-2160"/>
      <w:jc w:val="left"/>
      <w:outlineLvl w:val="0"/>
    </w:pPr>
    <w:rPr>
      <w:rFonts w:asciiTheme="majorHAnsi" w:hAnsiTheme="majorHAnsi"/>
      <w:spacing w:val="20"/>
      <w:kern w:val="28"/>
      <w:sz w:val="23"/>
    </w:rPr>
  </w:style>
  <w:style w:type="paragraph" w:styleId="Heading2">
    <w:name w:val="heading 2"/>
    <w:basedOn w:val="HeadingBase"/>
    <w:next w:val="Normal"/>
    <w:semiHidden/>
    <w:unhideWhenUsed/>
    <w:qFormat/>
    <w:rsid w:val="006572F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Normal"/>
    <w:semiHidden/>
    <w:unhideWhenUsed/>
    <w:qFormat/>
    <w:rsid w:val="006572F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Normal"/>
    <w:semiHidden/>
    <w:unhideWhenUsed/>
    <w:qFormat/>
    <w:rsid w:val="006572F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Normal"/>
    <w:semiHidden/>
    <w:unhideWhenUsed/>
    <w:qFormat/>
    <w:rsid w:val="006572F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semiHidden/>
    <w:unhideWhenUsed/>
    <w:qFormat/>
    <w:rsid w:val="006572F4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paragraph" w:customStyle="1" w:styleId="SectionTitle">
    <w:name w:val="Section Title"/>
    <w:basedOn w:val="Normal"/>
    <w:next w:val="Normal"/>
    <w:unhideWhenUsed/>
    <w:qFormat/>
    <w:rsid w:val="003C15DA"/>
    <w:pPr>
      <w:pBdr>
        <w:bottom w:val="single" w:sz="6" w:space="1" w:color="808080" w:themeColor="background1" w:themeShade="80"/>
      </w:pBdr>
      <w:spacing w:before="220" w:after="0" w:line="220" w:lineRule="atLeast"/>
      <w:jc w:val="left"/>
    </w:pPr>
    <w:rPr>
      <w:rFonts w:asciiTheme="majorHAnsi" w:hAnsiTheme="majorHAnsi"/>
      <w:caps/>
      <w:spacing w:val="15"/>
      <w:sz w:val="20"/>
    </w:rPr>
  </w:style>
  <w:style w:type="paragraph" w:customStyle="1" w:styleId="CompanyName">
    <w:name w:val="Company Name"/>
    <w:basedOn w:val="Normal"/>
    <w:next w:val="JobTitle"/>
    <w:qFormat/>
    <w:rsid w:val="006572F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qFormat/>
    <w:rsid w:val="007D48EE"/>
    <w:pPr>
      <w:spacing w:before="40" w:after="40" w:line="220" w:lineRule="atLeast"/>
    </w:pPr>
    <w:rPr>
      <w:rFonts w:asciiTheme="minorHAnsi" w:hAnsiTheme="minorHAnsi"/>
      <w:i/>
      <w:spacing w:val="5"/>
      <w:sz w:val="23"/>
    </w:rPr>
  </w:style>
  <w:style w:type="paragraph" w:customStyle="1" w:styleId="Achievement">
    <w:name w:val="Achievement"/>
    <w:basedOn w:val="Normal"/>
    <w:unhideWhenUsed/>
    <w:qFormat/>
    <w:rsid w:val="00006A3E"/>
    <w:pPr>
      <w:numPr>
        <w:numId w:val="1"/>
      </w:numPr>
      <w:spacing w:after="60" w:line="240" w:lineRule="atLeast"/>
    </w:pPr>
  </w:style>
  <w:style w:type="paragraph" w:customStyle="1" w:styleId="Name">
    <w:name w:val="Name"/>
    <w:basedOn w:val="Normal"/>
    <w:next w:val="Normal"/>
    <w:qFormat/>
    <w:rsid w:val="003C15DA"/>
    <w:pPr>
      <w:spacing w:after="440" w:line="240" w:lineRule="atLeast"/>
      <w:jc w:val="center"/>
    </w:pPr>
    <w:rPr>
      <w:caps/>
      <w:spacing w:val="80"/>
      <w:sz w:val="44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rsid w:val="006572F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1">
    <w:name w:val="Company Name 1"/>
    <w:basedOn w:val="CompanyName"/>
    <w:next w:val="JobTitle"/>
    <w:qFormat/>
    <w:rsid w:val="006572F4"/>
    <w:pPr>
      <w:spacing w:before="60"/>
    </w:pPr>
  </w:style>
  <w:style w:type="character" w:styleId="PlaceholderText">
    <w:name w:val="Placeholder Text"/>
    <w:basedOn w:val="DefaultParagraphFont"/>
    <w:uiPriority w:val="99"/>
    <w:semiHidden/>
    <w:rsid w:val="00095B9A"/>
    <w:rPr>
      <w:color w:val="808080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11EE"/>
    <w:pPr>
      <w:spacing w:before="0" w:after="0"/>
      <w:ind w:left="720"/>
      <w:contextualSpacing/>
      <w:jc w:val="left"/>
    </w:pPr>
    <w:rPr>
      <w:rFonts w:ascii="Garamond" w:hAnsi="Garamond"/>
      <w:sz w:val="20"/>
      <w:szCs w:val="24"/>
    </w:rPr>
  </w:style>
  <w:style w:type="numbering" w:customStyle="1" w:styleId="Bulletedlist">
    <w:name w:val="Bulleted list"/>
    <w:basedOn w:val="NoList"/>
    <w:rsid w:val="00F0135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http://www.join.me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ellus\AppData\Roaming\Microsoft\Templates\MS_ElegantResum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4471777E3B04B4A8DE6D2D0CE3C7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28FB7-42A1-4A7F-8DC0-16537AED5669}"/>
      </w:docPartPr>
      <w:docPartBody>
        <w:p w:rsidR="00347553" w:rsidRDefault="00023101">
          <w:pPr>
            <w:pStyle w:val="14471777E3B04B4A8DE6D2D0CE3C7F56"/>
          </w:pPr>
          <w:r>
            <w:t>[Interests]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3D2"/>
    <w:rsid w:val="00023101"/>
    <w:rsid w:val="000F6FC6"/>
    <w:rsid w:val="00195501"/>
    <w:rsid w:val="00347553"/>
    <w:rsid w:val="006263D2"/>
    <w:rsid w:val="00B351BB"/>
    <w:rsid w:val="00B73F90"/>
    <w:rsid w:val="00BD2F97"/>
    <w:rsid w:val="00D2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AB15857B95457BBC821404DEF49A15">
    <w:name w:val="C0AB15857B95457BBC821404DEF49A15"/>
  </w:style>
  <w:style w:type="paragraph" w:customStyle="1" w:styleId="0FC06826D3AF47069AE1669803AA16F3">
    <w:name w:val="0FC06826D3AF47069AE1669803AA16F3"/>
  </w:style>
  <w:style w:type="paragraph" w:customStyle="1" w:styleId="DBE1DFB3539A4B0A9CBBE7708435E173">
    <w:name w:val="DBE1DFB3539A4B0A9CBBE7708435E173"/>
  </w:style>
  <w:style w:type="paragraph" w:customStyle="1" w:styleId="3943A165EFA34187A2D40EDAA7D1BA48">
    <w:name w:val="3943A165EFA34187A2D40EDAA7D1BA48"/>
  </w:style>
  <w:style w:type="paragraph" w:customStyle="1" w:styleId="082FBEC497CB4A68BB65216279C6510B">
    <w:name w:val="082FBEC497CB4A68BB65216279C6510B"/>
  </w:style>
  <w:style w:type="paragraph" w:customStyle="1" w:styleId="0877E9EA659641BB8370D778A33C923B">
    <w:name w:val="0877E9EA659641BB8370D778A33C923B"/>
  </w:style>
  <w:style w:type="paragraph" w:customStyle="1" w:styleId="C6287761E51848D8964AC40D45B584F9">
    <w:name w:val="C6287761E51848D8964AC40D45B584F9"/>
  </w:style>
  <w:style w:type="paragraph" w:customStyle="1" w:styleId="15EC333567B84AD191095EC4835BA184">
    <w:name w:val="15EC333567B84AD191095EC4835BA184"/>
  </w:style>
  <w:style w:type="paragraph" w:customStyle="1" w:styleId="78785B114A6A4AEB8A41CCE3FBF1AD0A">
    <w:name w:val="78785B114A6A4AEB8A41CCE3FBF1AD0A"/>
  </w:style>
  <w:style w:type="paragraph" w:customStyle="1" w:styleId="855AE7C7FE1542B096A6C60A99D67286">
    <w:name w:val="855AE7C7FE1542B096A6C60A99D67286"/>
  </w:style>
  <w:style w:type="paragraph" w:customStyle="1" w:styleId="4F2CDE86C8114BAE99B96DE88FBD7555">
    <w:name w:val="4F2CDE86C8114BAE99B96DE88FBD7555"/>
  </w:style>
  <w:style w:type="paragraph" w:customStyle="1" w:styleId="15518C504B6341A6A48CBC91AECB9609">
    <w:name w:val="15518C504B6341A6A48CBC91AECB9609"/>
  </w:style>
  <w:style w:type="paragraph" w:customStyle="1" w:styleId="0DEBFD6653F144B38535733814B33899">
    <w:name w:val="0DEBFD6653F144B38535733814B33899"/>
  </w:style>
  <w:style w:type="paragraph" w:customStyle="1" w:styleId="159595EC160A4A25B9CCCE94639554EB">
    <w:name w:val="159595EC160A4A25B9CCCE94639554EB"/>
  </w:style>
  <w:style w:type="paragraph" w:customStyle="1" w:styleId="5314D381392744EAAF886B00A6A45217">
    <w:name w:val="5314D381392744EAAF886B00A6A45217"/>
  </w:style>
  <w:style w:type="paragraph" w:customStyle="1" w:styleId="9D803AD9F5864940AFD51AFA0D28BD5A">
    <w:name w:val="9D803AD9F5864940AFD51AFA0D28BD5A"/>
  </w:style>
  <w:style w:type="paragraph" w:customStyle="1" w:styleId="8F9F85F7122B46C0B5F0557FB41D3938">
    <w:name w:val="8F9F85F7122B46C0B5F0557FB41D3938"/>
  </w:style>
  <w:style w:type="paragraph" w:customStyle="1" w:styleId="1114E2F3A39C4292950C230B854C953C">
    <w:name w:val="1114E2F3A39C4292950C230B854C953C"/>
  </w:style>
  <w:style w:type="paragraph" w:customStyle="1" w:styleId="93A94086CF124B6D9530CB2AD83A4294">
    <w:name w:val="93A94086CF124B6D9530CB2AD83A4294"/>
  </w:style>
  <w:style w:type="paragraph" w:customStyle="1" w:styleId="5BCBCD51C7E14A2FA5B537DA0696D89E">
    <w:name w:val="5BCBCD51C7E14A2FA5B537DA0696D89E"/>
  </w:style>
  <w:style w:type="paragraph" w:customStyle="1" w:styleId="E4C7AE431A184376AA98D3BC3BA0155F">
    <w:name w:val="E4C7AE431A184376AA98D3BC3BA0155F"/>
  </w:style>
  <w:style w:type="paragraph" w:customStyle="1" w:styleId="45637AF624BF4FB69AD154D8DD7AD593">
    <w:name w:val="45637AF624BF4FB69AD154D8DD7AD593"/>
  </w:style>
  <w:style w:type="paragraph" w:customStyle="1" w:styleId="F248DA22B6A645DDBD4529AE00FE95AE">
    <w:name w:val="F248DA22B6A645DDBD4529AE00FE95AE"/>
  </w:style>
  <w:style w:type="paragraph" w:customStyle="1" w:styleId="DB2EFC28F9244B45AF27926F7CAD93C2">
    <w:name w:val="DB2EFC28F9244B45AF27926F7CAD93C2"/>
  </w:style>
  <w:style w:type="paragraph" w:customStyle="1" w:styleId="37EEB549F9054F84BF774091D4E9B098">
    <w:name w:val="37EEB549F9054F84BF774091D4E9B098"/>
  </w:style>
  <w:style w:type="paragraph" w:customStyle="1" w:styleId="A379292D786340E68698F8469CF5B386">
    <w:name w:val="A379292D786340E68698F8469CF5B386"/>
  </w:style>
  <w:style w:type="paragraph" w:customStyle="1" w:styleId="2D80884FDC9C4317A3F957A18B725F25">
    <w:name w:val="2D80884FDC9C4317A3F957A18B725F25"/>
  </w:style>
  <w:style w:type="paragraph" w:customStyle="1" w:styleId="1C11FD6EA6404A879DDB5DBED5E17AE8">
    <w:name w:val="1C11FD6EA6404A879DDB5DBED5E17AE8"/>
  </w:style>
  <w:style w:type="paragraph" w:customStyle="1" w:styleId="14471777E3B04B4A8DE6D2D0CE3C7F56">
    <w:name w:val="14471777E3B04B4A8DE6D2D0CE3C7F56"/>
  </w:style>
  <w:style w:type="paragraph" w:customStyle="1" w:styleId="CD72E339DCFF45548A43AA587FA386D6">
    <w:name w:val="CD72E339DCFF45548A43AA587FA386D6"/>
  </w:style>
  <w:style w:type="paragraph" w:customStyle="1" w:styleId="C1E7F42CA8B34136B8A3CAB27AFDD88C">
    <w:name w:val="C1E7F42CA8B34136B8A3CAB27AFDD88C"/>
  </w:style>
  <w:style w:type="paragraph" w:customStyle="1" w:styleId="3FFF9D2291B24DC89956C97FD7337B1A">
    <w:name w:val="3FFF9D2291B24DC89956C97FD7337B1A"/>
  </w:style>
  <w:style w:type="paragraph" w:customStyle="1" w:styleId="B786F4C96BCF449E86913C36DB0F44A1">
    <w:name w:val="B786F4C96BCF449E86913C36DB0F44A1"/>
  </w:style>
  <w:style w:type="paragraph" w:customStyle="1" w:styleId="F3F80A75CFC3429BA398A5762A7D0812">
    <w:name w:val="F3F80A75CFC3429BA398A5762A7D0812"/>
  </w:style>
  <w:style w:type="paragraph" w:customStyle="1" w:styleId="4C030147AF5E4A7882B34EB18519DD68">
    <w:name w:val="4C030147AF5E4A7882B34EB18519DD68"/>
    <w:rsid w:val="006263D2"/>
  </w:style>
  <w:style w:type="paragraph" w:customStyle="1" w:styleId="A068DA435AF64CA18D010932DEB8658F">
    <w:name w:val="A068DA435AF64CA18D010932DEB8658F"/>
    <w:rsid w:val="006263D2"/>
  </w:style>
  <w:style w:type="paragraph" w:customStyle="1" w:styleId="E30C4FE622E7436990236AA623DC3435">
    <w:name w:val="E30C4FE622E7436990236AA623DC3435"/>
    <w:rsid w:val="006263D2"/>
  </w:style>
  <w:style w:type="paragraph" w:customStyle="1" w:styleId="987D0A7E1D8445B19353C45773FF9F9F">
    <w:name w:val="987D0A7E1D8445B19353C45773FF9F9F"/>
    <w:rsid w:val="006263D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AB15857B95457BBC821404DEF49A15">
    <w:name w:val="C0AB15857B95457BBC821404DEF49A15"/>
  </w:style>
  <w:style w:type="paragraph" w:customStyle="1" w:styleId="0FC06826D3AF47069AE1669803AA16F3">
    <w:name w:val="0FC06826D3AF47069AE1669803AA16F3"/>
  </w:style>
  <w:style w:type="paragraph" w:customStyle="1" w:styleId="DBE1DFB3539A4B0A9CBBE7708435E173">
    <w:name w:val="DBE1DFB3539A4B0A9CBBE7708435E173"/>
  </w:style>
  <w:style w:type="paragraph" w:customStyle="1" w:styleId="3943A165EFA34187A2D40EDAA7D1BA48">
    <w:name w:val="3943A165EFA34187A2D40EDAA7D1BA48"/>
  </w:style>
  <w:style w:type="paragraph" w:customStyle="1" w:styleId="082FBEC497CB4A68BB65216279C6510B">
    <w:name w:val="082FBEC497CB4A68BB65216279C6510B"/>
  </w:style>
  <w:style w:type="paragraph" w:customStyle="1" w:styleId="0877E9EA659641BB8370D778A33C923B">
    <w:name w:val="0877E9EA659641BB8370D778A33C923B"/>
  </w:style>
  <w:style w:type="paragraph" w:customStyle="1" w:styleId="C6287761E51848D8964AC40D45B584F9">
    <w:name w:val="C6287761E51848D8964AC40D45B584F9"/>
  </w:style>
  <w:style w:type="paragraph" w:customStyle="1" w:styleId="15EC333567B84AD191095EC4835BA184">
    <w:name w:val="15EC333567B84AD191095EC4835BA184"/>
  </w:style>
  <w:style w:type="paragraph" w:customStyle="1" w:styleId="78785B114A6A4AEB8A41CCE3FBF1AD0A">
    <w:name w:val="78785B114A6A4AEB8A41CCE3FBF1AD0A"/>
  </w:style>
  <w:style w:type="paragraph" w:customStyle="1" w:styleId="855AE7C7FE1542B096A6C60A99D67286">
    <w:name w:val="855AE7C7FE1542B096A6C60A99D67286"/>
  </w:style>
  <w:style w:type="paragraph" w:customStyle="1" w:styleId="4F2CDE86C8114BAE99B96DE88FBD7555">
    <w:name w:val="4F2CDE86C8114BAE99B96DE88FBD7555"/>
  </w:style>
  <w:style w:type="paragraph" w:customStyle="1" w:styleId="15518C504B6341A6A48CBC91AECB9609">
    <w:name w:val="15518C504B6341A6A48CBC91AECB9609"/>
  </w:style>
  <w:style w:type="paragraph" w:customStyle="1" w:styleId="0DEBFD6653F144B38535733814B33899">
    <w:name w:val="0DEBFD6653F144B38535733814B33899"/>
  </w:style>
  <w:style w:type="paragraph" w:customStyle="1" w:styleId="159595EC160A4A25B9CCCE94639554EB">
    <w:name w:val="159595EC160A4A25B9CCCE94639554EB"/>
  </w:style>
  <w:style w:type="paragraph" w:customStyle="1" w:styleId="5314D381392744EAAF886B00A6A45217">
    <w:name w:val="5314D381392744EAAF886B00A6A45217"/>
  </w:style>
  <w:style w:type="paragraph" w:customStyle="1" w:styleId="9D803AD9F5864940AFD51AFA0D28BD5A">
    <w:name w:val="9D803AD9F5864940AFD51AFA0D28BD5A"/>
  </w:style>
  <w:style w:type="paragraph" w:customStyle="1" w:styleId="8F9F85F7122B46C0B5F0557FB41D3938">
    <w:name w:val="8F9F85F7122B46C0B5F0557FB41D3938"/>
  </w:style>
  <w:style w:type="paragraph" w:customStyle="1" w:styleId="1114E2F3A39C4292950C230B854C953C">
    <w:name w:val="1114E2F3A39C4292950C230B854C953C"/>
  </w:style>
  <w:style w:type="paragraph" w:customStyle="1" w:styleId="93A94086CF124B6D9530CB2AD83A4294">
    <w:name w:val="93A94086CF124B6D9530CB2AD83A4294"/>
  </w:style>
  <w:style w:type="paragraph" w:customStyle="1" w:styleId="5BCBCD51C7E14A2FA5B537DA0696D89E">
    <w:name w:val="5BCBCD51C7E14A2FA5B537DA0696D89E"/>
  </w:style>
  <w:style w:type="paragraph" w:customStyle="1" w:styleId="E4C7AE431A184376AA98D3BC3BA0155F">
    <w:name w:val="E4C7AE431A184376AA98D3BC3BA0155F"/>
  </w:style>
  <w:style w:type="paragraph" w:customStyle="1" w:styleId="45637AF624BF4FB69AD154D8DD7AD593">
    <w:name w:val="45637AF624BF4FB69AD154D8DD7AD593"/>
  </w:style>
  <w:style w:type="paragraph" w:customStyle="1" w:styleId="F248DA22B6A645DDBD4529AE00FE95AE">
    <w:name w:val="F248DA22B6A645DDBD4529AE00FE95AE"/>
  </w:style>
  <w:style w:type="paragraph" w:customStyle="1" w:styleId="DB2EFC28F9244B45AF27926F7CAD93C2">
    <w:name w:val="DB2EFC28F9244B45AF27926F7CAD93C2"/>
  </w:style>
  <w:style w:type="paragraph" w:customStyle="1" w:styleId="37EEB549F9054F84BF774091D4E9B098">
    <w:name w:val="37EEB549F9054F84BF774091D4E9B098"/>
  </w:style>
  <w:style w:type="paragraph" w:customStyle="1" w:styleId="A379292D786340E68698F8469CF5B386">
    <w:name w:val="A379292D786340E68698F8469CF5B386"/>
  </w:style>
  <w:style w:type="paragraph" w:customStyle="1" w:styleId="2D80884FDC9C4317A3F957A18B725F25">
    <w:name w:val="2D80884FDC9C4317A3F957A18B725F25"/>
  </w:style>
  <w:style w:type="paragraph" w:customStyle="1" w:styleId="1C11FD6EA6404A879DDB5DBED5E17AE8">
    <w:name w:val="1C11FD6EA6404A879DDB5DBED5E17AE8"/>
  </w:style>
  <w:style w:type="paragraph" w:customStyle="1" w:styleId="14471777E3B04B4A8DE6D2D0CE3C7F56">
    <w:name w:val="14471777E3B04B4A8DE6D2D0CE3C7F56"/>
  </w:style>
  <w:style w:type="paragraph" w:customStyle="1" w:styleId="CD72E339DCFF45548A43AA587FA386D6">
    <w:name w:val="CD72E339DCFF45548A43AA587FA386D6"/>
  </w:style>
  <w:style w:type="paragraph" w:customStyle="1" w:styleId="C1E7F42CA8B34136B8A3CAB27AFDD88C">
    <w:name w:val="C1E7F42CA8B34136B8A3CAB27AFDD88C"/>
  </w:style>
  <w:style w:type="paragraph" w:customStyle="1" w:styleId="3FFF9D2291B24DC89956C97FD7337B1A">
    <w:name w:val="3FFF9D2291B24DC89956C97FD7337B1A"/>
  </w:style>
  <w:style w:type="paragraph" w:customStyle="1" w:styleId="B786F4C96BCF449E86913C36DB0F44A1">
    <w:name w:val="B786F4C96BCF449E86913C36DB0F44A1"/>
  </w:style>
  <w:style w:type="paragraph" w:customStyle="1" w:styleId="F3F80A75CFC3429BA398A5762A7D0812">
    <w:name w:val="F3F80A75CFC3429BA398A5762A7D0812"/>
  </w:style>
  <w:style w:type="paragraph" w:customStyle="1" w:styleId="4C030147AF5E4A7882B34EB18519DD68">
    <w:name w:val="4C030147AF5E4A7882B34EB18519DD68"/>
    <w:rsid w:val="006263D2"/>
  </w:style>
  <w:style w:type="paragraph" w:customStyle="1" w:styleId="A068DA435AF64CA18D010932DEB8658F">
    <w:name w:val="A068DA435AF64CA18D010932DEB8658F"/>
    <w:rsid w:val="006263D2"/>
  </w:style>
  <w:style w:type="paragraph" w:customStyle="1" w:styleId="E30C4FE622E7436990236AA623DC3435">
    <w:name w:val="E30C4FE622E7436990236AA623DC3435"/>
    <w:rsid w:val="006263D2"/>
  </w:style>
  <w:style w:type="paragraph" w:customStyle="1" w:styleId="987D0A7E1D8445B19353C45773FF9F9F">
    <w:name w:val="987D0A7E1D8445B19353C45773FF9F9F"/>
    <w:rsid w:val="006263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34344-EF32-4D1A-8487-837ED7C80C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819DD7-12BE-4AD0-83A1-50114277B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MS_ElegantResume(2)</Template>
  <TotalTime>50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manager resume (Elegant design)</vt:lpstr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manager resume (Elegant design)</dc:title>
  <dc:creator>Marcellus</dc:creator>
  <cp:lastModifiedBy>Marcellus</cp:lastModifiedBy>
  <cp:revision>8</cp:revision>
  <cp:lastPrinted>2003-12-31T20:25:00Z</cp:lastPrinted>
  <dcterms:created xsi:type="dcterms:W3CDTF">2014-07-31T03:31:00Z</dcterms:created>
  <dcterms:modified xsi:type="dcterms:W3CDTF">2014-08-10T23:42:00Z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</Properties>
</file>