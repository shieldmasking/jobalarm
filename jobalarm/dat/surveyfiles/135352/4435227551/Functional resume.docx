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033"/>
        <w:gridCol w:w="2647"/>
        <w:gridCol w:w="264"/>
        <w:gridCol w:w="4416"/>
      </w:tblGrid>
      <w:tr w:rsidR="00910CBB">
        <w:tc>
          <w:tcPr>
            <w:tcW w:w="5000" w:type="pct"/>
            <w:gridSpan w:val="4"/>
            <w:shd w:val="clear" w:color="auto" w:fill="auto"/>
            <w:vAlign w:val="bottom"/>
          </w:tcPr>
          <w:p w:rsidR="00910CBB" w:rsidRDefault="002D2582" w:rsidP="00AD3F30">
            <w:pPr>
              <w:pStyle w:val="Name"/>
            </w:pPr>
            <w:bookmarkStart w:id="0" w:name="_GoBack"/>
            <w:bookmarkEnd w:id="0"/>
            <w:r>
              <w:t>Jacques D. Alsup</w:t>
            </w:r>
          </w:p>
        </w:tc>
      </w:tr>
      <w:tr w:rsidR="00910CBB">
        <w:trPr>
          <w:trHeight w:val="598"/>
        </w:trPr>
        <w:tc>
          <w:tcPr>
            <w:tcW w:w="2500" w:type="pct"/>
            <w:gridSpan w:val="2"/>
            <w:shd w:val="clear" w:color="auto" w:fill="auto"/>
            <w:vAlign w:val="bottom"/>
          </w:tcPr>
          <w:p w:rsidR="00910CBB" w:rsidRDefault="00B6231F">
            <w:pPr>
              <w:rPr>
                <w:color w:val="262626" w:themeColor="text1" w:themeTint="D9"/>
                <w:sz w:val="18"/>
              </w:rPr>
            </w:pPr>
            <w:sdt>
              <w:sdtPr>
                <w:rPr>
                  <w:rStyle w:val="PersonalInfoChar"/>
                </w:rPr>
                <w:id w:val="5444137"/>
                <w:placeholder>
                  <w:docPart w:val="DABD83A2A77C4E1B870367075C99BFDD"/>
                </w:placeholder>
              </w:sdtPr>
              <w:sdtEndPr>
                <w:rPr>
                  <w:rStyle w:val="PersonalInfoChar"/>
                </w:rPr>
              </w:sdtEndPr>
              <w:sdtContent>
                <w:r w:rsidR="002D2582">
                  <w:rPr>
                    <w:rStyle w:val="PersonalInfoChar"/>
                  </w:rPr>
                  <w:t>443 522 7551</w:t>
                </w:r>
              </w:sdtContent>
            </w:sdt>
          </w:p>
          <w:p w:rsidR="00910CBB" w:rsidRDefault="00B6231F" w:rsidP="002D2582">
            <w:pPr>
              <w:pStyle w:val="PersonalInfo"/>
            </w:pPr>
            <w:sdt>
              <w:sdtPr>
                <w:id w:val="5444139"/>
                <w:placeholder>
                  <w:docPart w:val="C4C69FB6BBB04F76A0E49F069FFE5C63"/>
                </w:placeholder>
              </w:sdtPr>
              <w:sdtEndPr/>
              <w:sdtContent>
                <w:r w:rsidR="002D2582">
                  <w:t>2902 lakebrook circle Halethorpe Md 21227</w:t>
                </w:r>
              </w:sdtContent>
            </w:sdt>
          </w:p>
        </w:tc>
        <w:tc>
          <w:tcPr>
            <w:tcW w:w="2500" w:type="pct"/>
            <w:gridSpan w:val="2"/>
            <w:shd w:val="clear" w:color="auto" w:fill="auto"/>
            <w:vAlign w:val="bottom"/>
          </w:tcPr>
          <w:p w:rsidR="00910CBB" w:rsidRDefault="00B6231F" w:rsidP="001E5C69">
            <w:pPr>
              <w:pStyle w:val="PersonalInfoRight"/>
            </w:pPr>
            <w:sdt>
              <w:sdtPr>
                <w:id w:val="5444140"/>
                <w:placeholder>
                  <w:docPart w:val="930CC98B97E64F4A814CAF996F49D2E5"/>
                </w:placeholder>
              </w:sdtPr>
              <w:sdtEndPr/>
              <w:sdtContent>
                <w:r w:rsidR="00AF744A">
                  <w:t>gojoecarpet@gmail.com</w:t>
                </w:r>
              </w:sdtContent>
            </w:sdt>
          </w:p>
          <w:p w:rsidR="00910CBB" w:rsidRDefault="00910CBB" w:rsidP="001E5C69">
            <w:pPr>
              <w:pStyle w:val="PersonalInfoRight"/>
            </w:pPr>
          </w:p>
        </w:tc>
      </w:tr>
      <w:tr w:rsidR="00910CBB" w:rsidTr="00024E30">
        <w:trPr>
          <w:trHeight w:val="216"/>
        </w:trPr>
        <w:tc>
          <w:tcPr>
            <w:tcW w:w="5000" w:type="pct"/>
            <w:gridSpan w:val="4"/>
            <w:shd w:val="clear" w:color="auto" w:fill="auto"/>
          </w:tcPr>
          <w:p w:rsidR="00910CBB" w:rsidRDefault="00910CBB"/>
        </w:tc>
      </w:tr>
      <w:tr w:rsidR="001E5C69" w:rsidTr="001E5C69">
        <w:tc>
          <w:tcPr>
            <w:tcW w:w="1086" w:type="pct"/>
            <w:vMerge w:val="restart"/>
            <w:tcBorders>
              <w:top w:val="single" w:sz="4" w:space="0" w:color="F2F2F2" w:themeColor="background1" w:themeShade="F2"/>
              <w:right w:val="single" w:sz="4" w:space="0" w:color="F2F2F2" w:themeColor="background1" w:themeShade="F2"/>
            </w:tcBorders>
            <w:shd w:val="thinDiagStripe" w:color="F9F9F9" w:fill="auto"/>
          </w:tcPr>
          <w:p w:rsidR="001E5C69" w:rsidRPr="00024E30" w:rsidRDefault="00B6231F" w:rsidP="00024E30">
            <w:pPr>
              <w:pStyle w:val="ContentHeading"/>
            </w:pPr>
            <w:sdt>
              <w:sdtPr>
                <w:id w:val="5444144"/>
                <w:placeholder>
                  <w:docPart w:val="6A149CDEE16D4C18BBC8491FD893BFA0"/>
                </w:placeholder>
                <w:showingPlcHdr/>
              </w:sdtPr>
              <w:sdtEndPr/>
              <w:sdtContent>
                <w:r w:rsidR="001E5C69" w:rsidRPr="00024E30">
                  <w:t>Professional Profile</w:t>
                </w:r>
              </w:sdtContent>
            </w:sdt>
          </w:p>
        </w:tc>
        <w:tc>
          <w:tcPr>
            <w:tcW w:w="3914" w:type="pct"/>
            <w:gridSpan w:val="3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1E5C69" w:rsidRDefault="00B6231F" w:rsidP="002D2582">
            <w:pPr>
              <w:rPr>
                <w:color w:val="404040" w:themeColor="text1" w:themeTint="BF"/>
              </w:rPr>
            </w:pPr>
            <w:sdt>
              <w:sdtPr>
                <w:rPr>
                  <w:rStyle w:val="ContentBodyChar"/>
                </w:rPr>
                <w:id w:val="5444185"/>
                <w:placeholder>
                  <w:docPart w:val="1DC5ADD087204655A91F101071DC6BE3"/>
                </w:placeholder>
              </w:sdtPr>
              <w:sdtEndPr>
                <w:rPr>
                  <w:rStyle w:val="ContentBodyChar"/>
                </w:rPr>
              </w:sdtEndPr>
              <w:sdtContent>
                <w:r w:rsidR="002D2582">
                  <w:rPr>
                    <w:rStyle w:val="ContentBodyChar"/>
                  </w:rPr>
                  <w:t xml:space="preserve">Hazardous Waste Worker As Required By OSHA 29 cfr 1910.120 certificate number 38824131110514 </w:t>
                </w:r>
                <w:r w:rsidR="00AF744A">
                  <w:rPr>
                    <w:rStyle w:val="ContentBodyChar"/>
                  </w:rPr>
                  <w:t>Experience in Construction , Environmental Cleaning, Handling Of Hazardou</w:t>
                </w:r>
                <w:r w:rsidR="00D1280C">
                  <w:rPr>
                    <w:rStyle w:val="ContentBodyChar"/>
                  </w:rPr>
                  <w:t>s Waste, Able to perform and work on hazardous waste sites as determined by EPA, OSHA</w:t>
                </w:r>
              </w:sdtContent>
            </w:sdt>
            <w:r w:rsidR="001E5C69">
              <w:rPr>
                <w:color w:val="404040" w:themeColor="text1" w:themeTint="BF"/>
                <w:sz w:val="20"/>
              </w:rPr>
              <w:t xml:space="preserve"> </w:t>
            </w:r>
          </w:p>
        </w:tc>
      </w:tr>
      <w:tr w:rsidR="001E5C69" w:rsidTr="001E5C69">
        <w:trPr>
          <w:trHeight w:val="729"/>
        </w:trPr>
        <w:tc>
          <w:tcPr>
            <w:tcW w:w="1086" w:type="pct"/>
            <w:vMerge/>
            <w:tcBorders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  <w:shd w:val="thinDiagStripe" w:color="F9F9F9" w:fill="auto"/>
          </w:tcPr>
          <w:p w:rsidR="001E5C69" w:rsidRPr="00024E30" w:rsidRDefault="001E5C69" w:rsidP="00024E30">
            <w:pPr>
              <w:pStyle w:val="ContentHeading"/>
            </w:pPr>
          </w:p>
        </w:tc>
        <w:tc>
          <w:tcPr>
            <w:tcW w:w="1555" w:type="pct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1E5C69" w:rsidRPr="001E5C69" w:rsidRDefault="00B6231F" w:rsidP="00D1280C">
            <w:pPr>
              <w:pStyle w:val="BulletedList"/>
            </w:pPr>
            <w:sdt>
              <w:sdtPr>
                <w:id w:val="5444190"/>
                <w:placeholder>
                  <w:docPart w:val="F652B0D345E34223BC862DA7652F29C0"/>
                </w:placeholder>
              </w:sdtPr>
              <w:sdtEndPr/>
              <w:sdtContent>
                <w:r w:rsidR="00D1280C">
                  <w:t>Understanding</w:t>
                </w:r>
                <w:r w:rsidR="00066F83">
                  <w:t xml:space="preserve"> of three general categories of a hazardous waste site</w:t>
                </w:r>
              </w:sdtContent>
            </w:sdt>
          </w:p>
          <w:p w:rsidR="001E5C69" w:rsidRPr="001E5C69" w:rsidRDefault="00B6231F" w:rsidP="00066F83">
            <w:pPr>
              <w:pStyle w:val="BulletedList"/>
            </w:pPr>
            <w:sdt>
              <w:sdtPr>
                <w:id w:val="5444197"/>
                <w:placeholder>
                  <w:docPart w:val="EFE0BACB05014EE29F0C991E03C36A5F"/>
                </w:placeholder>
              </w:sdtPr>
              <w:sdtEndPr/>
              <w:sdtContent>
                <w:r w:rsidR="00066F83">
                  <w:t>Biological</w:t>
                </w:r>
              </w:sdtContent>
            </w:sdt>
          </w:p>
          <w:p w:rsidR="001E5C69" w:rsidRPr="001E5C69" w:rsidRDefault="00B6231F" w:rsidP="00066F83">
            <w:pPr>
              <w:pStyle w:val="BulletedList"/>
            </w:pPr>
            <w:sdt>
              <w:sdtPr>
                <w:id w:val="5444194"/>
                <w:placeholder>
                  <w:docPart w:val="5C90B94D89C34560BA25310EC4562296"/>
                </w:placeholder>
              </w:sdtPr>
              <w:sdtEndPr/>
              <w:sdtContent>
                <w:r w:rsidR="00066F83">
                  <w:t>Chemical</w:t>
                </w:r>
              </w:sdtContent>
            </w:sdt>
          </w:p>
          <w:p w:rsidR="001E5C69" w:rsidRPr="001E5C69" w:rsidRDefault="00B6231F" w:rsidP="00066F83">
            <w:pPr>
              <w:pStyle w:val="BulletedList"/>
            </w:pPr>
            <w:sdt>
              <w:sdtPr>
                <w:id w:val="5444198"/>
                <w:placeholder>
                  <w:docPart w:val="B9E05CA41471450EB49A6BADD0CDB06E"/>
                </w:placeholder>
              </w:sdtPr>
              <w:sdtEndPr/>
              <w:sdtContent>
                <w:r w:rsidR="00066F83">
                  <w:t>Physical</w:t>
                </w:r>
              </w:sdtContent>
            </w:sdt>
          </w:p>
        </w:tc>
        <w:tc>
          <w:tcPr>
            <w:tcW w:w="2359" w:type="pct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1E5C69" w:rsidRPr="001E5C69" w:rsidRDefault="00B6231F" w:rsidP="001E5C69">
            <w:pPr>
              <w:pStyle w:val="BulletedList"/>
            </w:pPr>
            <w:sdt>
              <w:sdtPr>
                <w:id w:val="5444195"/>
                <w:placeholder>
                  <w:docPart w:val="A97C21EE6963411B8914DB8E4CA5415E"/>
                </w:placeholder>
              </w:sdtPr>
              <w:sdtEndPr/>
              <w:sdtContent>
                <w:r w:rsidR="005F53A3">
                  <w:t>Understanding of Radiation hazards Ionizing/Nonionizing</w:t>
                </w:r>
              </w:sdtContent>
            </w:sdt>
          </w:p>
          <w:p w:rsidR="001E5C69" w:rsidRPr="001E5C69" w:rsidRDefault="00B6231F" w:rsidP="001A507D">
            <w:pPr>
              <w:pStyle w:val="BulletedList"/>
            </w:pPr>
            <w:sdt>
              <w:sdtPr>
                <w:id w:val="5444199"/>
                <w:placeholder>
                  <w:docPart w:val="170F013F6E514901842198D4CCA524D8"/>
                </w:placeholder>
              </w:sdtPr>
              <w:sdtEndPr/>
              <w:sdtContent>
                <w:r w:rsidR="001A507D">
                  <w:t>Understanding of chemical hazards such as Dust, Fumes, Gases, Liquids, Mist, Solids, Vapors</w:t>
                </w:r>
                <w:r w:rsidR="003D12F5">
                  <w:t>, atmospheric hazards, oxygen- deficient oxygen-rich flammable and explosive, toxic, the characteristics of confined space.</w:t>
                </w:r>
              </w:sdtContent>
            </w:sdt>
          </w:p>
          <w:p w:rsidR="001E5C69" w:rsidRPr="001E5C69" w:rsidRDefault="00B6231F" w:rsidP="001A507D">
            <w:pPr>
              <w:pStyle w:val="BulletedList"/>
            </w:pPr>
            <w:sdt>
              <w:sdtPr>
                <w:id w:val="5444196"/>
                <w:placeholder>
                  <w:docPart w:val="71B9E298FC1A4BC19D7AD20127C9E8EC"/>
                </w:placeholder>
              </w:sdtPr>
              <w:sdtEndPr/>
              <w:sdtContent>
                <w:r w:rsidR="001A507D">
                  <w:t>Able to calculate maximum use concentration, assigned pr</w:t>
                </w:r>
                <w:r w:rsidR="003D12F5">
                  <w:t>otection factors</w:t>
                </w:r>
                <w:r w:rsidR="00BD4B6E">
                  <w:t xml:space="preserve"> and permissible exposer levels, the types of personal protective equipment and their limitations, Able to use supplied air respirators, half-facepieces, full- facepieces hoods, hel</w:t>
                </w:r>
                <w:r w:rsidR="00011BC5">
                  <w:t>mets, air-purifying respirators</w:t>
                </w:r>
                <w:r w:rsidR="00BD4B6E">
                  <w:t xml:space="preserve"> understanding of filtering devices and their limitations</w:t>
                </w:r>
                <w:r w:rsidR="00011BC5">
                  <w:t>.</w:t>
                </w:r>
              </w:sdtContent>
            </w:sdt>
          </w:p>
          <w:p w:rsidR="001E5C69" w:rsidRPr="001E5C69" w:rsidRDefault="00B6231F" w:rsidP="00011BC5">
            <w:pPr>
              <w:pStyle w:val="BulletedList"/>
            </w:pPr>
            <w:sdt>
              <w:sdtPr>
                <w:id w:val="5444200"/>
                <w:placeholder>
                  <w:docPart w:val="2E19082FF9054EC58010FB2678C59AB7"/>
                </w:placeholder>
              </w:sdtPr>
              <w:sdtEndPr/>
              <w:sdtContent>
                <w:r w:rsidR="00011BC5">
                  <w:t>Understanding of decontamination methods, contamination avoidance, contamination transfer, physical removal as well as chemical removal.</w:t>
                </w:r>
              </w:sdtContent>
            </w:sdt>
          </w:p>
        </w:tc>
      </w:tr>
      <w:tr w:rsidR="00910CBB">
        <w:tc>
          <w:tcPr>
            <w:tcW w:w="1086" w:type="pct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910CBB" w:rsidRPr="00024E30" w:rsidRDefault="00910CBB" w:rsidP="00024E30">
            <w:pPr>
              <w:pStyle w:val="ContentHeading"/>
            </w:pPr>
          </w:p>
        </w:tc>
        <w:tc>
          <w:tcPr>
            <w:tcW w:w="3914" w:type="pct"/>
            <w:gridSpan w:val="3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910CBB" w:rsidRDefault="00910CBB">
            <w:pPr>
              <w:rPr>
                <w:color w:val="404040" w:themeColor="text1" w:themeTint="BF"/>
                <w:sz w:val="20"/>
              </w:rPr>
            </w:pPr>
          </w:p>
        </w:tc>
      </w:tr>
      <w:tr w:rsidR="00910CBB">
        <w:sdt>
          <w:sdtPr>
            <w:id w:val="5444160"/>
            <w:placeholder>
              <w:docPart w:val="5FE85D8D8D95476D9C5E445DFD6D86FA"/>
            </w:placeholder>
            <w:showingPlcHdr/>
          </w:sdtPr>
          <w:sdtEndPr/>
          <w:sdtContent>
            <w:tc>
              <w:tcPr>
                <w:tcW w:w="1086" w:type="pct"/>
                <w:tcBorders>
                  <w:top w:val="single" w:sz="4" w:space="0" w:color="F2F2F2" w:themeColor="background1" w:themeShade="F2"/>
                  <w:bottom w:val="single" w:sz="4" w:space="0" w:color="F2F2F2" w:themeColor="background1" w:themeShade="F2"/>
                  <w:right w:val="single" w:sz="4" w:space="0" w:color="F2F2F2" w:themeColor="background1" w:themeShade="F2"/>
                </w:tcBorders>
                <w:shd w:val="thinDiagStripe" w:color="F7F7F7" w:fill="auto"/>
              </w:tcPr>
              <w:p w:rsidR="00910CBB" w:rsidRPr="00024E30" w:rsidRDefault="004513B2" w:rsidP="00024E30">
                <w:pPr>
                  <w:pStyle w:val="ContentHeading"/>
                </w:pPr>
                <w:r w:rsidRPr="00024E30">
                  <w:t>Professional Accomplishments</w:t>
                </w:r>
              </w:p>
            </w:tc>
          </w:sdtContent>
        </w:sdt>
        <w:tc>
          <w:tcPr>
            <w:tcW w:w="3914" w:type="pct"/>
            <w:gridSpan w:val="3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910CBB" w:rsidRDefault="00B6231F">
            <w:pPr>
              <w:rPr>
                <w:color w:val="404040" w:themeColor="text1" w:themeTint="BF"/>
                <w:sz w:val="20"/>
              </w:rPr>
            </w:pPr>
            <w:sdt>
              <w:sdtPr>
                <w:rPr>
                  <w:rStyle w:val="ContentBodyChar"/>
                </w:rPr>
                <w:id w:val="5444201"/>
                <w:placeholder>
                  <w:docPart w:val="A794221886AD485693E6145419BF34C8"/>
                </w:placeholder>
              </w:sdtPr>
              <w:sdtEndPr>
                <w:rPr>
                  <w:rStyle w:val="ContentBodyChar"/>
                </w:rPr>
              </w:sdtEndPr>
              <w:sdtContent>
                <w:r w:rsidR="00337A4D">
                  <w:rPr>
                    <w:rStyle w:val="ContentBodyChar"/>
                  </w:rPr>
                  <w:t>Environmental cleaning</w:t>
                </w:r>
              </w:sdtContent>
            </w:sdt>
          </w:p>
          <w:p w:rsidR="00910CBB" w:rsidRPr="001E5C69" w:rsidRDefault="00B6231F" w:rsidP="00337A4D">
            <w:pPr>
              <w:pStyle w:val="BulletedList"/>
            </w:pPr>
            <w:sdt>
              <w:sdtPr>
                <w:id w:val="5444204"/>
                <w:placeholder>
                  <w:docPart w:val="16C1E4CD971E4BB898A4862AB91E48ED"/>
                </w:placeholder>
              </w:sdtPr>
              <w:sdtEndPr/>
              <w:sdtContent>
                <w:r w:rsidR="00337A4D">
                  <w:t>Work successfully on multi employer work sites</w:t>
                </w:r>
              </w:sdtContent>
            </w:sdt>
          </w:p>
          <w:p w:rsidR="00910CBB" w:rsidRPr="001E5C69" w:rsidRDefault="00B6231F" w:rsidP="00337A4D">
            <w:pPr>
              <w:pStyle w:val="BulletedList"/>
            </w:pPr>
            <w:sdt>
              <w:sdtPr>
                <w:id w:val="5444207"/>
                <w:placeholder>
                  <w:docPart w:val="4C4CA80E388C41C6AFDE6D96502605EF"/>
                </w:placeholder>
              </w:sdtPr>
              <w:sdtEndPr/>
              <w:sdtContent>
                <w:r w:rsidR="00337A4D">
                  <w:t>Successfully removed (PCBs) from contaminated rivers.</w:t>
                </w:r>
                <w:r w:rsidR="00F97CDC">
                  <w:t xml:space="preserve"> </w:t>
                </w:r>
                <w:r w:rsidR="00337A4D">
                  <w:t xml:space="preserve"> Today</w:t>
                </w:r>
                <w:r w:rsidR="00F97CDC">
                  <w:t xml:space="preserve"> Polychlorinated Biphenals </w:t>
                </w:r>
                <w:r w:rsidR="00337A4D">
                  <w:t xml:space="preserve"> are classified as probable human car</w:t>
                </w:r>
                <w:r w:rsidR="007F47F0">
                  <w:t>cinogens and are listed in the top 10% of the EPA most toxic chemicals.</w:t>
                </w:r>
              </w:sdtContent>
            </w:sdt>
          </w:p>
          <w:p w:rsidR="00910CBB" w:rsidRPr="001E5C69" w:rsidRDefault="00B6231F" w:rsidP="007F47F0">
            <w:pPr>
              <w:pStyle w:val="BulletedList"/>
            </w:pPr>
            <w:sdt>
              <w:sdtPr>
                <w:id w:val="5444208"/>
                <w:placeholder>
                  <w:docPart w:val="FCA30FEACFD04A2AAAFCF31B09947FCC"/>
                </w:placeholder>
              </w:sdtPr>
              <w:sdtEndPr/>
              <w:sdtContent>
                <w:r w:rsidR="007F47F0">
                  <w:t>Worked with Portland Cement Type I/II , Quicklime, and calciment</w:t>
                </w:r>
              </w:sdtContent>
            </w:sdt>
          </w:p>
          <w:p w:rsidR="00910CBB" w:rsidRDefault="00B6231F" w:rsidP="001E5C69">
            <w:pPr>
              <w:pStyle w:val="BulletedList"/>
            </w:pPr>
            <w:sdt>
              <w:sdtPr>
                <w:id w:val="5444209"/>
                <w:placeholder>
                  <w:docPart w:val="BE5438D942A342E7BDEFADA08E4ACA22"/>
                </w:placeholder>
              </w:sdtPr>
              <w:sdtEndPr>
                <w:rPr>
                  <w:rStyle w:val="ContentBodyChar"/>
                  <w:color w:val="000000" w:themeColor="text1"/>
                  <w:sz w:val="20"/>
                </w:rPr>
              </w:sdtEndPr>
              <w:sdtContent>
                <w:r w:rsidR="00F97CDC">
                  <w:t>Able to asses health and safety concerns as described in Material Safety Data Sheets</w:t>
                </w:r>
              </w:sdtContent>
            </w:sdt>
          </w:p>
          <w:p w:rsidR="00910CBB" w:rsidRDefault="00910CBB">
            <w:pPr>
              <w:rPr>
                <w:color w:val="404040" w:themeColor="text1" w:themeTint="BF"/>
                <w:sz w:val="20"/>
              </w:rPr>
            </w:pPr>
          </w:p>
          <w:p w:rsidR="00910CBB" w:rsidRDefault="00B6231F">
            <w:pPr>
              <w:rPr>
                <w:color w:val="404040" w:themeColor="text1" w:themeTint="BF"/>
                <w:sz w:val="20"/>
              </w:rPr>
            </w:pPr>
            <w:sdt>
              <w:sdtPr>
                <w:rPr>
                  <w:rStyle w:val="ContentBodyChar"/>
                </w:rPr>
                <w:id w:val="5444210"/>
                <w:placeholder>
                  <w:docPart w:val="B60CB3022AF94598B16C2795DF6CED02"/>
                </w:placeholder>
              </w:sdtPr>
              <w:sdtEndPr>
                <w:rPr>
                  <w:rStyle w:val="ContentBodyChar"/>
                </w:rPr>
              </w:sdtEndPr>
              <w:sdtContent>
                <w:r w:rsidR="00D266B0">
                  <w:rPr>
                    <w:rStyle w:val="ContentBodyChar"/>
                  </w:rPr>
                  <w:t>Construction confined spaces</w:t>
                </w:r>
              </w:sdtContent>
            </w:sdt>
          </w:p>
          <w:p w:rsidR="00910CBB" w:rsidRPr="001E5C69" w:rsidRDefault="00B6231F" w:rsidP="00D266B0">
            <w:pPr>
              <w:pStyle w:val="BulletedList"/>
            </w:pPr>
            <w:sdt>
              <w:sdtPr>
                <w:id w:val="5444211"/>
                <w:placeholder>
                  <w:docPart w:val="47D0FC41DA0248C9B607C403DEB2A460"/>
                </w:placeholder>
              </w:sdtPr>
              <w:sdtEndPr/>
              <w:sdtContent>
                <w:r w:rsidR="006219D6">
                  <w:t>Worked successfully on decontamination of heavy equipment</w:t>
                </w:r>
              </w:sdtContent>
            </w:sdt>
          </w:p>
          <w:p w:rsidR="00910CBB" w:rsidRPr="001E5C69" w:rsidRDefault="00B6231F" w:rsidP="001E5C69">
            <w:pPr>
              <w:pStyle w:val="BulletedList"/>
            </w:pPr>
            <w:sdt>
              <w:sdtPr>
                <w:id w:val="5444212"/>
                <w:placeholder>
                  <w:docPart w:val="E1F73630FBC64979A81DBA44B8409EB0"/>
                </w:placeholder>
              </w:sdtPr>
              <w:sdtEndPr/>
              <w:sdtContent>
                <w:r w:rsidR="006219D6">
                  <w:t>Worked successfully in confined spaces on repairing tunnels</w:t>
                </w:r>
              </w:sdtContent>
            </w:sdt>
          </w:p>
          <w:p w:rsidR="00910CBB" w:rsidRPr="001E5C69" w:rsidRDefault="00B6231F" w:rsidP="001E5C69">
            <w:pPr>
              <w:pStyle w:val="BulletedList"/>
            </w:pPr>
            <w:sdt>
              <w:sdtPr>
                <w:id w:val="5444213"/>
                <w:placeholder>
                  <w:docPart w:val="37C592F0E16349DEA64F699F1D920BCC"/>
                </w:placeholder>
              </w:sdtPr>
              <w:sdtEndPr/>
              <w:sdtContent>
                <w:r w:rsidR="00B8473C">
                  <w:t>Worked successfully for 5 years on JOHN HOPKINS completion of new cancer research hospital.</w:t>
                </w:r>
              </w:sdtContent>
            </w:sdt>
          </w:p>
          <w:p w:rsidR="00910CBB" w:rsidRDefault="00B6231F" w:rsidP="001E5C69">
            <w:pPr>
              <w:pStyle w:val="BulletedList"/>
            </w:pPr>
            <w:sdt>
              <w:sdtPr>
                <w:id w:val="5444214"/>
                <w:placeholder>
                  <w:docPart w:val="05DCF59EB88D4881A7D36B71A03A5410"/>
                </w:placeholder>
              </w:sdtPr>
              <w:sdtEndPr>
                <w:rPr>
                  <w:rStyle w:val="ContentBodyChar"/>
                  <w:color w:val="000000" w:themeColor="text1"/>
                  <w:sz w:val="20"/>
                </w:rPr>
              </w:sdtEndPr>
              <w:sdtContent>
                <w:r w:rsidR="00B8473C">
                  <w:t>Valid Maryland drivers license, as well as reliable transportation</w:t>
                </w:r>
              </w:sdtContent>
            </w:sdt>
          </w:p>
          <w:p w:rsidR="00910CBB" w:rsidRDefault="00910CBB">
            <w:pPr>
              <w:rPr>
                <w:color w:val="404040" w:themeColor="text1" w:themeTint="BF"/>
                <w:sz w:val="20"/>
              </w:rPr>
            </w:pPr>
          </w:p>
          <w:p w:rsidR="00910CBB" w:rsidRDefault="00B6231F">
            <w:pPr>
              <w:rPr>
                <w:color w:val="404040" w:themeColor="text1" w:themeTint="BF"/>
                <w:sz w:val="20"/>
              </w:rPr>
            </w:pPr>
            <w:sdt>
              <w:sdtPr>
                <w:rPr>
                  <w:rStyle w:val="ContentBodyChar"/>
                </w:rPr>
                <w:id w:val="5444215"/>
                <w:placeholder>
                  <w:docPart w:val="4A2DE8A4BA0D464B808264A76AE25244"/>
                </w:placeholder>
                <w:showingPlcHdr/>
              </w:sdtPr>
              <w:sdtEndPr>
                <w:rPr>
                  <w:rStyle w:val="ContentBodyChar"/>
                </w:rPr>
              </w:sdtEndPr>
              <w:sdtContent>
                <w:r w:rsidR="004513B2">
                  <w:rPr>
                    <w:color w:val="404040" w:themeColor="text1" w:themeTint="BF"/>
                    <w:sz w:val="20"/>
                  </w:rPr>
                  <w:t>[Field or Area of Accomplishment]</w:t>
                </w:r>
              </w:sdtContent>
            </w:sdt>
          </w:p>
          <w:p w:rsidR="00910CBB" w:rsidRDefault="00B6231F" w:rsidP="00AD3F30">
            <w:pPr>
              <w:pStyle w:val="BulletedList"/>
            </w:pPr>
            <w:sdt>
              <w:sdtPr>
                <w:id w:val="5444216"/>
                <w:placeholder>
                  <w:docPart w:val="6BD820C8195C4997884B2E7FF84508BC"/>
                </w:placeholder>
              </w:sdtPr>
              <w:sdtEndPr/>
              <w:sdtContent>
                <w:r w:rsidR="00D266B0">
                  <w:t>Successfully work for 5 years on JOHNS HOPKINS new cancer research center</w:t>
                </w:r>
              </w:sdtContent>
            </w:sdt>
          </w:p>
        </w:tc>
      </w:tr>
      <w:tr w:rsidR="00910CBB">
        <w:tc>
          <w:tcPr>
            <w:tcW w:w="1086" w:type="pct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910CBB" w:rsidRPr="00024E30" w:rsidRDefault="00910CBB" w:rsidP="00024E30">
            <w:pPr>
              <w:pStyle w:val="ContentHeading"/>
            </w:pPr>
          </w:p>
        </w:tc>
        <w:tc>
          <w:tcPr>
            <w:tcW w:w="3914" w:type="pct"/>
            <w:gridSpan w:val="3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910CBB" w:rsidRDefault="00910CBB">
            <w:pPr>
              <w:rPr>
                <w:color w:val="404040" w:themeColor="text1" w:themeTint="BF"/>
                <w:sz w:val="20"/>
              </w:rPr>
            </w:pPr>
          </w:p>
        </w:tc>
      </w:tr>
      <w:tr w:rsidR="00910CBB">
        <w:sdt>
          <w:sdtPr>
            <w:id w:val="5444170"/>
            <w:placeholder>
              <w:docPart w:val="C22AE037CCA04D99BA24267941B68FF8"/>
            </w:placeholder>
            <w:showingPlcHdr/>
          </w:sdtPr>
          <w:sdtEndPr/>
          <w:sdtContent>
            <w:tc>
              <w:tcPr>
                <w:tcW w:w="1086" w:type="pct"/>
                <w:tcBorders>
                  <w:top w:val="single" w:sz="4" w:space="0" w:color="F2F2F2" w:themeColor="background1" w:themeShade="F2"/>
                  <w:bottom w:val="single" w:sz="4" w:space="0" w:color="F2F2F2" w:themeColor="background1" w:themeShade="F2"/>
                  <w:right w:val="single" w:sz="4" w:space="0" w:color="F2F2F2" w:themeColor="background1" w:themeShade="F2"/>
                </w:tcBorders>
                <w:shd w:val="thinDiagStripe" w:color="F9F9F9" w:fill="auto"/>
              </w:tcPr>
              <w:p w:rsidR="00910CBB" w:rsidRPr="00024E30" w:rsidRDefault="004513B2" w:rsidP="00024E30">
                <w:pPr>
                  <w:pStyle w:val="ContentHeading"/>
                </w:pPr>
                <w:r w:rsidRPr="00024E30">
                  <w:t>Work History</w:t>
                </w:r>
              </w:p>
            </w:tc>
          </w:sdtContent>
        </w:sdt>
        <w:tc>
          <w:tcPr>
            <w:tcW w:w="3914" w:type="pct"/>
            <w:gridSpan w:val="3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910CBB" w:rsidRPr="001E5C69" w:rsidRDefault="00AD3F30" w:rsidP="001E5C69">
            <w:pPr>
              <w:pStyle w:val="ContentBodyBold"/>
              <w:rPr>
                <w:rStyle w:val="ContentBodyChar"/>
              </w:rPr>
            </w:pPr>
            <w:r>
              <w:t xml:space="preserve">December 2, 2014 - </w:t>
            </w:r>
            <w:r w:rsidR="00D266B0">
              <w:t>March 2, 2015</w:t>
            </w:r>
          </w:p>
          <w:p w:rsidR="00910CBB" w:rsidRDefault="00B6231F">
            <w:pPr>
              <w:rPr>
                <w:color w:val="404040" w:themeColor="text1" w:themeTint="BF"/>
                <w:sz w:val="20"/>
              </w:rPr>
            </w:pPr>
            <w:sdt>
              <w:sdtPr>
                <w:rPr>
                  <w:rStyle w:val="ContentBodyChar"/>
                </w:rPr>
                <w:id w:val="5444263"/>
                <w:placeholder>
                  <w:docPart w:val="815AF711A72E48539BBFC6093743DA4C"/>
                </w:placeholder>
              </w:sdtPr>
              <w:sdtEndPr>
                <w:rPr>
                  <w:rStyle w:val="ContentBodyChar"/>
                </w:rPr>
              </w:sdtEndPr>
              <w:sdtContent>
                <w:r w:rsidR="00D266B0">
                  <w:rPr>
                    <w:rStyle w:val="ContentBodyChar"/>
                  </w:rPr>
                  <w:t xml:space="preserve">Hazardous Waste Laborer  </w:t>
                </w:r>
                <w:r w:rsidR="009A38F2">
                  <w:rPr>
                    <w:rStyle w:val="ContentBodyChar"/>
                  </w:rPr>
                  <w:t>Tetra Tech EC INC Location Middle River MD.</w:t>
                </w:r>
              </w:sdtContent>
            </w:sdt>
          </w:p>
          <w:p w:rsidR="00910CBB" w:rsidRDefault="00910CBB">
            <w:pPr>
              <w:rPr>
                <w:color w:val="404040" w:themeColor="text1" w:themeTint="BF"/>
                <w:sz w:val="20"/>
              </w:rPr>
            </w:pPr>
          </w:p>
          <w:p w:rsidR="00910CBB" w:rsidRPr="001E5C69" w:rsidRDefault="00AD3F30" w:rsidP="001E5C69">
            <w:pPr>
              <w:pStyle w:val="ContentBodyBold"/>
              <w:rPr>
                <w:rStyle w:val="ContentBodyChar"/>
              </w:rPr>
            </w:pPr>
            <w:r>
              <w:t>September 18,</w:t>
            </w:r>
            <w:r w:rsidR="00F97CDC">
              <w:t xml:space="preserve">2014 </w:t>
            </w:r>
            <w:r w:rsidR="009A38F2">
              <w:t>October 24, 2014</w:t>
            </w:r>
          </w:p>
          <w:p w:rsidR="00910CBB" w:rsidRDefault="00B6231F">
            <w:pPr>
              <w:rPr>
                <w:color w:val="404040" w:themeColor="text1" w:themeTint="BF"/>
                <w:sz w:val="20"/>
              </w:rPr>
            </w:pPr>
            <w:sdt>
              <w:sdtPr>
                <w:rPr>
                  <w:rStyle w:val="ContentBodyChar"/>
                </w:rPr>
                <w:id w:val="5444268"/>
                <w:placeholder>
                  <w:docPart w:val="E6B58000FEE344CBB4A1D42DADFBD156"/>
                </w:placeholder>
              </w:sdtPr>
              <w:sdtEndPr>
                <w:rPr>
                  <w:rStyle w:val="ContentBodyChar"/>
                </w:rPr>
              </w:sdtEndPr>
              <w:sdtContent>
                <w:r w:rsidR="009A38F2">
                  <w:rPr>
                    <w:rStyle w:val="ContentBodyChar"/>
                  </w:rPr>
                  <w:t>Laborer Morelta pipeline inc Location FORT MChenrey   Tunnel</w:t>
                </w:r>
              </w:sdtContent>
            </w:sdt>
            <w:r w:rsidR="004513B2">
              <w:rPr>
                <w:color w:val="404040" w:themeColor="text1" w:themeTint="BF"/>
                <w:sz w:val="20"/>
              </w:rPr>
              <w:t xml:space="preserve"> </w:t>
            </w:r>
          </w:p>
          <w:p w:rsidR="00910CBB" w:rsidRDefault="00910CBB">
            <w:pPr>
              <w:rPr>
                <w:color w:val="404040" w:themeColor="text1" w:themeTint="BF"/>
                <w:sz w:val="20"/>
              </w:rPr>
            </w:pPr>
          </w:p>
          <w:p w:rsidR="00910CBB" w:rsidRPr="001E5C69" w:rsidRDefault="00F97CDC" w:rsidP="001E5C69">
            <w:pPr>
              <w:pStyle w:val="ContentBodyBold"/>
            </w:pPr>
            <w:r>
              <w:t xml:space="preserve">September 16,2008 </w:t>
            </w:r>
            <w:r w:rsidR="00B309E1">
              <w:t>October 16, 2013</w:t>
            </w:r>
          </w:p>
          <w:p w:rsidR="00910CBB" w:rsidRDefault="00B6231F" w:rsidP="00B309E1">
            <w:pPr>
              <w:rPr>
                <w:color w:val="404040" w:themeColor="text1" w:themeTint="BF"/>
                <w:sz w:val="20"/>
              </w:rPr>
            </w:pPr>
            <w:sdt>
              <w:sdtPr>
                <w:rPr>
                  <w:rStyle w:val="ContentBodyChar"/>
                </w:rPr>
                <w:id w:val="5444271"/>
                <w:placeholder>
                  <w:docPart w:val="E76BB4E41D934631B7A4A5F0057CE8F3"/>
                </w:placeholder>
              </w:sdtPr>
              <w:sdtEndPr>
                <w:rPr>
                  <w:rStyle w:val="ContentBodyChar"/>
                </w:rPr>
              </w:sdtEndPr>
              <w:sdtContent>
                <w:r w:rsidR="00B309E1">
                  <w:rPr>
                    <w:rStyle w:val="ContentBodyChar"/>
                  </w:rPr>
                  <w:t>Laborer Continental Construction INC.  Location JOHNS HOPKINS</w:t>
                </w:r>
              </w:sdtContent>
            </w:sdt>
          </w:p>
        </w:tc>
      </w:tr>
      <w:tr w:rsidR="00910CBB">
        <w:tc>
          <w:tcPr>
            <w:tcW w:w="1086" w:type="pct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910CBB" w:rsidRPr="00024E30" w:rsidRDefault="00910CBB" w:rsidP="00024E30">
            <w:pPr>
              <w:pStyle w:val="ContentHeading"/>
            </w:pPr>
          </w:p>
        </w:tc>
        <w:tc>
          <w:tcPr>
            <w:tcW w:w="3914" w:type="pct"/>
            <w:gridSpan w:val="3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910CBB" w:rsidRDefault="00910CBB">
            <w:pPr>
              <w:rPr>
                <w:color w:val="404040" w:themeColor="text1" w:themeTint="BF"/>
                <w:sz w:val="20"/>
              </w:rPr>
            </w:pPr>
          </w:p>
        </w:tc>
      </w:tr>
      <w:tr w:rsidR="00910CBB">
        <w:sdt>
          <w:sdtPr>
            <w:id w:val="5444174"/>
            <w:placeholder>
              <w:docPart w:val="D1017AC2D4EA4AC79B6A5931056F8928"/>
            </w:placeholder>
            <w:showingPlcHdr/>
          </w:sdtPr>
          <w:sdtEndPr/>
          <w:sdtContent>
            <w:tc>
              <w:tcPr>
                <w:tcW w:w="1086" w:type="pct"/>
                <w:tcBorders>
                  <w:top w:val="single" w:sz="4" w:space="0" w:color="F2F2F2" w:themeColor="background1" w:themeShade="F2"/>
                  <w:bottom w:val="single" w:sz="4" w:space="0" w:color="F2F2F2" w:themeColor="background1" w:themeShade="F2"/>
                  <w:right w:val="single" w:sz="4" w:space="0" w:color="F2F2F2" w:themeColor="background1" w:themeShade="F2"/>
                </w:tcBorders>
                <w:shd w:val="thinDiagStripe" w:color="F9F9F9" w:fill="auto"/>
              </w:tcPr>
              <w:p w:rsidR="00910CBB" w:rsidRPr="00024E30" w:rsidRDefault="004513B2" w:rsidP="00024E30">
                <w:pPr>
                  <w:pStyle w:val="ContentHeading"/>
                </w:pPr>
                <w:r w:rsidRPr="00024E30">
                  <w:t>Education</w:t>
                </w:r>
              </w:p>
            </w:tc>
          </w:sdtContent>
        </w:sdt>
        <w:tc>
          <w:tcPr>
            <w:tcW w:w="3914" w:type="pct"/>
            <w:gridSpan w:val="3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910CBB" w:rsidRDefault="00B6231F">
            <w:pPr>
              <w:rPr>
                <w:color w:val="404040" w:themeColor="text1" w:themeTint="BF"/>
                <w:sz w:val="20"/>
              </w:rPr>
            </w:pPr>
            <w:sdt>
              <w:sdtPr>
                <w:rPr>
                  <w:rStyle w:val="ContentBodyChar"/>
                </w:rPr>
                <w:id w:val="5444249"/>
                <w:placeholder>
                  <w:docPart w:val="C2B78EC8AAF9443FB2FE17E95340AE0E"/>
                </w:placeholder>
              </w:sdtPr>
              <w:sdtEndPr>
                <w:rPr>
                  <w:rStyle w:val="ContentBodyChar"/>
                </w:rPr>
              </w:sdtEndPr>
              <w:sdtContent>
                <w:r w:rsidR="00B309E1">
                  <w:rPr>
                    <w:rStyle w:val="ContentBodyChar"/>
                  </w:rPr>
                  <w:t>High School diploma</w:t>
                </w:r>
              </w:sdtContent>
            </w:sdt>
          </w:p>
          <w:p w:rsidR="00910CBB" w:rsidRDefault="00B6231F">
            <w:pPr>
              <w:rPr>
                <w:color w:val="404040" w:themeColor="text1" w:themeTint="BF"/>
                <w:sz w:val="20"/>
              </w:rPr>
            </w:pPr>
            <w:sdt>
              <w:sdtPr>
                <w:rPr>
                  <w:rStyle w:val="ContentBodyChar"/>
                </w:rPr>
                <w:id w:val="5444250"/>
                <w:placeholder>
                  <w:docPart w:val="CD5E3DA0664B4A01AB11DD393DA6F202"/>
                </w:placeholder>
              </w:sdtPr>
              <w:sdtEndPr>
                <w:rPr>
                  <w:rStyle w:val="ContentBodyChar"/>
                </w:rPr>
              </w:sdtEndPr>
              <w:sdtContent>
                <w:r w:rsidR="00B309E1">
                  <w:rPr>
                    <w:rStyle w:val="ContentBodyChar"/>
                  </w:rPr>
                  <w:t xml:space="preserve">Calvert Education </w:t>
                </w:r>
              </w:sdtContent>
            </w:sdt>
          </w:p>
          <w:p w:rsidR="00910CBB" w:rsidRDefault="00B6231F">
            <w:pPr>
              <w:rPr>
                <w:color w:val="404040" w:themeColor="text1" w:themeTint="BF"/>
                <w:sz w:val="20"/>
              </w:rPr>
            </w:pPr>
            <w:sdt>
              <w:sdtPr>
                <w:rPr>
                  <w:rStyle w:val="ContentBodyChar"/>
                </w:rPr>
                <w:id w:val="5444256"/>
                <w:placeholder>
                  <w:docPart w:val="BC370F783D6B405D9BE7A280D8C20C11"/>
                </w:placeholder>
              </w:sdtPr>
              <w:sdtEndPr>
                <w:rPr>
                  <w:rStyle w:val="ContentBodyChar"/>
                </w:rPr>
              </w:sdtEndPr>
              <w:sdtContent>
                <w:r w:rsidR="00B309E1">
                  <w:rPr>
                    <w:rStyle w:val="ContentBodyChar"/>
                  </w:rPr>
                  <w:t>Baltimore , Maryland</w:t>
                </w:r>
              </w:sdtContent>
            </w:sdt>
          </w:p>
          <w:p w:rsidR="00910CBB" w:rsidRDefault="00B6231F" w:rsidP="00B309E1">
            <w:pPr>
              <w:pStyle w:val="ContentBody"/>
            </w:pPr>
            <w:sdt>
              <w:sdtPr>
                <w:id w:val="16492028"/>
                <w:placeholder>
                  <w:docPart w:val="E744A3A41A1442DA8ABB6A015AFDD2D4"/>
                </w:placeholder>
                <w:date>
                  <w:dateFormat w:val="MMMM d, 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4513B2" w:rsidRPr="00024E30">
                  <w:t>graduation]</w:t>
                </w:r>
              </w:sdtContent>
            </w:sdt>
          </w:p>
        </w:tc>
      </w:tr>
      <w:tr w:rsidR="00910CBB">
        <w:tc>
          <w:tcPr>
            <w:tcW w:w="1086" w:type="pct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910CBB" w:rsidRPr="00024E30" w:rsidRDefault="00910CBB" w:rsidP="00024E30">
            <w:pPr>
              <w:pStyle w:val="ContentHeading"/>
            </w:pPr>
          </w:p>
        </w:tc>
        <w:tc>
          <w:tcPr>
            <w:tcW w:w="3914" w:type="pct"/>
            <w:gridSpan w:val="3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910CBB" w:rsidRDefault="00910CBB">
            <w:pPr>
              <w:rPr>
                <w:color w:val="404040" w:themeColor="text1" w:themeTint="BF"/>
                <w:sz w:val="20"/>
              </w:rPr>
            </w:pPr>
          </w:p>
        </w:tc>
      </w:tr>
      <w:tr w:rsidR="00910CBB">
        <w:sdt>
          <w:sdtPr>
            <w:id w:val="5444177"/>
            <w:placeholder>
              <w:docPart w:val="738B5A7C6BF144D4A0F613C799422EB1"/>
            </w:placeholder>
            <w:showingPlcHdr/>
          </w:sdtPr>
          <w:sdtEndPr/>
          <w:sdtContent>
            <w:tc>
              <w:tcPr>
                <w:tcW w:w="1086" w:type="pct"/>
                <w:tcBorders>
                  <w:top w:val="single" w:sz="4" w:space="0" w:color="F2F2F2" w:themeColor="background1" w:themeShade="F2"/>
                  <w:bottom w:val="single" w:sz="4" w:space="0" w:color="F2F2F2" w:themeColor="background1" w:themeShade="F2"/>
                  <w:right w:val="single" w:sz="4" w:space="0" w:color="F2F2F2" w:themeColor="background1" w:themeShade="F2"/>
                </w:tcBorders>
                <w:shd w:val="thinDiagStripe" w:color="F7F7F7" w:fill="auto"/>
              </w:tcPr>
              <w:p w:rsidR="00910CBB" w:rsidRPr="00024E30" w:rsidRDefault="004513B2" w:rsidP="00024E30">
                <w:pPr>
                  <w:pStyle w:val="ContentHeading"/>
                </w:pPr>
                <w:r w:rsidRPr="00024E30">
                  <w:t>References</w:t>
                </w:r>
              </w:p>
            </w:tc>
          </w:sdtContent>
        </w:sdt>
        <w:tc>
          <w:tcPr>
            <w:tcW w:w="3914" w:type="pct"/>
            <w:gridSpan w:val="3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910CBB" w:rsidRDefault="00B6231F" w:rsidP="00172297">
            <w:pPr>
              <w:rPr>
                <w:color w:val="404040" w:themeColor="text1" w:themeTint="BF"/>
              </w:rPr>
            </w:pPr>
            <w:sdt>
              <w:sdtPr>
                <w:rPr>
                  <w:rStyle w:val="ContentBodyChar"/>
                </w:rPr>
                <w:id w:val="5444252"/>
                <w:placeholder>
                  <w:docPart w:val="012E3DFEA196490AAD6DC760AD4123AB"/>
                </w:placeholder>
              </w:sdtPr>
              <w:sdtEndPr>
                <w:rPr>
                  <w:rStyle w:val="ContentBodyChar"/>
                </w:rPr>
              </w:sdtEndPr>
              <w:sdtContent>
                <w:r w:rsidR="00172297">
                  <w:rPr>
                    <w:rStyle w:val="ContentBodyChar"/>
                  </w:rPr>
                  <w:t>Thomas M. Dickson, CSP Tetra Tech</w:t>
                </w:r>
              </w:sdtContent>
            </w:sdt>
          </w:p>
        </w:tc>
      </w:tr>
    </w:tbl>
    <w:p w:rsidR="00910CBB" w:rsidRDefault="00172297" w:rsidP="00024E30">
      <w:r>
        <w:tab/>
      </w:r>
      <w:r>
        <w:tab/>
      </w:r>
      <w:r>
        <w:tab/>
        <w:t>Health and Safety Specialist (412) 720 -3006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910CBB" w:rsidSect="00910CBB">
      <w:pgSz w:w="12240" w:h="15840" w:code="1"/>
      <w:pgMar w:top="1440" w:right="1440" w:bottom="1440" w:left="1440" w:header="720" w:footer="720" w:gutter="0"/>
      <w:pgBorders w:offsetFrom="page">
        <w:top w:val="single" w:sz="4" w:space="24" w:color="D9D9D9" w:themeColor="background1" w:themeShade="D9"/>
        <w:left w:val="single" w:sz="4" w:space="24" w:color="D9D9D9" w:themeColor="background1" w:themeShade="D9"/>
        <w:bottom w:val="single" w:sz="4" w:space="24" w:color="D9D9D9" w:themeColor="background1" w:themeShade="D9"/>
        <w:right w:val="single" w:sz="4" w:space="24" w:color="D9D9D9" w:themeColor="background1" w:themeShade="D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2582" w:rsidRDefault="002D2582">
      <w:pPr>
        <w:spacing w:after="0" w:line="240" w:lineRule="auto"/>
      </w:pPr>
      <w:r>
        <w:separator/>
      </w:r>
    </w:p>
  </w:endnote>
  <w:endnote w:type="continuationSeparator" w:id="0">
    <w:p w:rsidR="002D2582" w:rsidRDefault="002D25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2582" w:rsidRDefault="002D2582">
      <w:pPr>
        <w:spacing w:after="0" w:line="240" w:lineRule="auto"/>
      </w:pPr>
      <w:r>
        <w:separator/>
      </w:r>
    </w:p>
  </w:footnote>
  <w:footnote w:type="continuationSeparator" w:id="0">
    <w:p w:rsidR="002D2582" w:rsidRDefault="002D25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1248AB"/>
    <w:multiLevelType w:val="hybridMultilevel"/>
    <w:tmpl w:val="6A141A20"/>
    <w:lvl w:ilvl="0" w:tplc="7D442A70">
      <w:start w:val="1"/>
      <w:numFmt w:val="bullet"/>
      <w:pStyle w:val="BulletedLis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2582"/>
    <w:rsid w:val="00011BC5"/>
    <w:rsid w:val="00024E30"/>
    <w:rsid w:val="00066F83"/>
    <w:rsid w:val="00172297"/>
    <w:rsid w:val="001A507D"/>
    <w:rsid w:val="001E5C69"/>
    <w:rsid w:val="002D2582"/>
    <w:rsid w:val="00337A4D"/>
    <w:rsid w:val="003D12F5"/>
    <w:rsid w:val="004513B2"/>
    <w:rsid w:val="005F53A3"/>
    <w:rsid w:val="006219D6"/>
    <w:rsid w:val="00647056"/>
    <w:rsid w:val="007F47F0"/>
    <w:rsid w:val="00910CBB"/>
    <w:rsid w:val="009A38F2"/>
    <w:rsid w:val="00AA6298"/>
    <w:rsid w:val="00AD3F30"/>
    <w:rsid w:val="00AF7026"/>
    <w:rsid w:val="00AF744A"/>
    <w:rsid w:val="00B1053A"/>
    <w:rsid w:val="00B309E1"/>
    <w:rsid w:val="00B6231F"/>
    <w:rsid w:val="00B8473C"/>
    <w:rsid w:val="00BD4B6E"/>
    <w:rsid w:val="00C076A4"/>
    <w:rsid w:val="00D1280C"/>
    <w:rsid w:val="00D266B0"/>
    <w:rsid w:val="00D313CE"/>
    <w:rsid w:val="00DB3028"/>
    <w:rsid w:val="00E02D4E"/>
    <w:rsid w:val="00F97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docId w15:val="{7CA5EC7C-5866-4B4F-BDDF-FF403DFD5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10C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10CB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910C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10CBB"/>
  </w:style>
  <w:style w:type="paragraph" w:styleId="Footer">
    <w:name w:val="footer"/>
    <w:basedOn w:val="Normal"/>
    <w:link w:val="FooterChar"/>
    <w:uiPriority w:val="99"/>
    <w:unhideWhenUsed/>
    <w:qFormat/>
    <w:rsid w:val="00910C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0CBB"/>
  </w:style>
  <w:style w:type="paragraph" w:customStyle="1" w:styleId="Name">
    <w:name w:val="Name"/>
    <w:basedOn w:val="Normal"/>
    <w:link w:val="NameChar"/>
    <w:qFormat/>
    <w:rsid w:val="00910CBB"/>
    <w:pPr>
      <w:spacing w:after="0" w:line="240" w:lineRule="auto"/>
    </w:pPr>
    <w:rPr>
      <w:b/>
      <w:color w:val="31849B" w:themeColor="accent5" w:themeShade="BF"/>
      <w:sz w:val="32"/>
    </w:rPr>
  </w:style>
  <w:style w:type="character" w:styleId="PlaceholderText">
    <w:name w:val="Placeholder Text"/>
    <w:basedOn w:val="DefaultParagraphFont"/>
    <w:uiPriority w:val="99"/>
    <w:semiHidden/>
    <w:rsid w:val="00910CBB"/>
    <w:rPr>
      <w:color w:val="808080"/>
    </w:rPr>
  </w:style>
  <w:style w:type="character" w:customStyle="1" w:styleId="NameChar">
    <w:name w:val="Name Char"/>
    <w:basedOn w:val="DefaultParagraphFont"/>
    <w:link w:val="Name"/>
    <w:rsid w:val="00910CBB"/>
    <w:rPr>
      <w:b/>
      <w:color w:val="31849B" w:themeColor="accent5" w:themeShade="BF"/>
      <w:sz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0C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CBB"/>
    <w:rPr>
      <w:rFonts w:ascii="Tahoma" w:hAnsi="Tahoma" w:cs="Tahoma"/>
      <w:sz w:val="16"/>
      <w:szCs w:val="16"/>
    </w:rPr>
  </w:style>
  <w:style w:type="paragraph" w:customStyle="1" w:styleId="PersonalInfo">
    <w:name w:val="Personal Info"/>
    <w:basedOn w:val="Normal"/>
    <w:link w:val="PersonalInfoChar"/>
    <w:qFormat/>
    <w:rsid w:val="00910CBB"/>
    <w:pPr>
      <w:spacing w:after="0" w:line="240" w:lineRule="auto"/>
    </w:pPr>
    <w:rPr>
      <w:b/>
      <w:color w:val="262626" w:themeColor="text1" w:themeTint="D9"/>
      <w:sz w:val="20"/>
    </w:rPr>
  </w:style>
  <w:style w:type="paragraph" w:customStyle="1" w:styleId="ContentHeading">
    <w:name w:val="Content Heading"/>
    <w:basedOn w:val="Normal"/>
    <w:link w:val="ContentHeadingChar"/>
    <w:qFormat/>
    <w:rsid w:val="00647056"/>
    <w:pPr>
      <w:spacing w:after="0" w:line="240" w:lineRule="auto"/>
      <w:jc w:val="right"/>
    </w:pPr>
    <w:rPr>
      <w:b/>
      <w:color w:val="E36C0A" w:themeColor="accent6" w:themeShade="BF"/>
    </w:rPr>
  </w:style>
  <w:style w:type="character" w:customStyle="1" w:styleId="PersonalInfoChar">
    <w:name w:val="Personal Info Char"/>
    <w:basedOn w:val="DefaultParagraphFont"/>
    <w:link w:val="PersonalInfo"/>
    <w:rsid w:val="00910CBB"/>
    <w:rPr>
      <w:b/>
      <w:color w:val="262626" w:themeColor="text1" w:themeTint="D9"/>
      <w:sz w:val="20"/>
    </w:rPr>
  </w:style>
  <w:style w:type="character" w:customStyle="1" w:styleId="ContentHeadingChar">
    <w:name w:val="Content Heading Char"/>
    <w:basedOn w:val="DefaultParagraphFont"/>
    <w:link w:val="ContentHeading"/>
    <w:rsid w:val="00647056"/>
    <w:rPr>
      <w:b/>
      <w:color w:val="E36C0A" w:themeColor="accent6" w:themeShade="BF"/>
    </w:rPr>
  </w:style>
  <w:style w:type="paragraph" w:customStyle="1" w:styleId="ContentBody">
    <w:name w:val="Content Body"/>
    <w:basedOn w:val="Normal"/>
    <w:link w:val="ContentBodyChar"/>
    <w:qFormat/>
    <w:rsid w:val="00910CBB"/>
    <w:pPr>
      <w:spacing w:after="0" w:line="240" w:lineRule="auto"/>
    </w:pPr>
    <w:rPr>
      <w:color w:val="000000" w:themeColor="text1"/>
      <w:sz w:val="20"/>
    </w:rPr>
  </w:style>
  <w:style w:type="paragraph" w:customStyle="1" w:styleId="ContentBodyBold">
    <w:name w:val="Content Body Bold"/>
    <w:basedOn w:val="Normal"/>
    <w:link w:val="ContentBodyBoldChar"/>
    <w:qFormat/>
    <w:rsid w:val="00910CBB"/>
    <w:pPr>
      <w:spacing w:after="0" w:line="240" w:lineRule="auto"/>
    </w:pPr>
    <w:rPr>
      <w:b/>
      <w:color w:val="000000" w:themeColor="text1"/>
      <w:sz w:val="20"/>
    </w:rPr>
  </w:style>
  <w:style w:type="character" w:customStyle="1" w:styleId="ContentBodyChar">
    <w:name w:val="Content Body Char"/>
    <w:basedOn w:val="DefaultParagraphFont"/>
    <w:link w:val="ContentBody"/>
    <w:rsid w:val="00910CBB"/>
    <w:rPr>
      <w:color w:val="000000" w:themeColor="text1"/>
      <w:sz w:val="20"/>
    </w:rPr>
  </w:style>
  <w:style w:type="character" w:customStyle="1" w:styleId="ContentBodyBoldChar">
    <w:name w:val="Content Body Bold Char"/>
    <w:basedOn w:val="DefaultParagraphFont"/>
    <w:link w:val="ContentBodyBold"/>
    <w:rsid w:val="00910CBB"/>
    <w:rPr>
      <w:b/>
      <w:color w:val="000000" w:themeColor="text1"/>
      <w:sz w:val="20"/>
    </w:rPr>
  </w:style>
  <w:style w:type="paragraph" w:customStyle="1" w:styleId="PersonalInfoRight">
    <w:name w:val="Personal Info_Right"/>
    <w:basedOn w:val="Normal"/>
    <w:link w:val="PersonalInfoRightChar"/>
    <w:qFormat/>
    <w:rsid w:val="00910CBB"/>
    <w:pPr>
      <w:jc w:val="right"/>
    </w:pPr>
    <w:rPr>
      <w:b/>
      <w:sz w:val="20"/>
    </w:rPr>
  </w:style>
  <w:style w:type="character" w:customStyle="1" w:styleId="PersonalInfoRightChar">
    <w:name w:val="Personal Info_Right Char"/>
    <w:basedOn w:val="DefaultParagraphFont"/>
    <w:link w:val="PersonalInfoRight"/>
    <w:rsid w:val="00910CBB"/>
    <w:rPr>
      <w:b/>
      <w:sz w:val="20"/>
    </w:rPr>
  </w:style>
  <w:style w:type="paragraph" w:customStyle="1" w:styleId="BulletedList">
    <w:name w:val="Bulleted List"/>
    <w:basedOn w:val="Normal"/>
    <w:rsid w:val="00024E30"/>
    <w:pPr>
      <w:numPr>
        <w:numId w:val="1"/>
      </w:numPr>
      <w:spacing w:after="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public\AppData\Roaming\Microsoft\Templates\Funct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ABD83A2A77C4E1B870367075C99BF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EB069D-DA04-40F0-AC03-8A087D4925B9}"/>
      </w:docPartPr>
      <w:docPartBody>
        <w:p w:rsidR="00A04093" w:rsidRDefault="00A04093">
          <w:pPr>
            <w:pStyle w:val="DABD83A2A77C4E1B870367075C99BFDD"/>
          </w:pPr>
          <w:r>
            <w:rPr>
              <w:color w:val="262626" w:themeColor="text1" w:themeTint="D9"/>
              <w:sz w:val="18"/>
            </w:rPr>
            <w:t>[</w:t>
          </w:r>
          <w:r>
            <w:rPr>
              <w:rStyle w:val="PersonalInfoChar"/>
            </w:rPr>
            <w:t>Phone</w:t>
          </w:r>
          <w:r>
            <w:rPr>
              <w:color w:val="262626" w:themeColor="text1" w:themeTint="D9"/>
              <w:sz w:val="18"/>
            </w:rPr>
            <w:t>]</w:t>
          </w:r>
        </w:p>
      </w:docPartBody>
    </w:docPart>
    <w:docPart>
      <w:docPartPr>
        <w:name w:val="C4C69FB6BBB04F76A0E49F069FFE5C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52E800-2098-46EE-816B-3E627714CA25}"/>
      </w:docPartPr>
      <w:docPartBody>
        <w:p w:rsidR="00A04093" w:rsidRDefault="00A04093">
          <w:pPr>
            <w:pStyle w:val="C4C69FB6BBB04F76A0E49F069FFE5C63"/>
          </w:pPr>
          <w:r>
            <w:rPr>
              <w:color w:val="262626" w:themeColor="text1" w:themeTint="D9"/>
              <w:sz w:val="18"/>
            </w:rPr>
            <w:t>[Street Address], [City, ST  Zip Code]</w:t>
          </w:r>
        </w:p>
      </w:docPartBody>
    </w:docPart>
    <w:docPart>
      <w:docPartPr>
        <w:name w:val="930CC98B97E64F4A814CAF996F49D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8C077C-2C46-4052-ACFA-A9E5BD7CE984}"/>
      </w:docPartPr>
      <w:docPartBody>
        <w:p w:rsidR="00A04093" w:rsidRDefault="00A04093">
          <w:pPr>
            <w:pStyle w:val="930CC98B97E64F4A814CAF996F49D2E5"/>
          </w:pPr>
          <w:r>
            <w:rPr>
              <w:color w:val="262626" w:themeColor="text1" w:themeTint="D9"/>
              <w:sz w:val="18"/>
            </w:rPr>
            <w:t>[E-Mail]</w:t>
          </w:r>
        </w:p>
      </w:docPartBody>
    </w:docPart>
    <w:docPart>
      <w:docPartPr>
        <w:name w:val="6A149CDEE16D4C18BBC8491FD893BF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DCA5CB-47B5-43E1-AF00-04FCEE515EA1}"/>
      </w:docPartPr>
      <w:docPartBody>
        <w:p w:rsidR="00A04093" w:rsidRDefault="00A04093">
          <w:pPr>
            <w:pStyle w:val="6A149CDEE16D4C18BBC8491FD893BFA0"/>
          </w:pPr>
          <w:r>
            <w:t>Professional Profile</w:t>
          </w:r>
        </w:p>
      </w:docPartBody>
    </w:docPart>
    <w:docPart>
      <w:docPartPr>
        <w:name w:val="1DC5ADD087204655A91F101071DC6B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451CA1-386A-4CE5-862C-32D18A6CBCFA}"/>
      </w:docPartPr>
      <w:docPartBody>
        <w:p w:rsidR="00A04093" w:rsidRDefault="00A04093">
          <w:pPr>
            <w:pStyle w:val="1DC5ADD087204655A91F101071DC6BE3"/>
          </w:pPr>
          <w:r>
            <w:rPr>
              <w:color w:val="404040" w:themeColor="text1" w:themeTint="BF"/>
              <w:sz w:val="20"/>
            </w:rPr>
            <w:t>[Briefly describe your professional background and education relevant to this position.]</w:t>
          </w:r>
        </w:p>
      </w:docPartBody>
    </w:docPart>
    <w:docPart>
      <w:docPartPr>
        <w:name w:val="F652B0D345E34223BC862DA7652F29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6DE405-56C4-4F66-8594-EF1CBF228B26}"/>
      </w:docPartPr>
      <w:docPartBody>
        <w:p w:rsidR="00A04093" w:rsidRDefault="00A04093">
          <w:pPr>
            <w:pStyle w:val="F652B0D345E34223BC862DA7652F29C0"/>
          </w:pPr>
          <w:r>
            <w:rPr>
              <w:color w:val="404040" w:themeColor="text1" w:themeTint="BF"/>
              <w:sz w:val="20"/>
            </w:rPr>
            <w:t>[Relevant skill]</w:t>
          </w:r>
        </w:p>
      </w:docPartBody>
    </w:docPart>
    <w:docPart>
      <w:docPartPr>
        <w:name w:val="EFE0BACB05014EE29F0C991E03C36A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8AD937-7921-4940-90F9-DEA5E8AEB0B1}"/>
      </w:docPartPr>
      <w:docPartBody>
        <w:p w:rsidR="00A04093" w:rsidRDefault="00A04093">
          <w:pPr>
            <w:pStyle w:val="EFE0BACB05014EE29F0C991E03C36A5F"/>
          </w:pPr>
          <w:r>
            <w:rPr>
              <w:color w:val="404040" w:themeColor="text1" w:themeTint="BF"/>
              <w:sz w:val="20"/>
            </w:rPr>
            <w:t>[Relevant skill]</w:t>
          </w:r>
        </w:p>
      </w:docPartBody>
    </w:docPart>
    <w:docPart>
      <w:docPartPr>
        <w:name w:val="5C90B94D89C34560BA25310EC45622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7B1A1D-EF73-403F-865F-E3B54D5CB6CA}"/>
      </w:docPartPr>
      <w:docPartBody>
        <w:p w:rsidR="00A04093" w:rsidRDefault="00A04093">
          <w:pPr>
            <w:pStyle w:val="5C90B94D89C34560BA25310EC4562296"/>
          </w:pPr>
          <w:r>
            <w:rPr>
              <w:color w:val="404040" w:themeColor="text1" w:themeTint="BF"/>
              <w:sz w:val="20"/>
            </w:rPr>
            <w:t>[Relevant skill]</w:t>
          </w:r>
        </w:p>
      </w:docPartBody>
    </w:docPart>
    <w:docPart>
      <w:docPartPr>
        <w:name w:val="B9E05CA41471450EB49A6BADD0CDB0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D7D123-9A2E-439A-AB5B-752E7C056F14}"/>
      </w:docPartPr>
      <w:docPartBody>
        <w:p w:rsidR="00A04093" w:rsidRDefault="00A04093">
          <w:pPr>
            <w:pStyle w:val="B9E05CA41471450EB49A6BADD0CDB06E"/>
          </w:pPr>
          <w:r>
            <w:rPr>
              <w:color w:val="404040" w:themeColor="text1" w:themeTint="BF"/>
              <w:sz w:val="20"/>
            </w:rPr>
            <w:t>[Relevant skill]</w:t>
          </w:r>
        </w:p>
      </w:docPartBody>
    </w:docPart>
    <w:docPart>
      <w:docPartPr>
        <w:name w:val="A97C21EE6963411B8914DB8E4CA541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4B5E5B-E823-490A-89BB-953ADD1C2062}"/>
      </w:docPartPr>
      <w:docPartBody>
        <w:p w:rsidR="00A04093" w:rsidRDefault="00A04093">
          <w:pPr>
            <w:pStyle w:val="A97C21EE6963411B8914DB8E4CA5415E"/>
          </w:pPr>
          <w:r>
            <w:rPr>
              <w:color w:val="404040" w:themeColor="text1" w:themeTint="BF"/>
              <w:sz w:val="20"/>
            </w:rPr>
            <w:t>[Relevant skill]</w:t>
          </w:r>
        </w:p>
      </w:docPartBody>
    </w:docPart>
    <w:docPart>
      <w:docPartPr>
        <w:name w:val="170F013F6E514901842198D4CCA524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6B13E7-89BD-4840-BC9F-0C120318DC9A}"/>
      </w:docPartPr>
      <w:docPartBody>
        <w:p w:rsidR="00A04093" w:rsidRDefault="00A04093">
          <w:pPr>
            <w:pStyle w:val="170F013F6E514901842198D4CCA524D8"/>
          </w:pPr>
          <w:r>
            <w:rPr>
              <w:color w:val="404040" w:themeColor="text1" w:themeTint="BF"/>
              <w:sz w:val="20"/>
            </w:rPr>
            <w:t>[Relevant skill]</w:t>
          </w:r>
        </w:p>
      </w:docPartBody>
    </w:docPart>
    <w:docPart>
      <w:docPartPr>
        <w:name w:val="71B9E298FC1A4BC19D7AD20127C9E8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EF01B1-BF67-4B68-A95B-ABCC962CA62C}"/>
      </w:docPartPr>
      <w:docPartBody>
        <w:p w:rsidR="00A04093" w:rsidRDefault="00A04093">
          <w:pPr>
            <w:pStyle w:val="71B9E298FC1A4BC19D7AD20127C9E8EC"/>
          </w:pPr>
          <w:r>
            <w:rPr>
              <w:color w:val="404040" w:themeColor="text1" w:themeTint="BF"/>
              <w:sz w:val="20"/>
            </w:rPr>
            <w:t>[Relevant skill]</w:t>
          </w:r>
        </w:p>
      </w:docPartBody>
    </w:docPart>
    <w:docPart>
      <w:docPartPr>
        <w:name w:val="2E19082FF9054EC58010FB2678C59A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84BA8D-1E90-4893-A2AD-97EE09762E86}"/>
      </w:docPartPr>
      <w:docPartBody>
        <w:p w:rsidR="00A04093" w:rsidRDefault="00A04093">
          <w:pPr>
            <w:pStyle w:val="2E19082FF9054EC58010FB2678C59AB7"/>
          </w:pPr>
          <w:r>
            <w:rPr>
              <w:color w:val="404040" w:themeColor="text1" w:themeTint="BF"/>
              <w:sz w:val="20"/>
            </w:rPr>
            <w:t>[Relevant skill]</w:t>
          </w:r>
        </w:p>
      </w:docPartBody>
    </w:docPart>
    <w:docPart>
      <w:docPartPr>
        <w:name w:val="5FE85D8D8D95476D9C5E445DFD6D86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E8C6F4-24BB-45FB-885C-9AF75612C0A8}"/>
      </w:docPartPr>
      <w:docPartBody>
        <w:p w:rsidR="00A04093" w:rsidRDefault="00A04093">
          <w:pPr>
            <w:pStyle w:val="5FE85D8D8D95476D9C5E445DFD6D86FA"/>
          </w:pPr>
          <w:r>
            <w:t>Professional Accomplishments</w:t>
          </w:r>
        </w:p>
      </w:docPartBody>
    </w:docPart>
    <w:docPart>
      <w:docPartPr>
        <w:name w:val="A794221886AD485693E6145419BF34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AFA7F7-A6A5-4010-A4F1-20BB7E593DFE}"/>
      </w:docPartPr>
      <w:docPartBody>
        <w:p w:rsidR="00A04093" w:rsidRDefault="00A04093">
          <w:pPr>
            <w:pStyle w:val="A794221886AD485693E6145419BF34C8"/>
          </w:pPr>
          <w:r>
            <w:rPr>
              <w:color w:val="404040" w:themeColor="text1" w:themeTint="BF"/>
              <w:sz w:val="20"/>
            </w:rPr>
            <w:t>[Field or Area of Accomplishment]</w:t>
          </w:r>
        </w:p>
      </w:docPartBody>
    </w:docPart>
    <w:docPart>
      <w:docPartPr>
        <w:name w:val="16C1E4CD971E4BB898A4862AB91E48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F4AA4E-117E-48C3-9D13-64E5AFE2590E}"/>
      </w:docPartPr>
      <w:docPartBody>
        <w:p w:rsidR="00A04093" w:rsidRDefault="00A04093">
          <w:pPr>
            <w:pStyle w:val="16C1E4CD971E4BB898A4862AB91E48ED"/>
          </w:pPr>
          <w:r>
            <w:rPr>
              <w:color w:val="404040" w:themeColor="text1" w:themeTint="BF"/>
              <w:sz w:val="20"/>
            </w:rPr>
            <w:t>[Achievement]</w:t>
          </w:r>
        </w:p>
      </w:docPartBody>
    </w:docPart>
    <w:docPart>
      <w:docPartPr>
        <w:name w:val="4C4CA80E388C41C6AFDE6D96502605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EE6EB4-717A-46B8-9AA3-486C89DEBB82}"/>
      </w:docPartPr>
      <w:docPartBody>
        <w:p w:rsidR="00A04093" w:rsidRDefault="00A04093">
          <w:pPr>
            <w:pStyle w:val="4C4CA80E388C41C6AFDE6D96502605EF"/>
          </w:pPr>
          <w:r>
            <w:rPr>
              <w:color w:val="404040" w:themeColor="text1" w:themeTint="BF"/>
              <w:sz w:val="20"/>
            </w:rPr>
            <w:t>[Achievement]</w:t>
          </w:r>
        </w:p>
      </w:docPartBody>
    </w:docPart>
    <w:docPart>
      <w:docPartPr>
        <w:name w:val="FCA30FEACFD04A2AAAFCF31B09947F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A044B0-1E75-4917-A9BC-2FCE57C0E70A}"/>
      </w:docPartPr>
      <w:docPartBody>
        <w:p w:rsidR="00A04093" w:rsidRDefault="00A04093">
          <w:pPr>
            <w:pStyle w:val="FCA30FEACFD04A2AAAFCF31B09947FCC"/>
          </w:pPr>
          <w:r>
            <w:rPr>
              <w:color w:val="404040" w:themeColor="text1" w:themeTint="BF"/>
              <w:sz w:val="20"/>
            </w:rPr>
            <w:t>[Achievement]</w:t>
          </w:r>
        </w:p>
      </w:docPartBody>
    </w:docPart>
    <w:docPart>
      <w:docPartPr>
        <w:name w:val="BE5438D942A342E7BDEFADA08E4ACA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0B6294-FCFE-401B-8DDF-708BAC7E54D0}"/>
      </w:docPartPr>
      <w:docPartBody>
        <w:p w:rsidR="00A04093" w:rsidRDefault="00A04093">
          <w:pPr>
            <w:pStyle w:val="BE5438D942A342E7BDEFADA08E4ACA22"/>
          </w:pPr>
          <w:r>
            <w:rPr>
              <w:color w:val="404040" w:themeColor="text1" w:themeTint="BF"/>
              <w:sz w:val="20"/>
            </w:rPr>
            <w:t>[Achievement]</w:t>
          </w:r>
        </w:p>
      </w:docPartBody>
    </w:docPart>
    <w:docPart>
      <w:docPartPr>
        <w:name w:val="B60CB3022AF94598B16C2795DF6CED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901B27-7B30-4E6B-9F7A-0E5E647DE1DC}"/>
      </w:docPartPr>
      <w:docPartBody>
        <w:p w:rsidR="00A04093" w:rsidRDefault="00A04093">
          <w:pPr>
            <w:pStyle w:val="B60CB3022AF94598B16C2795DF6CED02"/>
          </w:pPr>
          <w:r>
            <w:rPr>
              <w:color w:val="404040" w:themeColor="text1" w:themeTint="BF"/>
              <w:sz w:val="20"/>
            </w:rPr>
            <w:t>[Field or Area of Accomplishment]</w:t>
          </w:r>
        </w:p>
      </w:docPartBody>
    </w:docPart>
    <w:docPart>
      <w:docPartPr>
        <w:name w:val="47D0FC41DA0248C9B607C403DEB2A4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6E3F9-FB93-4E4A-B6B1-0AAA9C182D1E}"/>
      </w:docPartPr>
      <w:docPartBody>
        <w:p w:rsidR="00A04093" w:rsidRDefault="00A04093">
          <w:pPr>
            <w:pStyle w:val="47D0FC41DA0248C9B607C403DEB2A460"/>
          </w:pPr>
          <w:r>
            <w:rPr>
              <w:color w:val="404040" w:themeColor="text1" w:themeTint="BF"/>
              <w:sz w:val="20"/>
            </w:rPr>
            <w:t>[Achievement]</w:t>
          </w:r>
        </w:p>
      </w:docPartBody>
    </w:docPart>
    <w:docPart>
      <w:docPartPr>
        <w:name w:val="E1F73630FBC64979A81DBA44B8409E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059559-ED0B-47F0-9170-757D3A4E9EB2}"/>
      </w:docPartPr>
      <w:docPartBody>
        <w:p w:rsidR="00A04093" w:rsidRDefault="00A04093">
          <w:pPr>
            <w:pStyle w:val="E1F73630FBC64979A81DBA44B8409EB0"/>
          </w:pPr>
          <w:r>
            <w:rPr>
              <w:color w:val="404040" w:themeColor="text1" w:themeTint="BF"/>
              <w:sz w:val="20"/>
            </w:rPr>
            <w:t>[Achievement]</w:t>
          </w:r>
        </w:p>
      </w:docPartBody>
    </w:docPart>
    <w:docPart>
      <w:docPartPr>
        <w:name w:val="37C592F0E16349DEA64F699F1D920B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000DF6-22F4-44D6-A5C7-43BB32DD0E62}"/>
      </w:docPartPr>
      <w:docPartBody>
        <w:p w:rsidR="00A04093" w:rsidRDefault="00A04093">
          <w:pPr>
            <w:pStyle w:val="37C592F0E16349DEA64F699F1D920BCC"/>
          </w:pPr>
          <w:r>
            <w:rPr>
              <w:color w:val="404040" w:themeColor="text1" w:themeTint="BF"/>
              <w:sz w:val="20"/>
            </w:rPr>
            <w:t>[Achievement]</w:t>
          </w:r>
        </w:p>
      </w:docPartBody>
    </w:docPart>
    <w:docPart>
      <w:docPartPr>
        <w:name w:val="05DCF59EB88D4881A7D36B71A03A54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AFA473-327C-4E86-85AB-CE7B2E881CAE}"/>
      </w:docPartPr>
      <w:docPartBody>
        <w:p w:rsidR="00A04093" w:rsidRDefault="00A04093">
          <w:pPr>
            <w:pStyle w:val="05DCF59EB88D4881A7D36B71A03A5410"/>
          </w:pPr>
          <w:r>
            <w:rPr>
              <w:color w:val="404040" w:themeColor="text1" w:themeTint="BF"/>
              <w:sz w:val="20"/>
            </w:rPr>
            <w:t>[Achievement]</w:t>
          </w:r>
        </w:p>
      </w:docPartBody>
    </w:docPart>
    <w:docPart>
      <w:docPartPr>
        <w:name w:val="4A2DE8A4BA0D464B808264A76AE252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9FEABE-D736-4702-9FD9-4A9FAE88EED1}"/>
      </w:docPartPr>
      <w:docPartBody>
        <w:p w:rsidR="00A04093" w:rsidRDefault="00A04093">
          <w:pPr>
            <w:pStyle w:val="4A2DE8A4BA0D464B808264A76AE25244"/>
          </w:pPr>
          <w:r>
            <w:rPr>
              <w:color w:val="404040" w:themeColor="text1" w:themeTint="BF"/>
              <w:sz w:val="20"/>
            </w:rPr>
            <w:t>[Field or Area of Accomplishment]</w:t>
          </w:r>
        </w:p>
      </w:docPartBody>
    </w:docPart>
    <w:docPart>
      <w:docPartPr>
        <w:name w:val="6BD820C8195C4997884B2E7FF84508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10C249-B641-4ACC-8675-7305817C79FD}"/>
      </w:docPartPr>
      <w:docPartBody>
        <w:p w:rsidR="00A04093" w:rsidRDefault="00A04093">
          <w:pPr>
            <w:pStyle w:val="6BD820C8195C4997884B2E7FF84508BC"/>
          </w:pPr>
          <w:r>
            <w:rPr>
              <w:color w:val="404040" w:themeColor="text1" w:themeTint="BF"/>
              <w:sz w:val="20"/>
            </w:rPr>
            <w:t>[Achievement]</w:t>
          </w:r>
        </w:p>
      </w:docPartBody>
    </w:docPart>
    <w:docPart>
      <w:docPartPr>
        <w:name w:val="C22AE037CCA04D99BA24267941B68F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168BB2-9D01-4DF0-8ECC-C3BEA0DF9158}"/>
      </w:docPartPr>
      <w:docPartBody>
        <w:p w:rsidR="00A04093" w:rsidRDefault="00A04093">
          <w:pPr>
            <w:pStyle w:val="C22AE037CCA04D99BA24267941B68FF8"/>
          </w:pPr>
          <w:r>
            <w:t>Work History</w:t>
          </w:r>
        </w:p>
      </w:docPartBody>
    </w:docPart>
    <w:docPart>
      <w:docPartPr>
        <w:name w:val="815AF711A72E48539BBFC6093743DA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EE6E2D-C896-4D42-8BF6-D387A8A30E00}"/>
      </w:docPartPr>
      <w:docPartBody>
        <w:p w:rsidR="00A04093" w:rsidRDefault="00A04093">
          <w:pPr>
            <w:pStyle w:val="815AF711A72E48539BBFC6093743DA4C"/>
          </w:pPr>
          <w:r>
            <w:rPr>
              <w:rStyle w:val="ContentBodyChar"/>
            </w:rPr>
            <w:t>[Job Title]</w:t>
          </w:r>
        </w:p>
      </w:docPartBody>
    </w:docPart>
    <w:docPart>
      <w:docPartPr>
        <w:name w:val="E6B58000FEE344CBB4A1D42DADFBD1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C732F3-BB2A-49EB-9681-941C51833CDA}"/>
      </w:docPartPr>
      <w:docPartBody>
        <w:p w:rsidR="00A04093" w:rsidRDefault="00A04093">
          <w:pPr>
            <w:pStyle w:val="E6B58000FEE344CBB4A1D42DADFBD156"/>
          </w:pPr>
          <w:r>
            <w:rPr>
              <w:rStyle w:val="ContentBodyChar"/>
            </w:rPr>
            <w:t>[Job Title]</w:t>
          </w:r>
        </w:p>
      </w:docPartBody>
    </w:docPart>
    <w:docPart>
      <w:docPartPr>
        <w:name w:val="E76BB4E41D934631B7A4A5F0057CE8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3C8047-BE24-453E-9F09-998EBFF9DF94}"/>
      </w:docPartPr>
      <w:docPartBody>
        <w:p w:rsidR="00A04093" w:rsidRDefault="00A04093">
          <w:pPr>
            <w:pStyle w:val="E76BB4E41D934631B7A4A5F0057CE8F3"/>
          </w:pPr>
          <w:r>
            <w:rPr>
              <w:rStyle w:val="ContentBodyChar"/>
            </w:rPr>
            <w:t>[Job Title]</w:t>
          </w:r>
        </w:p>
      </w:docPartBody>
    </w:docPart>
    <w:docPart>
      <w:docPartPr>
        <w:name w:val="D1017AC2D4EA4AC79B6A5931056F89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CAF846-0B4F-4D66-9111-BE9831253CB2}"/>
      </w:docPartPr>
      <w:docPartBody>
        <w:p w:rsidR="00A04093" w:rsidRDefault="00A04093">
          <w:pPr>
            <w:pStyle w:val="D1017AC2D4EA4AC79B6A5931056F8928"/>
          </w:pPr>
          <w:r>
            <w:t>Education</w:t>
          </w:r>
        </w:p>
      </w:docPartBody>
    </w:docPart>
    <w:docPart>
      <w:docPartPr>
        <w:name w:val="C2B78EC8AAF9443FB2FE17E95340AE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79FEF7-CBAA-41A8-A173-8BDED798134B}"/>
      </w:docPartPr>
      <w:docPartBody>
        <w:p w:rsidR="00A04093" w:rsidRDefault="00A04093">
          <w:pPr>
            <w:pStyle w:val="C2B78EC8AAF9443FB2FE17E95340AE0E"/>
          </w:pPr>
          <w:r>
            <w:rPr>
              <w:color w:val="404040" w:themeColor="text1" w:themeTint="BF"/>
              <w:sz w:val="20"/>
            </w:rPr>
            <w:t>[Degree]</w:t>
          </w:r>
        </w:p>
      </w:docPartBody>
    </w:docPart>
    <w:docPart>
      <w:docPartPr>
        <w:name w:val="CD5E3DA0664B4A01AB11DD393DA6F2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E7F34C-6437-4264-89F0-F3A8B9EDBC35}"/>
      </w:docPartPr>
      <w:docPartBody>
        <w:p w:rsidR="00A04093" w:rsidRDefault="00A04093">
          <w:pPr>
            <w:pStyle w:val="CD5E3DA0664B4A01AB11DD393DA6F202"/>
          </w:pPr>
          <w:r>
            <w:rPr>
              <w:color w:val="404040" w:themeColor="text1" w:themeTint="BF"/>
              <w:sz w:val="20"/>
            </w:rPr>
            <w:t>[School Name]</w:t>
          </w:r>
        </w:p>
      </w:docPartBody>
    </w:docPart>
    <w:docPart>
      <w:docPartPr>
        <w:name w:val="BC370F783D6B405D9BE7A280D8C20C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493917-C287-43E7-AD03-22829B8E898D}"/>
      </w:docPartPr>
      <w:docPartBody>
        <w:p w:rsidR="00A04093" w:rsidRDefault="00A04093">
          <w:pPr>
            <w:pStyle w:val="BC370F783D6B405D9BE7A280D8C20C11"/>
          </w:pPr>
          <w:r>
            <w:rPr>
              <w:color w:val="404040" w:themeColor="text1" w:themeTint="BF"/>
              <w:sz w:val="20"/>
            </w:rPr>
            <w:t>[City, ST]</w:t>
          </w:r>
        </w:p>
      </w:docPartBody>
    </w:docPart>
    <w:docPart>
      <w:docPartPr>
        <w:name w:val="E744A3A41A1442DA8ABB6A015AFDD2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9D221-633C-4D5C-97A6-5D0E82179A07}"/>
      </w:docPartPr>
      <w:docPartBody>
        <w:p w:rsidR="00A04093" w:rsidRDefault="00A04093">
          <w:pPr>
            <w:pStyle w:val="E744A3A41A1442DA8ABB6A015AFDD2D4"/>
          </w:pPr>
          <w:r>
            <w:rPr>
              <w:rStyle w:val="PlaceholderText"/>
            </w:rPr>
            <w:t>Click here to enter a date.</w:t>
          </w:r>
        </w:p>
      </w:docPartBody>
    </w:docPart>
    <w:docPart>
      <w:docPartPr>
        <w:name w:val="738B5A7C6BF144D4A0F613C799422E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3961D0-3B59-48BE-A571-6CAF784A9ECB}"/>
      </w:docPartPr>
      <w:docPartBody>
        <w:p w:rsidR="00A04093" w:rsidRDefault="00A04093">
          <w:pPr>
            <w:pStyle w:val="738B5A7C6BF144D4A0F613C799422EB1"/>
          </w:pPr>
          <w:r>
            <w:t>References</w:t>
          </w:r>
        </w:p>
      </w:docPartBody>
    </w:docPart>
    <w:docPart>
      <w:docPartPr>
        <w:name w:val="012E3DFEA196490AAD6DC760AD4123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A1EC59-7D7C-48F2-B2D9-E8567C18BFC2}"/>
      </w:docPartPr>
      <w:docPartBody>
        <w:p w:rsidR="00A04093" w:rsidRDefault="00A04093">
          <w:pPr>
            <w:pStyle w:val="012E3DFEA196490AAD6DC760AD4123AB"/>
          </w:pPr>
          <w:r>
            <w:rPr>
              <w:color w:val="404040" w:themeColor="text1" w:themeTint="BF"/>
              <w:sz w:val="20"/>
            </w:rPr>
            <w:t>[References are available upon request.]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093"/>
    <w:rsid w:val="00A04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361D274E3DE4127B3F02C927420B43A">
    <w:name w:val="0361D274E3DE4127B3F02C927420B43A"/>
  </w:style>
  <w:style w:type="paragraph" w:customStyle="1" w:styleId="PersonalInfo">
    <w:name w:val="Personal Info"/>
    <w:basedOn w:val="Normal"/>
    <w:link w:val="PersonalInfoChar"/>
    <w:qFormat/>
    <w:pPr>
      <w:spacing w:after="0" w:line="240" w:lineRule="auto"/>
    </w:pPr>
    <w:rPr>
      <w:rFonts w:eastAsiaTheme="minorHAnsi"/>
      <w:color w:val="262626" w:themeColor="text1" w:themeTint="D9"/>
      <w:sz w:val="18"/>
    </w:rPr>
  </w:style>
  <w:style w:type="character" w:customStyle="1" w:styleId="PersonalInfoChar">
    <w:name w:val="Personal Info Char"/>
    <w:basedOn w:val="DefaultParagraphFont"/>
    <w:link w:val="PersonalInfo"/>
    <w:rPr>
      <w:rFonts w:eastAsiaTheme="minorHAnsi"/>
      <w:color w:val="262626" w:themeColor="text1" w:themeTint="D9"/>
      <w:sz w:val="18"/>
    </w:rPr>
  </w:style>
  <w:style w:type="paragraph" w:customStyle="1" w:styleId="DABD83A2A77C4E1B870367075C99BFDD">
    <w:name w:val="DABD83A2A77C4E1B870367075C99BFDD"/>
  </w:style>
  <w:style w:type="paragraph" w:customStyle="1" w:styleId="C4C69FB6BBB04F76A0E49F069FFE5C63">
    <w:name w:val="C4C69FB6BBB04F76A0E49F069FFE5C63"/>
  </w:style>
  <w:style w:type="paragraph" w:customStyle="1" w:styleId="930CC98B97E64F4A814CAF996F49D2E5">
    <w:name w:val="930CC98B97E64F4A814CAF996F49D2E5"/>
  </w:style>
  <w:style w:type="paragraph" w:customStyle="1" w:styleId="01EF3DC616DE4225BAA128AD580954B9">
    <w:name w:val="01EF3DC616DE4225BAA128AD580954B9"/>
  </w:style>
  <w:style w:type="paragraph" w:customStyle="1" w:styleId="6A149CDEE16D4C18BBC8491FD893BFA0">
    <w:name w:val="6A149CDEE16D4C18BBC8491FD893BFA0"/>
  </w:style>
  <w:style w:type="paragraph" w:customStyle="1" w:styleId="1DC5ADD087204655A91F101071DC6BE3">
    <w:name w:val="1DC5ADD087204655A91F101071DC6BE3"/>
  </w:style>
  <w:style w:type="paragraph" w:customStyle="1" w:styleId="F652B0D345E34223BC862DA7652F29C0">
    <w:name w:val="F652B0D345E34223BC862DA7652F29C0"/>
  </w:style>
  <w:style w:type="paragraph" w:customStyle="1" w:styleId="EFE0BACB05014EE29F0C991E03C36A5F">
    <w:name w:val="EFE0BACB05014EE29F0C991E03C36A5F"/>
  </w:style>
  <w:style w:type="paragraph" w:customStyle="1" w:styleId="5C90B94D89C34560BA25310EC4562296">
    <w:name w:val="5C90B94D89C34560BA25310EC4562296"/>
  </w:style>
  <w:style w:type="paragraph" w:customStyle="1" w:styleId="B9E05CA41471450EB49A6BADD0CDB06E">
    <w:name w:val="B9E05CA41471450EB49A6BADD0CDB06E"/>
  </w:style>
  <w:style w:type="paragraph" w:customStyle="1" w:styleId="A97C21EE6963411B8914DB8E4CA5415E">
    <w:name w:val="A97C21EE6963411B8914DB8E4CA5415E"/>
  </w:style>
  <w:style w:type="paragraph" w:customStyle="1" w:styleId="170F013F6E514901842198D4CCA524D8">
    <w:name w:val="170F013F6E514901842198D4CCA524D8"/>
  </w:style>
  <w:style w:type="paragraph" w:customStyle="1" w:styleId="71B9E298FC1A4BC19D7AD20127C9E8EC">
    <w:name w:val="71B9E298FC1A4BC19D7AD20127C9E8EC"/>
  </w:style>
  <w:style w:type="paragraph" w:customStyle="1" w:styleId="2E19082FF9054EC58010FB2678C59AB7">
    <w:name w:val="2E19082FF9054EC58010FB2678C59AB7"/>
  </w:style>
  <w:style w:type="paragraph" w:customStyle="1" w:styleId="5FE85D8D8D95476D9C5E445DFD6D86FA">
    <w:name w:val="5FE85D8D8D95476D9C5E445DFD6D86FA"/>
  </w:style>
  <w:style w:type="paragraph" w:customStyle="1" w:styleId="A794221886AD485693E6145419BF34C8">
    <w:name w:val="A794221886AD485693E6145419BF34C8"/>
  </w:style>
  <w:style w:type="paragraph" w:customStyle="1" w:styleId="16C1E4CD971E4BB898A4862AB91E48ED">
    <w:name w:val="16C1E4CD971E4BB898A4862AB91E48ED"/>
  </w:style>
  <w:style w:type="paragraph" w:customStyle="1" w:styleId="4C4CA80E388C41C6AFDE6D96502605EF">
    <w:name w:val="4C4CA80E388C41C6AFDE6D96502605EF"/>
  </w:style>
  <w:style w:type="paragraph" w:customStyle="1" w:styleId="FCA30FEACFD04A2AAAFCF31B09947FCC">
    <w:name w:val="FCA30FEACFD04A2AAAFCF31B09947FCC"/>
  </w:style>
  <w:style w:type="paragraph" w:customStyle="1" w:styleId="BE5438D942A342E7BDEFADA08E4ACA22">
    <w:name w:val="BE5438D942A342E7BDEFADA08E4ACA22"/>
  </w:style>
  <w:style w:type="paragraph" w:customStyle="1" w:styleId="B60CB3022AF94598B16C2795DF6CED02">
    <w:name w:val="B60CB3022AF94598B16C2795DF6CED02"/>
  </w:style>
  <w:style w:type="paragraph" w:customStyle="1" w:styleId="47D0FC41DA0248C9B607C403DEB2A460">
    <w:name w:val="47D0FC41DA0248C9B607C403DEB2A460"/>
  </w:style>
  <w:style w:type="paragraph" w:customStyle="1" w:styleId="E1F73630FBC64979A81DBA44B8409EB0">
    <w:name w:val="E1F73630FBC64979A81DBA44B8409EB0"/>
  </w:style>
  <w:style w:type="paragraph" w:customStyle="1" w:styleId="37C592F0E16349DEA64F699F1D920BCC">
    <w:name w:val="37C592F0E16349DEA64F699F1D920BCC"/>
  </w:style>
  <w:style w:type="paragraph" w:customStyle="1" w:styleId="05DCF59EB88D4881A7D36B71A03A5410">
    <w:name w:val="05DCF59EB88D4881A7D36B71A03A5410"/>
  </w:style>
  <w:style w:type="paragraph" w:customStyle="1" w:styleId="4A2DE8A4BA0D464B808264A76AE25244">
    <w:name w:val="4A2DE8A4BA0D464B808264A76AE25244"/>
  </w:style>
  <w:style w:type="paragraph" w:customStyle="1" w:styleId="6BD820C8195C4997884B2E7FF84508BC">
    <w:name w:val="6BD820C8195C4997884B2E7FF84508BC"/>
  </w:style>
  <w:style w:type="paragraph" w:customStyle="1" w:styleId="1FA08357E19B4045BC5F7FACFD980166">
    <w:name w:val="1FA08357E19B4045BC5F7FACFD980166"/>
  </w:style>
  <w:style w:type="paragraph" w:customStyle="1" w:styleId="6F58AD55878B4602A8B3B7D77A519819">
    <w:name w:val="6F58AD55878B4602A8B3B7D77A519819"/>
  </w:style>
  <w:style w:type="paragraph" w:customStyle="1" w:styleId="CBFF56EC33D748CFA109B49AB23D435C">
    <w:name w:val="CBFF56EC33D748CFA109B49AB23D435C"/>
  </w:style>
  <w:style w:type="paragraph" w:customStyle="1" w:styleId="C22AE037CCA04D99BA24267941B68FF8">
    <w:name w:val="C22AE037CCA04D99BA24267941B68FF8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15AD91239094425FADE212029DFFEE7E">
    <w:name w:val="15AD91239094425FADE212029DFFEE7E"/>
  </w:style>
  <w:style w:type="paragraph" w:customStyle="1" w:styleId="ContentBody">
    <w:name w:val="Content Body"/>
    <w:basedOn w:val="Normal"/>
    <w:link w:val="ContentBodyChar"/>
    <w:qFormat/>
    <w:pPr>
      <w:spacing w:after="0" w:line="240" w:lineRule="auto"/>
    </w:pPr>
    <w:rPr>
      <w:rFonts w:eastAsiaTheme="minorHAnsi"/>
      <w:color w:val="404040" w:themeColor="text1" w:themeTint="BF"/>
      <w:sz w:val="20"/>
    </w:rPr>
  </w:style>
  <w:style w:type="character" w:customStyle="1" w:styleId="ContentBodyChar">
    <w:name w:val="Content Body Char"/>
    <w:basedOn w:val="DefaultParagraphFont"/>
    <w:link w:val="ContentBody"/>
    <w:rPr>
      <w:rFonts w:eastAsiaTheme="minorHAnsi"/>
      <w:color w:val="404040" w:themeColor="text1" w:themeTint="BF"/>
      <w:sz w:val="20"/>
    </w:rPr>
  </w:style>
  <w:style w:type="paragraph" w:customStyle="1" w:styleId="815AF711A72E48539BBFC6093743DA4C">
    <w:name w:val="815AF711A72E48539BBFC6093743DA4C"/>
  </w:style>
  <w:style w:type="paragraph" w:customStyle="1" w:styleId="8860F4F38F5B4DEA87ACA5ABE8753A3E">
    <w:name w:val="8860F4F38F5B4DEA87ACA5ABE8753A3E"/>
  </w:style>
  <w:style w:type="paragraph" w:customStyle="1" w:styleId="0631FEFF67CF46708607728453337641">
    <w:name w:val="0631FEFF67CF46708607728453337641"/>
  </w:style>
  <w:style w:type="paragraph" w:customStyle="1" w:styleId="2AA612E9575546298EDC250DFFA390EC">
    <w:name w:val="2AA612E9575546298EDC250DFFA390EC"/>
  </w:style>
  <w:style w:type="paragraph" w:customStyle="1" w:styleId="E6B58000FEE344CBB4A1D42DADFBD156">
    <w:name w:val="E6B58000FEE344CBB4A1D42DADFBD156"/>
  </w:style>
  <w:style w:type="paragraph" w:customStyle="1" w:styleId="E728C6CE93AB4CF6B237E88FDEE08EC4">
    <w:name w:val="E728C6CE93AB4CF6B237E88FDEE08EC4"/>
  </w:style>
  <w:style w:type="paragraph" w:customStyle="1" w:styleId="2CCD9DF75B744616814200E6F90BC268">
    <w:name w:val="2CCD9DF75B744616814200E6F90BC268"/>
  </w:style>
  <w:style w:type="paragraph" w:customStyle="1" w:styleId="A9F66BB6F1E9469D9E9087E1B660476E">
    <w:name w:val="A9F66BB6F1E9469D9E9087E1B660476E"/>
  </w:style>
  <w:style w:type="paragraph" w:customStyle="1" w:styleId="80FD8C5206F94C9E8D8A7C6A6D96BBF3">
    <w:name w:val="80FD8C5206F94C9E8D8A7C6A6D96BBF3"/>
  </w:style>
  <w:style w:type="paragraph" w:customStyle="1" w:styleId="34F4F2B2B38A4CD5835C4FBE86F2B604">
    <w:name w:val="34F4F2B2B38A4CD5835C4FBE86F2B604"/>
  </w:style>
  <w:style w:type="paragraph" w:customStyle="1" w:styleId="E5888D502834442D880053E3D8148794">
    <w:name w:val="E5888D502834442D880053E3D8148794"/>
  </w:style>
  <w:style w:type="paragraph" w:customStyle="1" w:styleId="4DD0ECE083704B38A90EF9CC668E0203">
    <w:name w:val="4DD0ECE083704B38A90EF9CC668E0203"/>
  </w:style>
  <w:style w:type="paragraph" w:customStyle="1" w:styleId="E76BB4E41D934631B7A4A5F0057CE8F3">
    <w:name w:val="E76BB4E41D934631B7A4A5F0057CE8F3"/>
  </w:style>
  <w:style w:type="paragraph" w:customStyle="1" w:styleId="1B0D4787024A43E0AD3CFB7E33AA3477">
    <w:name w:val="1B0D4787024A43E0AD3CFB7E33AA3477"/>
  </w:style>
  <w:style w:type="paragraph" w:customStyle="1" w:styleId="A32625228E584E2BACDA6C578B7FE450">
    <w:name w:val="A32625228E584E2BACDA6C578B7FE450"/>
  </w:style>
  <w:style w:type="paragraph" w:customStyle="1" w:styleId="D1017AC2D4EA4AC79B6A5931056F8928">
    <w:name w:val="D1017AC2D4EA4AC79B6A5931056F8928"/>
  </w:style>
  <w:style w:type="paragraph" w:customStyle="1" w:styleId="C2B78EC8AAF9443FB2FE17E95340AE0E">
    <w:name w:val="C2B78EC8AAF9443FB2FE17E95340AE0E"/>
  </w:style>
  <w:style w:type="paragraph" w:customStyle="1" w:styleId="CD5E3DA0664B4A01AB11DD393DA6F202">
    <w:name w:val="CD5E3DA0664B4A01AB11DD393DA6F202"/>
  </w:style>
  <w:style w:type="paragraph" w:customStyle="1" w:styleId="BC370F783D6B405D9BE7A280D8C20C11">
    <w:name w:val="BC370F783D6B405D9BE7A280D8C20C11"/>
  </w:style>
  <w:style w:type="paragraph" w:customStyle="1" w:styleId="E744A3A41A1442DA8ABB6A015AFDD2D4">
    <w:name w:val="E744A3A41A1442DA8ABB6A015AFDD2D4"/>
  </w:style>
  <w:style w:type="paragraph" w:customStyle="1" w:styleId="738B5A7C6BF144D4A0F613C799422EB1">
    <w:name w:val="738B5A7C6BF144D4A0F613C799422EB1"/>
  </w:style>
  <w:style w:type="paragraph" w:customStyle="1" w:styleId="012E3DFEA196490AAD6DC760AD4123AB">
    <w:name w:val="012E3DFEA196490AAD6DC760AD4123A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DCF9A99F-18DC-4A1C-8BE6-5251DAD9C08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resume.dotx</Template>
  <TotalTime>0</TotalTime>
  <Pages>2</Pages>
  <Words>398</Words>
  <Characters>2273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Functional resume</vt:lpstr>
    </vt:vector>
  </TitlesOfParts>
  <Company/>
  <LinksUpToDate>false</LinksUpToDate>
  <CharactersWithSpaces>2666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resume</dc:title>
  <dc:creator>BCPL</dc:creator>
  <cp:keywords/>
  <cp:lastModifiedBy>BCPL</cp:lastModifiedBy>
  <cp:revision>2</cp:revision>
  <dcterms:created xsi:type="dcterms:W3CDTF">2015-04-17T15:20:00Z</dcterms:created>
  <dcterms:modified xsi:type="dcterms:W3CDTF">2015-04-17T15:20:00Z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TC103782729990</vt:lpwstr>
  </property>
</Properties>
</file>