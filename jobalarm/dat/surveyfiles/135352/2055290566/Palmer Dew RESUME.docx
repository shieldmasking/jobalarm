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5656" w:rsidRDefault="00F95656">
      <w:bookmarkStart w:id="0" w:name="_GoBack"/>
      <w:bookmarkEnd w:id="0"/>
    </w:p>
    <w:tbl>
      <w:tblPr>
        <w:tblW w:w="0" w:type="auto"/>
        <w:tblLayout w:type="fixed"/>
        <w:tblCellMar>
          <w:left w:w="144" w:type="dxa"/>
          <w:bottom w:w="360" w:type="dxa"/>
          <w:right w:w="144" w:type="dxa"/>
        </w:tblCellMar>
        <w:tblLook w:val="04A0" w:firstRow="1" w:lastRow="0" w:firstColumn="1" w:lastColumn="0" w:noHBand="0" w:noVBand="1"/>
        <w:tblDescription w:val="Resume"/>
      </w:tblPr>
      <w:tblGrid>
        <w:gridCol w:w="2070"/>
        <w:gridCol w:w="7650"/>
      </w:tblGrid>
      <w:tr w:rsidR="008F4011">
        <w:tc>
          <w:tcPr>
            <w:tcW w:w="2070" w:type="dxa"/>
          </w:tcPr>
          <w:p w:rsidR="008F4011" w:rsidRDefault="008F4011">
            <w:pPr>
              <w:spacing w:line="240" w:lineRule="auto"/>
            </w:pPr>
          </w:p>
        </w:tc>
        <w:tc>
          <w:tcPr>
            <w:tcW w:w="7650" w:type="dxa"/>
            <w:tcMar>
              <w:bottom w:w="576" w:type="dxa"/>
            </w:tcMar>
          </w:tcPr>
          <w:p w:rsidR="008F4011" w:rsidRDefault="00CA5813">
            <w:pPr>
              <w:pStyle w:val="Name"/>
            </w:pPr>
            <w:sdt>
              <w:sdtPr>
                <w:alias w:val="Your Name"/>
                <w:tag w:val=""/>
                <w:id w:val="1197042864"/>
                <w:placeholder>
                  <w:docPart w:val="B43431FFCBF648D4A57CF69531162A0C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15:appearance w15:val="hidden"/>
                <w:text/>
              </w:sdtPr>
              <w:sdtEndPr/>
              <w:sdtContent>
                <w:r w:rsidR="001C1684">
                  <w:t>Palmer Dew</w:t>
                </w:r>
              </w:sdtContent>
            </w:sdt>
          </w:p>
          <w:p w:rsidR="001C1684" w:rsidRDefault="00FC6948" w:rsidP="001C1684">
            <w:pPr>
              <w:pStyle w:val="NoSpacing"/>
            </w:pPr>
            <w:r>
              <w:t>107 Brac C</w:t>
            </w:r>
            <w:r w:rsidR="001C1684">
              <w:t xml:space="preserve">ir S.W. </w:t>
            </w:r>
          </w:p>
          <w:p w:rsidR="001C1684" w:rsidRDefault="001C1684" w:rsidP="001C1684">
            <w:pPr>
              <w:pStyle w:val="NoSpacing"/>
            </w:pPr>
            <w:r>
              <w:t>Huntsville,</w:t>
            </w:r>
            <w:r w:rsidR="00FC6948">
              <w:t xml:space="preserve"> AL</w:t>
            </w:r>
            <w:r>
              <w:t xml:space="preserve"> 35824</w:t>
            </w:r>
          </w:p>
          <w:p w:rsidR="001C1684" w:rsidRDefault="001C1684" w:rsidP="001C1684">
            <w:pPr>
              <w:pStyle w:val="NoSpacing"/>
            </w:pPr>
            <w:r>
              <w:t>palmerdew@att.net</w:t>
            </w:r>
            <w:r w:rsidR="00901927">
              <w:t>  </w:t>
            </w:r>
            <w:r w:rsidR="00901927">
              <w:rPr>
                <w:rStyle w:val="Emphasis"/>
              </w:rPr>
              <w:t>|</w:t>
            </w:r>
            <w:r w:rsidR="00901927">
              <w:t>  </w:t>
            </w:r>
          </w:p>
          <w:p w:rsidR="008F4011" w:rsidRDefault="001C1684" w:rsidP="001C1684">
            <w:pPr>
              <w:pStyle w:val="NoSpacing"/>
            </w:pPr>
            <w:r>
              <w:t>205-529-0566</w:t>
            </w:r>
          </w:p>
        </w:tc>
      </w:tr>
      <w:tr w:rsidR="008F4011" w:rsidTr="001C1684">
        <w:trPr>
          <w:trHeight w:val="1287"/>
        </w:trPr>
        <w:tc>
          <w:tcPr>
            <w:tcW w:w="2070" w:type="dxa"/>
          </w:tcPr>
          <w:p w:rsidR="008F4011" w:rsidRDefault="00901927">
            <w:pPr>
              <w:pStyle w:val="Heading1"/>
            </w:pPr>
            <w:r>
              <w:t>Objective</w:t>
            </w:r>
          </w:p>
        </w:tc>
        <w:tc>
          <w:tcPr>
            <w:tcW w:w="7650" w:type="dxa"/>
          </w:tcPr>
          <w:p w:rsidR="008F4011" w:rsidRDefault="001C1684" w:rsidP="001C1684">
            <w:r>
              <w:t xml:space="preserve">Electrical Engineering       </w:t>
            </w:r>
          </w:p>
        </w:tc>
      </w:tr>
      <w:tr w:rsidR="008F4011">
        <w:tc>
          <w:tcPr>
            <w:tcW w:w="2070" w:type="dxa"/>
          </w:tcPr>
          <w:p w:rsidR="008F4011" w:rsidRDefault="00901927" w:rsidP="001C1684">
            <w:pPr>
              <w:pStyle w:val="Heading1"/>
              <w:jc w:val="left"/>
            </w:pPr>
            <w:r>
              <w:t>Skills &amp; Abilities</w:t>
            </w:r>
          </w:p>
        </w:tc>
        <w:tc>
          <w:tcPr>
            <w:tcW w:w="7650" w:type="dxa"/>
          </w:tcPr>
          <w:p w:rsidR="008F4011" w:rsidRDefault="00FC6948" w:rsidP="001C1684">
            <w:r>
              <w:t>Commercial Driver License (CDL) 10/96</w:t>
            </w:r>
          </w:p>
        </w:tc>
      </w:tr>
      <w:tr w:rsidR="008F4011">
        <w:tc>
          <w:tcPr>
            <w:tcW w:w="2070" w:type="dxa"/>
          </w:tcPr>
          <w:p w:rsidR="008F4011" w:rsidRDefault="00901927">
            <w:pPr>
              <w:pStyle w:val="Heading1"/>
            </w:pPr>
            <w:r>
              <w:t>Experience</w:t>
            </w:r>
          </w:p>
        </w:tc>
        <w:tc>
          <w:tcPr>
            <w:tcW w:w="7650" w:type="dxa"/>
          </w:tcPr>
          <w:sdt>
            <w:sdtPr>
              <w:rPr>
                <w:b/>
                <w:bCs/>
                <w:caps w:val="0"/>
                <w:color w:val="595959" w:themeColor="text1" w:themeTint="A6"/>
                <w:kern w:val="0"/>
              </w:rPr>
              <w:id w:val="1436861535"/>
              <w15:color w:val="C0C0C0"/>
              <w15:repeatingSection/>
            </w:sdtPr>
            <w:sdtEndPr>
              <w:rPr>
                <w:b w:val="0"/>
                <w:bCs w:val="0"/>
              </w:rPr>
            </w:sdtEndPr>
            <w:sdtConten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221802691"/>
                  <w:placeholder>
                    <w:docPart w:val="B52A4B75A3E04034B928A15DBB87CE74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7657B5" w:rsidRDefault="007657B5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10/04</w:t>
                    </w:r>
                    <w:r w:rsidR="005850EB"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 – 04/14</w:t>
                    </w:r>
                  </w:p>
                  <w:p w:rsidR="007657B5" w:rsidRDefault="007657B5" w:rsidP="007657B5">
                    <w:r>
                      <w:t>FedEx Home Delivery Owner/Contractor</w:t>
                    </w:r>
                  </w:p>
                  <w:p w:rsidR="007657B5" w:rsidRDefault="005850EB" w:rsidP="007657B5">
                    <w:r>
                      <w:t>Manage Rout</w:t>
                    </w:r>
                    <w:r w:rsidR="003700BC">
                      <w:t xml:space="preserve">e in Birmingham, </w:t>
                    </w:r>
                    <w:r w:rsidR="0003262F">
                      <w:t>AL from 10/04 to 0</w:t>
                    </w:r>
                    <w:r w:rsidR="004D02F1">
                      <w:t xml:space="preserve">5/07. Deliver/Driver of </w:t>
                    </w:r>
                  </w:p>
                  <w:p w:rsidR="0003262F" w:rsidRDefault="0003262F" w:rsidP="007657B5">
                    <w:r>
                      <w:t>80 to 120 packages on a five</w:t>
                    </w:r>
                    <w:r w:rsidR="00A23CC1">
                      <w:t xml:space="preserve"> </w:t>
                    </w:r>
                    <w:r>
                      <w:t>(5) day work week</w:t>
                    </w:r>
                    <w:r w:rsidR="004D02F1">
                      <w:t xml:space="preserve">.     </w:t>
                    </w:r>
                  </w:p>
                  <w:p w:rsidR="00A23CC1" w:rsidRPr="007657B5" w:rsidRDefault="00A23CC1" w:rsidP="007657B5">
                    <w:r>
                      <w:t>05/07 -04/14</w:t>
                    </w:r>
                  </w:p>
                  <w:p w:rsidR="007657B5" w:rsidRDefault="004D02F1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Moved/Transfer</w:t>
                    </w:r>
                    <w:r w:rsidR="00A23CC1"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 company from Birmingham, AL to Huntsville, AL  </w:t>
                    </w:r>
                  </w:p>
                  <w:p w:rsidR="007657B5" w:rsidRDefault="00A23CC1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To assume a new route. Deliver/Driver of 60 – 120 packages per day on a five (5)</w:t>
                    </w:r>
                  </w:p>
                  <w:p w:rsidR="00A23CC1" w:rsidRPr="00A23CC1" w:rsidRDefault="00A23CC1" w:rsidP="00A23CC1">
                    <w:r>
                      <w:t>Day work week.</w:t>
                    </w:r>
                  </w:p>
                  <w:p w:rsidR="007657B5" w:rsidRDefault="005A451D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04/14 </w:t>
                    </w:r>
                  </w:p>
                  <w:p w:rsidR="005A451D" w:rsidRDefault="00700982" w:rsidP="005A451D">
                    <w:r>
                      <w:t>Sold</w:t>
                    </w:r>
                    <w:r w:rsidR="005A451D">
                      <w:t xml:space="preserve"> </w:t>
                    </w:r>
                    <w:r w:rsidR="00BC7A10">
                      <w:t xml:space="preserve">Business / </w:t>
                    </w:r>
                    <w:r>
                      <w:t xml:space="preserve">Route   (DEW &amp; DEW  </w:t>
                    </w:r>
                    <w:r w:rsidR="00FC6948">
                      <w:t xml:space="preserve"> </w:t>
                    </w:r>
                    <w:r>
                      <w:t>Inc ) .</w:t>
                    </w:r>
                  </w:p>
                  <w:p w:rsidR="00AB58AE" w:rsidRDefault="00AB58AE" w:rsidP="005A451D">
                    <w:r>
                      <w:t>9324 Madison Blvd</w:t>
                    </w:r>
                  </w:p>
                  <w:p w:rsidR="00AB58AE" w:rsidRDefault="00AB58AE" w:rsidP="005A451D">
                    <w:r>
                      <w:t>Madison,  AL 35758</w:t>
                    </w:r>
                  </w:p>
                  <w:p w:rsidR="00AB58AE" w:rsidRDefault="00AB58AE" w:rsidP="005A451D">
                    <w:r>
                      <w:t>256-4619183</w:t>
                    </w:r>
                  </w:p>
                  <w:p w:rsidR="00AB58AE" w:rsidRDefault="00AB58AE" w:rsidP="005A451D"/>
                  <w:p w:rsidR="00BC7A10" w:rsidRDefault="00F77EDE" w:rsidP="005A451D">
                    <w:r>
                      <w:t>01/99 -  09/04</w:t>
                    </w:r>
                  </w:p>
                  <w:p w:rsidR="00F77EDE" w:rsidRDefault="00F77EDE" w:rsidP="005A451D">
                    <w:r>
                      <w:t>Commercial Driver</w:t>
                    </w:r>
                    <w:r w:rsidR="00167A6E">
                      <w:t xml:space="preserve"> (CDL)</w:t>
                    </w:r>
                    <w:r>
                      <w:t>/</w:t>
                    </w:r>
                    <w:r w:rsidR="00293B70">
                      <w:t xml:space="preserve"> Waste Management</w:t>
                    </w:r>
                    <w:r w:rsidR="00F46E96">
                      <w:t xml:space="preserve"> Inc.</w:t>
                    </w:r>
                    <w:r w:rsidR="00293B70">
                      <w:t>/Recycle America</w:t>
                    </w:r>
                    <w:r w:rsidR="00F46E96">
                      <w:t xml:space="preserve"> Inc</w:t>
                    </w:r>
                    <w:r w:rsidR="00293B70">
                      <w:t>.</w:t>
                    </w:r>
                  </w:p>
                  <w:p w:rsidR="00293B70" w:rsidRDefault="00167A6E" w:rsidP="005A451D">
                    <w:r>
                      <w:t>Delivered/Pick-up</w:t>
                    </w:r>
                    <w:r w:rsidR="00293B70">
                      <w:t xml:space="preserve"> Tractor Trailer Load</w:t>
                    </w:r>
                    <w:r>
                      <w:t>s</w:t>
                    </w:r>
                    <w:r w:rsidR="00293B70">
                      <w:t xml:space="preserve"> of recycle mat</w:t>
                    </w:r>
                    <w:r>
                      <w:t>erial.</w:t>
                    </w:r>
                  </w:p>
                  <w:p w:rsidR="007657B5" w:rsidRDefault="00167A6E" w:rsidP="00F46E96">
                    <w:r>
                      <w:t>Sold Recycle America</w:t>
                    </w:r>
                    <w:r w:rsidR="00F46E96">
                      <w:t xml:space="preserve"> Inc.</w:t>
                    </w:r>
                    <w:r>
                      <w:t xml:space="preserve"> Division</w:t>
                    </w:r>
                    <w:r w:rsidR="00F46E96">
                      <w:t xml:space="preserve"> of Waste Management Inc.</w:t>
                    </w:r>
                  </w:p>
                  <w:p w:rsidR="00AB58AE" w:rsidRDefault="00F46E96" w:rsidP="00AB58AE">
                    <w:pPr>
                      <w:rPr>
                        <w:b/>
                        <w:bCs/>
                        <w:caps/>
                        <w:color w:val="595959" w:themeColor="text1" w:themeTint="A6"/>
                      </w:rPr>
                    </w:pPr>
                    <w:r>
                      <w:t>Down size All Commercial Driver (CDL) Driver.</w:t>
                    </w:r>
                  </w:p>
                  <w:p w:rsidR="00AB58AE" w:rsidRDefault="00AB58AE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9  41 Street South</w:t>
                    </w:r>
                  </w:p>
                  <w:p w:rsidR="00AB58AE" w:rsidRDefault="00AB58AE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Birmingham, AL 35222</w:t>
                    </w:r>
                  </w:p>
                  <w:p w:rsidR="00AB58AE" w:rsidRDefault="00AB58AE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205-591-8201  </w:t>
                    </w:r>
                  </w:p>
                  <w:p w:rsidR="00AB58AE" w:rsidRPr="00AB58AE" w:rsidRDefault="00AB58AE" w:rsidP="00AB58AE"/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7657B5" w:rsidRDefault="00F46E96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04/97 – 01/ 99</w:t>
                    </w:r>
                  </w:p>
                  <w:p w:rsidR="00780E92" w:rsidRDefault="00780E92" w:rsidP="00780E92">
                    <w:r>
                      <w:t>Commercial Driver (CDL)/ Dean Foods Inc.</w:t>
                    </w:r>
                  </w:p>
                  <w:p w:rsidR="00780E92" w:rsidRDefault="00780E92" w:rsidP="00780E92">
                    <w:r>
                      <w:t>Delivered Dairy products.</w:t>
                    </w:r>
                  </w:p>
                  <w:p w:rsidR="00780E92" w:rsidRPr="00780E92" w:rsidRDefault="00780E92" w:rsidP="00780E92">
                    <w:r>
                      <w:t>Moved (Transferred to Waste Management Inc./Recycle America Inc.</w:t>
                    </w:r>
                  </w:p>
                  <w:p w:rsidR="003421D3" w:rsidRDefault="00AB58AE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36 Barber Ct</w:t>
                    </w:r>
                  </w:p>
                  <w:p w:rsidR="00AB58AE" w:rsidRDefault="00AB58AE" w:rsidP="00AB58AE">
                    <w:r>
                      <w:t>Birmingham, AL  35209</w:t>
                    </w:r>
                  </w:p>
                  <w:p w:rsidR="00AB58AE" w:rsidRPr="00AB58AE" w:rsidRDefault="00AB58AE" w:rsidP="00AB58AE">
                    <w:r>
                      <w:t>205-943-0265</w:t>
                    </w:r>
                  </w:p>
                  <w:p w:rsidR="003421D3" w:rsidRDefault="003421D3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7657B5" w:rsidRDefault="00136029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04/99 – 10/96</w:t>
                    </w:r>
                  </w:p>
                  <w:p w:rsidR="00136029" w:rsidRDefault="00136029" w:rsidP="00136029">
                    <w:r>
                      <w:t>(CDL) Student Diver Trainer (10/96)</w:t>
                    </w:r>
                  </w:p>
                  <w:p w:rsidR="00136029" w:rsidRDefault="00136029" w:rsidP="00136029">
                    <w:r>
                      <w:t xml:space="preserve">Over the Road (OTR) Driver (11/96 </w:t>
                    </w:r>
                    <w:r w:rsidR="00700982">
                      <w:t>– 04/97)</w:t>
                    </w:r>
                  </w:p>
                  <w:p w:rsidR="00700982" w:rsidRDefault="00700982" w:rsidP="00136029">
                    <w:r>
                      <w:t>Moved (Transferred to Dean Foods Inc.)</w:t>
                    </w:r>
                  </w:p>
                  <w:p w:rsidR="00136029" w:rsidRDefault="003421D3" w:rsidP="00136029">
                    <w:r>
                      <w:t>Schneider National Inc.</w:t>
                    </w:r>
                  </w:p>
                  <w:p w:rsidR="003421D3" w:rsidRDefault="003421D3" w:rsidP="00136029">
                    <w:r>
                      <w:t>3101 so. Packerland Dr.</w:t>
                    </w:r>
                  </w:p>
                  <w:p w:rsidR="003421D3" w:rsidRDefault="003421D3" w:rsidP="00136029">
                    <w:r>
                      <w:t>Green Bay, WI 54306</w:t>
                    </w:r>
                  </w:p>
                  <w:p w:rsidR="003421D3" w:rsidRDefault="003421D3" w:rsidP="00136029">
                    <w:r>
                      <w:t>1-800-558-6767</w:t>
                    </w:r>
                  </w:p>
                  <w:p w:rsidR="00700982" w:rsidRDefault="00700982" w:rsidP="00136029"/>
                  <w:p w:rsidR="00700982" w:rsidRDefault="00700982" w:rsidP="00136029">
                    <w:r>
                      <w:t>09/96 – 01-96</w:t>
                    </w:r>
                  </w:p>
                  <w:p w:rsidR="00700982" w:rsidRDefault="00700982" w:rsidP="00136029">
                    <w:r>
                      <w:t>Vulcan Recycling Inc.</w:t>
                    </w:r>
                  </w:p>
                  <w:p w:rsidR="00700982" w:rsidRDefault="00DE183A" w:rsidP="00136029">
                    <w:r>
                      <w:t>Move and place recycle material using</w:t>
                    </w:r>
                    <w:r w:rsidR="007C0C54">
                      <w:t xml:space="preserve"> proper equipment and technique</w:t>
                    </w:r>
                  </w:p>
                  <w:p w:rsidR="00DE183A" w:rsidRDefault="00DE183A" w:rsidP="00136029">
                    <w:r>
                      <w:t xml:space="preserve">in </w:t>
                    </w:r>
                    <w:r w:rsidR="007C0C54">
                      <w:t xml:space="preserve"> </w:t>
                    </w:r>
                    <w:r>
                      <w:t>warehouse. Delivered/Pick-up recycle material</w:t>
                    </w:r>
                    <w:r w:rsidR="007C0C54">
                      <w:t xml:space="preserve"> driving </w:t>
                    </w:r>
                    <w:r w:rsidR="004E53EA">
                      <w:t>a Straight Truck</w:t>
                    </w:r>
                    <w:r w:rsidR="00FC6948">
                      <w:t>.</w:t>
                    </w:r>
                  </w:p>
                  <w:p w:rsidR="00FC6948" w:rsidRDefault="003421D3" w:rsidP="00136029">
                    <w:r>
                      <w:t>Company Close Business 06/02</w:t>
                    </w:r>
                  </w:p>
                  <w:p w:rsidR="004E53EA" w:rsidRPr="00136029" w:rsidRDefault="004E53EA" w:rsidP="00136029"/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FC1C7F" w:rsidRDefault="00FC1C7F">
                    <w:pPr>
                      <w:pStyle w:val="Heading2"/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8F4011" w:rsidRDefault="004E53EA">
                    <w:pPr>
                      <w:pStyle w:val="Heading2"/>
                      <w:rPr>
                        <w:color w:val="auto"/>
                        <w:sz w:val="22"/>
                        <w:szCs w:val="22"/>
                      </w:rPr>
                    </w:pPr>
                    <w:r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>9/84 –12</w:t>
                    </w:r>
                    <w:r w:rsidR="001C1684">
                      <w:rPr>
                        <w:b/>
                        <w:bCs/>
                        <w:caps w:val="0"/>
                        <w:color w:val="595959" w:themeColor="text1" w:themeTint="A6"/>
                        <w:kern w:val="0"/>
                      </w:rPr>
                      <w:t xml:space="preserve">/95  </w:t>
                    </w:r>
                    <w:r w:rsidR="00901927">
                      <w:t xml:space="preserve"> </w:t>
                    </w:r>
                  </w:p>
                  <w:p w:rsidR="008F4011" w:rsidRDefault="00B040A3">
                    <w:pPr>
                      <w:pStyle w:val="Heading3"/>
                      <w:rPr>
                        <w:rStyle w:val="Heading1Char"/>
                        <w:color w:val="auto"/>
                      </w:rPr>
                    </w:pPr>
                    <w:r>
                      <w:rPr>
                        <w:rStyle w:val="Heading1Char"/>
                        <w:color w:val="auto"/>
                      </w:rPr>
                      <w:t>Chief Petty Officer, Navy, Active; Electric Motor Transformer and Related Repairer; Electrician or Power Machine Setup Operator; Electrician Supervisor; Motion-Picture Projectionist; Electrician Mainten</w:t>
                    </w:r>
                    <w:r w:rsidR="00A75961">
                      <w:rPr>
                        <w:rStyle w:val="Heading1Char"/>
                        <w:color w:val="auto"/>
                      </w:rPr>
                      <w:t>ance; Electrical/Electronic Repairer, Commercial and Industrial Equipment</w:t>
                    </w:r>
                  </w:p>
                  <w:p w:rsidR="008F4011" w:rsidRDefault="00CA5813">
                    <w:pPr>
                      <w:spacing w:line="240" w:lineRule="auto"/>
                    </w:pPr>
                  </w:p>
                </w:sdtContent>
              </w:sdt>
              <w:sdt>
                <w:sdtPr>
                  <w:rPr>
                    <w:b/>
                    <w:bCs/>
                    <w:caps w:val="0"/>
                    <w:color w:val="595959" w:themeColor="text1" w:themeTint="A6"/>
                    <w:kern w:val="0"/>
                  </w:rPr>
                  <w:id w:val="68699791"/>
                  <w:placeholder>
                    <w:docPart w:val="B52A4B75A3E04034B928A15DBB87CE74"/>
                  </w:placeholder>
                  <w15:color w:val="C0C0C0"/>
                  <w15:repeatingSectionItem/>
                </w:sdtPr>
                <w:sdtEndPr>
                  <w:rPr>
                    <w:b w:val="0"/>
                    <w:bCs w:val="0"/>
                  </w:rPr>
                </w:sdtEndPr>
                <w:sdtContent>
                  <w:p w:rsidR="008F4011" w:rsidRDefault="00A75961" w:rsidP="00A75961">
                    <w:pPr>
                      <w:pStyle w:val="Heading2"/>
                    </w:pPr>
                    <w:r>
                      <w:rPr>
                        <w:rStyle w:val="Strong"/>
                      </w:rPr>
                      <w:t>9/81 – 9/84</w:t>
                    </w:r>
                  </w:p>
                  <w:p w:rsidR="001B04D9" w:rsidRDefault="00A75961" w:rsidP="001B04D9">
                    <w:pPr>
                      <w:spacing w:line="240" w:lineRule="auto"/>
                    </w:pPr>
                    <w:r>
                      <w:t>Petty Officer First Class,</w:t>
                    </w:r>
                    <w:r w:rsidR="00011B11">
                      <w:t xml:space="preserve"> </w:t>
                    </w:r>
                    <w:r>
                      <w:t>Navy,</w:t>
                    </w:r>
                    <w:r w:rsidR="00011B11">
                      <w:t xml:space="preserve"> </w:t>
                    </w:r>
                    <w:r>
                      <w:t>Active;</w:t>
                    </w:r>
                    <w:r w:rsidR="00011B11">
                      <w:t xml:space="preserve"> </w:t>
                    </w:r>
                    <w:r>
                      <w:t>Instructor;</w:t>
                    </w:r>
                    <w:r w:rsidR="00011B11">
                      <w:t xml:space="preserve"> </w:t>
                    </w:r>
                    <w:r>
                      <w:t>Directs T</w:t>
                    </w:r>
                    <w:r w:rsidR="00011B11">
                      <w:t>eaching/Learning Activities in School Training Centers, and Selected Reserve Units. Writes Learning Objectives; Prepares Test Items; Evaluates Instructional Materials and Results of Instructions;</w:t>
                    </w:r>
                    <w:r w:rsidR="001B04D9">
                      <w:t xml:space="preserve"> </w:t>
                    </w:r>
                    <w:r w:rsidR="00011B11">
                      <w:t>Counse</w:t>
                    </w:r>
                    <w:r w:rsidR="001B04D9">
                      <w:t>ls Students on Academic Learning Problems.</w:t>
                    </w:r>
                  </w:p>
                  <w:p w:rsidR="00FC1C7F" w:rsidRDefault="001B04D9" w:rsidP="001B04D9">
                    <w:pPr>
                      <w:spacing w:line="240" w:lineRule="auto"/>
                    </w:pPr>
                    <w:r>
                      <w:t>9/78 – 9/81</w:t>
                    </w:r>
                  </w:p>
                  <w:p w:rsidR="001B04D9" w:rsidRDefault="001B04D9" w:rsidP="001B04D9">
                    <w:pPr>
                      <w:spacing w:line="240" w:lineRule="auto"/>
                    </w:pPr>
                    <w:r>
                      <w:t>Petty Officer Second Class,</w:t>
                    </w:r>
                    <w:r w:rsidR="00030A9F">
                      <w:t xml:space="preserve"> </w:t>
                    </w:r>
                    <w:r>
                      <w:t>Navy,</w:t>
                    </w:r>
                    <w:r w:rsidR="00030A9F">
                      <w:t xml:space="preserve"> </w:t>
                    </w:r>
                    <w:r>
                      <w:t>Active;</w:t>
                    </w:r>
                    <w:r w:rsidR="00030A9F">
                      <w:t xml:space="preserve"> </w:t>
                    </w:r>
                    <w:r>
                      <w:t>Electr</w:t>
                    </w:r>
                    <w:r w:rsidR="00030A9F">
                      <w:t xml:space="preserve">ical Motor </w:t>
                    </w:r>
                    <w:r>
                      <w:t>Rewinder;</w:t>
                    </w:r>
                    <w:r w:rsidR="00030A9F">
                      <w:t xml:space="preserve"> </w:t>
                    </w:r>
                    <w:r>
                      <w:t>Rewinds AC and DC Motors and G</w:t>
                    </w:r>
                    <w:r w:rsidR="00551084">
                      <w:t>enerator Starters,</w:t>
                    </w:r>
                    <w:r w:rsidR="00030A9F">
                      <w:t xml:space="preserve"> </w:t>
                    </w:r>
                    <w:r w:rsidR="00551084">
                      <w:t>Rotors, Field Coils and A</w:t>
                    </w:r>
                    <w:r w:rsidR="007775EB">
                      <w:t>rmatures; Utilizing round wire or coils. Takes winding data; Replaces brus</w:t>
                    </w:r>
                    <w:r w:rsidR="00030A9F">
                      <w:t>hes; Adjust Brush Rigging, Dips; Bakes; Renew</w:t>
                    </w:r>
                    <w:r w:rsidR="007775EB">
                      <w:t>s Bearings; Assembles and Test Runs.</w:t>
                    </w:r>
                  </w:p>
                  <w:p w:rsidR="00030A9F" w:rsidRDefault="00030A9F" w:rsidP="001B04D9">
                    <w:pPr>
                      <w:spacing w:line="240" w:lineRule="auto"/>
                    </w:pPr>
                    <w:r>
                      <w:t>9/76 – 9/78</w:t>
                    </w:r>
                  </w:p>
                  <w:p w:rsidR="00030A9F" w:rsidRDefault="00030A9F" w:rsidP="001B04D9">
                    <w:pPr>
                      <w:spacing w:line="240" w:lineRule="auto"/>
                    </w:pPr>
                    <w:r>
                      <w:t>Petty Officer Third Class, Navy, Active; Electrician’s Mate</w:t>
                    </w:r>
                  </w:p>
                  <w:p w:rsidR="00030A9F" w:rsidRDefault="00030A9F" w:rsidP="001B04D9">
                    <w:pPr>
                      <w:spacing w:line="240" w:lineRule="auto"/>
                    </w:pPr>
                    <w:r>
                      <w:t>9/75 – 9/76</w:t>
                    </w:r>
                  </w:p>
                  <w:p w:rsidR="00030A9F" w:rsidRDefault="00030A9F" w:rsidP="001B04D9">
                    <w:pPr>
                      <w:spacing w:line="240" w:lineRule="auto"/>
                    </w:pPr>
                    <w:r>
                      <w:t>Fireman, Navy, Active; Electrician’s Mate</w:t>
                    </w:r>
                  </w:p>
                  <w:p w:rsidR="008F4011" w:rsidRDefault="00CA5813" w:rsidP="001B04D9">
                    <w:pPr>
                      <w:spacing w:line="240" w:lineRule="auto"/>
                    </w:pPr>
                  </w:p>
                </w:sdtContent>
              </w:sdt>
            </w:sdtContent>
          </w:sdt>
        </w:tc>
      </w:tr>
      <w:tr w:rsidR="008F4011">
        <w:tc>
          <w:tcPr>
            <w:tcW w:w="2070" w:type="dxa"/>
          </w:tcPr>
          <w:p w:rsidR="008F4011" w:rsidRDefault="00901927">
            <w:pPr>
              <w:pStyle w:val="Heading1"/>
            </w:pPr>
            <w:r>
              <w:lastRenderedPageBreak/>
              <w:t>Education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691765356"/>
              <w15:repeatingSection/>
            </w:sdtPr>
            <w:sdtEndPr>
              <w:rPr>
                <w:caps/>
                <w:kern w:val="20"/>
              </w:rPr>
            </w:sdtEndPr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126388115"/>
                  <w:placeholder>
                    <w:docPart w:val="B52A4B75A3E04034B928A15DBB87CE74"/>
                  </w:placeholder>
                  <w15:repeatingSectionItem/>
                </w:sdtPr>
                <w:sdtEndPr>
                  <w:rPr>
                    <w:caps/>
                    <w:kern w:val="20"/>
                  </w:rPr>
                </w:sdtEndPr>
                <w:sdtContent>
                  <w:p w:rsidR="00833E6F" w:rsidRDefault="0066763C" w:rsidP="00030A9F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caps w:val="0"/>
                        <w:color w:val="595959" w:themeColor="text1" w:themeTint="A6"/>
                        <w:kern w:val="0"/>
                      </w:rPr>
                      <w:t>Wen</w:t>
                    </w:r>
                    <w:r w:rsidR="00D11CCF">
                      <w:rPr>
                        <w:caps w:val="0"/>
                        <w:color w:val="595959" w:themeColor="text1" w:themeTint="A6"/>
                        <w:kern w:val="0"/>
                      </w:rPr>
                      <w:t>onah High School, Birmingham, AL</w:t>
                    </w:r>
                    <w:r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35211</w:t>
                    </w:r>
                    <w:r w:rsidR="00064E01"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September,</w:t>
                    </w:r>
                    <w:r w:rsidR="00D11CCF"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</w:t>
                    </w:r>
                    <w:r w:rsidR="00064E01">
                      <w:rPr>
                        <w:caps w:val="0"/>
                        <w:color w:val="595959" w:themeColor="text1" w:themeTint="A6"/>
                        <w:kern w:val="0"/>
                      </w:rPr>
                      <w:t>1969 to May,</w:t>
                    </w:r>
                    <w:r w:rsidR="00D11CCF"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</w:t>
                    </w:r>
                    <w:r w:rsidR="00064E01">
                      <w:rPr>
                        <w:caps w:val="0"/>
                        <w:color w:val="595959" w:themeColor="text1" w:themeTint="A6"/>
                        <w:kern w:val="0"/>
                      </w:rPr>
                      <w:t>1973; Graduated/Diploma</w:t>
                    </w:r>
                    <w:r w:rsidR="00833E6F">
                      <w:rPr>
                        <w:caps w:val="0"/>
                        <w:color w:val="595959" w:themeColor="text1" w:themeTint="A6"/>
                        <w:kern w:val="0"/>
                      </w:rPr>
                      <w:t>.</w:t>
                    </w:r>
                  </w:p>
                  <w:p w:rsidR="00833E6F" w:rsidRDefault="00833E6F" w:rsidP="00030A9F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833E6F" w:rsidRDefault="00833E6F" w:rsidP="0066763C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caps w:val="0"/>
                        <w:color w:val="595959" w:themeColor="text1" w:themeTint="A6"/>
                        <w:kern w:val="0"/>
                      </w:rPr>
                      <w:t>Navy School; Navy Training Center; Great Lakes, IL 60088; July, 1974 June, 1984 Graduated.</w:t>
                    </w:r>
                  </w:p>
                  <w:p w:rsidR="00833E6F" w:rsidRDefault="00833E6F" w:rsidP="0066763C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D11CCF" w:rsidRDefault="00833E6F" w:rsidP="0066763C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  <w:r>
                      <w:rPr>
                        <w:caps w:val="0"/>
                        <w:color w:val="595959" w:themeColor="text1" w:themeTint="A6"/>
                        <w:kern w:val="0"/>
                      </w:rPr>
                      <w:t>Navy School; Service School Command; San Francisco, CA 96628 – 3300; June,1984 to September, 1989;</w:t>
                    </w:r>
                    <w:r w:rsidR="00D11CCF"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Graduated.</w:t>
                    </w:r>
                  </w:p>
                  <w:p w:rsidR="00D11CCF" w:rsidRDefault="00D11CCF" w:rsidP="0066763C">
                    <w:pPr>
                      <w:pStyle w:val="Heading2"/>
                      <w:rPr>
                        <w:caps w:val="0"/>
                        <w:color w:val="595959" w:themeColor="text1" w:themeTint="A6"/>
                        <w:kern w:val="0"/>
                      </w:rPr>
                    </w:pPr>
                  </w:p>
                  <w:p w:rsidR="00833E6F" w:rsidRDefault="00D11CCF" w:rsidP="0066763C">
                    <w:pPr>
                      <w:pStyle w:val="Heading2"/>
                      <w:rPr>
                        <w:color w:val="595959" w:themeColor="text1" w:themeTint="A6"/>
                      </w:rPr>
                    </w:pPr>
                    <w:r>
                      <w:rPr>
                        <w:caps w:val="0"/>
                        <w:color w:val="595959" w:themeColor="text1" w:themeTint="A6"/>
                        <w:kern w:val="0"/>
                      </w:rPr>
                      <w:t>Navy School; Service School Command; Great Lakes, IL 60088; October, 1991 to March, 1994; Graduated.</w:t>
                    </w:r>
                    <w:r w:rsidR="00833E6F"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</w:t>
                    </w:r>
                    <w:r w:rsidR="0066763C">
                      <w:rPr>
                        <w:caps w:val="0"/>
                        <w:color w:val="595959" w:themeColor="text1" w:themeTint="A6"/>
                        <w:kern w:val="0"/>
                      </w:rPr>
                      <w:t xml:space="preserve"> </w:t>
                    </w:r>
                  </w:p>
                </w:sdtContent>
              </w:sdt>
            </w:sdtContent>
          </w:sdt>
          <w:p w:rsidR="0066763C" w:rsidRPr="00833E6F" w:rsidRDefault="0066763C" w:rsidP="0066763C">
            <w:pPr>
              <w:pStyle w:val="Heading2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                                         </w:t>
            </w:r>
          </w:p>
        </w:tc>
      </w:tr>
      <w:tr w:rsidR="008F4011">
        <w:tc>
          <w:tcPr>
            <w:tcW w:w="2070" w:type="dxa"/>
          </w:tcPr>
          <w:p w:rsidR="008F4011" w:rsidRDefault="008F4011">
            <w:pPr>
              <w:pStyle w:val="Heading1"/>
            </w:pPr>
          </w:p>
        </w:tc>
        <w:tc>
          <w:tcPr>
            <w:tcW w:w="7650" w:type="dxa"/>
          </w:tcPr>
          <w:p w:rsidR="00D11CCF" w:rsidRDefault="003806FD">
            <w:r>
              <w:t>Credit Recommendation From American Council on Education (NV-1715 – 1294):</w:t>
            </w:r>
          </w:p>
          <w:p w:rsidR="00D11CCF" w:rsidRDefault="003806FD">
            <w:r>
              <w:t>In the lower-division baccalaureate/associate degree category, one semester hour in electrical/electronic technology (6/88).</w:t>
            </w:r>
          </w:p>
          <w:p w:rsidR="003806FD" w:rsidRDefault="003806FD">
            <w:r>
              <w:t>Credit Recommendation From American Council on Education</w:t>
            </w:r>
            <w:r w:rsidR="00977914">
              <w:t xml:space="preserve"> (NV – 1704-0262):</w:t>
            </w:r>
          </w:p>
          <w:p w:rsidR="00977914" w:rsidRDefault="00977914">
            <w:r>
              <w:t xml:space="preserve">In the vocational certificate category, three semester hours in </w:t>
            </w:r>
            <w:r w:rsidR="001B3940">
              <w:t>basic power plant operation (10/83).</w:t>
            </w:r>
          </w:p>
          <w:p w:rsidR="001B3940" w:rsidRDefault="001B3940">
            <w:r>
              <w:t>Credit Recommendation From American Council on Education (NV – 1710 – 0089):</w:t>
            </w:r>
          </w:p>
          <w:p w:rsidR="001B3940" w:rsidRDefault="001B3940">
            <w:r>
              <w:t>In the vocational certificate category, two semester hour in maintenance of remote indicating devices (5/82).</w:t>
            </w:r>
            <w:r w:rsidR="00294134">
              <w:t xml:space="preserve"> </w:t>
            </w:r>
          </w:p>
          <w:p w:rsidR="00294134" w:rsidRDefault="00294134">
            <w:r>
              <w:lastRenderedPageBreak/>
              <w:t>Credit  Recommendation From American Council on Education (NV – 1406 – 0008):</w:t>
            </w:r>
          </w:p>
          <w:p w:rsidR="00294134" w:rsidRDefault="00294134">
            <w:r>
              <w:t>In the upper-division baccalaureate category, four semester hour in instructional methods (3/82):</w:t>
            </w:r>
          </w:p>
          <w:p w:rsidR="00294134" w:rsidRDefault="00154325">
            <w:r>
              <w:t>Credit Recommendation From American Council on Education (NV – 1717 - 0014</w:t>
            </w:r>
          </w:p>
          <w:p w:rsidR="00294134" w:rsidRDefault="00294134">
            <w:r>
              <w:t xml:space="preserve">In the upper-division baccalaureate category, three semester hours in industrial management, industrial psychology, leadership development or a management elective (11 – 81): </w:t>
            </w:r>
          </w:p>
          <w:p w:rsidR="00154325" w:rsidRDefault="00154325"/>
          <w:p w:rsidR="00154325" w:rsidRDefault="00154325"/>
          <w:sdt>
            <w:sdtPr>
              <w:id w:val="-2024851273"/>
              <w:placeholder>
                <w:docPart w:val="37C3E96E0B9A4F12B9F3E81A88A9C6ED"/>
              </w:placeholder>
              <w:temporary/>
              <w:showingPlcHdr/>
              <w15:appearance w15:val="hidden"/>
              <w:text/>
            </w:sdtPr>
            <w:sdtEndPr/>
            <w:sdtContent>
              <w:p w:rsidR="008F4011" w:rsidRDefault="00901927">
                <w:r>
                  <w:t>You delivered that big presentation to rave reviews. Don’t be shy about it now! This is the place to show how well you work and play with others.</w:t>
                </w:r>
              </w:p>
            </w:sdtContent>
          </w:sdt>
        </w:tc>
      </w:tr>
      <w:tr w:rsidR="008F4011">
        <w:tc>
          <w:tcPr>
            <w:tcW w:w="2070" w:type="dxa"/>
          </w:tcPr>
          <w:p w:rsidR="008F4011" w:rsidRDefault="00901927">
            <w:pPr>
              <w:pStyle w:val="Heading1"/>
            </w:pPr>
            <w:r>
              <w:lastRenderedPageBreak/>
              <w:t>Leadership</w:t>
            </w:r>
          </w:p>
        </w:tc>
        <w:tc>
          <w:tcPr>
            <w:tcW w:w="7650" w:type="dxa"/>
          </w:tcPr>
          <w:p w:rsidR="008F4011" w:rsidRDefault="00154325" w:rsidP="00154325">
            <w:r>
              <w:t xml:space="preserve"> </w:t>
            </w:r>
          </w:p>
        </w:tc>
      </w:tr>
      <w:tr w:rsidR="008F4011">
        <w:tc>
          <w:tcPr>
            <w:tcW w:w="2070" w:type="dxa"/>
          </w:tcPr>
          <w:p w:rsidR="008F4011" w:rsidRDefault="00901927">
            <w:pPr>
              <w:pStyle w:val="Heading1"/>
            </w:pPr>
            <w:r>
              <w:t>References</w:t>
            </w:r>
          </w:p>
        </w:tc>
        <w:tc>
          <w:tcPr>
            <w:tcW w:w="7650" w:type="dxa"/>
          </w:tcPr>
          <w:sdt>
            <w:sdtPr>
              <w:rPr>
                <w:caps w:val="0"/>
                <w:color w:val="595959" w:themeColor="text1" w:themeTint="A6"/>
                <w:kern w:val="0"/>
              </w:rPr>
              <w:id w:val="-1883713024"/>
              <w15:color w:val="C0C0C0"/>
              <w15:repeatingSection/>
            </w:sdtPr>
            <w:sdtEndPr/>
            <w:sdtContent>
              <w:sdt>
                <w:sdtPr>
                  <w:rPr>
                    <w:caps w:val="0"/>
                    <w:color w:val="595959" w:themeColor="text1" w:themeTint="A6"/>
                    <w:kern w:val="0"/>
                  </w:rPr>
                  <w:id w:val="-1368215953"/>
                  <w:placeholder>
                    <w:docPart w:val="B52A4B75A3E04034B928A15DBB87CE74"/>
                  </w:placeholder>
                  <w15:color w:val="C0C0C0"/>
                  <w15:repeatingSectionItem/>
                </w:sdtPr>
                <w:sdtEndPr/>
                <w:sdtContent>
                  <w:p w:rsidR="00BD6B86" w:rsidRDefault="00154325">
                    <w:pPr>
                      <w:pStyle w:val="Heading2"/>
                    </w:pPr>
                    <w:r>
                      <w:rPr>
                        <w:rStyle w:val="Strong"/>
                      </w:rPr>
                      <w:t xml:space="preserve"> </w:t>
                    </w:r>
                    <w:r w:rsidR="00BD6B86">
                      <w:rPr>
                        <w:rStyle w:val="Strong"/>
                      </w:rPr>
                      <w:t xml:space="preserve">Financial ADVISER </w:t>
                    </w:r>
                  </w:p>
                  <w:p w:rsidR="008F4011" w:rsidRDefault="00901927">
                    <w:pPr>
                      <w:pStyle w:val="Heading2"/>
                    </w:pPr>
                    <w:r>
                      <w:t xml:space="preserve"> </w:t>
                    </w:r>
                    <w:r w:rsidR="00BD6B86">
                      <w:t>FAITH TEMPLE, INC.</w:t>
                    </w:r>
                  </w:p>
                  <w:p w:rsidR="00BD6B86" w:rsidRDefault="00BD6B86" w:rsidP="00BD6B86">
                    <w:r>
                      <w:t>Ms</w:t>
                    </w:r>
                    <w:r w:rsidR="000303A1">
                      <w:t>.</w:t>
                    </w:r>
                    <w:r>
                      <w:t xml:space="preserve">  Anita Lawson</w:t>
                    </w:r>
                  </w:p>
                  <w:p w:rsidR="00BD6B86" w:rsidRDefault="002F66DA" w:rsidP="00BD6B86">
                    <w:r>
                      <w:t>727 Somerset B</w:t>
                    </w:r>
                    <w:r w:rsidR="00BD6B86">
                      <w:t>lvd</w:t>
                    </w:r>
                  </w:p>
                  <w:p w:rsidR="00BD6B86" w:rsidRDefault="00BD6B86" w:rsidP="00BD6B86">
                    <w:r>
                      <w:t>Bessemer, AL 35020</w:t>
                    </w:r>
                  </w:p>
                  <w:p w:rsidR="00BD6B86" w:rsidRDefault="00BD6B86" w:rsidP="00BD6B86">
                    <w:r>
                      <w:t>205-532-4876</w:t>
                    </w:r>
                  </w:p>
                  <w:p w:rsidR="00FC6948" w:rsidRDefault="00FC6948" w:rsidP="00BD6B86"/>
                  <w:p w:rsidR="008146C1" w:rsidRDefault="008146C1" w:rsidP="00BD6B86">
                    <w:r>
                      <w:t>RESOURCE MANAGEMENT DIVISION</w:t>
                    </w:r>
                  </w:p>
                  <w:p w:rsidR="00BD6B86" w:rsidRDefault="008146C1" w:rsidP="00BD6B86">
                    <w:r>
                      <w:t>FINANCIAL ADVISER</w:t>
                    </w:r>
                  </w:p>
                  <w:p w:rsidR="008146C1" w:rsidRDefault="008146C1" w:rsidP="00BD6B86">
                    <w:r>
                      <w:t>FOX ARMY HEALTH CENTER</w:t>
                    </w:r>
                  </w:p>
                  <w:p w:rsidR="008146C1" w:rsidRDefault="000303A1" w:rsidP="00BD6B86">
                    <w:r>
                      <w:t>REDSTONE</w:t>
                    </w:r>
                    <w:r w:rsidR="00C2315B">
                      <w:t xml:space="preserve"> ARSENAL</w:t>
                    </w:r>
                  </w:p>
                  <w:p w:rsidR="000303A1" w:rsidRDefault="000303A1" w:rsidP="00BD6B86">
                    <w:r>
                      <w:t>Ms. Cassandra Cooper</w:t>
                    </w:r>
                  </w:p>
                  <w:p w:rsidR="000303A1" w:rsidRDefault="002F66DA" w:rsidP="00BD6B86">
                    <w:r>
                      <w:t>105 Harvest Hill C</w:t>
                    </w:r>
                    <w:r w:rsidR="000303A1">
                      <w:t>t</w:t>
                    </w:r>
                  </w:p>
                  <w:p w:rsidR="000303A1" w:rsidRDefault="000303A1" w:rsidP="00BD6B86">
                    <w:r>
                      <w:t>Harvest, AL 35749</w:t>
                    </w:r>
                  </w:p>
                  <w:p w:rsidR="000303A1" w:rsidRDefault="000303A1" w:rsidP="00BD6B86">
                    <w:r>
                      <w:t xml:space="preserve">256-651-5353 </w:t>
                    </w:r>
                  </w:p>
                  <w:p w:rsidR="002F66DA" w:rsidRPr="00BD6B86" w:rsidRDefault="002F66DA" w:rsidP="00BD6B86"/>
                  <w:p w:rsidR="000303A1" w:rsidRDefault="000303A1">
                    <w:pPr>
                      <w:pStyle w:val="Heading3"/>
                    </w:pPr>
                  </w:p>
                  <w:p w:rsidR="00FC1C7F" w:rsidRDefault="00FC1C7F">
                    <w:pPr>
                      <w:pStyle w:val="Heading3"/>
                    </w:pPr>
                  </w:p>
                  <w:p w:rsidR="00FC1C7F" w:rsidRPr="00FC1C7F" w:rsidRDefault="00FC1C7F" w:rsidP="00FC1C7F"/>
                  <w:p w:rsidR="00FC1C7F" w:rsidRDefault="00FC1C7F">
                    <w:pPr>
                      <w:pStyle w:val="Heading3"/>
                    </w:pPr>
                  </w:p>
                  <w:p w:rsidR="00FC1C7F" w:rsidRDefault="00FC1C7F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  <w:r>
                      <w:t>FEDEX HOME DELIVERY</w:t>
                    </w:r>
                  </w:p>
                  <w:p w:rsidR="000303A1" w:rsidRDefault="000303A1" w:rsidP="000303A1">
                    <w:r>
                      <w:t>SUPERVISOR MANAGER</w:t>
                    </w:r>
                  </w:p>
                  <w:p w:rsidR="000303A1" w:rsidRDefault="000303A1" w:rsidP="000303A1">
                    <w:r>
                      <w:t xml:space="preserve">Mr. </w:t>
                    </w:r>
                    <w:r w:rsidR="002F66DA">
                      <w:t>Ryan Busch</w:t>
                    </w:r>
                  </w:p>
                  <w:p w:rsidR="002F66DA" w:rsidRDefault="002F66DA" w:rsidP="000303A1">
                    <w:r>
                      <w:t>9324 Madison Blvd</w:t>
                    </w:r>
                  </w:p>
                  <w:p w:rsidR="002F66DA" w:rsidRDefault="002F66DA" w:rsidP="000303A1">
                    <w:r>
                      <w:t>Madison, AL 35758</w:t>
                    </w:r>
                  </w:p>
                  <w:p w:rsidR="002F66DA" w:rsidRPr="000303A1" w:rsidRDefault="002F66DA" w:rsidP="000303A1">
                    <w:r>
                      <w:t>256-461-9183</w:t>
                    </w:r>
                  </w:p>
                  <w:p w:rsidR="000303A1" w:rsidRDefault="000303A1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</w:p>
                  <w:p w:rsidR="000303A1" w:rsidRDefault="000303A1">
                    <w:pPr>
                      <w:pStyle w:val="Heading3"/>
                    </w:pPr>
                  </w:p>
                  <w:sdt>
                    <w:sdtPr>
                      <w:id w:val="-765149349"/>
                      <w:placeholder>
                        <w:docPart w:val="E3E6B3240CBD4F97B8777091FA7E815E"/>
                      </w:placeholder>
                      <w:temporary/>
                      <w:showingPlcHdr/>
                      <w15:appearance w15:val="hidden"/>
                      <w:text/>
                    </w:sdtPr>
                    <w:sdtEndPr/>
                    <w:sdtContent>
                      <w:p w:rsidR="008F4011" w:rsidRDefault="00901927">
                        <w:pPr>
                          <w:pStyle w:val="Heading3"/>
                        </w:pPr>
                        <w:r>
                          <w:t>[Company]</w:t>
                        </w:r>
                      </w:p>
                    </w:sdtContent>
                  </w:sdt>
                  <w:p w:rsidR="00154325" w:rsidRDefault="00154325">
                    <w:pPr>
                      <w:spacing w:line="240" w:lineRule="auto"/>
                    </w:pPr>
                  </w:p>
                  <w:p w:rsidR="00154325" w:rsidRDefault="00154325">
                    <w:pPr>
                      <w:spacing w:line="240" w:lineRule="auto"/>
                    </w:pPr>
                  </w:p>
                  <w:sdt>
                    <w:sdtPr>
                      <w:id w:val="1492217909"/>
                      <w:placeholder>
                        <w:docPart w:val="F034F92BBD2342E78DCC6755DA31E1DF"/>
                      </w:placeholder>
                      <w:temporary/>
                      <w:showingPlcHdr/>
                      <w15:appearance w15:val="hidden"/>
                    </w:sdtPr>
                    <w:sdtEndPr/>
                    <w:sdtContent>
                      <w:p w:rsidR="008F4011" w:rsidRDefault="00901927">
                        <w:pPr>
                          <w:spacing w:line="240" w:lineRule="auto"/>
                        </w:pPr>
                        <w:r>
                          <w:t>[Contact Information]</w:t>
                        </w:r>
                      </w:p>
                    </w:sdtContent>
                  </w:sdt>
                </w:sdtContent>
              </w:sdt>
            </w:sdtContent>
          </w:sdt>
        </w:tc>
      </w:tr>
    </w:tbl>
    <w:p w:rsidR="008F4011" w:rsidRDefault="008F4011"/>
    <w:p w:rsidR="00154325" w:rsidRDefault="00154325"/>
    <w:p w:rsidR="00154325" w:rsidRDefault="00154325"/>
    <w:sectPr w:rsidR="00154325">
      <w:footerReference w:type="default" r:id="rId7"/>
      <w:pgSz w:w="12240" w:h="15840"/>
      <w:pgMar w:top="1512" w:right="1584" w:bottom="432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A5813" w:rsidRDefault="00CA5813">
      <w:pPr>
        <w:spacing w:after="0" w:line="240" w:lineRule="auto"/>
      </w:pPr>
      <w:r>
        <w:separator/>
      </w:r>
    </w:p>
  </w:endnote>
  <w:endnote w:type="continuationSeparator" w:id="0">
    <w:p w:rsidR="00CA5813" w:rsidRDefault="00CA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4011" w:rsidRDefault="00901927"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F95656">
      <w:rPr>
        <w:noProof/>
      </w:rPr>
      <w:t>5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A5813" w:rsidRDefault="00CA5813">
      <w:pPr>
        <w:spacing w:after="0" w:line="240" w:lineRule="auto"/>
      </w:pPr>
      <w:r>
        <w:separator/>
      </w:r>
    </w:p>
  </w:footnote>
  <w:footnote w:type="continuationSeparator" w:id="0">
    <w:p w:rsidR="00CA5813" w:rsidRDefault="00CA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684"/>
    <w:rsid w:val="00011B11"/>
    <w:rsid w:val="000303A1"/>
    <w:rsid w:val="00030A9F"/>
    <w:rsid w:val="0003262F"/>
    <w:rsid w:val="00064E01"/>
    <w:rsid w:val="00121399"/>
    <w:rsid w:val="00136029"/>
    <w:rsid w:val="00154325"/>
    <w:rsid w:val="00167A6E"/>
    <w:rsid w:val="001B04D9"/>
    <w:rsid w:val="001B3940"/>
    <w:rsid w:val="001C1684"/>
    <w:rsid w:val="00293B70"/>
    <w:rsid w:val="00294134"/>
    <w:rsid w:val="002F66DA"/>
    <w:rsid w:val="003421D3"/>
    <w:rsid w:val="003700BC"/>
    <w:rsid w:val="003806FD"/>
    <w:rsid w:val="004D02F1"/>
    <w:rsid w:val="004E53EA"/>
    <w:rsid w:val="00551084"/>
    <w:rsid w:val="005850EB"/>
    <w:rsid w:val="005A451D"/>
    <w:rsid w:val="00650692"/>
    <w:rsid w:val="0066763C"/>
    <w:rsid w:val="00700982"/>
    <w:rsid w:val="007657B5"/>
    <w:rsid w:val="007775EB"/>
    <w:rsid w:val="00780E92"/>
    <w:rsid w:val="007C0C54"/>
    <w:rsid w:val="008146C1"/>
    <w:rsid w:val="00833E6F"/>
    <w:rsid w:val="008F4011"/>
    <w:rsid w:val="00901927"/>
    <w:rsid w:val="00977914"/>
    <w:rsid w:val="009B02F2"/>
    <w:rsid w:val="00A23CC1"/>
    <w:rsid w:val="00A75961"/>
    <w:rsid w:val="00AB58AE"/>
    <w:rsid w:val="00B040A3"/>
    <w:rsid w:val="00BC7A10"/>
    <w:rsid w:val="00BD6B86"/>
    <w:rsid w:val="00BD7D60"/>
    <w:rsid w:val="00C2315B"/>
    <w:rsid w:val="00CA5813"/>
    <w:rsid w:val="00D11CCF"/>
    <w:rsid w:val="00DE183A"/>
    <w:rsid w:val="00E25079"/>
    <w:rsid w:val="00F46E96"/>
    <w:rsid w:val="00F77EDE"/>
    <w:rsid w:val="00F95656"/>
    <w:rsid w:val="00FC1C7F"/>
    <w:rsid w:val="00FC6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9C6702-1EE7-4102-AAF3-465E87A5C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262626" w:themeColor="text1" w:themeTint="D9"/>
        <w:sz w:val="18"/>
        <w:szCs w:val="18"/>
        <w:lang w:val="en-US" w:eastAsia="ja-JP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unhideWhenUsed/>
    <w:qFormat/>
    <w:pPr>
      <w:pBdr>
        <w:right w:val="single" w:sz="8" w:space="4" w:color="7C9E0E" w:themeColor="accent1"/>
      </w:pBdr>
      <w:spacing w:after="0" w:line="240" w:lineRule="auto"/>
      <w:jc w:val="right"/>
      <w:outlineLvl w:val="0"/>
    </w:pPr>
    <w:rPr>
      <w:b/>
      <w:bCs/>
      <w:caps/>
      <w:color w:val="7C9E0E" w:themeColor="accent1"/>
      <w:kern w:val="20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pPr>
      <w:keepNext/>
      <w:keepLines/>
      <w:spacing w:after="0"/>
      <w:outlineLvl w:val="1"/>
    </w:pPr>
    <w:rPr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pPr>
      <w:keepNext/>
      <w:keepLines/>
      <w:spacing w:after="80"/>
      <w:outlineLvl w:val="2"/>
    </w:pPr>
    <w:rPr>
      <w:caps/>
      <w:color w:val="7F7F7F" w:themeColor="text1" w:themeTint="8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Pr>
      <w:b/>
      <w:bCs/>
      <w:caps/>
      <w:color w:val="7C9E0E" w:themeColor="accent1"/>
      <w:kern w:val="20"/>
    </w:rPr>
  </w:style>
  <w:style w:type="character" w:customStyle="1" w:styleId="Heading2Char">
    <w:name w:val="Heading 2 Char"/>
    <w:basedOn w:val="DefaultParagraphFont"/>
    <w:link w:val="Heading2"/>
    <w:uiPriority w:val="1"/>
    <w:rPr>
      <w:caps/>
      <w:color w:val="000000" w:themeColor="text1"/>
      <w:kern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table" w:customStyle="1" w:styleId="ResumeTable">
    <w:name w:val="Resume Table"/>
    <w:basedOn w:val="TableNormal"/>
    <w:uiPriority w:val="99"/>
    <w:pPr>
      <w:spacing w:before="40" w:line="288" w:lineRule="auto"/>
    </w:pPr>
    <w:rPr>
      <w:color w:val="595959" w:themeColor="text1" w:themeTint="A6"/>
      <w:sz w:val="20"/>
      <w:szCs w:val="20"/>
    </w:rPr>
    <w:tblPr>
      <w:tblBorders>
        <w:insideH w:val="single" w:sz="4" w:space="0" w:color="7C9E0E" w:themeColor="accent1"/>
      </w:tblBorders>
      <w:tblCellMar>
        <w:top w:w="144" w:type="dxa"/>
        <w:left w:w="0" w:type="dxa"/>
        <w:bottom w:w="144" w:type="dxa"/>
        <w:right w:w="0" w:type="dxa"/>
      </w:tblCellMar>
    </w:tbl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3"/>
    <w:qFormat/>
    <w:pPr>
      <w:spacing w:after="0" w:line="240" w:lineRule="auto"/>
    </w:pPr>
  </w:style>
  <w:style w:type="character" w:styleId="Strong">
    <w:name w:val="Strong"/>
    <w:basedOn w:val="DefaultParagraphFont"/>
    <w:uiPriority w:val="1"/>
    <w:qFormat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Pr>
      <w:caps/>
      <w:color w:val="7F7F7F" w:themeColor="text1" w:themeTint="80"/>
      <w:sz w:val="17"/>
      <w:szCs w:val="17"/>
    </w:rPr>
  </w:style>
  <w:style w:type="paragraph" w:customStyle="1" w:styleId="Name">
    <w:name w:val="Name"/>
    <w:basedOn w:val="Normal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caps/>
      <w:color w:val="7C9E0E" w:themeColor="accent1"/>
      <w:sz w:val="48"/>
      <w:szCs w:val="48"/>
    </w:rPr>
  </w:style>
  <w:style w:type="character" w:styleId="Emphasis">
    <w:name w:val="Emphasis"/>
    <w:basedOn w:val="DefaultParagraphFont"/>
    <w:uiPriority w:val="2"/>
    <w:unhideWhenUsed/>
    <w:qFormat/>
    <w:rPr>
      <w:i w:val="0"/>
      <w:iCs w:val="0"/>
      <w:color w:val="7C9E0E" w:themeColor="accent1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before="240" w:after="0" w:line="240" w:lineRule="auto"/>
      <w:jc w:val="right"/>
    </w:pPr>
    <w:rPr>
      <w:b/>
      <w:bCs/>
      <w:caps/>
      <w:color w:val="7C9E0E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b/>
      <w:bCs/>
      <w:caps/>
      <w:color w:val="7C9E0E" w:themeColor="accen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lmer%20Dew\AppData\Roaming\Microsoft\Templates\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43431FFCBF648D4A57CF69531162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92A88-0B8F-469E-9180-AA6E0D150714}"/>
      </w:docPartPr>
      <w:docPartBody>
        <w:p w:rsidR="00940DFF" w:rsidRDefault="00B00C0D">
          <w:pPr>
            <w:pStyle w:val="B43431FFCBF648D4A57CF69531162A0C"/>
          </w:pPr>
          <w:r>
            <w:t>[Your Name]</w:t>
          </w:r>
        </w:p>
      </w:docPartBody>
    </w:docPart>
    <w:docPart>
      <w:docPartPr>
        <w:name w:val="B52A4B75A3E04034B928A15DBB87CE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2F1EB-2D24-4E1C-A840-26ED6154FFEA}"/>
      </w:docPartPr>
      <w:docPartBody>
        <w:p w:rsidR="00940DFF" w:rsidRDefault="00B00C0D">
          <w:pPr>
            <w:pStyle w:val="B52A4B75A3E04034B928A15DBB87CE74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7C3E96E0B9A4F12B9F3E81A88A9C6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CF6694-2839-4FE1-92C2-5DAAF564DE05}"/>
      </w:docPartPr>
      <w:docPartBody>
        <w:p w:rsidR="00940DFF" w:rsidRDefault="00B00C0D">
          <w:pPr>
            <w:pStyle w:val="37C3E96E0B9A4F12B9F3E81A88A9C6ED"/>
          </w:pPr>
          <w:r>
            <w:t>You delivered that big presentation to rave reviews. Don’t be shy about it now! This is the place to show how well you work and play with others.</w:t>
          </w:r>
        </w:p>
      </w:docPartBody>
    </w:docPart>
    <w:docPart>
      <w:docPartPr>
        <w:name w:val="E3E6B3240CBD4F97B8777091FA7E8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CAD829-6E2A-4673-919D-091C3D47B0CC}"/>
      </w:docPartPr>
      <w:docPartBody>
        <w:p w:rsidR="00940DFF" w:rsidRDefault="00B00C0D">
          <w:pPr>
            <w:pStyle w:val="E3E6B3240CBD4F97B8777091FA7E815E"/>
          </w:pPr>
          <w:r>
            <w:t>[Company]</w:t>
          </w:r>
        </w:p>
      </w:docPartBody>
    </w:docPart>
    <w:docPart>
      <w:docPartPr>
        <w:name w:val="F034F92BBD2342E78DCC6755DA31E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31D86C-CAC3-4DAA-A99B-67029FF51991}"/>
      </w:docPartPr>
      <w:docPartBody>
        <w:p w:rsidR="00940DFF" w:rsidRDefault="00B00C0D">
          <w:pPr>
            <w:pStyle w:val="F034F92BBD2342E78DCC6755DA31E1DF"/>
          </w:pPr>
          <w:r>
            <w:t>[Contact Information]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C0D"/>
    <w:rsid w:val="000565BD"/>
    <w:rsid w:val="0040531F"/>
    <w:rsid w:val="00487AE7"/>
    <w:rsid w:val="00940DFF"/>
    <w:rsid w:val="00B00C0D"/>
    <w:rsid w:val="00D65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43431FFCBF648D4A57CF69531162A0C">
    <w:name w:val="B43431FFCBF648D4A57CF69531162A0C"/>
  </w:style>
  <w:style w:type="paragraph" w:customStyle="1" w:styleId="E268C0F14C2045FD890FF738F94EB961">
    <w:name w:val="E268C0F14C2045FD890FF738F94EB961"/>
  </w:style>
  <w:style w:type="paragraph" w:customStyle="1" w:styleId="74DFB19958554267940A30BDB1D4786E">
    <w:name w:val="74DFB19958554267940A30BDB1D4786E"/>
  </w:style>
  <w:style w:type="paragraph" w:customStyle="1" w:styleId="C1452B16D7344A9E842E13FECB83CC5A">
    <w:name w:val="C1452B16D7344A9E842E13FECB83CC5A"/>
  </w:style>
  <w:style w:type="paragraph" w:customStyle="1" w:styleId="7AFFBC10E3F1449A9B447ED0D2AC2F0C">
    <w:name w:val="7AFFBC10E3F1449A9B447ED0D2AC2F0C"/>
  </w:style>
  <w:style w:type="paragraph" w:customStyle="1" w:styleId="613FB15CACA243FC82AAE8EA485DE172">
    <w:name w:val="613FB15CACA243FC82AAE8EA485DE172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52A4B75A3E04034B928A15DBB87CE74">
    <w:name w:val="B52A4B75A3E04034B928A15DBB87CE74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0978863812074A29AA463A17539037A7">
    <w:name w:val="0978863812074A29AA463A17539037A7"/>
  </w:style>
  <w:style w:type="paragraph" w:customStyle="1" w:styleId="EE3F9F01F1D341A191EDDE491B0F1C53">
    <w:name w:val="EE3F9F01F1D341A191EDDE491B0F1C53"/>
  </w:style>
  <w:style w:type="paragraph" w:customStyle="1" w:styleId="383C81159CD946B297FE7950D62E8389">
    <w:name w:val="383C81159CD946B297FE7950D62E8389"/>
  </w:style>
  <w:style w:type="paragraph" w:customStyle="1" w:styleId="431F065FD0144A62AF8F3C0CA51A56FD">
    <w:name w:val="431F065FD0144A62AF8F3C0CA51A56FD"/>
  </w:style>
  <w:style w:type="paragraph" w:customStyle="1" w:styleId="CCC531ABB1164FE992D9264FFE455BD8">
    <w:name w:val="CCC531ABB1164FE992D9264FFE455BD8"/>
  </w:style>
  <w:style w:type="paragraph" w:customStyle="1" w:styleId="8DE8DA48B7574785866FCB706D22A64F">
    <w:name w:val="8DE8DA48B7574785866FCB706D22A64F"/>
  </w:style>
  <w:style w:type="paragraph" w:customStyle="1" w:styleId="0471598CA5DF4F82884B2DB930EE85B0">
    <w:name w:val="0471598CA5DF4F82884B2DB930EE85B0"/>
  </w:style>
  <w:style w:type="paragraph" w:customStyle="1" w:styleId="21C598A63F214350885FB74771BDB903">
    <w:name w:val="21C598A63F214350885FB74771BDB903"/>
  </w:style>
  <w:style w:type="paragraph" w:customStyle="1" w:styleId="37C3E96E0B9A4F12B9F3E81A88A9C6ED">
    <w:name w:val="37C3E96E0B9A4F12B9F3E81A88A9C6ED"/>
  </w:style>
  <w:style w:type="paragraph" w:customStyle="1" w:styleId="14D0A7A6CE1E49699108F2ACC438FCDF">
    <w:name w:val="14D0A7A6CE1E49699108F2ACC438FCDF"/>
  </w:style>
  <w:style w:type="paragraph" w:customStyle="1" w:styleId="BEBA0ED7FA2E4602929F7CE75C7B93F2">
    <w:name w:val="BEBA0ED7FA2E4602929F7CE75C7B93F2"/>
  </w:style>
  <w:style w:type="paragraph" w:customStyle="1" w:styleId="CCF7802EC34440FA9CE4565CFAACFD7F">
    <w:name w:val="CCF7802EC34440FA9CE4565CFAACFD7F"/>
  </w:style>
  <w:style w:type="paragraph" w:customStyle="1" w:styleId="E3E6B3240CBD4F97B8777091FA7E815E">
    <w:name w:val="E3E6B3240CBD4F97B8777091FA7E815E"/>
  </w:style>
  <w:style w:type="paragraph" w:customStyle="1" w:styleId="F034F92BBD2342E78DCC6755DA31E1DF">
    <w:name w:val="F034F92BBD2342E78DCC6755DA31E1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Resume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8D473F2-88E6-472D-8B39-3543FF8333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Basic resume</Template>
  <TotalTime>183</TotalTime>
  <Pages>1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Palmer Dew</dc:creator>
  <cp:keywords/>
  <dc:description/>
  <cp:lastModifiedBy>Palmer Dew</cp:lastModifiedBy>
  <cp:revision>4</cp:revision>
  <dcterms:created xsi:type="dcterms:W3CDTF">2014-05-27T22:24:00Z</dcterms:created>
  <dcterms:modified xsi:type="dcterms:W3CDTF">2015-01-08T00:59:00Z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TC034566219991</vt:lpwstr>
  </property>
</Properties>
</file>