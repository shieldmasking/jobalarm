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DF0288" w:rsidP="004D4559">
            <w:pPr>
              <w:pStyle w:val="StyleContactInfo"/>
            </w:pPr>
            <w:r>
              <w:t>2510 Deer Forest Dr. Lutz, FL 33559</w:t>
            </w:r>
            <w:r w:rsidR="008C40D7">
              <w:t xml:space="preserve"> </w:t>
            </w:r>
            <w:r w:rsidR="00430460">
              <w:sym w:font="Symbol" w:char="F0B7"/>
            </w:r>
            <w:r w:rsidR="004D4559">
              <w:t>813-325-0718</w:t>
            </w:r>
            <w:r w:rsidR="00430460">
              <w:sym w:font="Symbol" w:char="F0B7"/>
            </w:r>
            <w:r w:rsidR="008C40D7">
              <w:t xml:space="preserve"> </w:t>
            </w:r>
            <w:r w:rsidR="004D4559">
              <w:t>martrullus.willingham@yahoo.com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8C40D7" w:rsidRDefault="00BF70C8" w:rsidP="001E6339">
            <w:pPr>
              <w:pStyle w:val="YourName"/>
              <w:rPr>
                <w:sz w:val="40"/>
                <w:szCs w:val="40"/>
              </w:rPr>
            </w:pPr>
            <w:r w:rsidRPr="008C40D7">
              <w:rPr>
                <w:sz w:val="40"/>
                <w:szCs w:val="40"/>
              </w:rPr>
              <w:t>Martrullus Willingham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4B66B9" w:rsidRDefault="00F561DD" w:rsidP="00F561DD">
            <w:pPr>
              <w:pStyle w:val="Heading1"/>
              <w:rPr>
                <w:sz w:val="22"/>
                <w:szCs w:val="22"/>
              </w:rPr>
            </w:pPr>
            <w:r w:rsidRPr="004B66B9">
              <w:rPr>
                <w:sz w:val="22"/>
                <w:szCs w:val="22"/>
              </w:rPr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70617C" w:rsidRDefault="005F0DB6" w:rsidP="00DD1EA8">
            <w:pPr>
              <w:pStyle w:val="BodyText1"/>
            </w:pPr>
            <w:r>
              <w:t>Gain</w:t>
            </w:r>
            <w:r w:rsidR="00DD1EA8">
              <w:t>ful</w:t>
            </w:r>
            <w:r w:rsidR="00BF70C8">
              <w:t xml:space="preserve"> </w:t>
            </w:r>
            <w:r w:rsidR="00DF0288">
              <w:t>employment with</w:t>
            </w:r>
            <w:r>
              <w:t xml:space="preserve"> </w:t>
            </w:r>
            <w:r w:rsidR="00DF0288">
              <w:t>a company that will</w:t>
            </w:r>
            <w:r w:rsidR="00DD1EA8">
              <w:t xml:space="preserve"> maximize </w:t>
            </w:r>
            <w:r w:rsidR="00BF70C8">
              <w:t>my skills and experience.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4B66B9" w:rsidRDefault="00F561DD" w:rsidP="00F561DD">
            <w:pPr>
              <w:pStyle w:val="Heading1"/>
              <w:rPr>
                <w:sz w:val="22"/>
                <w:szCs w:val="22"/>
              </w:rPr>
            </w:pPr>
            <w:r w:rsidRPr="004B66B9">
              <w:rPr>
                <w:sz w:val="22"/>
                <w:szCs w:val="22"/>
              </w:rPr>
              <w:t>Experience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213CAD" w:rsidP="00DD1EA8">
            <w:pPr>
              <w:pStyle w:val="BodyText1"/>
            </w:pPr>
            <w:r>
              <w:t>June</w:t>
            </w:r>
            <w:r w:rsidR="00DD1EA8">
              <w:t xml:space="preserve"> 2013 </w:t>
            </w:r>
            <w:r w:rsidR="004D4559">
              <w:t>-</w:t>
            </w:r>
            <w:r w:rsidR="00DD1EA8">
              <w:t xml:space="preserve"> Feb 2015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DD1EA8" w:rsidP="00B67166">
            <w:pPr>
              <w:pStyle w:val="BodyText"/>
            </w:pPr>
            <w:r>
              <w:t>Phillips Pet Foods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4D4559" w:rsidP="00B67166">
            <w:pPr>
              <w:pStyle w:val="BodyText3"/>
            </w:pPr>
            <w:r>
              <w:t>Tampa, FL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DD1EA8" w:rsidRDefault="00DD1EA8" w:rsidP="00DD1EA8">
            <w:pPr>
              <w:pStyle w:val="Heading2"/>
            </w:pPr>
            <w:r>
              <w:t>Distribution/Inventory</w:t>
            </w:r>
          </w:p>
          <w:p w:rsidR="00B67166" w:rsidRPr="00A43F4E" w:rsidRDefault="00DD1EA8" w:rsidP="00A43F4E">
            <w:pPr>
              <w:pStyle w:val="BulletedList"/>
            </w:pPr>
            <w:r>
              <w:t>Order fulfillment with accuracy and inventory assessment.</w:t>
            </w:r>
          </w:p>
          <w:p w:rsidR="00B67166" w:rsidRPr="00D62111" w:rsidRDefault="00DD1EA8" w:rsidP="00D62111">
            <w:pPr>
              <w:pStyle w:val="BulletedList"/>
            </w:pPr>
            <w:r>
              <w:t>Forklift operation.</w:t>
            </w:r>
          </w:p>
          <w:p w:rsidR="00B67166" w:rsidRDefault="004D4559" w:rsidP="004D4559">
            <w:pPr>
              <w:pStyle w:val="BulletedList"/>
            </w:pPr>
            <w:r>
              <w:t>Ensure adherence to safety standards/Flawless safety record</w:t>
            </w:r>
            <w:r w:rsidR="00DD1EA8">
              <w:t>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213CAD" w:rsidP="00D62111">
            <w:pPr>
              <w:pStyle w:val="BodyText1"/>
              <w:tabs>
                <w:tab w:val="left" w:pos="2520"/>
              </w:tabs>
            </w:pPr>
            <w:r>
              <w:t>May 2012- June</w:t>
            </w:r>
            <w:r w:rsidR="00DD1EA8">
              <w:t xml:space="preserve"> 2013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DD1EA8" w:rsidP="00DF0288">
            <w:pPr>
              <w:pStyle w:val="BodyText"/>
            </w:pPr>
            <w:r>
              <w:t>Certified Sling</w:t>
            </w:r>
            <w:r w:rsidR="001C7FFD">
              <w:t>- StaffE</w:t>
            </w:r>
            <w:r w:rsidR="00DF0288">
              <w:t>x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4D4559" w:rsidP="00B67166">
            <w:pPr>
              <w:pStyle w:val="BodyText3"/>
            </w:pPr>
            <w:r>
              <w:t xml:space="preserve">Tampa, FL 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DD1EA8" w:rsidP="00B224C8">
            <w:pPr>
              <w:pStyle w:val="Heading2"/>
            </w:pPr>
            <w:r>
              <w:t>Inspector</w:t>
            </w:r>
          </w:p>
          <w:p w:rsidR="00DD1EA8" w:rsidRPr="00A43F4E" w:rsidRDefault="00DD1EA8" w:rsidP="00DD1EA8">
            <w:pPr>
              <w:pStyle w:val="BulletedList"/>
            </w:pPr>
            <w:r>
              <w:t>Assemble</w:t>
            </w:r>
            <w:r w:rsidR="00DF0288">
              <w:t>d</w:t>
            </w:r>
            <w:r>
              <w:t xml:space="preserve"> slings for distribution to industrial companies/ consistently exceeds production goal</w:t>
            </w:r>
          </w:p>
          <w:p w:rsidR="00DD1EA8" w:rsidRPr="00D62111" w:rsidRDefault="00DD1EA8" w:rsidP="00DD1EA8">
            <w:pPr>
              <w:pStyle w:val="BulletedList"/>
            </w:pPr>
            <w:r>
              <w:t>Ensure sling production passes code standards</w:t>
            </w:r>
          </w:p>
          <w:p w:rsidR="00B67166" w:rsidRDefault="00DD1EA8" w:rsidP="00DD1EA8">
            <w:pPr>
              <w:pStyle w:val="BulletedList"/>
            </w:pPr>
            <w:r>
              <w:t>Ensure adherence to safety standards/Flawless safety record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4B66B9" w:rsidP="00D62111">
            <w:pPr>
              <w:pStyle w:val="BodyText1"/>
              <w:tabs>
                <w:tab w:val="left" w:pos="2520"/>
              </w:tabs>
            </w:pPr>
            <w:r>
              <w:t>2006-September 2010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4B66B9" w:rsidP="00B67166">
            <w:pPr>
              <w:pStyle w:val="BodyText"/>
            </w:pPr>
            <w:r>
              <w:t>Oliphant Paint Co</w:t>
            </w:r>
            <w:r w:rsidR="004D4559">
              <w:t>.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4B66B9" w:rsidP="00B67166">
            <w:pPr>
              <w:pStyle w:val="BodyText3"/>
            </w:pPr>
            <w:r>
              <w:t>Batesville, MS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4B66B9" w:rsidP="00B224C8">
            <w:pPr>
              <w:pStyle w:val="Heading2"/>
            </w:pPr>
            <w:r>
              <w:t>Industrial/Commercial Painter</w:t>
            </w:r>
          </w:p>
          <w:p w:rsidR="00B224C8" w:rsidRPr="00A43F4E" w:rsidRDefault="004B66B9" w:rsidP="00B224C8">
            <w:pPr>
              <w:pStyle w:val="BulletedList"/>
            </w:pPr>
            <w:r>
              <w:t xml:space="preserve">Painted commercial </w:t>
            </w:r>
            <w:r w:rsidR="00BF3B80">
              <w:t xml:space="preserve">and industrial </w:t>
            </w:r>
            <w:r>
              <w:t>building</w:t>
            </w:r>
            <w:r w:rsidR="00BF3B80">
              <w:t>s</w:t>
            </w:r>
            <w:r>
              <w:t xml:space="preserve"> for company contracts</w:t>
            </w:r>
            <w:r w:rsidR="009A1A4C">
              <w:t>/Flawless safety record</w:t>
            </w:r>
          </w:p>
          <w:p w:rsidR="004D4559" w:rsidRDefault="004B66B9" w:rsidP="00B224C8">
            <w:pPr>
              <w:pStyle w:val="BulletedList"/>
            </w:pPr>
            <w:r>
              <w:t xml:space="preserve">Operated paint and air compressors, in addition </w:t>
            </w:r>
            <w:r w:rsidR="00BF3B80">
              <w:t xml:space="preserve">to </w:t>
            </w:r>
            <w:r>
              <w:t>sandblasters and lifts.</w:t>
            </w:r>
          </w:p>
          <w:p w:rsidR="00B67166" w:rsidRDefault="00AD05A3" w:rsidP="009A1A4C">
            <w:pPr>
              <w:pStyle w:val="BulletedList"/>
            </w:pPr>
            <w:r>
              <w:t>Performed light landscaping and general maintenance repairs</w:t>
            </w:r>
            <w:r w:rsidR="00986C31">
              <w:t>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4B66B9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4B66B9" w:rsidRPr="0070617C" w:rsidRDefault="004B66B9" w:rsidP="004B66B9">
            <w:pPr>
              <w:pStyle w:val="BodyText1"/>
              <w:tabs>
                <w:tab w:val="left" w:pos="2520"/>
              </w:tabs>
            </w:pPr>
            <w:r>
              <w:t>2002-2006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4B66B9" w:rsidRPr="0070617C" w:rsidRDefault="004B66B9" w:rsidP="004B66B9">
            <w:pPr>
              <w:pStyle w:val="BodyText"/>
            </w:pPr>
            <w:r>
              <w:t>Wheelabrator McKay Bay Inc.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4B66B9" w:rsidRPr="0070617C" w:rsidRDefault="004B66B9" w:rsidP="004B66B9">
            <w:pPr>
              <w:pStyle w:val="BodyText3"/>
            </w:pPr>
            <w:r>
              <w:t>Tampa, FL</w:t>
            </w:r>
          </w:p>
        </w:tc>
      </w:tr>
      <w:tr w:rsidR="004B66B9">
        <w:trPr>
          <w:trHeight w:val="1080"/>
        </w:trPr>
        <w:tc>
          <w:tcPr>
            <w:tcW w:w="9090" w:type="dxa"/>
            <w:gridSpan w:val="4"/>
          </w:tcPr>
          <w:p w:rsidR="004B66B9" w:rsidRDefault="004B66B9" w:rsidP="004B66B9">
            <w:pPr>
              <w:pStyle w:val="Heading2"/>
            </w:pPr>
            <w:r>
              <w:t>Utility Operator</w:t>
            </w:r>
          </w:p>
          <w:p w:rsidR="004B66B9" w:rsidRPr="00A43F4E" w:rsidRDefault="004B66B9" w:rsidP="004B66B9">
            <w:pPr>
              <w:pStyle w:val="BulletedList"/>
            </w:pPr>
            <w:r>
              <w:t>Monitored and maintained plant equipment ensure safe and efficient plant operations</w:t>
            </w:r>
          </w:p>
          <w:p w:rsidR="004B66B9" w:rsidRDefault="00AD05A3" w:rsidP="004B66B9">
            <w:pPr>
              <w:pStyle w:val="BulletedList"/>
            </w:pPr>
            <w:r>
              <w:t>Performed general maintenance and troubleshooting on plant machinery</w:t>
            </w:r>
          </w:p>
          <w:p w:rsidR="004B66B9" w:rsidRPr="00D62111" w:rsidRDefault="004B66B9" w:rsidP="004B66B9">
            <w:pPr>
              <w:pStyle w:val="BulletedList"/>
            </w:pPr>
            <w:r>
              <w:t>Performed test on equipment, record units of materials moved on a</w:t>
            </w:r>
            <w:r w:rsidR="00AD05A3">
              <w:t xml:space="preserve"> daily basis</w:t>
            </w:r>
          </w:p>
          <w:p w:rsidR="004B66B9" w:rsidRDefault="004B66B9" w:rsidP="004B66B9">
            <w:pPr>
              <w:pStyle w:val="BulletedList"/>
            </w:pPr>
            <w:r>
              <w:t>Completed numerous corpor</w:t>
            </w:r>
            <w:r w:rsidR="009A1A4C">
              <w:t>ate and plant training programs/Flawless safety record</w:t>
            </w:r>
          </w:p>
          <w:p w:rsidR="008C40D7" w:rsidRPr="008C40D7" w:rsidRDefault="008C40D7" w:rsidP="008C40D7"/>
        </w:tc>
      </w:tr>
      <w:tr w:rsidR="004B66B9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2340"/>
              <w:gridCol w:w="4499"/>
              <w:gridCol w:w="2251"/>
            </w:tblGrid>
            <w:tr w:rsidR="008C40D7" w:rsidRPr="00A43F4E" w:rsidTr="00336F72">
              <w:trPr>
                <w:trHeight w:val="525"/>
              </w:trPr>
              <w:tc>
                <w:tcPr>
                  <w:tcW w:w="2340" w:type="dxa"/>
                  <w:tcBorders>
                    <w:top w:val="single" w:sz="2" w:space="0" w:color="999999"/>
                  </w:tcBorders>
                </w:tcPr>
                <w:p w:rsidR="008C40D7" w:rsidRPr="00A43F4E" w:rsidRDefault="008C40D7" w:rsidP="00336F72">
                  <w:pPr>
                    <w:pStyle w:val="BodyText1"/>
                    <w:tabs>
                      <w:tab w:val="left" w:pos="2520"/>
                    </w:tabs>
                  </w:pPr>
                  <w:r>
                    <w:t>1998-2001</w:t>
                  </w:r>
                </w:p>
              </w:tc>
              <w:tc>
                <w:tcPr>
                  <w:tcW w:w="4499" w:type="dxa"/>
                  <w:tcBorders>
                    <w:top w:val="single" w:sz="2" w:space="0" w:color="999999"/>
                  </w:tcBorders>
                </w:tcPr>
                <w:p w:rsidR="008C40D7" w:rsidRPr="00A43F4E" w:rsidRDefault="008C40D7" w:rsidP="00336F72">
                  <w:pPr>
                    <w:pStyle w:val="BodyText"/>
                  </w:pPr>
                  <w:r>
                    <w:t>City of Como</w:t>
                  </w:r>
                </w:p>
              </w:tc>
              <w:tc>
                <w:tcPr>
                  <w:tcW w:w="2251" w:type="dxa"/>
                  <w:tcBorders>
                    <w:top w:val="single" w:sz="2" w:space="0" w:color="999999"/>
                  </w:tcBorders>
                </w:tcPr>
                <w:p w:rsidR="008C40D7" w:rsidRPr="00A43F4E" w:rsidRDefault="008C40D7" w:rsidP="00336F72">
                  <w:pPr>
                    <w:pStyle w:val="BodyText3"/>
                  </w:pPr>
                  <w:r>
                    <w:t>Batesville, MS</w:t>
                  </w:r>
                </w:p>
              </w:tc>
            </w:tr>
            <w:tr w:rsidR="008C40D7" w:rsidTr="00336F72">
              <w:trPr>
                <w:trHeight w:val="1080"/>
              </w:trPr>
              <w:tc>
                <w:tcPr>
                  <w:tcW w:w="9090" w:type="dxa"/>
                  <w:gridSpan w:val="3"/>
                </w:tcPr>
                <w:p w:rsidR="008C40D7" w:rsidRDefault="008C40D7" w:rsidP="00336F72">
                  <w:pPr>
                    <w:pStyle w:val="Heading2"/>
                  </w:pPr>
                  <w:r>
                    <w:t>Police Officer</w:t>
                  </w:r>
                </w:p>
                <w:p w:rsidR="008C40D7" w:rsidRPr="00A43F4E" w:rsidRDefault="008C40D7" w:rsidP="00336F72">
                  <w:pPr>
                    <w:pStyle w:val="BulletedList"/>
                  </w:pPr>
                  <w:r>
                    <w:t>Patrolled trafficking in the City, and conducted investigations</w:t>
                  </w:r>
                  <w:r w:rsidR="009A1A4C">
                    <w:t>/Flawless Safety record</w:t>
                  </w:r>
                </w:p>
                <w:p w:rsidR="008C40D7" w:rsidRPr="00D62111" w:rsidRDefault="008C40D7" w:rsidP="00336F72">
                  <w:pPr>
                    <w:pStyle w:val="BulletedList"/>
                  </w:pPr>
                  <w:r>
                    <w:t>Kept daily logs and reports of all activities, appeared for co</w:t>
                  </w:r>
                  <w:bookmarkStart w:id="0" w:name="_GoBack"/>
                  <w:bookmarkEnd w:id="0"/>
                  <w:r>
                    <w:t>urt appearances</w:t>
                  </w:r>
                </w:p>
                <w:p w:rsidR="008C40D7" w:rsidRDefault="008C40D7" w:rsidP="00336F72">
                  <w:pPr>
                    <w:pStyle w:val="BulletedList"/>
                  </w:pPr>
                  <w:r>
                    <w:t>Participated in various community programs</w:t>
                  </w:r>
                </w:p>
              </w:tc>
            </w:tr>
          </w:tbl>
          <w:p w:rsidR="004B66B9" w:rsidRPr="0070617C" w:rsidRDefault="004B66B9" w:rsidP="00F561DD">
            <w:pPr>
              <w:pStyle w:val="Heading1"/>
            </w:pPr>
            <w:r w:rsidRPr="003126B2">
              <w:t>Education</w:t>
            </w:r>
          </w:p>
        </w:tc>
      </w:tr>
      <w:tr w:rsidR="004B66B9" w:rsidTr="009A1A4C">
        <w:trPr>
          <w:trHeight w:val="598"/>
        </w:trPr>
        <w:tc>
          <w:tcPr>
            <w:tcW w:w="2251" w:type="dxa"/>
            <w:tcBorders>
              <w:top w:val="single" w:sz="12" w:space="0" w:color="auto"/>
            </w:tcBorders>
          </w:tcPr>
          <w:p w:rsidR="004B66B9" w:rsidRDefault="004B66B9" w:rsidP="00B67166">
            <w:pPr>
              <w:pStyle w:val="BodyText1"/>
            </w:pPr>
            <w:r>
              <w:t>1992-1994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4B66B9" w:rsidRDefault="004B66B9" w:rsidP="00B67166">
            <w:pPr>
              <w:pStyle w:val="BodyText"/>
            </w:pPr>
            <w:r>
              <w:t>Nor</w:t>
            </w:r>
            <w:r w:rsidR="001C7FFD">
              <w:t>th</w:t>
            </w:r>
            <w:r>
              <w:t>west</w:t>
            </w:r>
            <w:r w:rsidR="001C7FFD">
              <w:t xml:space="preserve"> Mississippi</w:t>
            </w:r>
            <w:r>
              <w:t xml:space="preserve"> Community College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4B66B9" w:rsidRDefault="004B66B9" w:rsidP="00B67166">
            <w:pPr>
              <w:pStyle w:val="BodyText3"/>
            </w:pPr>
            <w:r>
              <w:t>Senatobia, MS</w:t>
            </w:r>
          </w:p>
        </w:tc>
      </w:tr>
      <w:tr w:rsidR="004B66B9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4B66B9" w:rsidRPr="0070617C" w:rsidRDefault="00AD05A3" w:rsidP="00D62111">
            <w:pPr>
              <w:pStyle w:val="Heading1"/>
            </w:pPr>
            <w:r>
              <w:t>Other Skills</w:t>
            </w:r>
          </w:p>
        </w:tc>
      </w:tr>
      <w:tr w:rsidR="004B66B9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AD05A3" w:rsidRDefault="00AD05A3" w:rsidP="00AD05A3">
            <w:pPr>
              <w:pStyle w:val="BulletedList"/>
            </w:pPr>
            <w:r>
              <w:t>Certified in automotive A/C repair</w:t>
            </w:r>
            <w:r w:rsidR="004B66B9">
              <w:t>.</w:t>
            </w:r>
            <w:r>
              <w:t xml:space="preserve"> </w:t>
            </w:r>
          </w:p>
          <w:p w:rsidR="004B66B9" w:rsidRDefault="00AD05A3" w:rsidP="00AD05A3">
            <w:pPr>
              <w:pStyle w:val="BulletedList"/>
            </w:pPr>
            <w:r>
              <w:t xml:space="preserve">Experienced </w:t>
            </w:r>
            <w:r w:rsidR="00986C31">
              <w:t xml:space="preserve">in </w:t>
            </w:r>
            <w:r>
              <w:t>automotive repair and maintenance.</w:t>
            </w:r>
          </w:p>
        </w:tc>
      </w:tr>
    </w:tbl>
    <w:p w:rsidR="00763259" w:rsidRDefault="00763259" w:rsidP="00AD05A3">
      <w:pPr>
        <w:pStyle w:val="BulletedList"/>
        <w:numPr>
          <w:ilvl w:val="0"/>
          <w:numId w:val="0"/>
        </w:numPr>
        <w:ind w:left="720"/>
      </w:pPr>
    </w:p>
    <w:sectPr w:rsidR="00763259" w:rsidSect="008C40D7">
      <w:headerReference w:type="default" r:id="rId7"/>
      <w:pgSz w:w="12240" w:h="15840"/>
      <w:pgMar w:top="245" w:right="1440" w:bottom="24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918" w:rsidRDefault="00E12918">
      <w:r>
        <w:separator/>
      </w:r>
    </w:p>
  </w:endnote>
  <w:endnote w:type="continuationSeparator" w:id="0">
    <w:p w:rsidR="00E12918" w:rsidRDefault="00E12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918" w:rsidRDefault="00E12918">
      <w:r>
        <w:separator/>
      </w:r>
    </w:p>
  </w:footnote>
  <w:footnote w:type="continuationSeparator" w:id="0">
    <w:p w:rsidR="00E12918" w:rsidRDefault="00E129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66B9" w:rsidRDefault="008B7F4F" w:rsidP="00FB371B">
    <w:pPr>
      <w:pStyle w:val="StyleContactInfo"/>
    </w:pPr>
    <w:r w:rsidRPr="00A43F4E">
      <w:fldChar w:fldCharType="begin"/>
    </w:r>
    <w:r w:rsidR="004B66B9" w:rsidRPr="00A43F4E">
      <w:instrText xml:space="preserve"> MACROBUTTON  DoFieldClick [Phone number]</w:instrText>
    </w:r>
    <w:r w:rsidRPr="00A43F4E">
      <w:fldChar w:fldCharType="end"/>
    </w:r>
    <w:r w:rsidR="004B66B9">
      <w:sym w:font="Symbol" w:char="F0B7"/>
    </w:r>
    <w:r w:rsidRPr="00A43F4E">
      <w:fldChar w:fldCharType="begin"/>
    </w:r>
    <w:r w:rsidR="004B66B9" w:rsidRPr="00A43F4E">
      <w:instrText xml:space="preserve"> MACROBUTTON  DoFieldClick [E-mail address]</w:instrText>
    </w:r>
    <w:r w:rsidRPr="00A43F4E">
      <w:fldChar w:fldCharType="end"/>
    </w:r>
  </w:p>
  <w:p w:rsidR="004B66B9" w:rsidRPr="00FB371B" w:rsidRDefault="008B7F4F" w:rsidP="00FB371B">
    <w:pPr>
      <w:pStyle w:val="YourNamePage2"/>
    </w:pPr>
    <w:r w:rsidRPr="00FB371B">
      <w:fldChar w:fldCharType="begin"/>
    </w:r>
    <w:r w:rsidR="004B66B9"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024D5"/>
    <w:multiLevelType w:val="hybridMultilevel"/>
    <w:tmpl w:val="8C2E36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C8"/>
    <w:rsid w:val="000E74C4"/>
    <w:rsid w:val="001014A0"/>
    <w:rsid w:val="001C7FFD"/>
    <w:rsid w:val="001D177E"/>
    <w:rsid w:val="001E6339"/>
    <w:rsid w:val="00213CAD"/>
    <w:rsid w:val="00276AE8"/>
    <w:rsid w:val="002802E5"/>
    <w:rsid w:val="00365AEA"/>
    <w:rsid w:val="0037263E"/>
    <w:rsid w:val="003E6690"/>
    <w:rsid w:val="00430460"/>
    <w:rsid w:val="004467E5"/>
    <w:rsid w:val="004B66B9"/>
    <w:rsid w:val="004D4559"/>
    <w:rsid w:val="00536728"/>
    <w:rsid w:val="005F0DB6"/>
    <w:rsid w:val="006A52DF"/>
    <w:rsid w:val="00727993"/>
    <w:rsid w:val="00763259"/>
    <w:rsid w:val="007F5494"/>
    <w:rsid w:val="008B7F4F"/>
    <w:rsid w:val="008C40D7"/>
    <w:rsid w:val="00971E9D"/>
    <w:rsid w:val="00986C31"/>
    <w:rsid w:val="009A1A4C"/>
    <w:rsid w:val="00A43F4E"/>
    <w:rsid w:val="00AA47AE"/>
    <w:rsid w:val="00AB451F"/>
    <w:rsid w:val="00AD05A3"/>
    <w:rsid w:val="00AD63E4"/>
    <w:rsid w:val="00B224C8"/>
    <w:rsid w:val="00B5218C"/>
    <w:rsid w:val="00B64B21"/>
    <w:rsid w:val="00B67166"/>
    <w:rsid w:val="00B83D28"/>
    <w:rsid w:val="00BB2FAB"/>
    <w:rsid w:val="00BF3B80"/>
    <w:rsid w:val="00BF70C8"/>
    <w:rsid w:val="00C0150E"/>
    <w:rsid w:val="00C5369F"/>
    <w:rsid w:val="00C8736B"/>
    <w:rsid w:val="00D43291"/>
    <w:rsid w:val="00D467AD"/>
    <w:rsid w:val="00D62111"/>
    <w:rsid w:val="00D73271"/>
    <w:rsid w:val="00DD1EA8"/>
    <w:rsid w:val="00DF0288"/>
    <w:rsid w:val="00E12918"/>
    <w:rsid w:val="00F561DD"/>
    <w:rsid w:val="00F95D8A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C015FF4-D577-4A8F-95D5-F37454B9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willin2.GSM1900.000\Application%20Data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Mwillin2</dc:creator>
  <cp:keywords/>
  <dc:description/>
  <cp:lastModifiedBy>Melisa Willingham</cp:lastModifiedBy>
  <cp:revision>3</cp:revision>
  <cp:lastPrinted>2015-03-19T18:58:00Z</cp:lastPrinted>
  <dcterms:created xsi:type="dcterms:W3CDTF">2015-03-23T18:00:00Z</dcterms:created>
  <dcterms:modified xsi:type="dcterms:W3CDTF">2015-03-23T18:01:00Z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