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wmf" ContentType="image/x-wmf"/>
  <Default Extension="emf" ContentType="image/x-em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CE5863" w:rsidRDefault="00CE5863">
      <w:pPr>
        <w:jc w:val="center"/>
      </w:pPr>
    </w:p>
    <w:p w:rsidR="00CE5863" w:rsidRDefault="00CE5863">
      <w:pPr>
        <w:jc w:val="center"/>
      </w:pPr>
    </w:p>
    <w:p w:rsidR="00CE5863" w:rsidRDefault="002D1FA8">
      <w:pPr>
        <w:jc w:val="center"/>
      </w:pPr>
      <w:r>
        <w:rPr>
          <w:b/>
          <w:rFonts w:ascii="Times New Roman" w:hAnsi="Times New Roman"/>
          <w:sz w:val="32"/>
        </w:rPr>
        <w:t>Monica L. Hamilton</w:t>
      </w:r>
    </w:p>
    <w:p w:rsidR="00CE5863" w:rsidRDefault="002D1FA8">
      <w:pPr>
        <w:jc w:val="center"/>
        <w:rPr>
          <w:b/>
          <w:rFonts w:ascii="Times New Roman" w:hAnsi="Times New Roman"/>
          <w:sz w:val="32"/>
          <w:szCs w:val="32"/>
        </w:rPr>
      </w:pPr>
      <w:r>
        <w:rPr>
          <w:b/>
          <w:rFonts w:ascii="Times New Roman" w:hAnsi="Times New Roman"/>
          <w:sz w:val="32"/>
          <w:szCs w:val="32"/>
        </w:rPr>
        <w:t>13 Pine Street</w:t>
      </w:r>
    </w:p>
    <w:p w:rsidR="00CE5863" w:rsidRDefault="002D1FA8">
      <w:pPr>
        <w:jc w:val="center"/>
      </w:pPr>
      <w:r>
        <w:rPr>
          <w:b/>
          <w:rFonts w:ascii="Times New Roman" w:hAnsi="Times New Roman"/>
          <w:sz w:val="32"/>
        </w:rPr>
        <w:t>Lisbon Falls, Maine 04252</w:t>
      </w:r>
    </w:p>
    <w:p w:rsidR="00CE5863" w:rsidRDefault="002D1FA8">
      <w:pPr>
        <w:jc w:val="center"/>
      </w:pPr>
      <w:r>
        <w:rPr>
          <w:b/>
          <w:rFonts w:ascii="Times New Roman" w:hAnsi="Times New Roman"/>
          <w:sz w:val="32"/>
        </w:rPr>
        <w:t>(207) 217-3789</w:t>
      </w:r>
    </w:p>
    <w:p w:rsidR="00CE5863" w:rsidRDefault="00CE5863">
      <w:pPr>
        <w:jc w:val="center"/>
      </w:pPr>
      <w:hyperlink w:history="1" r:id="rId8">
        <w:r w:rsidR="002D1FA8">
          <w:rPr>
            <w:b/>
            <w:u w:val="single"/>
            <w:color w:val="0000FF"/>
            <w:rFonts w:ascii="Times New Roman" w:hAnsi="Times New Roman"/>
            <w:sz w:val="32"/>
          </w:rPr>
          <w:t>monicalhamilton@yahoo.com</w:t>
        </w:r>
      </w:hyperlink>
    </w:p>
    <w:p w:rsidR="00CE5863" w:rsidRDefault="00CE5863"/>
    <w:p w:rsidR="00CE5863" w:rsidRDefault="00CE5863"/>
    <w:p w:rsidR="00CE5863" w:rsidRDefault="002D1FA8">
      <w:pPr>
        <w:jc w:val="center"/>
        <w:rPr>
          <w:b/>
          <w:u w:val="single"/>
          <w:rFonts w:ascii="Times New Roman" w:hAnsi="Times New Roman"/>
          <w:sz w:val="24"/>
        </w:rPr>
      </w:pPr>
      <w:r>
        <w:rPr>
          <w:b/>
          <w:u w:val="single"/>
          <w:rFonts w:ascii="Times New Roman" w:hAnsi="Times New Roman"/>
          <w:sz w:val="24"/>
        </w:rPr>
        <w:t>OBJECTIVE</w:t>
      </w:r>
    </w:p>
    <w:p w:rsidR="00CE5863" w:rsidRDefault="00CE5863">
      <w:pPr>
        <w:jc w:val="center"/>
      </w:pPr>
    </w:p>
    <w:p w:rsidR="00CE5863" w:rsidRDefault="002D1F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obtain employment </w:t>
      </w:r>
      <w:r>
        <w:rPr>
          <w:sz w:val="24"/>
          <w:szCs w:val="24"/>
        </w:rPr>
        <w:t>as a construction worker/ delivery driver with a company                                                                                                                                                                        that will allow me to use my ext</w:t>
      </w:r>
      <w:r>
        <w:rPr>
          <w:sz w:val="24"/>
          <w:szCs w:val="24"/>
        </w:rPr>
        <w:t>ensive customer service skill and allow me to continue  learning and will challenge me on a daily basis</w:t>
      </w:r>
    </w:p>
    <w:p w:rsidR="00CE5863" w:rsidRDefault="00CE5863">
      <w:pPr>
        <w:jc w:val="center"/>
        <w:rPr>
          <w:sz w:val="24"/>
          <w:szCs w:val="24"/>
        </w:rPr>
      </w:pPr>
    </w:p>
    <w:p w:rsidR="00CE5863" w:rsidRDefault="00CE5863">
      <w:pPr>
        <w:jc w:val="center"/>
      </w:pPr>
    </w:p>
    <w:p w:rsidR="00CE5863" w:rsidRDefault="002D1FA8">
      <w:pPr>
        <w:jc w:val="center"/>
      </w:pPr>
      <w:r>
        <w:rPr>
          <w:b/>
          <w:u w:val="single"/>
          <w:rFonts w:ascii="Times New Roman" w:hAnsi="Times New Roman"/>
          <w:sz w:val="24"/>
        </w:rPr>
        <w:t>HIGHLIGHTS OF QUALIFICATIONS</w:t>
      </w:r>
    </w:p>
    <w:p w:rsidR="00CE5863" w:rsidRDefault="00CE5863">
      <w:pPr>
        <w:jc w:val="center"/>
      </w:pPr>
    </w:p>
    <w:p w:rsidR="00CE5863" w:rsidRDefault="002D1FA8">
      <w:pPr>
        <w:pStyle w:val="ListParagraph"/>
        <w:numPr>
          <w:ilvl w:val="0"/>
          <w:numId w:val="2"/>
        </w:numPr>
      </w:pPr>
      <w:r>
        <w:rPr>
          <w:rFonts w:ascii="Times New Roman" w:hAnsi="Times New Roman"/>
          <w:sz w:val="24"/>
        </w:rPr>
        <w:t>Maine State Certified Class B CDL with X endorsement</w:t>
      </w:r>
    </w:p>
    <w:p w:rsidR="00CE5863" w:rsidRDefault="002D1FA8">
      <w:pPr>
        <w:pStyle w:val="ListParagraph"/>
        <w:numPr>
          <w:ilvl w:val="0"/>
          <w:numId w:val="2"/>
        </w:numPr>
      </w:pPr>
      <w:r>
        <w:rPr>
          <w:rFonts w:ascii="Times New Roman" w:hAnsi="Times New Roman"/>
          <w:sz w:val="24"/>
        </w:rPr>
        <w:t>10+ years of customer service in a wide range of different settings</w:t>
      </w:r>
      <w:r>
        <w:rPr>
          <w:rFonts w:ascii="Times New Roman" w:hAnsi="Times New Roman"/>
          <w:sz w:val="24"/>
        </w:rPr>
        <w:t xml:space="preserve"> such as Fast Food</w:t>
      </w:r>
      <w:proofErr w:type="gramStart"/>
      <w:r>
        <w:rPr>
          <w:rFonts w:ascii="Times New Roman" w:hAnsi="Times New Roman"/>
          <w:sz w:val="24"/>
        </w:rPr>
        <w:t>,  Retail</w:t>
      </w:r>
      <w:proofErr w:type="gramEnd"/>
      <w:r>
        <w:rPr>
          <w:rFonts w:ascii="Times New Roman" w:hAnsi="Times New Roman"/>
          <w:sz w:val="24"/>
        </w:rPr>
        <w:t>, Department Store, and Home Improvement.</w:t>
      </w:r>
    </w:p>
    <w:p w:rsidR="00CE5863" w:rsidRDefault="002D1FA8">
      <w:pPr>
        <w:pStyle w:val="ListParagraph"/>
        <w:numPr>
          <w:ilvl w:val="0"/>
          <w:numId w:val="2"/>
        </w:numPr>
      </w:pPr>
      <w:r>
        <w:rPr>
          <w:rFonts w:ascii="Times New Roman" w:hAnsi="Times New Roman"/>
          <w:sz w:val="24"/>
        </w:rPr>
        <w:t>Dependable, prompt, self-starter</w:t>
      </w:r>
    </w:p>
    <w:p w:rsidR="00CE5863" w:rsidRDefault="00CE5863">
      <w:pPr>
        <w:ind w:left="360"/>
      </w:pPr>
    </w:p>
    <w:p w:rsidR="00CE5863" w:rsidRDefault="00CE5863"/>
    <w:p w:rsidR="00CE5863" w:rsidRDefault="002D1FA8">
      <w:pPr>
        <w:jc w:val="center"/>
        <w:ind w:left="360"/>
      </w:pPr>
      <w:r>
        <w:rPr>
          <w:b/>
          <w:u w:val="single"/>
          <w:rFonts w:ascii="Times New Roman" w:hAnsi="Times New Roman"/>
          <w:sz w:val="24"/>
        </w:rPr>
        <w:t>RELEVANT SKILLS</w:t>
      </w:r>
    </w:p>
    <w:p w:rsidR="00CE5863" w:rsidRDefault="00CE5863">
      <w:pPr>
        <w:jc w:val="center"/>
        <w:ind w:left="360"/>
      </w:pPr>
    </w:p>
    <w:p w:rsidR="00CE5863" w:rsidRDefault="002D1FA8">
      <w:pPr>
        <w:rPr>
          <w:b/>
          <w:rFonts w:ascii="Times New Roman" w:hAnsi="Times New Roman"/>
          <w:sz w:val="24"/>
        </w:rPr>
      </w:pPr>
      <w:r>
        <w:rPr>
          <w:b/>
          <w:rFonts w:ascii="Times New Roman" w:hAnsi="Times New Roman"/>
          <w:sz w:val="24"/>
        </w:rPr>
        <w:t xml:space="preserve">           CDL Driving Experience</w:t>
      </w:r>
    </w:p>
    <w:p w:rsidR="00CE5863" w:rsidRDefault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  <w:szCs w:val="24"/>
        </w:rPr>
        <w:t>Snow Fighter Certified</w:t>
      </w:r>
    </w:p>
    <w:p w:rsidR="00CE5863" w:rsidRDefault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  <w:szCs w:val="24"/>
        </w:rPr>
        <w:t>Wheeler Certified</w:t>
      </w:r>
    </w:p>
    <w:p w:rsidR="00CE5863" w:rsidRDefault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  <w:szCs w:val="24"/>
        </w:rPr>
        <w:t>Loader Yard Certified</w:t>
      </w:r>
    </w:p>
    <w:p w:rsidR="00CE5863" w:rsidRDefault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</w:rPr>
        <w:t>Heating Oil Delivery</w:t>
      </w:r>
    </w:p>
    <w:p w:rsidR="00CE5863" w:rsidRDefault="002D1FA8" w:rsidRPr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</w:rPr>
        <w:t xml:space="preserve">Hazardous </w:t>
      </w:r>
      <w:r>
        <w:rPr>
          <w:rFonts w:ascii="Times New Roman" w:hAnsi="Times New Roman"/>
          <w:sz w:val="24"/>
        </w:rPr>
        <w:t>Materials and tank endorsement</w:t>
      </w:r>
    </w:p>
    <w:p w:rsidR="002D1FA8" w:rsidRDefault="002D1FA8" w:rsidRPr="002D1FA8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4"/>
        </w:rPr>
        <w:t>Tri-Axle</w:t>
      </w:r>
    </w:p>
    <w:p w:rsidR="002D1FA8" w:rsidRDefault="002D1FA8" w:rsidP="002D1FA8">
      <w:pPr>
        <w:pStyle w:val="ListParagraph"/>
      </w:pPr>
    </w:p>
    <w:p w:rsidR="00CE5863" w:rsidRDefault="00CE5863">
      <w:pPr>
        <w:ind w:left="360"/>
      </w:pPr>
    </w:p>
    <w:p w:rsidR="00CE5863" w:rsidRDefault="00CE5863">
      <w:pPr>
        <w:ind w:left="360"/>
      </w:pPr>
    </w:p>
    <w:p w:rsidR="00CE5863" w:rsidRDefault="002D1FA8">
      <w:pPr>
        <w:jc w:val="both"/>
        <w:ind w:left="360"/>
      </w:pPr>
      <w:r>
        <w:rPr>
          <w:b/>
          <w:rFonts w:ascii="Times New Roman" w:hAnsi="Times New Roman"/>
          <w:sz w:val="24"/>
        </w:rPr>
        <w:t xml:space="preserve">     Customer Service Skills</w:t>
      </w:r>
    </w:p>
    <w:p w:rsidR="00CE5863" w:rsidRDefault="002D1FA8"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4"/>
        </w:rPr>
        <w:t>Opened &amp; closed stores with a customer base of approximately 300 a day</w:t>
      </w:r>
    </w:p>
    <w:p w:rsidR="00CE5863" w:rsidRDefault="002D1FA8"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4"/>
        </w:rPr>
        <w:t>Member of customer service teams as few as 5 and as many as 100</w:t>
      </w:r>
    </w:p>
    <w:p w:rsidR="00CE5863" w:rsidRDefault="002D1FA8"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4"/>
        </w:rPr>
        <w:t xml:space="preserve">Prepared and made deposits daily ranging in the amounts of </w:t>
      </w:r>
      <w:r>
        <w:rPr>
          <w:rFonts w:ascii="Times New Roman" w:hAnsi="Times New Roman"/>
          <w:sz w:val="24"/>
        </w:rPr>
        <w:t>$1200-$1500</w:t>
      </w:r>
    </w:p>
    <w:p w:rsidR="00CE5863" w:rsidRDefault="002D1FA8"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4"/>
        </w:rPr>
        <w:t>Operated register, processed cash/check, debit/credit, food stamps</w:t>
      </w: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2D1FA8">
      <w:pPr>
        <w:jc w:val="center"/>
        <w:ind w:left="360"/>
      </w:pPr>
      <w:r>
        <w:rPr>
          <w:b/>
          <w:rFonts w:ascii="Times New Roman" w:hAnsi="Times New Roman"/>
          <w:sz w:val="32"/>
        </w:rPr>
        <w:t>Monica L. Hamilton</w:t>
      </w:r>
    </w:p>
    <w:p w:rsidR="00CE5863" w:rsidRDefault="002D1FA8">
      <w:pPr>
        <w:jc w:val="center"/>
        <w:ind w:left="360"/>
        <w:rPr>
          <w:b/>
          <w:rFonts w:ascii="Times New Roman" w:hAnsi="Times New Roman"/>
          <w:sz w:val="32"/>
          <w:szCs w:val="32"/>
        </w:rPr>
      </w:pPr>
      <w:r>
        <w:rPr>
          <w:b/>
          <w:rFonts w:ascii="Times New Roman" w:hAnsi="Times New Roman"/>
          <w:sz w:val="32"/>
          <w:szCs w:val="32"/>
        </w:rPr>
        <w:t>13 Pine Street</w:t>
      </w:r>
    </w:p>
    <w:p w:rsidR="00CE5863" w:rsidRDefault="002D1FA8">
      <w:pPr>
        <w:jc w:val="center"/>
        <w:ind w:left="360"/>
      </w:pPr>
      <w:r>
        <w:rPr>
          <w:b/>
          <w:rFonts w:ascii="Times New Roman" w:hAnsi="Times New Roman"/>
          <w:sz w:val="32"/>
        </w:rPr>
        <w:t>Lisbon Falls, Maine 04252</w:t>
      </w:r>
    </w:p>
    <w:p w:rsidR="00CE5863" w:rsidRDefault="002D1FA8">
      <w:pPr>
        <w:jc w:val="center"/>
        <w:ind w:left="360"/>
      </w:pPr>
      <w:r>
        <w:rPr>
          <w:b/>
          <w:rFonts w:ascii="Times New Roman" w:hAnsi="Times New Roman"/>
          <w:sz w:val="32"/>
        </w:rPr>
        <w:t>(207) 217-3789</w:t>
      </w:r>
    </w:p>
    <w:p w:rsidR="00CE5863" w:rsidRDefault="00CE5863">
      <w:pPr>
        <w:jc w:val="center"/>
        <w:ind w:left="360"/>
      </w:pPr>
      <w:hyperlink w:history="1" r:id="rId7">
        <w:r w:rsidR="002D1FA8">
          <w:rPr>
            <w:b/>
            <w:u w:val="single"/>
            <w:color w:val="0000FF"/>
            <w:rFonts w:ascii="Times New Roman" w:hAnsi="Times New Roman"/>
            <w:sz w:val="32"/>
          </w:rPr>
          <w:t>monicalhamilton@yahoo.com</w:t>
        </w:r>
      </w:hyperlink>
    </w:p>
    <w:p w:rsidR="00CE5863" w:rsidRDefault="00CE5863">
      <w:pPr>
        <w:jc w:val="center"/>
        <w:ind w:left="360"/>
      </w:pPr>
    </w:p>
    <w:p w:rsidR="00CE5863" w:rsidRDefault="00CE5863">
      <w:pPr>
        <w:jc w:val="center"/>
        <w:ind w:left="360"/>
      </w:pPr>
    </w:p>
    <w:p w:rsidR="00CE5863" w:rsidRDefault="002D1FA8">
      <w:pPr>
        <w:jc w:val="center"/>
        <w:ind w:left="360"/>
      </w:pPr>
      <w:r>
        <w:rPr>
          <w:b/>
          <w:u w:val="single"/>
          <w:rFonts w:ascii="Times New Roman" w:hAnsi="Times New Roman"/>
          <w:sz w:val="24"/>
        </w:rPr>
        <w:t>WORK HISTORY</w:t>
      </w:r>
    </w:p>
    <w:p w:rsidR="00CE5863" w:rsidRDefault="00CE5863">
      <w:pPr>
        <w:ind w:left="360"/>
      </w:pPr>
    </w:p>
    <w:p w:rsidR="002D1FA8" w:rsidRDefault="002D1FA8" w:rsidRPr="002D1FA8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05/2014-01/2015</w:t>
      </w:r>
      <w:r>
        <w:rPr>
          <w:rFonts w:ascii="Times New Roman" w:hAnsi="Times New Roman"/>
          <w:sz w:val="24"/>
          <w:szCs w:val="24"/>
        </w:rPr>
        <w:tab/>
        <w:t xml:space="preserve">         Concrete Mixer Driver      Auburn Concrete, Auburn Maine</w:t>
      </w:r>
      <w:r>
        <w:rPr>
          <w:rFonts w:ascii="Times New Roman" w:hAnsi="Times New Roman"/>
          <w:sz w:val="24"/>
          <w:szCs w:val="24"/>
        </w:rPr>
        <w:tab/>
      </w:r>
    </w:p>
    <w:p w:rsidR="00CE5863" w:rsidRDefault="002D1FA8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10/2012-05/2014</w:t>
      </w:r>
      <w:r>
        <w:rPr>
          <w:rFonts w:ascii="Times New Roman" w:hAnsi="Times New Roman"/>
          <w:sz w:val="24"/>
          <w:szCs w:val="24"/>
        </w:rPr>
        <w:t xml:space="preserve">            Maine Department            State of Maine</w:t>
      </w:r>
    </w:p>
    <w:p w:rsidR="00CE5863" w:rsidRDefault="002D1FA8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of</w:t>
      </w:r>
      <w:proofErr w:type="gramEnd"/>
      <w:r>
        <w:rPr>
          <w:rFonts w:ascii="Times New Roman" w:hAnsi="Times New Roman"/>
          <w:sz w:val="24"/>
          <w:szCs w:val="24"/>
        </w:rPr>
        <w:t xml:space="preserve"> Transportation</w:t>
      </w:r>
    </w:p>
    <w:p w:rsidR="002D1FA8" w:rsidRDefault="002D1FA8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04/2013-10/2013            Cashier/Service Driver     C.N. Brown, West Gardiner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01/2012-10/2012            Oil Delivery Dr</w:t>
      </w:r>
      <w:r>
        <w:rPr>
          <w:rFonts w:ascii="Times New Roman" w:hAnsi="Times New Roman"/>
          <w:sz w:val="24"/>
        </w:rPr>
        <w:t xml:space="preserve">iver          </w:t>
      </w:r>
      <w:r>
        <w:rPr>
          <w:rFonts w:ascii="Times New Roman" w:hAnsi="Times New Roman"/>
          <w:sz w:val="24"/>
        </w:rPr>
        <w:t>C.N. Brown Brunswick,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12/2011-10/2012            Cashier                            </w:t>
      </w:r>
      <w:r>
        <w:rPr>
          <w:rFonts w:ascii="Times New Roman" w:hAnsi="Times New Roman"/>
          <w:sz w:val="24"/>
        </w:rPr>
        <w:t xml:space="preserve"> Cumberland Farms                                                     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    </w:t>
      </w:r>
      <w:r>
        <w:rPr>
          <w:rFonts w:ascii="Times New Roman" w:hAnsi="Times New Roman"/>
          <w:sz w:val="24"/>
        </w:rPr>
        <w:t xml:space="preserve">                 Brunswick,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05/2011-11/2011</w:t>
      </w:r>
      <w:r>
        <w:rPr>
          <w:rFonts w:ascii="Times New Roman" w:hAnsi="Times New Roman"/>
          <w:sz w:val="24"/>
        </w:rPr>
        <w:tab/>
        <w:t xml:space="preserve">          Laborer                            CPM Constructors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                     Freeport, ME</w:t>
      </w:r>
      <w:r>
        <w:rPr>
          <w:rFonts w:ascii="Times New Roman" w:hAnsi="Times New Roman"/>
          <w:sz w:val="24"/>
        </w:rPr>
        <w:tab/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05/2010-05/2011</w:t>
      </w:r>
      <w:r>
        <w:rPr>
          <w:rFonts w:ascii="Times New Roman" w:hAnsi="Times New Roman"/>
          <w:sz w:val="24"/>
        </w:rPr>
        <w:tab/>
        <w:t xml:space="preserve">         </w:t>
      </w:r>
      <w:r>
        <w:rPr>
          <w:rFonts w:ascii="Times New Roman" w:hAnsi="Times New Roman"/>
          <w:sz w:val="24"/>
        </w:rPr>
        <w:t>Sandwich Artist</w:t>
      </w:r>
      <w:r>
        <w:rPr>
          <w:rFonts w:ascii="Times New Roman" w:hAnsi="Times New Roman"/>
          <w:sz w:val="24"/>
        </w:rPr>
        <w:tab/>
        <w:t xml:space="preserve">              Subway Lisbon Falls,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10/2009-01/2010            Cashier                             Target Topsham,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05/2009-09/2009            Sandwich Artist                Subway Brunswick,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08/2008-04/2009            Personal Care </w:t>
      </w:r>
      <w:r>
        <w:rPr>
          <w:rFonts w:ascii="Times New Roman" w:hAnsi="Times New Roman"/>
          <w:sz w:val="24"/>
        </w:rPr>
        <w:t xml:space="preserve">Assistant    Linda </w:t>
      </w:r>
      <w:proofErr w:type="spellStart"/>
      <w:r>
        <w:rPr>
          <w:rFonts w:ascii="Times New Roman" w:hAnsi="Times New Roman"/>
          <w:sz w:val="24"/>
        </w:rPr>
        <w:t>Toothaker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Harpswell</w:t>
      </w:r>
      <w:proofErr w:type="spellEnd"/>
      <w:r>
        <w:rPr>
          <w:rFonts w:ascii="Times New Roman" w:hAnsi="Times New Roman"/>
          <w:sz w:val="24"/>
        </w:rPr>
        <w:t>, ME</w:t>
      </w:r>
    </w:p>
    <w:p w:rsidR="00CE5863" w:rsidRDefault="002D1FA8">
      <w:r>
        <w:rPr>
          <w:rFonts w:ascii="Times New Roman" w:hAnsi="Times New Roman"/>
          <w:sz w:val="24"/>
        </w:rPr>
        <w:t xml:space="preserve">                                             </w:t>
      </w:r>
      <w:r>
        <w:rPr>
          <w:rFonts w:ascii="Times New Roman" w:hAnsi="Times New Roman"/>
          <w:sz w:val="24"/>
        </w:rPr>
        <w:t xml:space="preserve">       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</w:t>
      </w:r>
    </w:p>
    <w:p w:rsidR="00CE5863" w:rsidRDefault="002D1FA8">
      <w:pPr>
        <w:jc w:val="center"/>
        <w:ind w:left="360"/>
      </w:pPr>
      <w:r>
        <w:rPr>
          <w:b/>
          <w:u w:val="single"/>
          <w:rFonts w:ascii="Times New Roman" w:hAnsi="Times New Roman"/>
          <w:sz w:val="24"/>
        </w:rPr>
        <w:t>EDUCATION</w:t>
      </w:r>
    </w:p>
    <w:p w:rsidR="00CE5863" w:rsidRDefault="00CE5863">
      <w:pPr>
        <w:jc w:val="center"/>
        <w:ind w:left="360"/>
      </w:pP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10/2010                          Maine State Certified      Women Unlimited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                          Class B CDL                                    Augusta, ME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>10/2009                          Career E</w:t>
      </w:r>
      <w:r>
        <w:rPr>
          <w:rFonts w:ascii="Times New Roman" w:hAnsi="Times New Roman"/>
          <w:sz w:val="24"/>
        </w:rPr>
        <w:t>xploration/Plan Maine Department of Labor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                          Development                                   Portland, ME</w:t>
      </w:r>
    </w:p>
    <w:p w:rsidR="00CE5863" w:rsidRDefault="002D1FA8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09/1982-06/1986            High School Diploma      Elmira Free Academy</w:t>
      </w:r>
    </w:p>
    <w:p w:rsidR="00CE5863" w:rsidRDefault="002D1FA8">
      <w:pPr>
        <w:ind w:left="360"/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                  Elmira, NY</w:t>
      </w:r>
    </w:p>
    <w:p w:rsidR="00CE5863" w:rsidRDefault="00CE5863">
      <w:pPr>
        <w:ind w:left="360"/>
      </w:pPr>
    </w:p>
    <w:p w:rsidR="00CE5863" w:rsidRDefault="00CE5863">
      <w:pPr>
        <w:ind w:left="360"/>
      </w:pPr>
    </w:p>
    <w:p w:rsidR="00CE5863" w:rsidRDefault="00CE5863">
      <w:pPr>
        <w:ind w:left="360"/>
      </w:pPr>
    </w:p>
    <w:p w:rsidR="00CE5863" w:rsidRDefault="002D1FA8">
      <w:pPr>
        <w:jc w:val="center"/>
        <w:ind w:left="360"/>
      </w:pPr>
      <w:r>
        <w:rPr>
          <w:b/>
          <w:rFonts w:ascii="Times New Roman" w:hAnsi="Times New Roman"/>
          <w:sz w:val="24"/>
        </w:rPr>
        <w:t>REFERENCES AVAILABLE UPON REQUEST</w:t>
      </w:r>
    </w:p>
    <w:sectPr w:rsidR="00CE5863" w:rsidSect="00CE5863">
      <w:pgSz w:w="12240" w:h="15840"/>
      <w:pgMar w:left="1440" w:right="1440" w:top="1440" w:bottom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863" w:rsidRDefault="00CE5863" w:rsidP="00CE5863">
      <w:r>
        <w:separator/>
      </w:r>
    </w:p>
  </w:endnote>
  <w:endnote w:type="continuationSeparator" w:id="0">
    <w:p w:rsidR="00CE5863" w:rsidRDefault="00CE5863" w:rsidP="00CE58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/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863" w:rsidRDefault="002D1FA8" w:rsidP="00CE5863">
      <w:r w:rsidRPr="00CE5863">
        <w:rPr>
          <w:color w:val="000000"/>
        </w:rPr>
        <w:separator/>
      </w:r>
    </w:p>
  </w:footnote>
  <w:footnote w:type="continuationSeparator" w:id="0">
    <w:p w:rsidR="00CE5863" w:rsidRDefault="00CE5863" w:rsidP="00CE5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170A15A4"/>
    <w:tmpl w:val="E23EF99C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 w:cs="Courier New" w:hAns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 w:hAns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 w:cs="Courier New" w:hAns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 w:hAns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 w:cs="Courier New" w:hAns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 w:hAnsi="Wingdings"/>
      </w:rPr>
      <w:pPr>
        <w:ind w:left="6480"/>
        <w:ind w:hanging="360"/>
      </w:pPr>
      <w:lvlJc w:val="left"/>
    </w:lvl>
  </w:abstractNum>
  <w:abstractNum w:abstractNumId="1">
    <w:multiLevelType w:val="hybridMultilevel"/>
    <w:nsid w:val="255D2D2E"/>
    <w:tmpl w:val="E01298A4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 w:cs="Courier New" w:hAns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 w:hAns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 w:cs="Courier New" w:hAns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 w:hAns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 w:cs="Courier New" w:hAns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 w:hAnsi="Wingdings"/>
      </w:rPr>
      <w:pPr>
        <w:ind w:left="6480"/>
        <w:ind w:hanging="360"/>
      </w:pPr>
      <w:lvlJc w:val="left"/>
    </w:lvl>
  </w:abstractNum>
  <w:abstractNum w:abstractNumId="2">
    <w:multiLevelType w:val="hybridMultilevel"/>
    <w:nsid w:val="4F6D464D"/>
    <w:tmpl w:val="83586D0A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 w:cs="Courier New" w:hAns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 w:hAns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 w:cs="Courier New" w:hAns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 w:hAns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 w:cs="Courier New" w:hAns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 w:hAnsi="Wingdings"/>
      </w:rPr>
      <w:pPr>
        <w:ind w:left="6480"/>
        <w:ind w:hanging="360"/>
      </w:pPr>
      <w:lvlJc w:val="left"/>
    </w:lvl>
  </w:abstractNum>
  <w:abstractNum w:abstractNumId="3">
    <w:multiLevelType w:val="hybridMultilevel"/>
    <w:nsid w:val="52D31E47"/>
    <w:tmpl w:val="641AAEA4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 w:cs="Courier New" w:hAns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 w:hAns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 w:cs="Courier New" w:hAns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 w:hAns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 w:cs="Courier New" w:hAns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 w:hAnsi="Wingding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10121982">
    <w:abstractNumId w:val="1012198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E5863"/>
    <w:rsid w:val="002D1FA8"/>
    <w:rsid w:val="00CE5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kern w:val="3"/>
        <w:sz w:val="22"/>
        <w:szCs w:val="22"/>
        <w:lang w:val="en-US" w:eastAsia="en-US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E5863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CE5863"/>
  </w:style>
  <w:style w:type="paragraph" w:styleId="ListParagraph">
    <w:name w:val="List Paragraph"/>
    <w:basedOn w:val="Normal"/>
    <w:rsid w:val="00CE5863"/>
    <w:pPr>
      <w:ind w:left="720"/>
    </w:pPr>
  </w:style>
  <w:style w:type="character" w:customStyle="1" w:styleId="Internetlink">
    <w:name w:val="Internet link"/>
    <w:rsid w:val="00CE5863"/>
    <w:rPr>
      <w:color w:val="000080"/>
      <w:u w:val="single"/>
    </w:rPr>
  </w:style>
  <w:style w:type="paragraph" w:styleId="Title">
    <w:name w:val="Title"/>
    <w:qFormat/>
    <w:basedOn w:val="Normal"/>
    <w:rPr>
      <w:color w:val="17365D"/>
      <w:sz w:val="52"/>
    </w:rPr>
    <w:pPr>
      <w:spacing w:after="300"/>
    </w:pPr>
  </w:style>
  <w:style w:type="paragraph" w:styleId="Subtitle">
    <w:name w:val="Subtitle"/>
    <w:qFormat/>
    <w:basedOn w:val="Normal"/>
    <w:rPr>
      <w:i/>
      <w:color w:val="4F81BD"/>
      <w:sz w:val="24"/>
    </w:rPr>
  </w:style>
  <w:style w:type="paragraph" w:styleId="Heading1">
    <w:name w:val="Heading 1"/>
    <w:qFormat/>
    <w:basedOn w:val="Normal"/>
    <w:rPr>
      <w:b/>
      <w:color w:val="345A8A"/>
      <w:sz w:val="32"/>
    </w:rPr>
    <w:pPr>
      <w:spacing w:before="480"/>
    </w:pPr>
  </w:style>
  <w:style w:type="paragraph" w:styleId="Heading2">
    <w:name w:val="Heading 2"/>
    <w:qFormat/>
    <w:basedOn w:val="Normal"/>
    <w:rPr>
      <w:b/>
      <w:color w:val="4F81BD"/>
      <w:sz w:val="26"/>
    </w:rPr>
    <w:pPr>
      <w:spacing w:before="200"/>
    </w:pPr>
  </w:style>
  <w:style w:type="paragraph" w:styleId="Heading3">
    <w:name w:val="Heading 3"/>
    <w:qFormat/>
    <w:basedOn w:val="Normal"/>
    <w:rPr>
      <w:b/>
      <w:color w:val="4F81BD"/>
      <w:sz w:val="24"/>
    </w:rPr>
    <w:pPr>
      <w:spacing w:before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mailto:monicalhamilton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nicalhamilton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Topsham Patron-2</cp:lastModifiedBy>
  <cp:revision>2</cp:revision>
  <dcterms:created xsi:type="dcterms:W3CDTF">2015-03-13T17:50:00Z</dcterms:created>
  <dcterms:modified xsi:type="dcterms:W3CDTF">2015-03-13T17:50:00Z</dcterms:modified>
</cp:coreProperties>
</file>