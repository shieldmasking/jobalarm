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2BC" w:rsidRDefault="00D66B52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0E2FD0843C3C451FAD19EC091BB8F7A3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 w:rsidR="00972BD5">
            <w:t xml:space="preserve">6732 </w:t>
          </w:r>
          <w:proofErr w:type="spellStart"/>
          <w:r w:rsidR="00972BD5">
            <w:t>Etzel</w:t>
          </w:r>
          <w:proofErr w:type="spellEnd"/>
          <w:r w:rsidR="00972BD5">
            <w:t xml:space="preserve"> Ave.</w:t>
          </w:r>
        </w:sdtContent>
      </w:sdt>
    </w:p>
    <w:sdt>
      <w:sdtPr>
        <w:alias w:val="Category"/>
        <w:tag w:val=""/>
        <w:id w:val="1543715586"/>
        <w:placeholder>
          <w:docPart w:val="1A3D4798C44A420892909493175C069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:rsidR="002C42BC" w:rsidRDefault="00972BD5">
          <w:pPr>
            <w:pStyle w:val="ContactInfo"/>
          </w:pPr>
          <w:r>
            <w:t xml:space="preserve">St. </w:t>
          </w:r>
          <w:proofErr w:type="gramStart"/>
          <w:r>
            <w:t>Louis ,</w:t>
          </w:r>
          <w:proofErr w:type="gramEnd"/>
          <w:r>
            <w:t xml:space="preserve"> Mo. 63130</w:t>
          </w:r>
        </w:p>
      </w:sdtContent>
    </w:sdt>
    <w:p w:rsidR="002C42BC" w:rsidRDefault="00D66B52">
      <w:pPr>
        <w:pStyle w:val="ContactInfo"/>
      </w:pPr>
      <w:sdt>
        <w:sdtPr>
          <w:alias w:val="Telephone"/>
          <w:tag w:val="Telephone"/>
          <w:id w:val="599758962"/>
          <w:placeholder>
            <w:docPart w:val="47640B5FB5E548B18A280540EB27B053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972BD5">
            <w:t>(314) 422-4782</w:t>
          </w:r>
        </w:sdtContent>
      </w:sdt>
    </w:p>
    <w:p w:rsidR="002C42BC" w:rsidRDefault="00767ED0">
      <w:pPr>
        <w:pStyle w:val="ContactInfo"/>
        <w:rPr>
          <w:rStyle w:val="Emphasis"/>
        </w:rPr>
      </w:pPr>
      <w:r>
        <w:t>r</w:t>
      </w:r>
      <w:r w:rsidR="00972BD5">
        <w:t>fd5berry1@att.net</w:t>
      </w:r>
    </w:p>
    <w:p w:rsidR="002C42BC" w:rsidRDefault="00D66B52">
      <w:pPr>
        <w:pStyle w:val="Name"/>
      </w:pPr>
      <w:sdt>
        <w:sdtPr>
          <w:alias w:val="Your Name"/>
          <w:tag w:val=""/>
          <w:id w:val="1197042864"/>
          <w:placeholder>
            <w:docPart w:val="C6AC3C708841453EAEBB190E00CBA3D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972BD5">
            <w:t>Andrew M. Mayberry</w:t>
          </w:r>
        </w:sdtContent>
      </w:sdt>
    </w:p>
    <w:tbl>
      <w:tblPr>
        <w:tblStyle w:val="ResumeTable"/>
        <w:tblW w:w="5000" w:type="pct"/>
        <w:tblLook w:val="04A0"/>
      </w:tblPr>
      <w:tblGrid>
        <w:gridCol w:w="1778"/>
        <w:gridCol w:w="472"/>
        <w:gridCol w:w="7830"/>
      </w:tblGrid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Objective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p w:rsidR="002C42BC" w:rsidRDefault="004807E6" w:rsidP="004807E6">
            <w:pPr>
              <w:pStyle w:val="ResumeText"/>
            </w:pPr>
            <w:r>
              <w:t>To secure a position with a reputable leading tran</w:t>
            </w:r>
            <w:r w:rsidR="00660B40">
              <w:t xml:space="preserve">sportation firm, </w:t>
            </w:r>
            <w:r w:rsidR="00676052">
              <w:t>that</w:t>
            </w:r>
            <w:r w:rsidR="00660B40">
              <w:t xml:space="preserve"> suits my extensive expertise and fosters a positive employment culture.</w:t>
            </w:r>
          </w:p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Skills &amp; Abilities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p w:rsidR="002C42BC" w:rsidRDefault="00E9056B" w:rsidP="00E9056B">
            <w:pPr>
              <w:pStyle w:val="ResumeText"/>
            </w:pPr>
            <w:r>
              <w:t xml:space="preserve">Comprehensive knowledge of large scale </w:t>
            </w:r>
            <w:r w:rsidR="005854F5">
              <w:t xml:space="preserve">transportation in both </w:t>
            </w:r>
            <w:r w:rsidR="002626F3">
              <w:t>deliveries</w:t>
            </w:r>
            <w:r w:rsidR="005854F5">
              <w:t xml:space="preserve"> of </w:t>
            </w:r>
            <w:r w:rsidR="002626F3">
              <w:t xml:space="preserve">manufactured </w:t>
            </w:r>
            <w:r w:rsidR="005854F5">
              <w:t xml:space="preserve">goods </w:t>
            </w:r>
            <w:r w:rsidR="00B32839">
              <w:t xml:space="preserve">along with shuttling of groups ranging from entertainers to </w:t>
            </w:r>
            <w:r w:rsidR="002626F3">
              <w:t xml:space="preserve">charted groups.  </w:t>
            </w:r>
          </w:p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Experience</w:t>
            </w:r>
          </w:p>
        </w:tc>
        <w:tc>
          <w:tcPr>
            <w:tcW w:w="472" w:type="dxa"/>
          </w:tcPr>
          <w:p w:rsidR="00E11F79" w:rsidRDefault="00E11F79" w:rsidP="00E11F79"/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1436861535"/>
            </w:sdtPr>
            <w:sdtEndPr>
              <w:rPr>
                <w:rFonts w:eastAsiaTheme="minorHAnsi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221802691"/>
                  <w:placeholder>
                    <w:docPart w:val="23B4E284261F4781AFFD0214ED9F20CF"/>
                  </w:placeholder>
                </w:sdtPr>
                <w:sdtContent>
                  <w:p w:rsidR="002C42BC" w:rsidRDefault="009961F5">
                    <w:pPr>
                      <w:pStyle w:val="Heading2"/>
                    </w:pPr>
                    <w:r>
                      <w:t>Special Events Coaches</w:t>
                    </w:r>
                  </w:p>
                  <w:p w:rsidR="002C42BC" w:rsidRDefault="009961F5">
                    <w:pPr>
                      <w:pStyle w:val="ResumeText"/>
                    </w:pPr>
                    <w:r>
                      <w:t>July 2013 - Present</w:t>
                    </w:r>
                  </w:p>
                  <w:p w:rsidR="00803719" w:rsidRDefault="004807E6">
                    <w:r>
                      <w:t>Regional and National Tour Transportation Specialist and Guide</w:t>
                    </w:r>
                  </w:p>
                  <w:p w:rsidR="002C42BC" w:rsidRDefault="00803719">
                    <w:r>
                      <w:t>-Responsible for transporting large and small groups through the Midwest while scheduling agenda points throughout the tour.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68699791"/>
                  <w:placeholder>
                    <w:docPart w:val="23B4E284261F4781AFFD0214ED9F20CF"/>
                  </w:placeholder>
                </w:sdtPr>
                <w:sdtEndPr>
                  <w:rPr>
                    <w:rFonts w:eastAsiaTheme="minorHAnsi"/>
                  </w:rPr>
                </w:sdtEndPr>
                <w:sdtContent>
                  <w:p w:rsidR="002C42BC" w:rsidRDefault="00E11F79">
                    <w:pPr>
                      <w:pStyle w:val="Heading2"/>
                    </w:pPr>
                    <w:r w:rsidRPr="00E11F79">
                      <w:rPr>
                        <w:color w:val="auto"/>
                      </w:rPr>
                      <w:t>GREY EAGLE DISTRIBUTORS</w:t>
                    </w:r>
                  </w:p>
                  <w:p w:rsidR="002C42BC" w:rsidRDefault="00E11F79">
                    <w:pPr>
                      <w:pStyle w:val="ResumeText"/>
                    </w:pPr>
                    <w:r>
                      <w:t>March 1998 – July 2013</w:t>
                    </w:r>
                  </w:p>
                </w:sdtContent>
              </w:sdt>
              <w:p w:rsidR="004807E6" w:rsidRDefault="009961F5" w:rsidP="009961F5">
                <w:r>
                  <w:t xml:space="preserve">Senior Draft Service Tech –  Transportation </w:t>
                </w:r>
                <w:r w:rsidR="004807E6">
                  <w:t>Specialist</w:t>
                </w:r>
              </w:p>
              <w:p w:rsidR="00A500E1" w:rsidRDefault="005F0378" w:rsidP="009961F5">
                <w:r>
                  <w:t xml:space="preserve">-Lead trainer and work flow controller with oversight of a dozen employees and all daily tactical </w:t>
                </w:r>
                <w:r w:rsidR="00D56363">
                  <w:t>planning – including inventory and job-site priorities.</w:t>
                </w:r>
              </w:p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5567102"/>
                  <w:placeholder>
                    <w:docPart w:val="3594B01416124C4B9382B007C1D89F1D"/>
                  </w:placeholder>
                </w:sdtPr>
                <w:sdtEndPr>
                  <w:rPr>
                    <w:rFonts w:eastAsiaTheme="minorHAnsi"/>
                  </w:rPr>
                </w:sdtEndPr>
                <w:sdtContent>
                  <w:p w:rsidR="00A500E1" w:rsidRDefault="00A500E1" w:rsidP="00A500E1">
                    <w:pPr>
                      <w:pStyle w:val="Heading2"/>
                    </w:pPr>
                    <w:r>
                      <w:rPr>
                        <w:color w:val="auto"/>
                      </w:rPr>
                      <w:t>Mississippi nights nightclub and concert venue</w:t>
                    </w:r>
                  </w:p>
                  <w:p w:rsidR="00A500E1" w:rsidRDefault="00A500E1" w:rsidP="00A500E1">
                    <w:pPr>
                      <w:pStyle w:val="ResumeText"/>
                    </w:pPr>
                    <w:r>
                      <w:t>March 1994 – March 1998</w:t>
                    </w:r>
                  </w:p>
                </w:sdtContent>
              </w:sdt>
              <w:p w:rsidR="00A500E1" w:rsidRDefault="00A500E1" w:rsidP="00A500E1">
                <w:r>
                  <w:t>General Manager</w:t>
                </w:r>
              </w:p>
              <w:p w:rsidR="002C42BC" w:rsidRDefault="00A500E1">
                <w:r>
                  <w:t>-</w:t>
                </w:r>
                <w:r w:rsidR="004369A9">
                  <w:t>Complete oversight of all operations to include concert production, employee management, liquor control and community relations</w:t>
                </w:r>
                <w:proofErr w:type="gramStart"/>
                <w:r w:rsidR="004369A9">
                  <w:t>.</w:t>
                </w:r>
                <w:r>
                  <w:t>.</w:t>
                </w:r>
                <w:proofErr w:type="gramEnd"/>
              </w:p>
            </w:sdtContent>
          </w:sdt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Education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-691765356"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-1126388115"/>
                  <w:placeholder>
                    <w:docPart w:val="23B4E284261F4781AFFD0214ED9F20CF"/>
                  </w:placeholder>
                </w:sdtPr>
                <w:sdtContent>
                  <w:p w:rsidR="002C42BC" w:rsidRDefault="007E4F86">
                    <w:pPr>
                      <w:pStyle w:val="Heading2"/>
                    </w:pPr>
                    <w:r>
                      <w:t>University High School Class of 1975</w:t>
                    </w:r>
                  </w:p>
                  <w:p w:rsidR="002C42BC" w:rsidRDefault="007E4F86" w:rsidP="007E4F86">
                    <w:r>
                      <w:t xml:space="preserve">Accelerated academics which allowed for early graduation, 3.5 GPA and state champion </w:t>
                    </w:r>
                    <w:proofErr w:type="gramStart"/>
                    <w:r>
                      <w:t>in  W</w:t>
                    </w:r>
                    <w:r w:rsidR="006B327C">
                      <w:t>ater</w:t>
                    </w:r>
                    <w:proofErr w:type="gramEnd"/>
                    <w:r w:rsidR="006B327C">
                      <w:t xml:space="preserve"> Polo in back to back years</w:t>
                    </w:r>
                    <w:r w:rsidR="00676052">
                      <w:t xml:space="preserve"> which</w:t>
                    </w:r>
                    <w:r w:rsidR="006B327C">
                      <w:t xml:space="preserve"> garnered scholarship offers to Southeast Missouri State and University of </w:t>
                    </w:r>
                    <w:r w:rsidR="006B327C" w:rsidRPr="006B327C">
                      <w:rPr>
                        <w:rStyle w:val="ndesc"/>
                        <w:bCs/>
                      </w:rPr>
                      <w:t>Stuttgart</w:t>
                    </w:r>
                    <w:r w:rsidR="006B327C">
                      <w:rPr>
                        <w:rStyle w:val="ndesc"/>
                        <w:bCs/>
                      </w:rPr>
                      <w:t xml:space="preserve"> – Germany.</w:t>
                    </w:r>
                  </w:p>
                </w:sdtContent>
              </w:sdt>
            </w:sdtContent>
          </w:sdt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t>Leadership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p w:rsidR="002C42BC" w:rsidRDefault="002626F3" w:rsidP="006B327C">
            <w:pPr>
              <w:pStyle w:val="ResumeText"/>
            </w:pPr>
            <w:r>
              <w:t xml:space="preserve">Senior </w:t>
            </w:r>
            <w:r w:rsidR="000B6473">
              <w:t xml:space="preserve">Service Contact, including </w:t>
            </w:r>
            <w:r>
              <w:t xml:space="preserve">union leadership in Plumbers and </w:t>
            </w:r>
            <w:r w:rsidR="000B6473">
              <w:t>Pipefitters</w:t>
            </w:r>
            <w:r>
              <w:t xml:space="preserve"> Local 562</w:t>
            </w:r>
            <w:r w:rsidR="00321054">
              <w:t xml:space="preserve"> as lead shop steward</w:t>
            </w:r>
            <w:r>
              <w:t>.</w:t>
            </w:r>
            <w:r w:rsidR="000B6473">
              <w:t xml:space="preserve">  Comprehensive employee management and motivation in the restaurant</w:t>
            </w:r>
            <w:r w:rsidR="006B327C">
              <w:t xml:space="preserve">, entertainment </w:t>
            </w:r>
            <w:r w:rsidR="000B6473">
              <w:t>and night club environment.</w:t>
            </w:r>
          </w:p>
        </w:tc>
      </w:tr>
      <w:tr w:rsidR="002C42BC">
        <w:tc>
          <w:tcPr>
            <w:tcW w:w="1778" w:type="dxa"/>
          </w:tcPr>
          <w:p w:rsidR="002C42BC" w:rsidRDefault="00414819">
            <w:pPr>
              <w:pStyle w:val="Heading1"/>
            </w:pPr>
            <w:r>
              <w:lastRenderedPageBreak/>
              <w:t>References</w:t>
            </w:r>
          </w:p>
        </w:tc>
        <w:tc>
          <w:tcPr>
            <w:tcW w:w="472" w:type="dxa"/>
          </w:tcPr>
          <w:p w:rsidR="002C42BC" w:rsidRDefault="002C42BC"/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</w:rPr>
              <w:id w:val="-1883713024"/>
            </w:sdtPr>
            <w:sdtEndPr>
              <w:rPr>
                <w:rFonts w:asciiTheme="majorHAnsi" w:hAnsiTheme="majorHAnsi" w:cstheme="majorBidi"/>
                <w:b/>
                <w:bCs/>
                <w:caps/>
                <w:color w:val="404040" w:themeColor="text1" w:themeTint="BF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</w:rPr>
                  <w:id w:val="-1368215953"/>
                  <w:placeholder>
                    <w:docPart w:val="23B4E284261F4781AFFD0214ED9F20CF"/>
                  </w:placeholder>
                </w:sdtPr>
                <w:sdtEndPr>
                  <w:rPr>
                    <w:rFonts w:asciiTheme="majorHAnsi" w:hAnsiTheme="majorHAnsi" w:cstheme="majorBidi"/>
                    <w:b/>
                    <w:bCs/>
                    <w:caps/>
                    <w:color w:val="404040" w:themeColor="text1" w:themeTint="BF"/>
                  </w:rPr>
                </w:sdtEndPr>
                <w:sdtContent>
                  <w:p w:rsidR="002C42BC" w:rsidRDefault="006B327C" w:rsidP="006B327C">
                    <w:pPr>
                      <w:pStyle w:val="Heading2"/>
                    </w:pPr>
                    <w:r>
                      <w:t>Upon Request</w:t>
                    </w:r>
                  </w:p>
                </w:sdtContent>
              </w:sdt>
            </w:sdtContent>
          </w:sdt>
        </w:tc>
      </w:tr>
    </w:tbl>
    <w:p w:rsidR="002C42BC" w:rsidRDefault="002C42BC"/>
    <w:sectPr w:rsidR="002C42BC" w:rsidSect="004219CB">
      <w:footerReference w:type="default" r:id="rId9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67CE" w:rsidRDefault="006D67CE">
      <w:pPr>
        <w:spacing w:before="0" w:after="0" w:line="240" w:lineRule="auto"/>
      </w:pPr>
      <w:r>
        <w:separator/>
      </w:r>
    </w:p>
  </w:endnote>
  <w:endnote w:type="continuationSeparator" w:id="0">
    <w:p w:rsidR="006D67CE" w:rsidRDefault="006D67C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42BC" w:rsidRDefault="00414819">
    <w:pPr>
      <w:pStyle w:val="Footer"/>
    </w:pPr>
    <w:r>
      <w:t xml:space="preserve">Page </w:t>
    </w:r>
    <w:r w:rsidR="00D66B52">
      <w:fldChar w:fldCharType="begin"/>
    </w:r>
    <w:r>
      <w:instrText xml:space="preserve"> PAGE </w:instrText>
    </w:r>
    <w:r w:rsidR="00D66B52">
      <w:fldChar w:fldCharType="separate"/>
    </w:r>
    <w:r w:rsidR="00EA76FB">
      <w:rPr>
        <w:noProof/>
      </w:rPr>
      <w:t>2</w:t>
    </w:r>
    <w:r w:rsidR="00D66B52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67CE" w:rsidRDefault="006D67CE">
      <w:pPr>
        <w:spacing w:before="0" w:after="0" w:line="240" w:lineRule="auto"/>
      </w:pPr>
      <w:r>
        <w:separator/>
      </w:r>
    </w:p>
  </w:footnote>
  <w:footnote w:type="continuationSeparator" w:id="0">
    <w:p w:rsidR="006D67CE" w:rsidRDefault="006D67C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972BD5"/>
    <w:rsid w:val="000B6473"/>
    <w:rsid w:val="002372CD"/>
    <w:rsid w:val="002626F3"/>
    <w:rsid w:val="002C42BC"/>
    <w:rsid w:val="00310F22"/>
    <w:rsid w:val="00321054"/>
    <w:rsid w:val="00414819"/>
    <w:rsid w:val="004219CB"/>
    <w:rsid w:val="004369A9"/>
    <w:rsid w:val="004807E6"/>
    <w:rsid w:val="005854F5"/>
    <w:rsid w:val="005F0378"/>
    <w:rsid w:val="00660B40"/>
    <w:rsid w:val="006750DC"/>
    <w:rsid w:val="00676052"/>
    <w:rsid w:val="006B327C"/>
    <w:rsid w:val="006D67CE"/>
    <w:rsid w:val="00767ED0"/>
    <w:rsid w:val="007E4F86"/>
    <w:rsid w:val="00803719"/>
    <w:rsid w:val="00972BD5"/>
    <w:rsid w:val="009961F5"/>
    <w:rsid w:val="009C6E14"/>
    <w:rsid w:val="009D65D3"/>
    <w:rsid w:val="00A500E1"/>
    <w:rsid w:val="00A563C6"/>
    <w:rsid w:val="00B32839"/>
    <w:rsid w:val="00C3351A"/>
    <w:rsid w:val="00D56363"/>
    <w:rsid w:val="00D66B52"/>
    <w:rsid w:val="00DC3FE2"/>
    <w:rsid w:val="00E11F79"/>
    <w:rsid w:val="00E9056B"/>
    <w:rsid w:val="00EA76FB"/>
    <w:rsid w:val="00FA6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8" w:qFormat="1"/>
    <w:lsdException w:name="heading 5" w:uiPriority="18" w:qFormat="1"/>
    <w:lsdException w:name="heading 6" w:uiPriority="18" w:qFormat="1"/>
    <w:lsdException w:name="heading 7" w:uiPriority="18" w:qFormat="1"/>
    <w:lsdException w:name="heading 8" w:uiPriority="18" w:qFormat="1"/>
    <w:lsdException w:name="heading 9" w:uiPriority="18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2"/>
    <w:lsdException w:name="footer" w:uiPriority="2"/>
    <w:lsdException w:name="caption" w:uiPriority="35" w:qFormat="1"/>
    <w:lsdException w:name="Title" w:uiPriority="10" w:unhideWhenUsed="0" w:qFormat="1"/>
    <w:lsdException w:name="Closing" w:uiPriority="8" w:qFormat="1"/>
    <w:lsdException w:name="Signature" w:uiPriority="8" w:qFormat="1"/>
    <w:lsdException w:name="Default Paragraph Font" w:uiPriority="1"/>
    <w:lsdException w:name="Subtitle" w:uiPriority="11" w:qFormat="1"/>
    <w:lsdException w:name="Salutation" w:uiPriority="8" w:qFormat="1"/>
    <w:lsdException w:name="Date" w:uiPriority="8" w:qFormat="1"/>
    <w:lsdException w:name="Strong" w:uiPriority="9" w:unhideWhenUsed="0" w:qFormat="1"/>
    <w:lsdException w:name="Emphasis" w:uiPriority="2" w:unhideWhenUsed="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9CB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4219CB"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4219CB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9C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rsid w:val="004219CB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4219CB"/>
    <w:rPr>
      <w:kern w:val="20"/>
    </w:rPr>
  </w:style>
  <w:style w:type="paragraph" w:styleId="Footer">
    <w:name w:val="footer"/>
    <w:basedOn w:val="Normal"/>
    <w:link w:val="FooterChar"/>
    <w:uiPriority w:val="2"/>
    <w:unhideWhenUsed/>
    <w:rsid w:val="004219CB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sid w:val="004219CB"/>
    <w:rPr>
      <w:kern w:val="20"/>
    </w:rPr>
  </w:style>
  <w:style w:type="paragraph" w:customStyle="1" w:styleId="ResumeText">
    <w:name w:val="Resume Text"/>
    <w:basedOn w:val="Normal"/>
    <w:qFormat/>
    <w:rsid w:val="004219CB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4219CB"/>
    <w:rPr>
      <w:color w:val="808080"/>
    </w:rPr>
  </w:style>
  <w:style w:type="table" w:styleId="TableGrid">
    <w:name w:val="Table Grid"/>
    <w:basedOn w:val="TableNormal"/>
    <w:uiPriority w:val="59"/>
    <w:rsid w:val="00421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4219CB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sid w:val="004219CB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219CB"/>
    <w:rPr>
      <w:rFonts w:asciiTheme="majorHAnsi" w:eastAsiaTheme="majorEastAsia" w:hAnsiTheme="majorHAnsi" w:cstheme="majorBidi"/>
      <w:b/>
      <w:bCs/>
      <w:color w:val="7E97AD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CB"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CB"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CB"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CB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CB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CB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4219CB"/>
    <w:tblPr>
      <w:tblInd w:w="0" w:type="dxa"/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4219CB"/>
    <w:pPr>
      <w:spacing w:after="0" w:line="240" w:lineRule="auto"/>
      <w:ind w:left="144" w:right="144"/>
    </w:p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rsid w:val="004219CB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sid w:val="004219CB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rsid w:val="004219CB"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rsid w:val="004219CB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sid w:val="004219CB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rsid w:val="004219CB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sid w:val="004219CB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rsid w:val="004219CB"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sid w:val="004219CB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sid w:val="004219CB"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rsid w:val="004219CB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rsid w:val="004219CB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5D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5D3"/>
    <w:rPr>
      <w:rFonts w:ascii="Tahoma" w:hAnsi="Tahoma" w:cs="Tahoma"/>
      <w:kern w:val="20"/>
      <w:sz w:val="16"/>
      <w:szCs w:val="16"/>
    </w:rPr>
  </w:style>
  <w:style w:type="paragraph" w:styleId="NoSpacing">
    <w:name w:val="No Spacing"/>
    <w:link w:val="NoSpacingChar"/>
    <w:uiPriority w:val="1"/>
    <w:qFormat/>
    <w:rsid w:val="00DC3FE2"/>
    <w:pPr>
      <w:spacing w:before="0" w:after="0" w:line="240" w:lineRule="auto"/>
    </w:pPr>
    <w:rPr>
      <w:rFonts w:eastAsiaTheme="minorEastAsia"/>
      <w:color w:val="auto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C3FE2"/>
    <w:rPr>
      <w:rFonts w:eastAsiaTheme="minorEastAsia"/>
      <w:color w:val="auto"/>
      <w:sz w:val="22"/>
      <w:szCs w:val="22"/>
      <w:lang w:eastAsia="en-US"/>
    </w:rPr>
  </w:style>
  <w:style w:type="character" w:customStyle="1" w:styleId="ndesc">
    <w:name w:val="ndesc"/>
    <w:basedOn w:val="DefaultParagraphFont"/>
    <w:rsid w:val="006B32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Local\Temp\TS10283505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E2FD0843C3C451FAD19EC091BB8F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B558B-709F-4B3E-9846-EB69033227AD}"/>
      </w:docPartPr>
      <w:docPartBody>
        <w:p w:rsidR="00794829" w:rsidRDefault="00625C8E">
          <w:pPr>
            <w:pStyle w:val="0E2FD0843C3C451FAD19EC091BB8F7A3"/>
          </w:pPr>
          <w:r>
            <w:t>[Street Address]</w:t>
          </w:r>
        </w:p>
      </w:docPartBody>
    </w:docPart>
    <w:docPart>
      <w:docPartPr>
        <w:name w:val="1A3D4798C44A420892909493175C0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FE66D-59FE-4617-8356-13BD10C8E887}"/>
      </w:docPartPr>
      <w:docPartBody>
        <w:p w:rsidR="00794829" w:rsidRDefault="00625C8E">
          <w:pPr>
            <w:pStyle w:val="1A3D4798C44A420892909493175C0696"/>
          </w:pPr>
          <w:r>
            <w:t>[City, ST ZIP Code]</w:t>
          </w:r>
        </w:p>
      </w:docPartBody>
    </w:docPart>
    <w:docPart>
      <w:docPartPr>
        <w:name w:val="47640B5FB5E548B18A280540EB27B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DB76D-14AF-45DB-998A-168451BEB1EB}"/>
      </w:docPartPr>
      <w:docPartBody>
        <w:p w:rsidR="00794829" w:rsidRDefault="00625C8E">
          <w:pPr>
            <w:pStyle w:val="47640B5FB5E548B18A280540EB27B053"/>
          </w:pPr>
          <w:r>
            <w:t>[Telephone]</w:t>
          </w:r>
        </w:p>
      </w:docPartBody>
    </w:docPart>
    <w:docPart>
      <w:docPartPr>
        <w:name w:val="C6AC3C708841453EAEBB190E00CBA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4245AE-8B4B-4CFE-ABD0-3AE490EAA24B}"/>
      </w:docPartPr>
      <w:docPartBody>
        <w:p w:rsidR="00794829" w:rsidRDefault="00625C8E">
          <w:pPr>
            <w:pStyle w:val="C6AC3C708841453EAEBB190E00CBA3DB"/>
          </w:pPr>
          <w:r>
            <w:t>[Your Name]</w:t>
          </w:r>
        </w:p>
      </w:docPartBody>
    </w:docPart>
    <w:docPart>
      <w:docPartPr>
        <w:name w:val="23B4E284261F4781AFFD0214ED9F2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73981B-FDA3-4652-AC29-0D87FE0CD2A7}"/>
      </w:docPartPr>
      <w:docPartBody>
        <w:p w:rsidR="00794829" w:rsidRDefault="00625C8E">
          <w:pPr>
            <w:pStyle w:val="23B4E284261F4781AFFD0214ED9F20CF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594B01416124C4B9382B007C1D89F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F3FAB-323F-4023-A088-C2E8C68DC164}"/>
      </w:docPartPr>
      <w:docPartBody>
        <w:p w:rsidR="00794829" w:rsidRDefault="00CE792F" w:rsidP="00CE792F">
          <w:pPr>
            <w:pStyle w:val="3594B01416124C4B9382B007C1D89F1D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E792F"/>
    <w:rsid w:val="00625C8E"/>
    <w:rsid w:val="00794829"/>
    <w:rsid w:val="00CE7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8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2FD0843C3C451FAD19EC091BB8F7A3">
    <w:name w:val="0E2FD0843C3C451FAD19EC091BB8F7A3"/>
    <w:rsid w:val="00794829"/>
  </w:style>
  <w:style w:type="paragraph" w:customStyle="1" w:styleId="1A3D4798C44A420892909493175C0696">
    <w:name w:val="1A3D4798C44A420892909493175C0696"/>
    <w:rsid w:val="00794829"/>
  </w:style>
  <w:style w:type="paragraph" w:customStyle="1" w:styleId="47640B5FB5E548B18A280540EB27B053">
    <w:name w:val="47640B5FB5E548B18A280540EB27B053"/>
    <w:rsid w:val="00794829"/>
  </w:style>
  <w:style w:type="paragraph" w:customStyle="1" w:styleId="0A6C724C91AF49A0B668057511D35E81">
    <w:name w:val="0A6C724C91AF49A0B668057511D35E81"/>
    <w:rsid w:val="00794829"/>
  </w:style>
  <w:style w:type="character" w:styleId="Emphasis">
    <w:name w:val="Emphasis"/>
    <w:basedOn w:val="DefaultParagraphFont"/>
    <w:uiPriority w:val="2"/>
    <w:unhideWhenUsed/>
    <w:qFormat/>
    <w:rsid w:val="00CE792F"/>
    <w:rPr>
      <w:color w:val="4F81BD" w:themeColor="accent1"/>
    </w:rPr>
  </w:style>
  <w:style w:type="paragraph" w:customStyle="1" w:styleId="B5572352439843DF851B8AB9592EFB44">
    <w:name w:val="B5572352439843DF851B8AB9592EFB44"/>
    <w:rsid w:val="00794829"/>
  </w:style>
  <w:style w:type="paragraph" w:customStyle="1" w:styleId="C6AC3C708841453EAEBB190E00CBA3DB">
    <w:name w:val="C6AC3C708841453EAEBB190E00CBA3DB"/>
    <w:rsid w:val="00794829"/>
  </w:style>
  <w:style w:type="paragraph" w:customStyle="1" w:styleId="944CD08B59524F56983D7B94933C1112">
    <w:name w:val="944CD08B59524F56983D7B94933C1112"/>
    <w:rsid w:val="00794829"/>
  </w:style>
  <w:style w:type="paragraph" w:customStyle="1" w:styleId="ResumeText">
    <w:name w:val="Resume Text"/>
    <w:basedOn w:val="Normal"/>
    <w:qFormat/>
    <w:rsid w:val="00794829"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C78E8BB465CC4D0FBB92ACBCCA5DF3E6">
    <w:name w:val="C78E8BB465CC4D0FBB92ACBCCA5DF3E6"/>
    <w:rsid w:val="00794829"/>
  </w:style>
  <w:style w:type="character" w:styleId="PlaceholderText">
    <w:name w:val="Placeholder Text"/>
    <w:basedOn w:val="DefaultParagraphFont"/>
    <w:uiPriority w:val="99"/>
    <w:semiHidden/>
    <w:rsid w:val="00CE792F"/>
    <w:rPr>
      <w:color w:val="808080"/>
    </w:rPr>
  </w:style>
  <w:style w:type="paragraph" w:customStyle="1" w:styleId="23B4E284261F4781AFFD0214ED9F20CF">
    <w:name w:val="23B4E284261F4781AFFD0214ED9F20CF"/>
    <w:rsid w:val="00794829"/>
  </w:style>
  <w:style w:type="paragraph" w:customStyle="1" w:styleId="4E326B3B8E5243E6881D20040F8D0AA1">
    <w:name w:val="4E326B3B8E5243E6881D20040F8D0AA1"/>
    <w:rsid w:val="00794829"/>
  </w:style>
  <w:style w:type="paragraph" w:customStyle="1" w:styleId="45C1910311FE48328B1FBED2C4A23B5C">
    <w:name w:val="45C1910311FE48328B1FBED2C4A23B5C"/>
    <w:rsid w:val="00794829"/>
  </w:style>
  <w:style w:type="paragraph" w:customStyle="1" w:styleId="7852175607AF480B8DD45E03C627A82E">
    <w:name w:val="7852175607AF480B8DD45E03C627A82E"/>
    <w:rsid w:val="00794829"/>
  </w:style>
  <w:style w:type="paragraph" w:customStyle="1" w:styleId="D09503DCD1A74AE19F5DD6C3C2FEFDF8">
    <w:name w:val="D09503DCD1A74AE19F5DD6C3C2FEFDF8"/>
    <w:rsid w:val="00794829"/>
  </w:style>
  <w:style w:type="paragraph" w:customStyle="1" w:styleId="741D79FA535741C9AD74D6991765FED0">
    <w:name w:val="741D79FA535741C9AD74D6991765FED0"/>
    <w:rsid w:val="00794829"/>
  </w:style>
  <w:style w:type="paragraph" w:customStyle="1" w:styleId="1756845A33974940AB1C2C21E348FDF4">
    <w:name w:val="1756845A33974940AB1C2C21E348FDF4"/>
    <w:rsid w:val="00794829"/>
  </w:style>
  <w:style w:type="paragraph" w:customStyle="1" w:styleId="82E06BBFB8DE4FC39474D18CB601A040">
    <w:name w:val="82E06BBFB8DE4FC39474D18CB601A040"/>
    <w:rsid w:val="00794829"/>
  </w:style>
  <w:style w:type="paragraph" w:customStyle="1" w:styleId="4192E7AEFB464396B2405A949FF58979">
    <w:name w:val="4192E7AEFB464396B2405A949FF58979"/>
    <w:rsid w:val="00794829"/>
  </w:style>
  <w:style w:type="paragraph" w:customStyle="1" w:styleId="26DCEF656A78446FBCD50D6F344C7B57">
    <w:name w:val="26DCEF656A78446FBCD50D6F344C7B57"/>
    <w:rsid w:val="00794829"/>
  </w:style>
  <w:style w:type="paragraph" w:customStyle="1" w:styleId="B885698A9CBA4F0B84E8BD307B5EE1FE">
    <w:name w:val="B885698A9CBA4F0B84E8BD307B5EE1FE"/>
    <w:rsid w:val="00794829"/>
  </w:style>
  <w:style w:type="paragraph" w:customStyle="1" w:styleId="495D4338A3D546AEB07072297825847E">
    <w:name w:val="495D4338A3D546AEB07072297825847E"/>
    <w:rsid w:val="00CE792F"/>
  </w:style>
  <w:style w:type="paragraph" w:customStyle="1" w:styleId="1A134F8062D14917B8DAFFE6E24453EC">
    <w:name w:val="1A134F8062D14917B8DAFFE6E24453EC"/>
    <w:rsid w:val="00CE792F"/>
  </w:style>
  <w:style w:type="paragraph" w:customStyle="1" w:styleId="D581671373AD4CA08DA508A4736258FD">
    <w:name w:val="D581671373AD4CA08DA508A4736258FD"/>
    <w:rsid w:val="00CE792F"/>
  </w:style>
  <w:style w:type="paragraph" w:customStyle="1" w:styleId="8A8E7CB869A2404EA72B5FF4EB74648F">
    <w:name w:val="8A8E7CB869A2404EA72B5FF4EB74648F"/>
    <w:rsid w:val="00CE792F"/>
  </w:style>
  <w:style w:type="paragraph" w:customStyle="1" w:styleId="6F8311EAF0C541FDBF0EFAE6970E9293">
    <w:name w:val="6F8311EAF0C541FDBF0EFAE6970E9293"/>
    <w:rsid w:val="00CE792F"/>
  </w:style>
  <w:style w:type="paragraph" w:customStyle="1" w:styleId="7685486E10394CC79CB0D3157455D8E7">
    <w:name w:val="7685486E10394CC79CB0D3157455D8E7"/>
    <w:rsid w:val="00CE792F"/>
  </w:style>
  <w:style w:type="paragraph" w:customStyle="1" w:styleId="ADAEDB0BFDC34EB291D3EE98E683EC69">
    <w:name w:val="ADAEDB0BFDC34EB291D3EE98E683EC69"/>
    <w:rsid w:val="00CE792F"/>
  </w:style>
  <w:style w:type="paragraph" w:customStyle="1" w:styleId="8B182446E7C84048A37D938D32F55E9A">
    <w:name w:val="8B182446E7C84048A37D938D32F55E9A"/>
    <w:rsid w:val="00CE792F"/>
  </w:style>
  <w:style w:type="paragraph" w:customStyle="1" w:styleId="EC7839738F6642519EE04F491B6F086F">
    <w:name w:val="EC7839738F6642519EE04F491B6F086F"/>
    <w:rsid w:val="00CE792F"/>
  </w:style>
  <w:style w:type="paragraph" w:customStyle="1" w:styleId="B162F954A68D40E49D65FD779866F040">
    <w:name w:val="B162F954A68D40E49D65FD779866F040"/>
    <w:rsid w:val="00CE792F"/>
  </w:style>
  <w:style w:type="paragraph" w:customStyle="1" w:styleId="AD7EB8666C01447DA186544118F47000">
    <w:name w:val="AD7EB8666C01447DA186544118F47000"/>
    <w:rsid w:val="00CE792F"/>
  </w:style>
  <w:style w:type="paragraph" w:customStyle="1" w:styleId="C7503B231D7D4CDFAAAD8E420C371B78">
    <w:name w:val="C7503B231D7D4CDFAAAD8E420C371B78"/>
    <w:rsid w:val="00CE792F"/>
  </w:style>
  <w:style w:type="paragraph" w:customStyle="1" w:styleId="EA6DD9E978154DF7A4D1026DBD0408A8">
    <w:name w:val="EA6DD9E978154DF7A4D1026DBD0408A8"/>
    <w:rsid w:val="00CE792F"/>
  </w:style>
  <w:style w:type="paragraph" w:customStyle="1" w:styleId="FE272DDE58194643911D1DCBE89C1A5E">
    <w:name w:val="FE272DDE58194643911D1DCBE89C1A5E"/>
    <w:rsid w:val="00CE792F"/>
  </w:style>
  <w:style w:type="paragraph" w:customStyle="1" w:styleId="87C5E97544284E20B6A072FA82F9A20F">
    <w:name w:val="87C5E97544284E20B6A072FA82F9A20F"/>
    <w:rsid w:val="00CE792F"/>
  </w:style>
  <w:style w:type="paragraph" w:customStyle="1" w:styleId="B2E3873376E44D3F8F7B538763D65A8C">
    <w:name w:val="B2E3873376E44D3F8F7B538763D65A8C"/>
    <w:rsid w:val="00CE792F"/>
  </w:style>
  <w:style w:type="paragraph" w:customStyle="1" w:styleId="F0648EA0EC83410D8AD9D3274E6AE72B">
    <w:name w:val="F0648EA0EC83410D8AD9D3274E6AE72B"/>
    <w:rsid w:val="00CE792F"/>
  </w:style>
  <w:style w:type="paragraph" w:customStyle="1" w:styleId="3594B01416124C4B9382B007C1D89F1D">
    <w:name w:val="3594B01416124C4B9382B007C1D89F1D"/>
    <w:rsid w:val="00CE792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6732 Etzel Ave.</CompanyAddress>
  <CompanyPhone>(314) 422-4782</CompanyPhone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TS102835057</Template>
  <TotalTime>1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M. Mayberry</dc:creator>
  <cp:lastModifiedBy>Owner</cp:lastModifiedBy>
  <cp:revision>2</cp:revision>
  <dcterms:created xsi:type="dcterms:W3CDTF">2013-10-29T01:57:00Z</dcterms:created>
  <dcterms:modified xsi:type="dcterms:W3CDTF">2013-10-29T01:57:00Z</dcterms:modified>
  <cp:category>St. Louis , Mo. 63130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