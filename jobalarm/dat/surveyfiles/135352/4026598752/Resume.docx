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73B" w:rsidRDefault="00A35380">
      <w:pPr>
        <w:pStyle w:val="Address1"/>
        <w:framePr w:wrap="notBeside"/>
      </w:pPr>
      <w:r>
        <w:t>402 659-8752</w:t>
      </w:r>
    </w:p>
    <w:p w:rsidR="00A9073B" w:rsidRDefault="00A711AA">
      <w:pPr>
        <w:pStyle w:val="Address2"/>
        <w:framePr w:wrap="notBeside"/>
      </w:pPr>
      <w:r>
        <w:t>9921 E Ivy</w:t>
      </w:r>
      <w:r w:rsidR="001F7041">
        <w:t xml:space="preserve"> </w:t>
      </w:r>
      <w:r>
        <w:t>glen St, Mesa, AZ  85207</w:t>
      </w:r>
    </w:p>
    <w:p w:rsidR="00A9073B" w:rsidRDefault="00A35380">
      <w:pPr>
        <w:pStyle w:val="Name"/>
      </w:pPr>
      <w:r>
        <w:t>Michael Krueger</w:t>
      </w:r>
      <w:bookmarkStart w:id="0" w:name="_GoBack"/>
      <w:bookmarkEnd w:id="0"/>
      <w:r>
        <w:t>, Sr.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6667"/>
      </w:tblGrid>
      <w:tr w:rsidR="00A9073B">
        <w:tc>
          <w:tcPr>
            <w:tcW w:w="2160" w:type="dxa"/>
          </w:tcPr>
          <w:p w:rsidR="00A9073B" w:rsidRDefault="001D6C59">
            <w:pPr>
              <w:pStyle w:val="SectionTitle"/>
            </w:pPr>
            <w:r>
              <w:t>Objective</w:t>
            </w:r>
          </w:p>
        </w:tc>
        <w:tc>
          <w:tcPr>
            <w:tcW w:w="6667" w:type="dxa"/>
          </w:tcPr>
          <w:p w:rsidR="00A9073B" w:rsidRDefault="00A35380">
            <w:pPr>
              <w:pStyle w:val="Objective"/>
            </w:pPr>
            <w:r>
              <w:t>To find a position with a growing company where my skills and knowledge will be able to be utilized to the fullest.</w:t>
            </w:r>
          </w:p>
        </w:tc>
      </w:tr>
      <w:tr w:rsidR="00A9073B">
        <w:tc>
          <w:tcPr>
            <w:tcW w:w="2160" w:type="dxa"/>
          </w:tcPr>
          <w:p w:rsidR="00A9073B" w:rsidRDefault="001D6C59">
            <w:pPr>
              <w:pStyle w:val="SectionTitle"/>
            </w:pPr>
            <w:r>
              <w:t>Experience</w:t>
            </w:r>
          </w:p>
        </w:tc>
        <w:tc>
          <w:tcPr>
            <w:tcW w:w="6667" w:type="dxa"/>
          </w:tcPr>
          <w:p w:rsidR="00A9073B" w:rsidRDefault="00A35380">
            <w:pPr>
              <w:pStyle w:val="CompanyNameOne"/>
            </w:pPr>
            <w:r>
              <w:t>2001–2014</w:t>
            </w:r>
            <w:r>
              <w:tab/>
              <w:t>Consolidated Concrete</w:t>
            </w:r>
            <w:r>
              <w:tab/>
              <w:t>Omaha, NE</w:t>
            </w:r>
          </w:p>
          <w:p w:rsidR="00A9073B" w:rsidRDefault="00A35380">
            <w:pPr>
              <w:pStyle w:val="JobTitle"/>
            </w:pPr>
            <w:r>
              <w:t>Dispatch Manager</w:t>
            </w:r>
          </w:p>
          <w:p w:rsidR="00A9073B" w:rsidRDefault="00A35380">
            <w:pPr>
              <w:pStyle w:val="Achievement"/>
            </w:pPr>
            <w:r>
              <w:t>Customer Service Manager – in charge of client orders</w:t>
            </w:r>
          </w:p>
          <w:p w:rsidR="00A9073B" w:rsidRDefault="00A35380">
            <w:pPr>
              <w:pStyle w:val="Achievement"/>
            </w:pPr>
            <w:r>
              <w:t xml:space="preserve">In charge of scheduling </w:t>
            </w:r>
            <w:r w:rsidR="00441103">
              <w:t xml:space="preserve">and loading </w:t>
            </w:r>
            <w:r>
              <w:t>a fleet of 60 trucks</w:t>
            </w:r>
          </w:p>
          <w:p w:rsidR="00441103" w:rsidRDefault="00441103">
            <w:pPr>
              <w:pStyle w:val="Achievement"/>
            </w:pPr>
            <w:r>
              <w:t>Forklift and Safety Training Instructor</w:t>
            </w:r>
          </w:p>
          <w:p w:rsidR="00A9073B" w:rsidRDefault="00441103" w:rsidP="00441103">
            <w:pPr>
              <w:pStyle w:val="Achievement"/>
            </w:pPr>
            <w:r>
              <w:t>Plant Operator</w:t>
            </w:r>
          </w:p>
          <w:p w:rsidR="00441103" w:rsidRDefault="00441103" w:rsidP="00441103">
            <w:pPr>
              <w:pStyle w:val="Achievement"/>
            </w:pPr>
            <w:r>
              <w:t>Certified Concrete Tester</w:t>
            </w:r>
          </w:p>
        </w:tc>
      </w:tr>
      <w:tr w:rsidR="00A9073B">
        <w:tc>
          <w:tcPr>
            <w:tcW w:w="2160" w:type="dxa"/>
          </w:tcPr>
          <w:p w:rsidR="00A9073B" w:rsidRDefault="00A9073B"/>
        </w:tc>
        <w:tc>
          <w:tcPr>
            <w:tcW w:w="6667" w:type="dxa"/>
          </w:tcPr>
          <w:p w:rsidR="00A9073B" w:rsidRDefault="00441103">
            <w:pPr>
              <w:pStyle w:val="CompanyName"/>
            </w:pPr>
            <w:r>
              <w:t>1987–2001</w:t>
            </w:r>
            <w:r>
              <w:tab/>
              <w:t>Omaha World Herald</w:t>
            </w:r>
            <w:r>
              <w:tab/>
              <w:t>Omaha, NE</w:t>
            </w:r>
          </w:p>
          <w:p w:rsidR="00A9073B" w:rsidRDefault="00441103">
            <w:pPr>
              <w:pStyle w:val="JobTitle"/>
            </w:pPr>
            <w:r>
              <w:t>Receiving Forman</w:t>
            </w:r>
          </w:p>
          <w:p w:rsidR="00A9073B" w:rsidRDefault="00441103">
            <w:pPr>
              <w:pStyle w:val="Achievement"/>
            </w:pPr>
            <w:r>
              <w:t>Managed a staff of four</w:t>
            </w:r>
          </w:p>
          <w:p w:rsidR="00441103" w:rsidRDefault="00441103">
            <w:pPr>
              <w:pStyle w:val="Achievement"/>
            </w:pPr>
            <w:r>
              <w:t>Roll paper coordinator</w:t>
            </w:r>
          </w:p>
          <w:p w:rsidR="00441103" w:rsidRDefault="00441103">
            <w:pPr>
              <w:pStyle w:val="Achievement"/>
            </w:pPr>
            <w:r>
              <w:t>Contact for the shipping companies</w:t>
            </w:r>
          </w:p>
          <w:p w:rsidR="00A9073B" w:rsidRDefault="00441103">
            <w:pPr>
              <w:pStyle w:val="Achievement"/>
            </w:pPr>
            <w:r>
              <w:t>Clamp</w:t>
            </w:r>
            <w:r w:rsidR="001F7041">
              <w:t xml:space="preserve"> </w:t>
            </w:r>
            <w:r>
              <w:t>truck operator</w:t>
            </w:r>
          </w:p>
        </w:tc>
      </w:tr>
      <w:tr w:rsidR="00A9073B">
        <w:tc>
          <w:tcPr>
            <w:tcW w:w="2160" w:type="dxa"/>
          </w:tcPr>
          <w:p w:rsidR="00A9073B" w:rsidRDefault="00A9073B"/>
        </w:tc>
        <w:tc>
          <w:tcPr>
            <w:tcW w:w="6667" w:type="dxa"/>
          </w:tcPr>
          <w:p w:rsidR="00A9073B" w:rsidRDefault="00A9073B" w:rsidP="00441103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</w:tc>
      </w:tr>
      <w:tr w:rsidR="00A9073B">
        <w:tc>
          <w:tcPr>
            <w:tcW w:w="2160" w:type="dxa"/>
          </w:tcPr>
          <w:p w:rsidR="00A9073B" w:rsidRDefault="00A9073B"/>
        </w:tc>
        <w:tc>
          <w:tcPr>
            <w:tcW w:w="6667" w:type="dxa"/>
          </w:tcPr>
          <w:p w:rsidR="00A9073B" w:rsidRDefault="00A9073B" w:rsidP="00441103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</w:tc>
      </w:tr>
      <w:tr w:rsidR="00A9073B">
        <w:tc>
          <w:tcPr>
            <w:tcW w:w="2160" w:type="dxa"/>
          </w:tcPr>
          <w:p w:rsidR="00A9073B" w:rsidRDefault="001D6C59">
            <w:pPr>
              <w:pStyle w:val="SectionTitle"/>
            </w:pPr>
            <w:r>
              <w:t>Education</w:t>
            </w:r>
          </w:p>
        </w:tc>
        <w:tc>
          <w:tcPr>
            <w:tcW w:w="6667" w:type="dxa"/>
          </w:tcPr>
          <w:p w:rsidR="00A9073B" w:rsidRDefault="00441103">
            <w:pPr>
              <w:pStyle w:val="Institution"/>
            </w:pPr>
            <w:r>
              <w:t>1978</w:t>
            </w:r>
            <w:r w:rsidR="001D6C59">
              <w:tab/>
            </w:r>
            <w:r>
              <w:t>Ralston High School</w:t>
            </w:r>
            <w:r w:rsidR="001D6C59">
              <w:tab/>
            </w:r>
            <w:r>
              <w:t>Omaha, NE</w:t>
            </w:r>
          </w:p>
          <w:p w:rsidR="00A9073B" w:rsidRDefault="00441103" w:rsidP="00441103">
            <w:pPr>
              <w:pStyle w:val="Achievement"/>
            </w:pPr>
            <w:r>
              <w:t>Certified Concrete Tester</w:t>
            </w:r>
          </w:p>
          <w:p w:rsidR="00441103" w:rsidRDefault="00441103" w:rsidP="00441103">
            <w:pPr>
              <w:pStyle w:val="Achievement"/>
            </w:pPr>
            <w:r>
              <w:t>Forklift and Clamp</w:t>
            </w:r>
            <w:r w:rsidR="001F7041">
              <w:t xml:space="preserve"> </w:t>
            </w:r>
            <w:r>
              <w:t>truck qualified</w:t>
            </w:r>
          </w:p>
        </w:tc>
      </w:tr>
      <w:tr w:rsidR="00A9073B">
        <w:tc>
          <w:tcPr>
            <w:tcW w:w="2160" w:type="dxa"/>
          </w:tcPr>
          <w:p w:rsidR="00A9073B" w:rsidRDefault="00A9073B">
            <w:pPr>
              <w:pStyle w:val="SectionTitle"/>
            </w:pPr>
          </w:p>
        </w:tc>
        <w:tc>
          <w:tcPr>
            <w:tcW w:w="6667" w:type="dxa"/>
          </w:tcPr>
          <w:p w:rsidR="00A9073B" w:rsidRDefault="00A9073B">
            <w:pPr>
              <w:pStyle w:val="Institution"/>
            </w:pPr>
          </w:p>
        </w:tc>
      </w:tr>
      <w:tr w:rsidR="00A9073B">
        <w:tc>
          <w:tcPr>
            <w:tcW w:w="2160" w:type="dxa"/>
          </w:tcPr>
          <w:p w:rsidR="00A9073B" w:rsidRDefault="00A9073B">
            <w:pPr>
              <w:pStyle w:val="SectionTitle"/>
            </w:pPr>
          </w:p>
        </w:tc>
        <w:tc>
          <w:tcPr>
            <w:tcW w:w="6667" w:type="dxa"/>
          </w:tcPr>
          <w:p w:rsidR="00A9073B" w:rsidRDefault="00A9073B">
            <w:pPr>
              <w:pStyle w:val="Objective"/>
            </w:pPr>
          </w:p>
        </w:tc>
      </w:tr>
    </w:tbl>
    <w:p w:rsidR="00A9073B" w:rsidRDefault="00A9073B"/>
    <w:p w:rsidR="00A9073B" w:rsidRDefault="00A9073B"/>
    <w:p w:rsidR="00A35380" w:rsidRDefault="00A35380"/>
    <w:sectPr w:rsidR="00A35380" w:rsidSect="00A35380">
      <w:headerReference w:type="first" r:id="rId7"/>
      <w:pgSz w:w="12240" w:h="15840"/>
      <w:pgMar w:top="1920" w:right="1800" w:bottom="1440" w:left="1800" w:header="965" w:footer="965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7DDC" w:rsidRDefault="00677DDC">
      <w:r>
        <w:separator/>
      </w:r>
    </w:p>
  </w:endnote>
  <w:endnote w:type="continuationSeparator" w:id="0">
    <w:p w:rsidR="00677DDC" w:rsidRDefault="00677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7DDC" w:rsidRDefault="00677DDC">
      <w:r>
        <w:separator/>
      </w:r>
    </w:p>
  </w:footnote>
  <w:footnote w:type="continuationSeparator" w:id="0">
    <w:p w:rsidR="00677DDC" w:rsidRDefault="00677D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073B" w:rsidRDefault="001D6C59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8" w:dllVersion="513" w:checkStyle="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380"/>
    <w:rsid w:val="001D6C59"/>
    <w:rsid w:val="001D7EA8"/>
    <w:rsid w:val="001F7041"/>
    <w:rsid w:val="00441103"/>
    <w:rsid w:val="006127E9"/>
    <w:rsid w:val="00677DDC"/>
    <w:rsid w:val="00783F7B"/>
    <w:rsid w:val="00A35380"/>
    <w:rsid w:val="00A711AA"/>
    <w:rsid w:val="00A9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506BF6B-D67D-4E77-97CE-4F230A9D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HeadingBase"/>
    <w:next w:val="BodyText"/>
    <w:qFormat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pPr>
      <w:numPr>
        <w:numId w:val="1"/>
      </w:numPr>
      <w:tabs>
        <w:tab w:val="clear" w:pos="360"/>
      </w:tabs>
      <w:spacing w:after="60"/>
    </w:pPr>
  </w:style>
  <w:style w:type="paragraph" w:customStyle="1" w:styleId="Address1">
    <w:name w:val="Address 1"/>
    <w:basedOn w:val="Normal"/>
    <w:pPr>
      <w:framePr w:w="2160" w:wrap="notBeside" w:vAnchor="page" w:hAnchor="page" w:x="8281" w:y="1153"/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pPr>
      <w:framePr w:w="2030" w:wrap="notBeside" w:vAnchor="page" w:hAnchor="page" w:x="6121" w:y="1153"/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semiHidden/>
    <w:pPr>
      <w:ind w:left="720"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</w:style>
  <w:style w:type="paragraph" w:styleId="Date">
    <w:name w:val="Date"/>
    <w:basedOn w:val="BodyText"/>
    <w:semiHidden/>
    <w:pPr>
      <w:keepNext/>
    </w:pPr>
  </w:style>
  <w:style w:type="paragraph" w:customStyle="1" w:styleId="DocumentLabel">
    <w:name w:val="Document Label"/>
    <w:basedOn w:val="Normal"/>
    <w:next w:val="Normal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pPr>
      <w:jc w:val="both"/>
    </w:pPr>
  </w:style>
  <w:style w:type="paragraph" w:styleId="Footer">
    <w:name w:val="footer"/>
    <w:basedOn w:val="HeaderBase"/>
    <w:semiHidden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semiHidden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pPr>
      <w:spacing w:before="220" w:line="220" w:lineRule="atLeast"/>
    </w:pPr>
    <w:rPr>
      <w:rFonts w:ascii="Arial Black" w:hAnsi="Arial Black"/>
      <w:spacing w:val="-10"/>
    </w:rPr>
  </w:style>
  <w:style w:type="paragraph" w:customStyle="1" w:styleId="NoTitle">
    <w:name w:val="No Title"/>
    <w:basedOn w:val="SectionTitle"/>
  </w:style>
  <w:style w:type="paragraph" w:customStyle="1" w:styleId="Objective">
    <w:name w:val="Objective"/>
    <w:basedOn w:val="Normal"/>
    <w:next w:val="BodyText"/>
    <w:pPr>
      <w:spacing w:before="240" w:after="220" w:line="220" w:lineRule="atLeast"/>
    </w:pPr>
  </w:style>
  <w:style w:type="character" w:styleId="PageNumber">
    <w:name w:val="page number"/>
    <w:semiHidden/>
    <w:rPr>
      <w:rFonts w:ascii="Arial" w:hAnsi="Arial"/>
      <w:sz w:val="18"/>
    </w:rPr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Pr>
      <w:b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\Profession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Resume</Template>
  <TotalTime>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Microsoft Corporation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req78126</dc:creator>
  <cp:lastModifiedBy>Michael</cp:lastModifiedBy>
  <cp:revision>4</cp:revision>
  <dcterms:created xsi:type="dcterms:W3CDTF">2014-10-06T21:45:00Z</dcterms:created>
  <dcterms:modified xsi:type="dcterms:W3CDTF">2015-01-08T23:40:00Z</dcterms:modified>
</cp:coreProperties>
</file>