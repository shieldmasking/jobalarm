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ayout w:type="fixed"/>
        <w:tblCellMar>
          <w:left w:w="72" w:type="dxa"/>
          <w:right w:w="115" w:type="dxa"/>
        </w:tblCellMar>
        <w:tblLook w:val="0000" w:firstRow="0" w:lastRow="0" w:firstColumn="0" w:lastColumn="0" w:noHBand="0" w:noVBand="0"/>
      </w:tblPr>
      <w:tblGrid>
        <w:gridCol w:w="2610"/>
        <w:gridCol w:w="7470"/>
      </w:tblGrid>
      <w:tr w:rsidR="00FA2A27" w:rsidTr="004B32F4">
        <w:trPr>
          <w:jc w:val="center"/>
        </w:trPr>
        <w:tc>
          <w:tcPr>
            <w:tcW w:w="2610" w:type="dxa"/>
            <w:vMerge w:val="restart"/>
            <w:tcBorders>
              <w:right w:val="single" w:sz="4" w:space="0" w:color="auto"/>
            </w:tcBorders>
          </w:tcPr>
          <w:p w:rsidR="0093551F" w:rsidRPr="0093551F" w:rsidRDefault="004B32F4" w:rsidP="004B32F4">
            <w:pPr>
              <w:pStyle w:val="YourName"/>
              <w:jc w:val="left"/>
            </w:pPr>
            <w:r>
              <w:t>Julio Carrillo</w:t>
            </w:r>
          </w:p>
          <w:p w:rsidR="00670E96" w:rsidRDefault="00670E96" w:rsidP="004B32F4">
            <w:pPr>
              <w:pStyle w:val="ContactInfo"/>
              <w:jc w:val="left"/>
            </w:pPr>
            <w:r>
              <w:t>Home Address:</w:t>
            </w:r>
          </w:p>
          <w:p w:rsidR="006D1746" w:rsidRPr="006D1746" w:rsidRDefault="004B32F4" w:rsidP="004B32F4">
            <w:pPr>
              <w:pStyle w:val="ContactInfo"/>
              <w:jc w:val="left"/>
            </w:pPr>
            <w:r>
              <w:t xml:space="preserve">2120 Handley Dr. Apt. 113   </w:t>
            </w:r>
          </w:p>
          <w:p w:rsidR="006D1746" w:rsidRPr="006D1746" w:rsidRDefault="004B32F4" w:rsidP="004B32F4">
            <w:pPr>
              <w:pStyle w:val="ContactInfo"/>
              <w:jc w:val="left"/>
            </w:pPr>
            <w:r>
              <w:t>Fort Worth, TX 76112</w:t>
            </w:r>
          </w:p>
          <w:p w:rsidR="00670E96" w:rsidRDefault="004B32F4" w:rsidP="004B32F4">
            <w:pPr>
              <w:pStyle w:val="ContactInfo"/>
              <w:jc w:val="left"/>
            </w:pPr>
            <w:r>
              <w:t>Home</w:t>
            </w:r>
            <w:r w:rsidR="00670E96">
              <w:t xml:space="preserve"> Phone</w:t>
            </w:r>
            <w:r>
              <w:t>:</w:t>
            </w:r>
          </w:p>
          <w:p w:rsidR="004B32F4" w:rsidRDefault="004B32F4" w:rsidP="004B32F4">
            <w:pPr>
              <w:pStyle w:val="ContactInfo"/>
              <w:jc w:val="left"/>
            </w:pPr>
            <w:r>
              <w:t>(817)</w:t>
            </w:r>
            <w:r w:rsidR="00480F6B">
              <w:t>965-8418</w:t>
            </w:r>
          </w:p>
          <w:p w:rsidR="00FA2A27" w:rsidRPr="006D1746" w:rsidRDefault="004B32F4" w:rsidP="004B32F4">
            <w:pPr>
              <w:pStyle w:val="ContactInfo"/>
              <w:jc w:val="left"/>
            </w:pPr>
            <w:r>
              <w:t>Email: carrillojulio4@gmail.com</w:t>
            </w:r>
          </w:p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FA2A27" w:rsidRDefault="00A90B63" w:rsidP="00C45A69">
            <w:pPr>
              <w:pStyle w:val="Heading1"/>
            </w:pPr>
            <w:r>
              <w:t>Obj</w:t>
            </w:r>
            <w:r w:rsidR="00FA2A27" w:rsidRPr="00C45A69">
              <w:t>ective</w:t>
            </w:r>
          </w:p>
          <w:p w:rsidR="00FA2A27" w:rsidRDefault="004B32F4" w:rsidP="00FA2A27">
            <w:pPr>
              <w:pStyle w:val="BodyText"/>
            </w:pPr>
            <w:r>
              <w:t>Seeking an interesting position with a growing company</w:t>
            </w:r>
          </w:p>
        </w:tc>
      </w:tr>
      <w:tr w:rsidR="00FA2A27" w:rsidRPr="00254782" w:rsidTr="004B32F4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Pr="00254782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FA2A27" w:rsidRPr="004E1511" w:rsidRDefault="00FA2A27" w:rsidP="00FA2A27">
            <w:pPr>
              <w:pStyle w:val="Heading1"/>
            </w:pPr>
            <w:r w:rsidRPr="004E1511">
              <w:t>Employment History</w:t>
            </w:r>
          </w:p>
        </w:tc>
      </w:tr>
      <w:tr w:rsidR="00FA2A27" w:rsidTr="004B32F4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BB645A" w:rsidRPr="009734CD" w:rsidRDefault="004B32F4" w:rsidP="00BB645A">
            <w:pPr>
              <w:pStyle w:val="Heading2"/>
              <w:rPr>
                <w:b/>
              </w:rPr>
            </w:pPr>
            <w:r w:rsidRPr="009734CD">
              <w:rPr>
                <w:b/>
              </w:rPr>
              <w:t>Material Handler</w:t>
            </w:r>
          </w:p>
          <w:p w:rsidR="00FA2A27" w:rsidRPr="009734CD" w:rsidRDefault="004B32F4" w:rsidP="00BB645A">
            <w:pPr>
              <w:pStyle w:val="BodyText"/>
              <w:rPr>
                <w:b/>
              </w:rPr>
            </w:pPr>
            <w:r w:rsidRPr="009734CD">
              <w:rPr>
                <w:b/>
              </w:rPr>
              <w:t>Jan. 2010 – Present Date</w:t>
            </w:r>
            <w:r w:rsidR="00BB645A" w:rsidRPr="009734CD">
              <w:rPr>
                <w:b/>
              </w:rPr>
              <w:t xml:space="preserve">  </w:t>
            </w:r>
            <w:r w:rsidRPr="009734CD">
              <w:rPr>
                <w:b/>
              </w:rPr>
              <w:t>Royal Business Forms</w:t>
            </w:r>
            <w:r w:rsidR="00BB645A" w:rsidRPr="009734CD">
              <w:rPr>
                <w:b/>
              </w:rPr>
              <w:t xml:space="preserve">, </w:t>
            </w:r>
            <w:r w:rsidRPr="009734CD">
              <w:rPr>
                <w:b/>
              </w:rPr>
              <w:t>Arlington, TX</w:t>
            </w:r>
          </w:p>
          <w:p w:rsidR="00FA2A27" w:rsidRDefault="004B32F4" w:rsidP="00FA2A27">
            <w:pPr>
              <w:pStyle w:val="BulletedList"/>
              <w:ind w:left="432"/>
            </w:pPr>
            <w:r>
              <w:t xml:space="preserve">Taking inventory every morning and </w:t>
            </w:r>
            <w:r w:rsidR="00892E77">
              <w:t>restocking materials needed to complete any task at hand</w:t>
            </w:r>
          </w:p>
          <w:p w:rsidR="00FA2A27" w:rsidRDefault="00BD5AB4" w:rsidP="00FA2A27">
            <w:pPr>
              <w:pStyle w:val="BulletedList"/>
              <w:ind w:left="432"/>
            </w:pPr>
            <w:r>
              <w:t>As</w:t>
            </w:r>
            <w:r w:rsidR="00892E77">
              <w:t>suring that all press</w:t>
            </w:r>
            <w:r w:rsidR="009734CD">
              <w:t>es</w:t>
            </w:r>
            <w:r w:rsidR="00892E77">
              <w:t xml:space="preserve"> collators have any and all materials that they need</w:t>
            </w:r>
          </w:p>
          <w:p w:rsidR="00892E77" w:rsidRDefault="00892E77" w:rsidP="00FA2A27">
            <w:pPr>
              <w:pStyle w:val="BulletedList"/>
              <w:ind w:left="432"/>
            </w:pPr>
            <w:r>
              <w:t>Stocking and restocking material for every shift</w:t>
            </w:r>
          </w:p>
          <w:p w:rsidR="00480F6B" w:rsidRDefault="00892E77" w:rsidP="00892E77">
            <w:pPr>
              <w:pStyle w:val="BulletedList"/>
              <w:ind w:left="432"/>
            </w:pPr>
            <w:r>
              <w:t>Operate forklift and clamp lift majority of the time</w:t>
            </w:r>
          </w:p>
          <w:p w:rsidR="00FA2A27" w:rsidRDefault="00480F6B" w:rsidP="00892E77">
            <w:pPr>
              <w:pStyle w:val="BulletedList"/>
              <w:ind w:left="432"/>
            </w:pPr>
            <w:r>
              <w:t>Promoted to Shipping Clerk</w:t>
            </w:r>
            <w:bookmarkStart w:id="0" w:name="_GoBack"/>
            <w:bookmarkEnd w:id="0"/>
            <w:r w:rsidR="00892E77">
              <w:t xml:space="preserve">  </w:t>
            </w:r>
          </w:p>
        </w:tc>
      </w:tr>
      <w:tr w:rsidR="00FA2A27" w:rsidTr="004B32F4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C00B7D" w:rsidRPr="009734CD" w:rsidRDefault="00892E77" w:rsidP="00C00B7D">
            <w:pPr>
              <w:pStyle w:val="Heading2"/>
              <w:rPr>
                <w:b/>
              </w:rPr>
            </w:pPr>
            <w:r w:rsidRPr="009734CD">
              <w:rPr>
                <w:b/>
              </w:rPr>
              <w:t>Bindery Supervisor</w:t>
            </w:r>
          </w:p>
          <w:p w:rsidR="00C00B7D" w:rsidRPr="009734CD" w:rsidRDefault="00695C7B" w:rsidP="00C00B7D">
            <w:pPr>
              <w:pStyle w:val="BodyText"/>
              <w:rPr>
                <w:b/>
              </w:rPr>
            </w:pPr>
            <w:r w:rsidRPr="009734CD">
              <w:rPr>
                <w:b/>
              </w:rPr>
              <w:t>Mar. 2009 – Jan. 2010</w:t>
            </w:r>
            <w:r w:rsidR="00C00B7D" w:rsidRPr="009734CD">
              <w:rPr>
                <w:b/>
              </w:rPr>
              <w:t xml:space="preserve">  </w:t>
            </w:r>
            <w:r w:rsidRPr="009734CD">
              <w:rPr>
                <w:b/>
              </w:rPr>
              <w:t>Excalibur Printing</w:t>
            </w:r>
            <w:r w:rsidR="00C00B7D" w:rsidRPr="009734CD">
              <w:rPr>
                <w:b/>
              </w:rPr>
              <w:t xml:space="preserve">, </w:t>
            </w:r>
            <w:r w:rsidRPr="009734CD">
              <w:rPr>
                <w:b/>
              </w:rPr>
              <w:t>Arlington, TX</w:t>
            </w:r>
          </w:p>
          <w:p w:rsidR="00C00B7D" w:rsidRDefault="00695C7B" w:rsidP="00C00B7D">
            <w:pPr>
              <w:pStyle w:val="BulletedList"/>
              <w:ind w:left="432"/>
            </w:pPr>
            <w:r>
              <w:t>Operate Booklet Maker and Polar Cutter</w:t>
            </w:r>
          </w:p>
          <w:p w:rsidR="00C00B7D" w:rsidRDefault="00695C7B" w:rsidP="00C00B7D">
            <w:pPr>
              <w:pStyle w:val="BulletedList"/>
              <w:ind w:left="432"/>
            </w:pPr>
            <w:r>
              <w:t>In charge of bindery productivity</w:t>
            </w:r>
          </w:p>
          <w:p w:rsidR="00FA2A27" w:rsidRDefault="00BD5AB4" w:rsidP="009734CD">
            <w:pPr>
              <w:pStyle w:val="BulletedList"/>
              <w:ind w:left="432"/>
            </w:pPr>
            <w:r>
              <w:t>Efficiently as</w:t>
            </w:r>
            <w:r w:rsidR="00695C7B">
              <w:t xml:space="preserve">suring that all </w:t>
            </w:r>
            <w:r w:rsidR="009734CD">
              <w:t xml:space="preserve">work </w:t>
            </w:r>
            <w:r w:rsidR="00695C7B">
              <w:t xml:space="preserve">order </w:t>
            </w:r>
            <w:r w:rsidR="009734CD">
              <w:t>are completed properly on time</w:t>
            </w:r>
          </w:p>
          <w:p w:rsidR="009734CD" w:rsidRDefault="009734CD" w:rsidP="009734CD">
            <w:pPr>
              <w:pStyle w:val="BulletedList"/>
              <w:ind w:left="432"/>
            </w:pPr>
            <w:r>
              <w:t>Additional duties included reading orders and running all machinery in bindery</w:t>
            </w:r>
          </w:p>
        </w:tc>
      </w:tr>
      <w:tr w:rsidR="00FA2A27" w:rsidTr="004B32F4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C00B7D" w:rsidRPr="009734CD" w:rsidRDefault="00695C7B" w:rsidP="00C00B7D">
            <w:pPr>
              <w:pStyle w:val="Heading2"/>
              <w:rPr>
                <w:b/>
              </w:rPr>
            </w:pPr>
            <w:r w:rsidRPr="009734CD">
              <w:rPr>
                <w:b/>
              </w:rPr>
              <w:t>Mill Operato</w:t>
            </w:r>
            <w:r w:rsidR="0071142B" w:rsidRPr="009734CD">
              <w:rPr>
                <w:b/>
              </w:rPr>
              <w:t>r</w:t>
            </w:r>
          </w:p>
          <w:p w:rsidR="00C00B7D" w:rsidRPr="009734CD" w:rsidRDefault="00695C7B" w:rsidP="00C00B7D">
            <w:pPr>
              <w:pStyle w:val="BodyText"/>
              <w:rPr>
                <w:b/>
              </w:rPr>
            </w:pPr>
            <w:r w:rsidRPr="009734CD">
              <w:rPr>
                <w:b/>
              </w:rPr>
              <w:t>Feb. 2009 – Mar. 2009</w:t>
            </w:r>
            <w:r w:rsidR="00C00B7D" w:rsidRPr="009734CD">
              <w:rPr>
                <w:b/>
              </w:rPr>
              <w:t xml:space="preserve">  </w:t>
            </w:r>
            <w:r w:rsidRPr="009734CD">
              <w:rPr>
                <w:b/>
              </w:rPr>
              <w:t>Marco</w:t>
            </w:r>
            <w:r w:rsidR="00C00B7D" w:rsidRPr="009734CD">
              <w:rPr>
                <w:b/>
              </w:rPr>
              <w:t xml:space="preserve">, </w:t>
            </w:r>
            <w:r w:rsidRPr="009734CD">
              <w:rPr>
                <w:b/>
              </w:rPr>
              <w:t>Fort Worth, TX</w:t>
            </w:r>
          </w:p>
          <w:p w:rsidR="00C00B7D" w:rsidRDefault="00695C7B" w:rsidP="00C00B7D">
            <w:pPr>
              <w:pStyle w:val="BulletedList"/>
              <w:ind w:left="432"/>
            </w:pPr>
            <w:r>
              <w:t>Operate all wood cutting machinery</w:t>
            </w:r>
          </w:p>
          <w:p w:rsidR="00C00B7D" w:rsidRDefault="00A01DFA" w:rsidP="00C00B7D">
            <w:pPr>
              <w:pStyle w:val="BulletedList"/>
              <w:ind w:left="432"/>
            </w:pPr>
            <w:r>
              <w:t>Equipment included Delta Saw, Radial Arm Saw, Lathe, Sander, and Nail Gun</w:t>
            </w:r>
          </w:p>
          <w:p w:rsidR="009734CD" w:rsidRDefault="009734CD" w:rsidP="00C00B7D">
            <w:pPr>
              <w:pStyle w:val="BulletedList"/>
              <w:ind w:left="432"/>
            </w:pPr>
            <w:r>
              <w:t xml:space="preserve">Additional duties included reading mill orders and executing every aspect of wood products (i.e. cabinets and other similar products) </w:t>
            </w:r>
          </w:p>
          <w:p w:rsidR="00FA2A27" w:rsidRDefault="00FA2A27" w:rsidP="00A01DFA">
            <w:pPr>
              <w:pStyle w:val="BulletedList"/>
              <w:numPr>
                <w:ilvl w:val="0"/>
                <w:numId w:val="0"/>
              </w:numPr>
            </w:pPr>
          </w:p>
        </w:tc>
      </w:tr>
      <w:tr w:rsidR="00FA2A27" w:rsidTr="004B32F4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A01DFA" w:rsidRPr="009734CD" w:rsidRDefault="0071142B" w:rsidP="00A01DFA">
            <w:pPr>
              <w:pStyle w:val="Heading2"/>
              <w:rPr>
                <w:b/>
              </w:rPr>
            </w:pPr>
            <w:r w:rsidRPr="009734CD">
              <w:rPr>
                <w:b/>
              </w:rPr>
              <w:t>Roll Tender</w:t>
            </w:r>
          </w:p>
          <w:p w:rsidR="00A01DFA" w:rsidRPr="009734CD" w:rsidRDefault="0071142B" w:rsidP="00A01DFA">
            <w:pPr>
              <w:pStyle w:val="BodyText"/>
              <w:rPr>
                <w:b/>
              </w:rPr>
            </w:pPr>
            <w:r w:rsidRPr="009734CD">
              <w:rPr>
                <w:b/>
              </w:rPr>
              <w:t>Oct. 2008 – Feb. 2009</w:t>
            </w:r>
            <w:r w:rsidR="00A01DFA" w:rsidRPr="009734CD">
              <w:rPr>
                <w:b/>
              </w:rPr>
              <w:t xml:space="preserve">  </w:t>
            </w:r>
            <w:r w:rsidRPr="009734CD">
              <w:rPr>
                <w:b/>
              </w:rPr>
              <w:t>DFW Printing</w:t>
            </w:r>
            <w:r w:rsidR="00A01DFA" w:rsidRPr="009734CD">
              <w:rPr>
                <w:b/>
              </w:rPr>
              <w:t xml:space="preserve">, </w:t>
            </w:r>
            <w:r w:rsidRPr="009734CD">
              <w:rPr>
                <w:b/>
              </w:rPr>
              <w:t>Arlington, TX</w:t>
            </w:r>
          </w:p>
          <w:p w:rsidR="00A01DFA" w:rsidRDefault="0071142B" w:rsidP="00A01DFA">
            <w:pPr>
              <w:pStyle w:val="BulletedList"/>
              <w:ind w:left="432"/>
            </w:pPr>
            <w:r>
              <w:t>Operate Henkel Roll Stand with 4 stands</w:t>
            </w:r>
          </w:p>
          <w:p w:rsidR="00A01DFA" w:rsidRDefault="00571FBB" w:rsidP="00A01DFA">
            <w:pPr>
              <w:pStyle w:val="BulletedList"/>
              <w:ind w:left="432"/>
            </w:pPr>
            <w:r>
              <w:t xml:space="preserve">Operate clamp </w:t>
            </w:r>
            <w:r w:rsidR="00DC35A9">
              <w:t>lift</w:t>
            </w:r>
          </w:p>
          <w:p w:rsidR="00A01DFA" w:rsidRDefault="0071142B" w:rsidP="00A01DFA">
            <w:pPr>
              <w:pStyle w:val="BulletedList"/>
              <w:ind w:left="432"/>
            </w:pPr>
            <w:r>
              <w:t xml:space="preserve">Maintain productivity </w:t>
            </w:r>
            <w:r w:rsidR="00571FBB">
              <w:t xml:space="preserve">efficiently </w:t>
            </w:r>
          </w:p>
          <w:p w:rsidR="00571FBB" w:rsidRDefault="00571FBB" w:rsidP="00A01DFA">
            <w:pPr>
              <w:pStyle w:val="BulletedList"/>
              <w:ind w:left="432"/>
            </w:pPr>
            <w:r>
              <w:t>Duties pertain to taming rolls of papers and preparing and installing them on roll stand</w:t>
            </w:r>
          </w:p>
          <w:p w:rsidR="00A01DFA" w:rsidRDefault="00A01DFA" w:rsidP="00C00B7D">
            <w:pPr>
              <w:pStyle w:val="Heading2"/>
            </w:pPr>
          </w:p>
          <w:p w:rsidR="0071142B" w:rsidRPr="00571FBB" w:rsidRDefault="0071142B" w:rsidP="0071142B">
            <w:pPr>
              <w:pStyle w:val="Heading2"/>
              <w:rPr>
                <w:b/>
              </w:rPr>
            </w:pPr>
            <w:r w:rsidRPr="00571FBB">
              <w:rPr>
                <w:b/>
              </w:rPr>
              <w:t>Loader/Feeder Operator</w:t>
            </w:r>
          </w:p>
          <w:p w:rsidR="0071142B" w:rsidRPr="00571FBB" w:rsidRDefault="0071142B" w:rsidP="0071142B">
            <w:pPr>
              <w:pStyle w:val="BodyText"/>
              <w:rPr>
                <w:b/>
              </w:rPr>
            </w:pPr>
            <w:r w:rsidRPr="00571FBB">
              <w:rPr>
                <w:b/>
              </w:rPr>
              <w:t>Jun. 2008</w:t>
            </w:r>
            <w:r w:rsidR="00BD5AB4" w:rsidRPr="00571FBB">
              <w:rPr>
                <w:b/>
              </w:rPr>
              <w:t xml:space="preserve"> – Oct. 2008</w:t>
            </w:r>
            <w:r w:rsidRPr="00571FBB">
              <w:rPr>
                <w:b/>
              </w:rPr>
              <w:t xml:space="preserve">  </w:t>
            </w:r>
            <w:r w:rsidR="00BD5AB4" w:rsidRPr="00571FBB">
              <w:rPr>
                <w:b/>
              </w:rPr>
              <w:t>AC Printing</w:t>
            </w:r>
            <w:r w:rsidRPr="00571FBB">
              <w:rPr>
                <w:b/>
              </w:rPr>
              <w:t xml:space="preserve">, </w:t>
            </w:r>
            <w:r w:rsidR="00BD5AB4" w:rsidRPr="00571FBB">
              <w:rPr>
                <w:b/>
              </w:rPr>
              <w:t>Euless, TX</w:t>
            </w:r>
          </w:p>
          <w:p w:rsidR="00BD5AB4" w:rsidRDefault="00BD5AB4" w:rsidP="0071142B">
            <w:pPr>
              <w:pStyle w:val="BulletedList"/>
              <w:ind w:left="432"/>
            </w:pPr>
            <w:r>
              <w:t>Loading feeder on two Komori presses</w:t>
            </w:r>
          </w:p>
          <w:p w:rsidR="0071142B" w:rsidRDefault="00BD5AB4" w:rsidP="0071142B">
            <w:pPr>
              <w:pStyle w:val="BulletedList"/>
              <w:ind w:left="432"/>
            </w:pPr>
            <w:r>
              <w:t>Assuring that the Komori presses had enough ink to complete the orders and tasks at hand</w:t>
            </w:r>
          </w:p>
          <w:p w:rsidR="0071142B" w:rsidRDefault="00BD5AB4" w:rsidP="00BD5AB4">
            <w:pPr>
              <w:pStyle w:val="BulletedList"/>
              <w:ind w:left="432"/>
            </w:pPr>
            <w:r>
              <w:t>Maintain productivity efficiently</w:t>
            </w:r>
          </w:p>
          <w:p w:rsidR="00BD5AB4" w:rsidRDefault="00BD5AB4" w:rsidP="00BD5AB4">
            <w:pPr>
              <w:pStyle w:val="BulletedList"/>
              <w:ind w:left="432"/>
            </w:pPr>
            <w:r>
              <w:t xml:space="preserve">Following and completing any order given </w:t>
            </w:r>
          </w:p>
          <w:p w:rsidR="00571FBB" w:rsidRDefault="00571FBB" w:rsidP="00BD5AB4">
            <w:pPr>
              <w:pStyle w:val="BulletedList"/>
              <w:ind w:left="432"/>
            </w:pPr>
            <w:r>
              <w:t>Additional duties included reading job orders</w:t>
            </w:r>
          </w:p>
          <w:p w:rsidR="00571FBB" w:rsidRDefault="00571FBB" w:rsidP="00BD5AB4">
            <w:pPr>
              <w:pStyle w:val="BulletedList"/>
              <w:ind w:left="432"/>
            </w:pPr>
            <w:r>
              <w:t xml:space="preserve">Loading paper on feeder of press and running machinery </w:t>
            </w:r>
          </w:p>
          <w:p w:rsidR="0071142B" w:rsidRDefault="0071142B" w:rsidP="0071142B">
            <w:pPr>
              <w:pStyle w:val="BodyText"/>
            </w:pPr>
          </w:p>
          <w:p w:rsidR="00571FBB" w:rsidRDefault="00571FBB" w:rsidP="0071142B">
            <w:pPr>
              <w:pStyle w:val="Heading2"/>
            </w:pPr>
          </w:p>
          <w:p w:rsidR="0071142B" w:rsidRPr="00571FBB" w:rsidRDefault="00BD5AB4" w:rsidP="0071142B">
            <w:pPr>
              <w:pStyle w:val="Heading2"/>
              <w:rPr>
                <w:b/>
              </w:rPr>
            </w:pPr>
            <w:r w:rsidRPr="00571FBB">
              <w:rPr>
                <w:b/>
              </w:rPr>
              <w:t>Warehouse Manager</w:t>
            </w:r>
          </w:p>
          <w:p w:rsidR="0071142B" w:rsidRPr="00571FBB" w:rsidRDefault="00BD5AB4" w:rsidP="0071142B">
            <w:pPr>
              <w:pStyle w:val="BodyText"/>
              <w:rPr>
                <w:b/>
              </w:rPr>
            </w:pPr>
            <w:r w:rsidRPr="00571FBB">
              <w:rPr>
                <w:b/>
              </w:rPr>
              <w:t>Mar. 2007 – Jun. 2008</w:t>
            </w:r>
            <w:r w:rsidR="0071142B" w:rsidRPr="00571FBB">
              <w:rPr>
                <w:b/>
              </w:rPr>
              <w:t xml:space="preserve">  </w:t>
            </w:r>
            <w:proofErr w:type="spellStart"/>
            <w:r w:rsidRPr="00571FBB">
              <w:rPr>
                <w:b/>
              </w:rPr>
              <w:t>Edgeboard</w:t>
            </w:r>
            <w:proofErr w:type="spellEnd"/>
            <w:r w:rsidRPr="00571FBB">
              <w:rPr>
                <w:b/>
              </w:rPr>
              <w:t xml:space="preserve"> Southwest</w:t>
            </w:r>
            <w:r w:rsidR="0071142B" w:rsidRPr="00571FBB">
              <w:rPr>
                <w:b/>
              </w:rPr>
              <w:t xml:space="preserve">, </w:t>
            </w:r>
            <w:r w:rsidRPr="00571FBB">
              <w:rPr>
                <w:b/>
              </w:rPr>
              <w:t>Grand Prairie, TX</w:t>
            </w:r>
          </w:p>
          <w:p w:rsidR="0071142B" w:rsidRDefault="00BD5AB4" w:rsidP="0071142B">
            <w:pPr>
              <w:pStyle w:val="BulletedList"/>
              <w:ind w:left="432"/>
            </w:pPr>
            <w:r>
              <w:t>Operate forklift on deck</w:t>
            </w:r>
          </w:p>
          <w:p w:rsidR="0071142B" w:rsidRDefault="00BD5AB4" w:rsidP="00C61694">
            <w:pPr>
              <w:pStyle w:val="BulletedList"/>
              <w:ind w:left="432"/>
            </w:pPr>
            <w:r>
              <w:t>Loaded/Unloaded trucks using forklift</w:t>
            </w:r>
          </w:p>
          <w:p w:rsidR="00C61694" w:rsidRDefault="00C61694" w:rsidP="00C61694">
            <w:pPr>
              <w:pStyle w:val="BulletedList"/>
              <w:ind w:left="432"/>
            </w:pPr>
            <w:r>
              <w:t>Oversee all production</w:t>
            </w:r>
          </w:p>
          <w:p w:rsidR="008E435A" w:rsidRDefault="008E435A" w:rsidP="00C61694">
            <w:pPr>
              <w:pStyle w:val="BulletedList"/>
              <w:ind w:left="432"/>
            </w:pPr>
            <w:r>
              <w:t>Giving production to all material at the start of the process</w:t>
            </w:r>
          </w:p>
          <w:p w:rsidR="0071142B" w:rsidRDefault="008E435A" w:rsidP="008E435A">
            <w:pPr>
              <w:pStyle w:val="BulletedList"/>
              <w:ind w:left="432"/>
            </w:pPr>
            <w:r>
              <w:t xml:space="preserve">Pulling finish products and putting them on inventory </w:t>
            </w:r>
          </w:p>
          <w:p w:rsidR="008E435A" w:rsidRDefault="008E435A" w:rsidP="008E435A">
            <w:pPr>
              <w:pStyle w:val="BulletedList"/>
              <w:ind w:left="432"/>
            </w:pPr>
            <w:r>
              <w:t xml:space="preserve">Loading and unloading trucks </w:t>
            </w:r>
            <w:r w:rsidR="00DC35A9">
              <w:t>throughout</w:t>
            </w:r>
            <w:r>
              <w:t xml:space="preserve"> the shift</w:t>
            </w:r>
          </w:p>
          <w:p w:rsidR="00C61694" w:rsidRDefault="00C61694" w:rsidP="0071142B">
            <w:pPr>
              <w:pStyle w:val="BodyText"/>
            </w:pPr>
          </w:p>
          <w:p w:rsidR="0071142B" w:rsidRPr="008E435A" w:rsidRDefault="00C61694" w:rsidP="0071142B">
            <w:pPr>
              <w:pStyle w:val="Heading2"/>
              <w:rPr>
                <w:b/>
              </w:rPr>
            </w:pPr>
            <w:r w:rsidRPr="008E435A">
              <w:rPr>
                <w:b/>
              </w:rPr>
              <w:t>2</w:t>
            </w:r>
            <w:r w:rsidRPr="008E435A">
              <w:rPr>
                <w:b/>
                <w:vertAlign w:val="superscript"/>
              </w:rPr>
              <w:t>nd</w:t>
            </w:r>
            <w:r w:rsidRPr="008E435A">
              <w:rPr>
                <w:b/>
              </w:rPr>
              <w:t xml:space="preserve"> Pressman </w:t>
            </w:r>
          </w:p>
          <w:p w:rsidR="0071142B" w:rsidRPr="008E435A" w:rsidRDefault="00C61694" w:rsidP="0071142B">
            <w:pPr>
              <w:pStyle w:val="BodyText"/>
              <w:rPr>
                <w:b/>
              </w:rPr>
            </w:pPr>
            <w:r w:rsidRPr="008E435A">
              <w:rPr>
                <w:b/>
              </w:rPr>
              <w:t>Mar. 2006 – Mar. 2007</w:t>
            </w:r>
            <w:r w:rsidR="0071142B" w:rsidRPr="008E435A">
              <w:rPr>
                <w:b/>
              </w:rPr>
              <w:t xml:space="preserve">  </w:t>
            </w:r>
            <w:proofErr w:type="spellStart"/>
            <w:r w:rsidRPr="008E435A">
              <w:rPr>
                <w:b/>
              </w:rPr>
              <w:t>Proline</w:t>
            </w:r>
            <w:proofErr w:type="spellEnd"/>
            <w:r w:rsidRPr="008E435A">
              <w:rPr>
                <w:b/>
              </w:rPr>
              <w:t xml:space="preserve"> Printing</w:t>
            </w:r>
            <w:r w:rsidR="0071142B" w:rsidRPr="008E435A">
              <w:rPr>
                <w:b/>
              </w:rPr>
              <w:t xml:space="preserve">, </w:t>
            </w:r>
            <w:r w:rsidRPr="008E435A">
              <w:rPr>
                <w:b/>
              </w:rPr>
              <w:t>Grand Prairie, TX</w:t>
            </w:r>
          </w:p>
          <w:p w:rsidR="0071142B" w:rsidRDefault="00C61694" w:rsidP="0071142B">
            <w:pPr>
              <w:pStyle w:val="BulletedList"/>
              <w:ind w:left="432"/>
            </w:pPr>
            <w:r>
              <w:t>Following orders from 1</w:t>
            </w:r>
            <w:r w:rsidRPr="00C61694">
              <w:rPr>
                <w:vertAlign w:val="superscript"/>
              </w:rPr>
              <w:t>st</w:t>
            </w:r>
            <w:r>
              <w:t xml:space="preserve"> Pressman</w:t>
            </w:r>
          </w:p>
          <w:p w:rsidR="0071142B" w:rsidRDefault="00C61694" w:rsidP="0071142B">
            <w:pPr>
              <w:pStyle w:val="BulletedList"/>
              <w:ind w:left="432"/>
            </w:pPr>
            <w:r>
              <w:t xml:space="preserve">Moving ink and registration on a Harris 400 </w:t>
            </w:r>
          </w:p>
          <w:p w:rsidR="008E435A" w:rsidRDefault="00504D33" w:rsidP="0071142B">
            <w:pPr>
              <w:pStyle w:val="BulletedList"/>
              <w:ind w:left="432"/>
            </w:pPr>
            <w:r>
              <w:t>Operate press machinery</w:t>
            </w:r>
          </w:p>
          <w:p w:rsidR="00C61694" w:rsidRDefault="008E435A" w:rsidP="0071142B">
            <w:pPr>
              <w:pStyle w:val="BulletedList"/>
              <w:ind w:left="432"/>
            </w:pPr>
            <w:r>
              <w:t>Reading orders and executing them by applying rolls of paper and running press</w:t>
            </w:r>
          </w:p>
          <w:p w:rsidR="0071142B" w:rsidRDefault="0071142B" w:rsidP="0071142B">
            <w:pPr>
              <w:pStyle w:val="BodyText"/>
            </w:pPr>
          </w:p>
          <w:p w:rsidR="0071142B" w:rsidRPr="008E435A" w:rsidRDefault="00504D33" w:rsidP="0071142B">
            <w:pPr>
              <w:pStyle w:val="Heading2"/>
              <w:rPr>
                <w:b/>
              </w:rPr>
            </w:pPr>
            <w:r w:rsidRPr="008E435A">
              <w:rPr>
                <w:b/>
              </w:rPr>
              <w:t>Electrician Apprentice</w:t>
            </w:r>
          </w:p>
          <w:p w:rsidR="0071142B" w:rsidRPr="008E435A" w:rsidRDefault="00504D33" w:rsidP="0071142B">
            <w:pPr>
              <w:pStyle w:val="BodyText"/>
              <w:rPr>
                <w:b/>
              </w:rPr>
            </w:pPr>
            <w:r w:rsidRPr="008E435A">
              <w:rPr>
                <w:b/>
              </w:rPr>
              <w:t>Mar. 200</w:t>
            </w:r>
            <w:r w:rsidR="008E435A">
              <w:rPr>
                <w:b/>
              </w:rPr>
              <w:t>4</w:t>
            </w:r>
            <w:r w:rsidRPr="008E435A">
              <w:rPr>
                <w:b/>
              </w:rPr>
              <w:t xml:space="preserve"> – Mar. 2006</w:t>
            </w:r>
            <w:r w:rsidR="0071142B" w:rsidRPr="008E435A">
              <w:rPr>
                <w:b/>
              </w:rPr>
              <w:t xml:space="preserve">  </w:t>
            </w:r>
            <w:r w:rsidRPr="008E435A">
              <w:rPr>
                <w:b/>
              </w:rPr>
              <w:t>J&amp;H Electric</w:t>
            </w:r>
            <w:r w:rsidR="0071142B" w:rsidRPr="008E435A">
              <w:rPr>
                <w:b/>
              </w:rPr>
              <w:t xml:space="preserve">, </w:t>
            </w:r>
            <w:r w:rsidRPr="008E435A">
              <w:rPr>
                <w:b/>
              </w:rPr>
              <w:t>North Richland Hills, TX</w:t>
            </w:r>
          </w:p>
          <w:p w:rsidR="0071142B" w:rsidRDefault="00504D33" w:rsidP="0071142B">
            <w:pPr>
              <w:pStyle w:val="BulletedList"/>
              <w:ind w:left="432"/>
            </w:pPr>
            <w:r>
              <w:t>Laid pipes</w:t>
            </w:r>
          </w:p>
          <w:p w:rsidR="0071142B" w:rsidRDefault="00504D33" w:rsidP="00504D33">
            <w:pPr>
              <w:pStyle w:val="BulletedList"/>
              <w:ind w:left="432"/>
            </w:pPr>
            <w:r>
              <w:t>Ran wires</w:t>
            </w:r>
          </w:p>
          <w:p w:rsidR="00504D33" w:rsidRDefault="00504D33" w:rsidP="00504D33">
            <w:pPr>
              <w:pStyle w:val="BulletedList"/>
              <w:ind w:left="432"/>
            </w:pPr>
            <w:r>
              <w:t>Terminated services</w:t>
            </w:r>
          </w:p>
          <w:p w:rsidR="00504D33" w:rsidRDefault="00504D33" w:rsidP="00504D33">
            <w:pPr>
              <w:pStyle w:val="BulletedList"/>
              <w:ind w:left="432"/>
            </w:pPr>
            <w:r>
              <w:t>Assisted electrician with any task</w:t>
            </w:r>
          </w:p>
          <w:p w:rsidR="0071142B" w:rsidRPr="0071142B" w:rsidRDefault="0071142B" w:rsidP="0071142B">
            <w:pPr>
              <w:pStyle w:val="BodyText"/>
            </w:pPr>
          </w:p>
          <w:p w:rsidR="00C00B7D" w:rsidRPr="008E435A" w:rsidRDefault="00504D33" w:rsidP="00C00B7D">
            <w:pPr>
              <w:pStyle w:val="Heading2"/>
              <w:rPr>
                <w:b/>
              </w:rPr>
            </w:pPr>
            <w:r w:rsidRPr="008E435A">
              <w:rPr>
                <w:b/>
              </w:rPr>
              <w:t>Press Operator</w:t>
            </w:r>
          </w:p>
          <w:p w:rsidR="00C00B7D" w:rsidRPr="008E435A" w:rsidRDefault="00504D33" w:rsidP="00C00B7D">
            <w:pPr>
              <w:pStyle w:val="BodyText"/>
              <w:rPr>
                <w:b/>
              </w:rPr>
            </w:pPr>
            <w:r w:rsidRPr="008E435A">
              <w:rPr>
                <w:b/>
              </w:rPr>
              <w:t>Feb. 1989 – Mar. 2003</w:t>
            </w:r>
            <w:r w:rsidR="00C00B7D" w:rsidRPr="008E435A">
              <w:rPr>
                <w:b/>
              </w:rPr>
              <w:t xml:space="preserve">  </w:t>
            </w:r>
            <w:r w:rsidRPr="008E435A">
              <w:rPr>
                <w:b/>
              </w:rPr>
              <w:t>Data Graphic Inc.</w:t>
            </w:r>
            <w:r w:rsidR="00C00B7D" w:rsidRPr="008E435A">
              <w:rPr>
                <w:b/>
              </w:rPr>
              <w:t xml:space="preserve">, </w:t>
            </w:r>
            <w:r w:rsidRPr="008E435A">
              <w:rPr>
                <w:b/>
              </w:rPr>
              <w:t>Fort Worth, TX</w:t>
            </w:r>
          </w:p>
          <w:p w:rsidR="00C00B7D" w:rsidRDefault="00504D33" w:rsidP="00C00B7D">
            <w:pPr>
              <w:pStyle w:val="BulletedList"/>
              <w:ind w:left="432"/>
            </w:pPr>
            <w:r>
              <w:t>Operate Bunch Pin feed press at top speed</w:t>
            </w:r>
          </w:p>
          <w:p w:rsidR="00FA2A27" w:rsidRDefault="00504D33" w:rsidP="00504D33">
            <w:pPr>
              <w:pStyle w:val="BulletedList"/>
              <w:ind w:left="432"/>
            </w:pPr>
            <w:r>
              <w:t>Maintain productivity efficiently and completed on time</w:t>
            </w:r>
          </w:p>
          <w:p w:rsidR="008E435A" w:rsidRDefault="008E435A" w:rsidP="00504D33">
            <w:pPr>
              <w:pStyle w:val="BulletedList"/>
              <w:ind w:left="432"/>
            </w:pPr>
            <w:r>
              <w:t>Reading job orders and running press</w:t>
            </w:r>
          </w:p>
          <w:p w:rsidR="008E435A" w:rsidRDefault="008E435A" w:rsidP="00504D33">
            <w:pPr>
              <w:pStyle w:val="BulletedList"/>
              <w:ind w:left="432"/>
            </w:pPr>
            <w:r>
              <w:t>Started in bindery and worked up into press position</w:t>
            </w:r>
          </w:p>
        </w:tc>
      </w:tr>
      <w:tr w:rsidR="00FA2A27" w:rsidTr="004B32F4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FA2A27" w:rsidRPr="00BF4546" w:rsidRDefault="00FA2A27" w:rsidP="00FA2A27">
            <w:pPr>
              <w:pStyle w:val="Heading1"/>
            </w:pPr>
            <w:r w:rsidRPr="00BF4546">
              <w:t>Education</w:t>
            </w:r>
          </w:p>
        </w:tc>
      </w:tr>
      <w:tr w:rsidR="00FA2A27" w:rsidTr="004B32F4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EC7382" w:rsidRPr="00EC7382" w:rsidRDefault="008E435A" w:rsidP="008E435A">
            <w:pPr>
              <w:pStyle w:val="BodyText"/>
              <w:ind w:left="0"/>
            </w:pPr>
            <w:r>
              <w:t xml:space="preserve">  </w:t>
            </w:r>
            <w:r w:rsidR="00504D33">
              <w:t>1983</w:t>
            </w:r>
            <w:r w:rsidR="00BB645A">
              <w:t xml:space="preserve">  </w:t>
            </w:r>
            <w:r w:rsidR="00504D33">
              <w:t>Seguin High School</w:t>
            </w:r>
            <w:r w:rsidR="00BB645A">
              <w:t xml:space="preserve">, </w:t>
            </w:r>
            <w:r w:rsidR="00504D33">
              <w:t>Seguin, TX</w:t>
            </w:r>
          </w:p>
          <w:p w:rsidR="00FA2A27" w:rsidRDefault="00EC7382" w:rsidP="00FA2A27">
            <w:pPr>
              <w:pStyle w:val="BulletedList"/>
              <w:ind w:left="432"/>
            </w:pPr>
            <w:r>
              <w:t>General Equivalency Degree</w:t>
            </w:r>
          </w:p>
          <w:p w:rsidR="00504D33" w:rsidRDefault="00EC7382" w:rsidP="00504D33">
            <w:pPr>
              <w:pStyle w:val="BodyText"/>
            </w:pPr>
            <w:r>
              <w:t>1986 - 1989</w:t>
            </w:r>
            <w:r w:rsidR="00504D33">
              <w:t xml:space="preserve">  </w:t>
            </w:r>
            <w:r>
              <w:t>DeVry Electronics Tech</w:t>
            </w:r>
          </w:p>
          <w:p w:rsidR="00504D33" w:rsidRDefault="00EC7382" w:rsidP="000C1E35">
            <w:pPr>
              <w:pStyle w:val="BulletedList"/>
              <w:ind w:left="432"/>
            </w:pPr>
            <w:r>
              <w:t>Completed four semesters</w:t>
            </w:r>
          </w:p>
        </w:tc>
      </w:tr>
      <w:tr w:rsidR="00FA2A27" w:rsidTr="004B32F4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FA2A27" w:rsidRPr="00BF4546" w:rsidRDefault="00FA2A27" w:rsidP="00FA2A27">
            <w:pPr>
              <w:pStyle w:val="Heading1"/>
            </w:pPr>
            <w:r w:rsidRPr="00BF4546">
              <w:t>Other Experience</w:t>
            </w:r>
          </w:p>
        </w:tc>
      </w:tr>
      <w:tr w:rsidR="00FA2A27" w:rsidTr="004B32F4">
        <w:trPr>
          <w:jc w:val="center"/>
        </w:trPr>
        <w:tc>
          <w:tcPr>
            <w:tcW w:w="2610" w:type="dxa"/>
            <w:vMerge/>
            <w:tcBorders>
              <w:right w:val="single" w:sz="4" w:space="0" w:color="auto"/>
            </w:tcBorders>
          </w:tcPr>
          <w:p w:rsidR="00FA2A27" w:rsidRDefault="00FA2A27" w:rsidP="00FA2A27"/>
        </w:tc>
        <w:tc>
          <w:tcPr>
            <w:tcW w:w="7470" w:type="dxa"/>
            <w:tcBorders>
              <w:left w:val="single" w:sz="4" w:space="0" w:color="auto"/>
            </w:tcBorders>
          </w:tcPr>
          <w:p w:rsidR="00FA2A27" w:rsidRDefault="00EC7382" w:rsidP="00EC7382">
            <w:pPr>
              <w:pStyle w:val="BodyText"/>
              <w:numPr>
                <w:ilvl w:val="0"/>
                <w:numId w:val="13"/>
              </w:numPr>
            </w:pPr>
            <w:r>
              <w:t>Electrician Apprentice license</w:t>
            </w:r>
          </w:p>
          <w:p w:rsidR="00EC7382" w:rsidRDefault="00EC7382" w:rsidP="00EC7382">
            <w:pPr>
              <w:pStyle w:val="BodyText"/>
              <w:numPr>
                <w:ilvl w:val="0"/>
                <w:numId w:val="13"/>
              </w:numPr>
            </w:pPr>
            <w:r>
              <w:t>Forklift Operator certificate</w:t>
            </w:r>
          </w:p>
          <w:p w:rsidR="00EC7382" w:rsidRDefault="00EC7382" w:rsidP="00EC7382">
            <w:pPr>
              <w:pStyle w:val="BodyText"/>
              <w:numPr>
                <w:ilvl w:val="0"/>
                <w:numId w:val="13"/>
              </w:numPr>
            </w:pPr>
            <w:r>
              <w:t>Bilingual (Both English and Spanish)</w:t>
            </w:r>
          </w:p>
          <w:p w:rsidR="00EC7382" w:rsidRDefault="00EC7382" w:rsidP="00EC7382">
            <w:pPr>
              <w:pStyle w:val="BodyText"/>
              <w:numPr>
                <w:ilvl w:val="0"/>
                <w:numId w:val="13"/>
              </w:numPr>
            </w:pPr>
            <w:r>
              <w:t>Have knowledge and skills to operate various type of machinery in the printing industry</w:t>
            </w:r>
          </w:p>
          <w:p w:rsidR="00EC7382" w:rsidRDefault="00EC7382" w:rsidP="00EC7382">
            <w:pPr>
              <w:pStyle w:val="BodyText"/>
              <w:numPr>
                <w:ilvl w:val="0"/>
                <w:numId w:val="13"/>
              </w:numPr>
            </w:pPr>
            <w:r>
              <w:t xml:space="preserve">Very knowledgeable and skilled laborer in production </w:t>
            </w:r>
          </w:p>
          <w:p w:rsidR="00DC35A9" w:rsidRPr="00DC35A9" w:rsidRDefault="00DC35A9" w:rsidP="000C1E35">
            <w:pPr>
              <w:pStyle w:val="BodyText"/>
              <w:numPr>
                <w:ilvl w:val="0"/>
                <w:numId w:val="14"/>
              </w:numPr>
              <w:rPr>
                <w:rFonts w:ascii="Arial Black" w:hAnsi="Arial Black"/>
                <w:b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Very reliable and very mechanically inclined can adept to any mode </w:t>
            </w:r>
            <w:r>
              <w:rPr>
                <w:rFonts w:cs="Arial"/>
                <w:sz w:val="22"/>
                <w:szCs w:val="22"/>
              </w:rPr>
              <w:lastRenderedPageBreak/>
              <w:t>of operation</w:t>
            </w:r>
          </w:p>
        </w:tc>
      </w:tr>
    </w:tbl>
    <w:p w:rsidR="00FA2A27" w:rsidRDefault="00FA2A27" w:rsidP="000C1E35"/>
    <w:sectPr w:rsidR="00FA2A27" w:rsidSect="003A2BF3">
      <w:headerReference w:type="first" r:id="rId8"/>
      <w:pgSz w:w="12240" w:h="15840"/>
      <w:pgMar w:top="1008" w:right="1800" w:bottom="1008" w:left="1800" w:header="965" w:footer="96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41A0" w:rsidRDefault="007741A0">
      <w:r>
        <w:separator/>
      </w:r>
    </w:p>
  </w:endnote>
  <w:endnote w:type="continuationSeparator" w:id="0">
    <w:p w:rsidR="007741A0" w:rsidRDefault="00774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41A0" w:rsidRDefault="007741A0">
      <w:r>
        <w:separator/>
      </w:r>
    </w:p>
  </w:footnote>
  <w:footnote w:type="continuationSeparator" w:id="0">
    <w:p w:rsidR="007741A0" w:rsidRDefault="007741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2BF3" w:rsidRDefault="003A2BF3"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54ABB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3827E8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E84B8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FA0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E0416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BC40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2D4B4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43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6E0B9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156F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9D52593"/>
    <w:multiLevelType w:val="hybridMultilevel"/>
    <w:tmpl w:val="81AE88F6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1">
    <w:nsid w:val="21C24939"/>
    <w:multiLevelType w:val="hybridMultilevel"/>
    <w:tmpl w:val="BADC09D0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2">
    <w:nsid w:val="3A1E3E13"/>
    <w:multiLevelType w:val="hybridMultilevel"/>
    <w:tmpl w:val="DF14B0C2"/>
    <w:lvl w:ilvl="0" w:tplc="C4D49D38">
      <w:start w:val="1979"/>
      <w:numFmt w:val="decimal"/>
      <w:lvlText w:val="%1"/>
      <w:lvlJc w:val="left"/>
      <w:pPr>
        <w:ind w:left="578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3">
    <w:nsid w:val="66B75600"/>
    <w:multiLevelType w:val="singleLevel"/>
    <w:tmpl w:val="EBBC44FA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3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E77"/>
    <w:rsid w:val="000C1E35"/>
    <w:rsid w:val="000F4FCF"/>
    <w:rsid w:val="00105DD8"/>
    <w:rsid w:val="0015338E"/>
    <w:rsid w:val="001B6363"/>
    <w:rsid w:val="001E4493"/>
    <w:rsid w:val="00290A37"/>
    <w:rsid w:val="002E7C0B"/>
    <w:rsid w:val="003112E6"/>
    <w:rsid w:val="003A2BF3"/>
    <w:rsid w:val="003C700A"/>
    <w:rsid w:val="00480F6B"/>
    <w:rsid w:val="004B32F4"/>
    <w:rsid w:val="004E2AA5"/>
    <w:rsid w:val="004F5FBF"/>
    <w:rsid w:val="00504D33"/>
    <w:rsid w:val="00543063"/>
    <w:rsid w:val="00571FBB"/>
    <w:rsid w:val="0058554D"/>
    <w:rsid w:val="00646965"/>
    <w:rsid w:val="00670E96"/>
    <w:rsid w:val="0067667D"/>
    <w:rsid w:val="00695C7B"/>
    <w:rsid w:val="006D1746"/>
    <w:rsid w:val="0071142B"/>
    <w:rsid w:val="00761508"/>
    <w:rsid w:val="00766415"/>
    <w:rsid w:val="007741A0"/>
    <w:rsid w:val="00843297"/>
    <w:rsid w:val="00892E77"/>
    <w:rsid w:val="008B1272"/>
    <w:rsid w:val="008C3357"/>
    <w:rsid w:val="008C75BD"/>
    <w:rsid w:val="008E435A"/>
    <w:rsid w:val="00920778"/>
    <w:rsid w:val="0093551F"/>
    <w:rsid w:val="009734CD"/>
    <w:rsid w:val="009C4504"/>
    <w:rsid w:val="009F1060"/>
    <w:rsid w:val="00A01DFA"/>
    <w:rsid w:val="00A85F1C"/>
    <w:rsid w:val="00A90B63"/>
    <w:rsid w:val="00B17C28"/>
    <w:rsid w:val="00BB645A"/>
    <w:rsid w:val="00BD5AB4"/>
    <w:rsid w:val="00C00B7D"/>
    <w:rsid w:val="00C45A69"/>
    <w:rsid w:val="00C55D6A"/>
    <w:rsid w:val="00C61694"/>
    <w:rsid w:val="00C963D8"/>
    <w:rsid w:val="00CD362E"/>
    <w:rsid w:val="00D15422"/>
    <w:rsid w:val="00DC35A9"/>
    <w:rsid w:val="00E121C9"/>
    <w:rsid w:val="00EC7382"/>
    <w:rsid w:val="00F14B5D"/>
    <w:rsid w:val="00F1730E"/>
    <w:rsid w:val="00FA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2A27"/>
    <w:rPr>
      <w:rFonts w:ascii="Arial" w:hAnsi="Arial"/>
    </w:rPr>
  </w:style>
  <w:style w:type="paragraph" w:styleId="Heading1">
    <w:name w:val="heading 1"/>
    <w:basedOn w:val="Normal"/>
    <w:next w:val="BodyText"/>
    <w:qFormat/>
    <w:rsid w:val="00290A37"/>
    <w:pPr>
      <w:tabs>
        <w:tab w:val="left" w:pos="2160"/>
        <w:tab w:val="right" w:pos="6480"/>
      </w:tabs>
      <w:spacing w:before="240" w:after="120" w:line="220" w:lineRule="atLeast"/>
      <w:ind w:left="158"/>
      <w:outlineLvl w:val="0"/>
    </w:pPr>
    <w:rPr>
      <w:rFonts w:ascii="Arial Black" w:hAnsi="Arial Black" w:cs="Arial"/>
      <w:sz w:val="22"/>
      <w:szCs w:val="22"/>
    </w:rPr>
  </w:style>
  <w:style w:type="paragraph" w:styleId="Heading2">
    <w:name w:val="heading 2"/>
    <w:basedOn w:val="Normal"/>
    <w:next w:val="BodyText"/>
    <w:qFormat/>
    <w:rsid w:val="00FA2A27"/>
    <w:pPr>
      <w:tabs>
        <w:tab w:val="left" w:pos="2160"/>
        <w:tab w:val="right" w:pos="6480"/>
      </w:tabs>
      <w:spacing w:before="120" w:after="60" w:line="220" w:lineRule="atLeast"/>
      <w:ind w:left="158"/>
      <w:outlineLvl w:val="1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90A37"/>
    <w:pPr>
      <w:spacing w:before="60" w:after="60" w:line="220" w:lineRule="atLeast"/>
      <w:ind w:left="158"/>
      <w:jc w:val="both"/>
    </w:pPr>
    <w:rPr>
      <w:spacing w:val="-5"/>
    </w:rPr>
  </w:style>
  <w:style w:type="paragraph" w:customStyle="1" w:styleId="BulletedList">
    <w:name w:val="Bulleted List"/>
    <w:basedOn w:val="BodyText"/>
    <w:rsid w:val="00FA2A27"/>
    <w:pPr>
      <w:numPr>
        <w:numId w:val="1"/>
      </w:numPr>
      <w:tabs>
        <w:tab w:val="clear" w:pos="360"/>
      </w:tabs>
    </w:pPr>
  </w:style>
  <w:style w:type="paragraph" w:customStyle="1" w:styleId="BodyText1">
    <w:name w:val="Body Text 1"/>
    <w:rsid w:val="00FA2A27"/>
    <w:pPr>
      <w:spacing w:before="60" w:after="60"/>
      <w:ind w:left="158"/>
    </w:pPr>
    <w:rPr>
      <w:rFonts w:ascii="Arial" w:hAnsi="Arial"/>
      <w:spacing w:val="-5"/>
    </w:rPr>
  </w:style>
  <w:style w:type="paragraph" w:customStyle="1" w:styleId="ContactInfo">
    <w:name w:val="Contact Info"/>
    <w:basedOn w:val="Normal"/>
    <w:next w:val="BodyText"/>
    <w:rsid w:val="00C55D6A"/>
    <w:pPr>
      <w:jc w:val="right"/>
    </w:pPr>
    <w:rPr>
      <w:szCs w:val="22"/>
    </w:rPr>
  </w:style>
  <w:style w:type="paragraph" w:customStyle="1" w:styleId="YourName">
    <w:name w:val="Your Name"/>
    <w:basedOn w:val="Normal"/>
    <w:next w:val="Normal"/>
    <w:link w:val="YourNameChar"/>
    <w:rsid w:val="004F5FBF"/>
    <w:pPr>
      <w:spacing w:after="60" w:line="220" w:lineRule="atLeast"/>
      <w:jc w:val="right"/>
    </w:pPr>
    <w:rPr>
      <w:rFonts w:ascii="Arial Black" w:hAnsi="Arial Black"/>
      <w:sz w:val="28"/>
      <w:szCs w:val="28"/>
    </w:rPr>
  </w:style>
  <w:style w:type="character" w:customStyle="1" w:styleId="YourNameChar">
    <w:name w:val="Your Name Char"/>
    <w:basedOn w:val="DefaultParagraphFont"/>
    <w:link w:val="YourName"/>
    <w:rsid w:val="00BB645A"/>
    <w:rPr>
      <w:rFonts w:ascii="Arial Black" w:hAnsi="Arial Black"/>
      <w:sz w:val="28"/>
      <w:szCs w:val="28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2A27"/>
    <w:rPr>
      <w:rFonts w:ascii="Arial" w:hAnsi="Arial"/>
    </w:rPr>
  </w:style>
  <w:style w:type="paragraph" w:styleId="Heading1">
    <w:name w:val="heading 1"/>
    <w:basedOn w:val="Normal"/>
    <w:next w:val="BodyText"/>
    <w:qFormat/>
    <w:rsid w:val="00290A37"/>
    <w:pPr>
      <w:tabs>
        <w:tab w:val="left" w:pos="2160"/>
        <w:tab w:val="right" w:pos="6480"/>
      </w:tabs>
      <w:spacing w:before="240" w:after="120" w:line="220" w:lineRule="atLeast"/>
      <w:ind w:left="158"/>
      <w:outlineLvl w:val="0"/>
    </w:pPr>
    <w:rPr>
      <w:rFonts w:ascii="Arial Black" w:hAnsi="Arial Black" w:cs="Arial"/>
      <w:sz w:val="22"/>
      <w:szCs w:val="22"/>
    </w:rPr>
  </w:style>
  <w:style w:type="paragraph" w:styleId="Heading2">
    <w:name w:val="heading 2"/>
    <w:basedOn w:val="Normal"/>
    <w:next w:val="BodyText"/>
    <w:qFormat/>
    <w:rsid w:val="00FA2A27"/>
    <w:pPr>
      <w:tabs>
        <w:tab w:val="left" w:pos="2160"/>
        <w:tab w:val="right" w:pos="6480"/>
      </w:tabs>
      <w:spacing w:before="120" w:after="60" w:line="220" w:lineRule="atLeast"/>
      <w:ind w:left="158"/>
      <w:outlineLvl w:val="1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90A37"/>
    <w:pPr>
      <w:spacing w:before="60" w:after="60" w:line="220" w:lineRule="atLeast"/>
      <w:ind w:left="158"/>
      <w:jc w:val="both"/>
    </w:pPr>
    <w:rPr>
      <w:spacing w:val="-5"/>
    </w:rPr>
  </w:style>
  <w:style w:type="paragraph" w:customStyle="1" w:styleId="BulletedList">
    <w:name w:val="Bulleted List"/>
    <w:basedOn w:val="BodyText"/>
    <w:rsid w:val="00FA2A27"/>
    <w:pPr>
      <w:numPr>
        <w:numId w:val="1"/>
      </w:numPr>
      <w:tabs>
        <w:tab w:val="clear" w:pos="360"/>
      </w:tabs>
    </w:pPr>
  </w:style>
  <w:style w:type="paragraph" w:customStyle="1" w:styleId="BodyText1">
    <w:name w:val="Body Text 1"/>
    <w:rsid w:val="00FA2A27"/>
    <w:pPr>
      <w:spacing w:before="60" w:after="60"/>
      <w:ind w:left="158"/>
    </w:pPr>
    <w:rPr>
      <w:rFonts w:ascii="Arial" w:hAnsi="Arial"/>
      <w:spacing w:val="-5"/>
    </w:rPr>
  </w:style>
  <w:style w:type="paragraph" w:customStyle="1" w:styleId="ContactInfo">
    <w:name w:val="Contact Info"/>
    <w:basedOn w:val="Normal"/>
    <w:next w:val="BodyText"/>
    <w:rsid w:val="00C55D6A"/>
    <w:pPr>
      <w:jc w:val="right"/>
    </w:pPr>
    <w:rPr>
      <w:szCs w:val="22"/>
    </w:rPr>
  </w:style>
  <w:style w:type="paragraph" w:customStyle="1" w:styleId="YourName">
    <w:name w:val="Your Name"/>
    <w:basedOn w:val="Normal"/>
    <w:next w:val="Normal"/>
    <w:link w:val="YourNameChar"/>
    <w:rsid w:val="004F5FBF"/>
    <w:pPr>
      <w:spacing w:after="60" w:line="220" w:lineRule="atLeast"/>
      <w:jc w:val="right"/>
    </w:pPr>
    <w:rPr>
      <w:rFonts w:ascii="Arial Black" w:hAnsi="Arial Black"/>
      <w:sz w:val="28"/>
      <w:szCs w:val="28"/>
    </w:rPr>
  </w:style>
  <w:style w:type="character" w:customStyle="1" w:styleId="YourNameChar">
    <w:name w:val="Your Name Char"/>
    <w:basedOn w:val="DefaultParagraphFont"/>
    <w:link w:val="YourName"/>
    <w:rsid w:val="00BB645A"/>
    <w:rPr>
      <w:rFonts w:ascii="Arial Black" w:hAnsi="Arial Black"/>
      <w:sz w:val="28"/>
      <w:szCs w:val="2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8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topher\AppData\Roaming\Microsoft\Templates\Chronological%20resume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resume(2).dot</Template>
  <TotalTime>0</TotalTime>
  <Pages>3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</dc:creator>
  <cp:lastModifiedBy>Custom-tc-cen27</cp:lastModifiedBy>
  <cp:revision>2</cp:revision>
  <cp:lastPrinted>2012-07-13T15:29:00Z</cp:lastPrinted>
  <dcterms:created xsi:type="dcterms:W3CDTF">2015-01-23T16:53:00Z</dcterms:created>
  <dcterms:modified xsi:type="dcterms:W3CDTF">2015-01-23T16:53:00Z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TC060915071033</vt:lpwstr>
  </property>
</Properties>
</file>