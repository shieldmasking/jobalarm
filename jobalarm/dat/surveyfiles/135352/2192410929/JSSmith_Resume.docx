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/>
      </w:tblPr>
      <w:tblGrid>
        <w:gridCol w:w="2083"/>
        <w:gridCol w:w="2712"/>
        <w:gridCol w:w="4795"/>
      </w:tblGrid>
      <w:tr w:rsidR="00910CBB" w:rsidRPr="00B40C60">
        <w:tc>
          <w:tcPr>
            <w:tcW w:w="5000" w:type="pct"/>
            <w:gridSpan w:val="3"/>
            <w:shd w:val="clear" w:color="auto" w:fill="auto"/>
            <w:vAlign w:val="bottom"/>
          </w:tcPr>
          <w:p w:rsidR="00910CBB" w:rsidRPr="00B40C60" w:rsidRDefault="0056218B" w:rsidP="006721BB">
            <w:pPr>
              <w:pStyle w:val="Name"/>
              <w:rPr>
                <w:b w:val="0"/>
                <w:sz w:val="48"/>
                <w:szCs w:val="40"/>
              </w:rPr>
            </w:pPr>
            <w:sdt>
              <w:sdtPr>
                <w:rPr>
                  <w:b w:val="0"/>
                  <w:sz w:val="48"/>
                  <w:szCs w:val="40"/>
                </w:rPr>
                <w:id w:val="5444133"/>
                <w:placeholder>
                  <w:docPart w:val="11E9DAFD60634FE280A337B03E27EED7"/>
                </w:placeholder>
              </w:sdtPr>
              <w:sdtContent>
                <w:r w:rsidR="006721BB" w:rsidRPr="00B40C60">
                  <w:rPr>
                    <w:b w:val="0"/>
                    <w:sz w:val="48"/>
                    <w:szCs w:val="40"/>
                  </w:rPr>
                  <w:t>Jeff</w:t>
                </w:r>
                <w:r w:rsidR="00B505AA" w:rsidRPr="00B40C60">
                  <w:rPr>
                    <w:b w:val="0"/>
                    <w:sz w:val="48"/>
                    <w:szCs w:val="40"/>
                  </w:rPr>
                  <w:t xml:space="preserve"> </w:t>
                </w:r>
                <w:r w:rsidR="006721BB" w:rsidRPr="00B40C60">
                  <w:rPr>
                    <w:b w:val="0"/>
                    <w:sz w:val="48"/>
                    <w:szCs w:val="40"/>
                  </w:rPr>
                  <w:t>S</w:t>
                </w:r>
                <w:r w:rsidR="00B505AA" w:rsidRPr="00B40C60">
                  <w:rPr>
                    <w:b w:val="0"/>
                    <w:sz w:val="48"/>
                    <w:szCs w:val="40"/>
                  </w:rPr>
                  <w:t>. Smith</w:t>
                </w:r>
              </w:sdtContent>
            </w:sdt>
          </w:p>
        </w:tc>
      </w:tr>
      <w:tr w:rsidR="00B505AA" w:rsidRPr="00B40C60">
        <w:trPr>
          <w:gridAfter w:val="1"/>
          <w:wAfter w:w="2500" w:type="pct"/>
          <w:trHeight w:val="598"/>
        </w:trPr>
        <w:tc>
          <w:tcPr>
            <w:tcW w:w="2500" w:type="pct"/>
            <w:gridSpan w:val="2"/>
            <w:shd w:val="clear" w:color="auto" w:fill="auto"/>
            <w:vAlign w:val="bottom"/>
          </w:tcPr>
          <w:p w:rsidR="00B505AA" w:rsidRPr="00B40C60" w:rsidRDefault="0056218B">
            <w:pPr>
              <w:rPr>
                <w:color w:val="262626" w:themeColor="text1" w:themeTint="D9"/>
                <w:sz w:val="32"/>
                <w:szCs w:val="32"/>
              </w:rPr>
            </w:pPr>
            <w:sdt>
              <w:sdtPr>
                <w:rPr>
                  <w:rStyle w:val="PersonalInfoChar"/>
                  <w:sz w:val="32"/>
                  <w:szCs w:val="32"/>
                </w:rPr>
                <w:id w:val="5444137"/>
                <w:placeholder>
                  <w:docPart w:val="19D87024F0C641B5ABE024B4BDF556F4"/>
                </w:placeholder>
              </w:sdtPr>
              <w:sdtContent>
                <w:r w:rsidR="00F22087">
                  <w:rPr>
                    <w:rStyle w:val="PersonalInfoChar"/>
                    <w:sz w:val="32"/>
                    <w:szCs w:val="32"/>
                  </w:rPr>
                  <w:t>(219)241-0929</w:t>
                </w:r>
              </w:sdtContent>
            </w:sdt>
          </w:p>
          <w:p w:rsidR="00B505AA" w:rsidRPr="00B40C60" w:rsidRDefault="0056218B" w:rsidP="005D3394">
            <w:pPr>
              <w:pStyle w:val="PersonalInfo"/>
              <w:rPr>
                <w:sz w:val="32"/>
                <w:szCs w:val="32"/>
              </w:rPr>
            </w:pPr>
            <w:sdt>
              <w:sdtPr>
                <w:rPr>
                  <w:b w:val="0"/>
                  <w:sz w:val="32"/>
                  <w:szCs w:val="32"/>
                </w:rPr>
                <w:id w:val="5444139"/>
                <w:placeholder>
                  <w:docPart w:val="F79285B6E5A044F198848C3862A94446"/>
                </w:placeholder>
              </w:sdtPr>
              <w:sdtContent>
                <w:r w:rsidR="00F22087">
                  <w:rPr>
                    <w:b w:val="0"/>
                    <w:sz w:val="32"/>
                    <w:szCs w:val="32"/>
                  </w:rPr>
                  <w:t xml:space="preserve">38 South </w:t>
                </w:r>
                <w:r w:rsidR="005D3394">
                  <w:rPr>
                    <w:b w:val="0"/>
                    <w:sz w:val="32"/>
                    <w:szCs w:val="32"/>
                  </w:rPr>
                  <w:t>600</w:t>
                </w:r>
                <w:r w:rsidR="00F22087">
                  <w:rPr>
                    <w:b w:val="0"/>
                    <w:sz w:val="32"/>
                    <w:szCs w:val="32"/>
                  </w:rPr>
                  <w:t xml:space="preserve"> West Hebron, IN 46341</w:t>
                </w:r>
              </w:sdtContent>
            </w:sdt>
          </w:p>
        </w:tc>
      </w:tr>
      <w:tr w:rsidR="00910CBB" w:rsidTr="00024E30">
        <w:trPr>
          <w:trHeight w:val="216"/>
        </w:trPr>
        <w:tc>
          <w:tcPr>
            <w:tcW w:w="5000" w:type="pct"/>
            <w:gridSpan w:val="3"/>
            <w:shd w:val="clear" w:color="auto" w:fill="auto"/>
          </w:tcPr>
          <w:p w:rsidR="00910CBB" w:rsidRDefault="00910CBB"/>
        </w:tc>
      </w:tr>
      <w:tr w:rsidR="001E5C69" w:rsidTr="001E5C69">
        <w:tc>
          <w:tcPr>
            <w:tcW w:w="1086" w:type="pct"/>
            <w:vMerge w:val="restart"/>
            <w:tcBorders>
              <w:top w:val="single" w:sz="4" w:space="0" w:color="F2F2F2" w:themeColor="background1" w:themeShade="F2"/>
              <w:right w:val="single" w:sz="4" w:space="0" w:color="F2F2F2" w:themeColor="background1" w:themeShade="F2"/>
            </w:tcBorders>
            <w:shd w:val="thinDiagStripe" w:color="F9F9F9" w:fill="auto"/>
          </w:tcPr>
          <w:sdt>
            <w:sdtPr>
              <w:id w:val="5444144"/>
              <w:placeholder>
                <w:docPart w:val="0C1DACD9B440431DAB5AF514711B3969"/>
              </w:placeholder>
            </w:sdtPr>
            <w:sdtContent>
              <w:p w:rsidR="001E5C69" w:rsidRPr="00024E30" w:rsidRDefault="00B505AA" w:rsidP="00B505AA">
                <w:pPr>
                  <w:pStyle w:val="ContentHeading"/>
                </w:pPr>
                <w:r>
                  <w:t>Objective</w:t>
                </w:r>
              </w:p>
            </w:sdtContent>
          </w:sdt>
        </w:tc>
        <w:tc>
          <w:tcPr>
            <w:tcW w:w="3914" w:type="pct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1E5C69" w:rsidRDefault="0056218B" w:rsidP="00B505AA">
            <w:pPr>
              <w:rPr>
                <w:color w:val="404040" w:themeColor="text1" w:themeTint="BF"/>
              </w:rPr>
            </w:pPr>
            <w:sdt>
              <w:sdtPr>
                <w:rPr>
                  <w:rStyle w:val="ContentBodyChar"/>
                </w:rPr>
                <w:id w:val="5444185"/>
                <w:placeholder>
                  <w:docPart w:val="506605551E484A0CAAF25ADDEFD6386B"/>
                </w:placeholder>
              </w:sdtPr>
              <w:sdtContent>
                <w:r w:rsidR="00B505AA">
                  <w:rPr>
                    <w:rStyle w:val="ContentBodyChar"/>
                  </w:rPr>
                  <w:t>Obtain gainful employment using my various skills and previous work experience.</w:t>
                </w:r>
              </w:sdtContent>
            </w:sdt>
            <w:r w:rsidR="001E5C69">
              <w:rPr>
                <w:color w:val="404040" w:themeColor="text1" w:themeTint="BF"/>
                <w:sz w:val="20"/>
              </w:rPr>
              <w:t xml:space="preserve"> </w:t>
            </w:r>
          </w:p>
        </w:tc>
      </w:tr>
      <w:tr w:rsidR="00B505AA" w:rsidTr="001E5C69">
        <w:trPr>
          <w:gridAfter w:val="2"/>
          <w:wAfter w:w="3914" w:type="pct"/>
          <w:trHeight w:val="729"/>
        </w:trPr>
        <w:tc>
          <w:tcPr>
            <w:tcW w:w="1086" w:type="pct"/>
            <w:vMerge/>
            <w:tcBorders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  <w:shd w:val="thinDiagStripe" w:color="F9F9F9" w:fill="auto"/>
          </w:tcPr>
          <w:p w:rsidR="00B505AA" w:rsidRPr="00024E30" w:rsidRDefault="00B505AA" w:rsidP="00024E30">
            <w:pPr>
              <w:pStyle w:val="ContentHeading"/>
            </w:pPr>
          </w:p>
        </w:tc>
      </w:tr>
      <w:tr w:rsidR="00910CBB">
        <w:tc>
          <w:tcPr>
            <w:tcW w:w="1086" w:type="pct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910CBB" w:rsidRPr="00024E30" w:rsidRDefault="00910CBB" w:rsidP="00024E30">
            <w:pPr>
              <w:pStyle w:val="ContentHeading"/>
            </w:pPr>
          </w:p>
        </w:tc>
        <w:tc>
          <w:tcPr>
            <w:tcW w:w="3914" w:type="pct"/>
            <w:gridSpan w:val="2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910CBB" w:rsidRDefault="00910CBB">
            <w:pPr>
              <w:rPr>
                <w:color w:val="404040" w:themeColor="text1" w:themeTint="BF"/>
                <w:sz w:val="20"/>
              </w:rPr>
            </w:pPr>
          </w:p>
        </w:tc>
      </w:tr>
      <w:tr w:rsidR="00910CBB">
        <w:sdt>
          <w:sdtPr>
            <w:id w:val="5444160"/>
            <w:placeholder>
              <w:docPart w:val="AA263B93374C47E79EE104348BFF22B8"/>
            </w:placeholder>
          </w:sdtPr>
          <w:sdtContent>
            <w:tc>
              <w:tcPr>
                <w:tcW w:w="1086" w:type="pct"/>
                <w:tcBorders>
                  <w:top w:val="single" w:sz="4" w:space="0" w:color="F2F2F2" w:themeColor="background1" w:themeShade="F2"/>
                  <w:bottom w:val="single" w:sz="4" w:space="0" w:color="F2F2F2" w:themeColor="background1" w:themeShade="F2"/>
                  <w:right w:val="single" w:sz="4" w:space="0" w:color="F2F2F2" w:themeColor="background1" w:themeShade="F2"/>
                </w:tcBorders>
                <w:shd w:val="thinDiagStripe" w:color="F7F7F7" w:fill="auto"/>
              </w:tcPr>
              <w:p w:rsidR="00910CBB" w:rsidRPr="00024E30" w:rsidRDefault="00B505AA" w:rsidP="00B505AA">
                <w:pPr>
                  <w:pStyle w:val="ContentHeading"/>
                </w:pPr>
                <w:r>
                  <w:t>Skills/Experience</w:t>
                </w:r>
              </w:p>
            </w:tc>
          </w:sdtContent>
        </w:sdt>
        <w:tc>
          <w:tcPr>
            <w:tcW w:w="3914" w:type="pct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910CBB" w:rsidRDefault="00910CBB">
            <w:pPr>
              <w:rPr>
                <w:color w:val="404040" w:themeColor="text1" w:themeTint="BF"/>
                <w:sz w:val="20"/>
              </w:rPr>
            </w:pPr>
          </w:p>
          <w:p w:rsidR="00910CBB" w:rsidRPr="001E5C69" w:rsidRDefault="0056218B" w:rsidP="001E5C69">
            <w:pPr>
              <w:pStyle w:val="BulletedList"/>
            </w:pPr>
            <w:sdt>
              <w:sdtPr>
                <w:id w:val="5444204"/>
                <w:placeholder>
                  <w:docPart w:val="6BE1F8E50F214B9BA5D15AEC14A08288"/>
                </w:placeholder>
              </w:sdtPr>
              <w:sdtContent>
                <w:r w:rsidR="00000F06">
                  <w:t>20 years of drywall installation</w:t>
                </w:r>
              </w:sdtContent>
            </w:sdt>
          </w:p>
          <w:p w:rsidR="00910CBB" w:rsidRPr="001E5C69" w:rsidRDefault="0056218B" w:rsidP="001E5C69">
            <w:pPr>
              <w:pStyle w:val="BulletedList"/>
            </w:pPr>
            <w:sdt>
              <w:sdtPr>
                <w:id w:val="5444207"/>
                <w:placeholder>
                  <w:docPart w:val="557D68ACDDF545029BBE85FD309EBB06"/>
                </w:placeholder>
              </w:sdtPr>
              <w:sdtContent>
                <w:r w:rsidR="00000F06">
                  <w:t>Proficient in reading a tape measure</w:t>
                </w:r>
              </w:sdtContent>
            </w:sdt>
          </w:p>
          <w:sdt>
            <w:sdtPr>
              <w:id w:val="5444208"/>
              <w:placeholder>
                <w:docPart w:val="E22BCFA1EFF64E49B798980E4CD5202A"/>
              </w:placeholder>
            </w:sdtPr>
            <w:sdtContent>
              <w:p w:rsidR="00000F06" w:rsidRDefault="00000F06" w:rsidP="00000F06">
                <w:pPr>
                  <w:pStyle w:val="BulletedList"/>
                  <w:numPr>
                    <w:ilvl w:val="0"/>
                    <w:numId w:val="0"/>
                  </w:numPr>
                  <w:ind w:left="360"/>
                </w:pPr>
                <w:r>
                  <w:t>Can use all hand tools and most power tools</w:t>
                </w:r>
              </w:p>
              <w:p w:rsidR="00910CBB" w:rsidRPr="001E5C69" w:rsidRDefault="00000F06" w:rsidP="00000F06">
                <w:pPr>
                  <w:pStyle w:val="BulletedList"/>
                  <w:numPr>
                    <w:ilvl w:val="0"/>
                    <w:numId w:val="0"/>
                  </w:numPr>
                  <w:ind w:left="360"/>
                </w:pPr>
                <w:r>
                  <w:t>Warehouse fabrication</w:t>
                </w:r>
              </w:p>
            </w:sdtContent>
          </w:sdt>
          <w:p w:rsidR="00910CBB" w:rsidRPr="00B505AA" w:rsidRDefault="0056218B" w:rsidP="00B505AA">
            <w:pPr>
              <w:pStyle w:val="BulletedList"/>
            </w:pPr>
            <w:sdt>
              <w:sdtPr>
                <w:id w:val="5444209"/>
                <w:placeholder>
                  <w:docPart w:val="D3F846C26D2041BD86F1C40E388D9A74"/>
                </w:placeholder>
              </w:sdtPr>
              <w:sdtEndPr>
                <w:rPr>
                  <w:rStyle w:val="ContentBodyChar"/>
                  <w:color w:val="000000" w:themeColor="text1"/>
                  <w:sz w:val="20"/>
                </w:rPr>
              </w:sdtEndPr>
              <w:sdtContent>
                <w:r w:rsidR="0019533A">
                  <w:t>Minor plumbing repair</w:t>
                </w:r>
              </w:sdtContent>
            </w:sdt>
          </w:p>
          <w:p w:rsidR="00910CBB" w:rsidRPr="001E5C69" w:rsidRDefault="0056218B" w:rsidP="001E5C69">
            <w:pPr>
              <w:pStyle w:val="BulletedList"/>
            </w:pPr>
            <w:sdt>
              <w:sdtPr>
                <w:id w:val="5444211"/>
                <w:placeholder>
                  <w:docPart w:val="43A7ECA2E0244DEFB0DEDF8279C99153"/>
                </w:placeholder>
              </w:sdtPr>
              <w:sdtContent>
                <w:r w:rsidR="0019533A">
                  <w:t>Minor electrical repair</w:t>
                </w:r>
              </w:sdtContent>
            </w:sdt>
          </w:p>
          <w:p w:rsidR="00910CBB" w:rsidRPr="001E5C69" w:rsidRDefault="0056218B" w:rsidP="001E5C69">
            <w:pPr>
              <w:pStyle w:val="BulletedList"/>
            </w:pPr>
            <w:sdt>
              <w:sdtPr>
                <w:id w:val="5444212"/>
                <w:placeholder>
                  <w:docPart w:val="67CF523A65014D5F8CF2808141432EBB"/>
                </w:placeholder>
              </w:sdtPr>
              <w:sdtContent>
                <w:r w:rsidR="00622D99">
                  <w:t>Troubleshooting skills related to various repair-work</w:t>
                </w:r>
              </w:sdtContent>
            </w:sdt>
          </w:p>
          <w:p w:rsidR="00910CBB" w:rsidRDefault="00910CBB" w:rsidP="00622D99">
            <w:pPr>
              <w:pStyle w:val="BulletedList"/>
              <w:numPr>
                <w:ilvl w:val="0"/>
                <w:numId w:val="0"/>
              </w:numPr>
              <w:ind w:left="360"/>
            </w:pPr>
          </w:p>
        </w:tc>
      </w:tr>
      <w:tr w:rsidR="00910CBB">
        <w:tc>
          <w:tcPr>
            <w:tcW w:w="1086" w:type="pct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910CBB" w:rsidRPr="00024E30" w:rsidRDefault="00910CBB" w:rsidP="00024E30">
            <w:pPr>
              <w:pStyle w:val="ContentHeading"/>
            </w:pPr>
          </w:p>
        </w:tc>
        <w:tc>
          <w:tcPr>
            <w:tcW w:w="3914" w:type="pct"/>
            <w:gridSpan w:val="2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910CBB" w:rsidRDefault="00F22087">
            <w:pPr>
              <w:rPr>
                <w:color w:val="404040" w:themeColor="text1" w:themeTint="BF"/>
                <w:sz w:val="20"/>
              </w:rPr>
            </w:pPr>
            <w:proofErr w:type="spellStart"/>
            <w:r>
              <w:rPr>
                <w:color w:val="404040" w:themeColor="text1" w:themeTint="BF"/>
                <w:sz w:val="20"/>
              </w:rPr>
              <w:t>Gortrac</w:t>
            </w:r>
            <w:proofErr w:type="spellEnd"/>
          </w:p>
        </w:tc>
      </w:tr>
      <w:tr w:rsidR="00910CBB">
        <w:sdt>
          <w:sdtPr>
            <w:id w:val="5444170"/>
            <w:placeholder>
              <w:docPart w:val="6B16E3A5C1474826BD6EE6C41CC861AF"/>
            </w:placeholder>
            <w:showingPlcHdr/>
          </w:sdtPr>
          <w:sdtContent>
            <w:tc>
              <w:tcPr>
                <w:tcW w:w="1086" w:type="pct"/>
                <w:tcBorders>
                  <w:top w:val="single" w:sz="4" w:space="0" w:color="F2F2F2" w:themeColor="background1" w:themeShade="F2"/>
                  <w:bottom w:val="single" w:sz="4" w:space="0" w:color="F2F2F2" w:themeColor="background1" w:themeShade="F2"/>
                  <w:right w:val="single" w:sz="4" w:space="0" w:color="F2F2F2" w:themeColor="background1" w:themeShade="F2"/>
                </w:tcBorders>
                <w:shd w:val="thinDiagStripe" w:color="F9F9F9" w:fill="auto"/>
              </w:tcPr>
              <w:p w:rsidR="00910CBB" w:rsidRPr="00024E30" w:rsidRDefault="004513B2" w:rsidP="00024E30">
                <w:pPr>
                  <w:pStyle w:val="ContentHeading"/>
                </w:pPr>
                <w:r w:rsidRPr="00024E30">
                  <w:t>Work History</w:t>
                </w:r>
              </w:p>
            </w:tc>
          </w:sdtContent>
        </w:sdt>
        <w:tc>
          <w:tcPr>
            <w:tcW w:w="3914" w:type="pct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9C021E" w:rsidRDefault="009C021E">
            <w:pPr>
              <w:rPr>
                <w:color w:val="404040" w:themeColor="text1" w:themeTint="BF"/>
                <w:sz w:val="20"/>
              </w:rPr>
            </w:pPr>
            <w:r>
              <w:rPr>
                <w:color w:val="404040" w:themeColor="text1" w:themeTint="BF"/>
                <w:sz w:val="20"/>
              </w:rPr>
              <w:t>3/27/14 to 5/0614</w:t>
            </w:r>
            <w:r w:rsidR="00F22087">
              <w:rPr>
                <w:color w:val="404040" w:themeColor="text1" w:themeTint="BF"/>
                <w:sz w:val="20"/>
              </w:rPr>
              <w:t xml:space="preserve"> </w:t>
            </w:r>
            <w:r>
              <w:rPr>
                <w:color w:val="404040" w:themeColor="text1" w:themeTint="BF"/>
                <w:sz w:val="20"/>
              </w:rPr>
              <w:t>Valparaiso 219-4627894</w:t>
            </w:r>
          </w:p>
          <w:p w:rsidR="009C021E" w:rsidRDefault="009C021E">
            <w:pPr>
              <w:rPr>
                <w:color w:val="404040" w:themeColor="text1" w:themeTint="BF"/>
                <w:sz w:val="20"/>
              </w:rPr>
            </w:pPr>
            <w:r>
              <w:rPr>
                <w:color w:val="404040" w:themeColor="text1" w:themeTint="BF"/>
                <w:sz w:val="20"/>
              </w:rPr>
              <w:t>Temporary assignment for large order</w:t>
            </w:r>
          </w:p>
          <w:p w:rsidR="009C021E" w:rsidRDefault="009C021E">
            <w:pPr>
              <w:rPr>
                <w:color w:val="404040" w:themeColor="text1" w:themeTint="BF"/>
                <w:sz w:val="20"/>
              </w:rPr>
            </w:pPr>
            <w:r>
              <w:rPr>
                <w:color w:val="404040" w:themeColor="text1" w:themeTint="BF"/>
                <w:sz w:val="20"/>
              </w:rPr>
              <w:t>Worked in fabrication shop</w:t>
            </w:r>
          </w:p>
        </w:tc>
      </w:tr>
      <w:tr w:rsidR="00910CBB">
        <w:tc>
          <w:tcPr>
            <w:tcW w:w="1086" w:type="pct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910CBB" w:rsidRPr="00024E30" w:rsidRDefault="00910CBB" w:rsidP="00024E30">
            <w:pPr>
              <w:pStyle w:val="ContentHeading"/>
            </w:pPr>
          </w:p>
        </w:tc>
        <w:tc>
          <w:tcPr>
            <w:tcW w:w="3914" w:type="pct"/>
            <w:gridSpan w:val="2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910CBB" w:rsidRDefault="00910CBB">
            <w:pPr>
              <w:rPr>
                <w:color w:val="404040" w:themeColor="text1" w:themeTint="BF"/>
                <w:sz w:val="20"/>
              </w:rPr>
            </w:pPr>
          </w:p>
          <w:p w:rsidR="009C021E" w:rsidRDefault="009C021E">
            <w:pPr>
              <w:rPr>
                <w:color w:val="404040" w:themeColor="text1" w:themeTint="BF"/>
                <w:sz w:val="20"/>
              </w:rPr>
            </w:pPr>
            <w:r>
              <w:rPr>
                <w:color w:val="404040" w:themeColor="text1" w:themeTint="BF"/>
                <w:sz w:val="20"/>
              </w:rPr>
              <w:t>1987-2010</w:t>
            </w:r>
          </w:p>
          <w:p w:rsidR="009C021E" w:rsidRDefault="00B40C60">
            <w:pPr>
              <w:rPr>
                <w:color w:val="404040" w:themeColor="text1" w:themeTint="BF"/>
                <w:sz w:val="20"/>
              </w:rPr>
            </w:pPr>
            <w:r>
              <w:rPr>
                <w:color w:val="404040" w:themeColor="text1" w:themeTint="BF"/>
                <w:sz w:val="20"/>
              </w:rPr>
              <w:t>Drywall installation</w:t>
            </w:r>
          </w:p>
          <w:p w:rsidR="00B40C60" w:rsidRDefault="00B40C60">
            <w:pPr>
              <w:rPr>
                <w:color w:val="404040" w:themeColor="text1" w:themeTint="BF"/>
                <w:sz w:val="20"/>
              </w:rPr>
            </w:pPr>
            <w:r>
              <w:rPr>
                <w:color w:val="404040" w:themeColor="text1" w:themeTint="BF"/>
                <w:sz w:val="20"/>
              </w:rPr>
              <w:t>Gilbert En</w:t>
            </w:r>
            <w:r w:rsidR="00F22087">
              <w:rPr>
                <w:color w:val="404040" w:themeColor="text1" w:themeTint="BF"/>
                <w:sz w:val="20"/>
              </w:rPr>
              <w:t>t</w:t>
            </w:r>
            <w:r>
              <w:rPr>
                <w:color w:val="404040" w:themeColor="text1" w:themeTint="BF"/>
                <w:sz w:val="20"/>
              </w:rPr>
              <w:t>erprises</w:t>
            </w:r>
          </w:p>
          <w:p w:rsidR="00B40C60" w:rsidRDefault="00B40C60">
            <w:pPr>
              <w:rPr>
                <w:color w:val="404040" w:themeColor="text1" w:themeTint="BF"/>
                <w:sz w:val="20"/>
              </w:rPr>
            </w:pPr>
            <w:r>
              <w:rPr>
                <w:color w:val="404040" w:themeColor="text1" w:themeTint="BF"/>
                <w:sz w:val="20"/>
              </w:rPr>
              <w:t>Valparaiso</w:t>
            </w:r>
          </w:p>
          <w:p w:rsidR="00B40C60" w:rsidRDefault="00B40C60">
            <w:pPr>
              <w:rPr>
                <w:color w:val="404040" w:themeColor="text1" w:themeTint="BF"/>
                <w:sz w:val="20"/>
              </w:rPr>
            </w:pPr>
            <w:r>
              <w:rPr>
                <w:color w:val="404040" w:themeColor="text1" w:themeTint="BF"/>
                <w:sz w:val="20"/>
              </w:rPr>
              <w:t>219-548-7600</w:t>
            </w:r>
          </w:p>
          <w:p w:rsidR="00B40C60" w:rsidRDefault="00B40C60">
            <w:pPr>
              <w:rPr>
                <w:color w:val="404040" w:themeColor="text1" w:themeTint="BF"/>
                <w:sz w:val="20"/>
              </w:rPr>
            </w:pPr>
          </w:p>
          <w:p w:rsidR="00B40C60" w:rsidRDefault="00B40C60">
            <w:pPr>
              <w:rPr>
                <w:color w:val="404040" w:themeColor="text1" w:themeTint="BF"/>
                <w:sz w:val="20"/>
              </w:rPr>
            </w:pPr>
            <w:r>
              <w:rPr>
                <w:color w:val="404040" w:themeColor="text1" w:themeTint="BF"/>
                <w:sz w:val="20"/>
              </w:rPr>
              <w:t>1977-1983</w:t>
            </w:r>
          </w:p>
          <w:p w:rsidR="00B40C60" w:rsidRDefault="00B40C60">
            <w:pPr>
              <w:rPr>
                <w:color w:val="404040" w:themeColor="text1" w:themeTint="BF"/>
                <w:sz w:val="20"/>
              </w:rPr>
            </w:pPr>
            <w:r>
              <w:rPr>
                <w:color w:val="404040" w:themeColor="text1" w:themeTint="BF"/>
                <w:sz w:val="20"/>
              </w:rPr>
              <w:t>Warehouse and shipping</w:t>
            </w:r>
          </w:p>
          <w:p w:rsidR="00B40C60" w:rsidRDefault="00B40C60">
            <w:pPr>
              <w:rPr>
                <w:color w:val="404040" w:themeColor="text1" w:themeTint="BF"/>
                <w:sz w:val="20"/>
              </w:rPr>
            </w:pPr>
            <w:r>
              <w:rPr>
                <w:color w:val="404040" w:themeColor="text1" w:themeTint="BF"/>
                <w:sz w:val="20"/>
              </w:rPr>
              <w:t>U. S. Steel Gary works</w:t>
            </w:r>
          </w:p>
          <w:p w:rsidR="009C021E" w:rsidRDefault="009C021E">
            <w:pPr>
              <w:rPr>
                <w:color w:val="404040" w:themeColor="text1" w:themeTint="BF"/>
                <w:sz w:val="20"/>
              </w:rPr>
            </w:pPr>
          </w:p>
        </w:tc>
      </w:tr>
      <w:tr w:rsidR="00910CBB">
        <w:sdt>
          <w:sdtPr>
            <w:id w:val="5444174"/>
            <w:placeholder>
              <w:docPart w:val="121993852D224436938FC5CA7B59BE08"/>
            </w:placeholder>
            <w:showingPlcHdr/>
          </w:sdtPr>
          <w:sdtContent>
            <w:tc>
              <w:tcPr>
                <w:tcW w:w="1086" w:type="pct"/>
                <w:tcBorders>
                  <w:top w:val="single" w:sz="4" w:space="0" w:color="F2F2F2" w:themeColor="background1" w:themeShade="F2"/>
                  <w:bottom w:val="single" w:sz="4" w:space="0" w:color="F2F2F2" w:themeColor="background1" w:themeShade="F2"/>
                  <w:right w:val="single" w:sz="4" w:space="0" w:color="F2F2F2" w:themeColor="background1" w:themeShade="F2"/>
                </w:tcBorders>
                <w:shd w:val="thinDiagStripe" w:color="F9F9F9" w:fill="auto"/>
              </w:tcPr>
              <w:p w:rsidR="00910CBB" w:rsidRPr="00024E30" w:rsidRDefault="004513B2" w:rsidP="00024E30">
                <w:pPr>
                  <w:pStyle w:val="ContentHeading"/>
                </w:pPr>
                <w:r w:rsidRPr="00024E30">
                  <w:t>Education</w:t>
                </w:r>
              </w:p>
            </w:tc>
          </w:sdtContent>
        </w:sdt>
        <w:tc>
          <w:tcPr>
            <w:tcW w:w="3914" w:type="pct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910CBB" w:rsidRDefault="0056218B">
            <w:pPr>
              <w:rPr>
                <w:color w:val="404040" w:themeColor="text1" w:themeTint="BF"/>
                <w:sz w:val="20"/>
              </w:rPr>
            </w:pPr>
            <w:sdt>
              <w:sdtPr>
                <w:rPr>
                  <w:rStyle w:val="ContentBodyChar"/>
                </w:rPr>
                <w:id w:val="5444249"/>
                <w:placeholder>
                  <w:docPart w:val="0BD901E7C1C1489FB206C07B20D85657"/>
                </w:placeholder>
              </w:sdtPr>
              <w:sdtContent>
                <w:r w:rsidR="00E61887">
                  <w:rPr>
                    <w:rStyle w:val="ContentBodyChar"/>
                  </w:rPr>
                  <w:t>Boone Grove High School</w:t>
                </w:r>
              </w:sdtContent>
            </w:sdt>
          </w:p>
          <w:p w:rsidR="00910CBB" w:rsidRDefault="0056218B">
            <w:pPr>
              <w:rPr>
                <w:color w:val="404040" w:themeColor="text1" w:themeTint="BF"/>
                <w:sz w:val="20"/>
              </w:rPr>
            </w:pPr>
            <w:sdt>
              <w:sdtPr>
                <w:rPr>
                  <w:rStyle w:val="ContentBodyChar"/>
                </w:rPr>
                <w:id w:val="5444250"/>
                <w:placeholder>
                  <w:docPart w:val="E2CC8593819943308C1C89E70C8787DD"/>
                </w:placeholder>
              </w:sdtPr>
              <w:sdtContent>
                <w:r w:rsidR="00E61887">
                  <w:rPr>
                    <w:rStyle w:val="ContentBodyChar"/>
                  </w:rPr>
                  <w:t>High School Diploma</w:t>
                </w:r>
              </w:sdtContent>
            </w:sdt>
          </w:p>
          <w:p w:rsidR="00910CBB" w:rsidRDefault="0056218B">
            <w:pPr>
              <w:rPr>
                <w:color w:val="404040" w:themeColor="text1" w:themeTint="BF"/>
                <w:sz w:val="20"/>
              </w:rPr>
            </w:pPr>
            <w:sdt>
              <w:sdtPr>
                <w:rPr>
                  <w:rStyle w:val="ContentBodyChar"/>
                </w:rPr>
                <w:id w:val="5444256"/>
                <w:placeholder>
                  <w:docPart w:val="0E237408F2EB4540B8EFDCC8FFA325E3"/>
                </w:placeholder>
              </w:sdtPr>
              <w:sdtContent>
                <w:r w:rsidR="00E61887">
                  <w:rPr>
                    <w:rStyle w:val="ContentBodyChar"/>
                  </w:rPr>
                  <w:t>Boone Grove, IN</w:t>
                </w:r>
              </w:sdtContent>
            </w:sdt>
          </w:p>
          <w:p w:rsidR="00910CBB" w:rsidRDefault="0056218B" w:rsidP="00B40C60">
            <w:pPr>
              <w:pStyle w:val="ContentBody"/>
            </w:pPr>
            <w:sdt>
              <w:sdtPr>
                <w:id w:val="16492028"/>
                <w:placeholder>
                  <w:docPart w:val="C51DC8F2A37C4BE7892E37626FE99FF0"/>
                </w:placeholder>
                <w:date>
                  <w:dateFormat w:val="MMMM d, yyyy"/>
                  <w:lid w:val="en-US"/>
                  <w:storeMappedDataAs w:val="dateTime"/>
                  <w:calendar w:val="gregorian"/>
                </w:date>
              </w:sdtPr>
              <w:sdtContent>
                <w:r w:rsidR="00E61887">
                  <w:t>197</w:t>
                </w:r>
                <w:r w:rsidR="00B40C60">
                  <w:t>6</w:t>
                </w:r>
              </w:sdtContent>
            </w:sdt>
          </w:p>
        </w:tc>
      </w:tr>
      <w:tr w:rsidR="00910CBB">
        <w:tc>
          <w:tcPr>
            <w:tcW w:w="1086" w:type="pct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910CBB" w:rsidRPr="00024E30" w:rsidRDefault="00910CBB" w:rsidP="00024E30">
            <w:pPr>
              <w:pStyle w:val="ContentHeading"/>
            </w:pPr>
          </w:p>
        </w:tc>
        <w:tc>
          <w:tcPr>
            <w:tcW w:w="3914" w:type="pct"/>
            <w:gridSpan w:val="2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910CBB" w:rsidRDefault="00910CBB">
            <w:pPr>
              <w:rPr>
                <w:color w:val="404040" w:themeColor="text1" w:themeTint="BF"/>
                <w:sz w:val="20"/>
              </w:rPr>
            </w:pPr>
          </w:p>
        </w:tc>
      </w:tr>
      <w:tr w:rsidR="00910CBB">
        <w:sdt>
          <w:sdtPr>
            <w:id w:val="5444177"/>
            <w:placeholder>
              <w:docPart w:val="70EF025281ED4206846A0C987BEA5D6A"/>
            </w:placeholder>
            <w:showingPlcHdr/>
          </w:sdtPr>
          <w:sdtContent>
            <w:tc>
              <w:tcPr>
                <w:tcW w:w="1086" w:type="pct"/>
                <w:tcBorders>
                  <w:top w:val="single" w:sz="4" w:space="0" w:color="F2F2F2" w:themeColor="background1" w:themeShade="F2"/>
                  <w:bottom w:val="single" w:sz="4" w:space="0" w:color="F2F2F2" w:themeColor="background1" w:themeShade="F2"/>
                  <w:right w:val="single" w:sz="4" w:space="0" w:color="F2F2F2" w:themeColor="background1" w:themeShade="F2"/>
                </w:tcBorders>
                <w:shd w:val="thinDiagStripe" w:color="F7F7F7" w:fill="auto"/>
              </w:tcPr>
              <w:p w:rsidR="00910CBB" w:rsidRPr="00024E30" w:rsidRDefault="004513B2" w:rsidP="00024E30">
                <w:pPr>
                  <w:pStyle w:val="ContentHeading"/>
                </w:pPr>
                <w:r w:rsidRPr="00024E30">
                  <w:t>References</w:t>
                </w:r>
              </w:p>
            </w:tc>
          </w:sdtContent>
        </w:sdt>
        <w:tc>
          <w:tcPr>
            <w:tcW w:w="3914" w:type="pct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sdt>
            <w:sdtPr>
              <w:rPr>
                <w:rStyle w:val="ContentBodyChar"/>
              </w:rPr>
              <w:id w:val="5444252"/>
              <w:placeholder>
                <w:docPart w:val="44CD12048A5649F5BC33404FFCA1B7C1"/>
              </w:placeholder>
            </w:sdtPr>
            <w:sdtContent>
              <w:p w:rsidR="00E61887" w:rsidRDefault="00B40C60" w:rsidP="00E61887">
                <w:pPr>
                  <w:rPr>
                    <w:rStyle w:val="ContentBodyChar"/>
                  </w:rPr>
                </w:pPr>
                <w:r>
                  <w:rPr>
                    <w:rStyle w:val="ContentBodyChar"/>
                  </w:rPr>
                  <w:t>Tom Melton-219-508-3427</w:t>
                </w:r>
              </w:p>
              <w:p w:rsidR="00E61887" w:rsidRDefault="00B40C60" w:rsidP="00E61887">
                <w:pPr>
                  <w:rPr>
                    <w:rStyle w:val="ContentBodyChar"/>
                  </w:rPr>
                </w:pPr>
                <w:r>
                  <w:rPr>
                    <w:rStyle w:val="ContentBodyChar"/>
                  </w:rPr>
                  <w:t>Tom Burgess-219-988-3738</w:t>
                </w:r>
              </w:p>
              <w:p w:rsidR="00910CBB" w:rsidRDefault="00E61887" w:rsidP="00E61887">
                <w:pPr>
                  <w:rPr>
                    <w:color w:val="404040" w:themeColor="text1" w:themeTint="BF"/>
                  </w:rPr>
                </w:pPr>
                <w:r>
                  <w:rPr>
                    <w:rStyle w:val="ContentBodyChar"/>
                  </w:rPr>
                  <w:t>Rob Hamel - (219) 508-7672</w:t>
                </w:r>
              </w:p>
            </w:sdtContent>
          </w:sdt>
        </w:tc>
      </w:tr>
      <w:tr w:rsidR="00E61887">
        <w:tc>
          <w:tcPr>
            <w:tcW w:w="1086" w:type="pct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  <w:shd w:val="thinDiagStripe" w:color="F7F7F7" w:fill="auto"/>
          </w:tcPr>
          <w:p w:rsidR="00E61887" w:rsidRDefault="00E61887" w:rsidP="00024E30">
            <w:pPr>
              <w:pStyle w:val="ContentHeading"/>
            </w:pPr>
          </w:p>
        </w:tc>
        <w:tc>
          <w:tcPr>
            <w:tcW w:w="3914" w:type="pct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E61887" w:rsidRDefault="00E61887" w:rsidP="00E61887">
            <w:pPr>
              <w:rPr>
                <w:rStyle w:val="ContentBodyChar"/>
              </w:rPr>
            </w:pPr>
          </w:p>
        </w:tc>
      </w:tr>
    </w:tbl>
    <w:p w:rsidR="0019533A" w:rsidRDefault="00E61887" w:rsidP="0019533A">
      <w:pPr>
        <w:spacing w:after="0"/>
      </w:pPr>
      <w:r>
        <w:tab/>
        <w:t xml:space="preserve">Recent gap in work history </w:t>
      </w:r>
      <w:r w:rsidR="0019533A">
        <w:t xml:space="preserve">due to being primary care-giver for elderly father during his </w:t>
      </w:r>
    </w:p>
    <w:p w:rsidR="00910CBB" w:rsidRDefault="0019533A" w:rsidP="0019533A">
      <w:pPr>
        <w:spacing w:after="0"/>
      </w:pPr>
      <w:r>
        <w:tab/>
        <w:t>terminal long-term illness.</w:t>
      </w:r>
    </w:p>
    <w:sectPr w:rsidR="00910CBB" w:rsidSect="00910CBB">
      <w:pgSz w:w="12240" w:h="15840" w:code="1"/>
      <w:pgMar w:top="1440" w:right="1440" w:bottom="1440" w:left="1440" w:header="720" w:footer="720" w:gutter="0"/>
      <w:pgBorders w:offsetFrom="page">
        <w:top w:val="single" w:sz="4" w:space="24" w:color="D9D9D9" w:themeColor="background1" w:themeShade="D9"/>
        <w:left w:val="single" w:sz="4" w:space="24" w:color="D9D9D9" w:themeColor="background1" w:themeShade="D9"/>
        <w:bottom w:val="single" w:sz="4" w:space="24" w:color="D9D9D9" w:themeColor="background1" w:themeShade="D9"/>
        <w:right w:val="single" w:sz="4" w:space="24" w:color="D9D9D9" w:themeColor="background1" w:themeShade="D9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87C56" w:rsidRDefault="00887C56">
      <w:pPr>
        <w:spacing w:after="0" w:line="240" w:lineRule="auto"/>
      </w:pPr>
      <w:r>
        <w:separator/>
      </w:r>
    </w:p>
  </w:endnote>
  <w:endnote w:type="continuationSeparator" w:id="0">
    <w:p w:rsidR="00887C56" w:rsidRDefault="00887C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87C56" w:rsidRDefault="00887C56">
      <w:pPr>
        <w:spacing w:after="0" w:line="240" w:lineRule="auto"/>
      </w:pPr>
      <w:r>
        <w:separator/>
      </w:r>
    </w:p>
  </w:footnote>
  <w:footnote w:type="continuationSeparator" w:id="0">
    <w:p w:rsidR="00887C56" w:rsidRDefault="00887C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1248AB"/>
    <w:multiLevelType w:val="hybridMultilevel"/>
    <w:tmpl w:val="6A141A20"/>
    <w:lvl w:ilvl="0" w:tplc="7D442A70">
      <w:start w:val="1"/>
      <w:numFmt w:val="bullet"/>
      <w:pStyle w:val="BulletedLis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59"/>
  <w:proofState w:spelling="clean"/>
  <w:attachedTemplate r:id="rId1"/>
  <w:stylePaneFormatFilter w:val="1001"/>
  <w:stylePaneSortMethod w:val="0000"/>
  <w:defaultTabStop w:val="720"/>
  <w:characterSpacingControl w:val="doNotCompress"/>
  <w:hdrShapeDefaults>
    <o:shapedefaults v:ext="edit" spidmax="41986"/>
  </w:hdrShapeDefaults>
  <w:footnotePr>
    <w:footnote w:id="-1"/>
    <w:footnote w:id="0"/>
  </w:footnotePr>
  <w:endnotePr>
    <w:endnote w:id="-1"/>
    <w:endnote w:id="0"/>
  </w:endnotePr>
  <w:compat/>
  <w:rsids>
    <w:rsidRoot w:val="00E61887"/>
    <w:rsid w:val="00000F06"/>
    <w:rsid w:val="00024E30"/>
    <w:rsid w:val="000B73E1"/>
    <w:rsid w:val="000E032C"/>
    <w:rsid w:val="0019533A"/>
    <w:rsid w:val="001E5C69"/>
    <w:rsid w:val="002B6933"/>
    <w:rsid w:val="004513B2"/>
    <w:rsid w:val="0050545E"/>
    <w:rsid w:val="0056218B"/>
    <w:rsid w:val="005D3394"/>
    <w:rsid w:val="00622D99"/>
    <w:rsid w:val="00647056"/>
    <w:rsid w:val="006721BB"/>
    <w:rsid w:val="007E1726"/>
    <w:rsid w:val="008322FC"/>
    <w:rsid w:val="0084592B"/>
    <w:rsid w:val="00887C56"/>
    <w:rsid w:val="00910CBB"/>
    <w:rsid w:val="009C021E"/>
    <w:rsid w:val="00A4042C"/>
    <w:rsid w:val="00AA6298"/>
    <w:rsid w:val="00AF7026"/>
    <w:rsid w:val="00B1053A"/>
    <w:rsid w:val="00B40C60"/>
    <w:rsid w:val="00B505AA"/>
    <w:rsid w:val="00D313CE"/>
    <w:rsid w:val="00DB1E42"/>
    <w:rsid w:val="00DD66D9"/>
    <w:rsid w:val="00E02D4E"/>
    <w:rsid w:val="00E61887"/>
    <w:rsid w:val="00F22087"/>
    <w:rsid w:val="00F448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9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rsid w:val="00910C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10CB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910C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10CBB"/>
  </w:style>
  <w:style w:type="paragraph" w:styleId="Footer">
    <w:name w:val="footer"/>
    <w:basedOn w:val="Normal"/>
    <w:link w:val="FooterChar"/>
    <w:uiPriority w:val="99"/>
    <w:unhideWhenUsed/>
    <w:qFormat/>
    <w:rsid w:val="00910C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0CBB"/>
  </w:style>
  <w:style w:type="paragraph" w:customStyle="1" w:styleId="Name">
    <w:name w:val="Name"/>
    <w:basedOn w:val="Normal"/>
    <w:link w:val="NameChar"/>
    <w:qFormat/>
    <w:rsid w:val="00910CBB"/>
    <w:pPr>
      <w:spacing w:after="0" w:line="240" w:lineRule="auto"/>
    </w:pPr>
    <w:rPr>
      <w:b/>
      <w:color w:val="31849B" w:themeColor="accent5" w:themeShade="BF"/>
      <w:sz w:val="32"/>
    </w:rPr>
  </w:style>
  <w:style w:type="character" w:styleId="PlaceholderText">
    <w:name w:val="Placeholder Text"/>
    <w:basedOn w:val="DefaultParagraphFont"/>
    <w:uiPriority w:val="99"/>
    <w:semiHidden/>
    <w:rsid w:val="00910CBB"/>
    <w:rPr>
      <w:color w:val="808080"/>
    </w:rPr>
  </w:style>
  <w:style w:type="character" w:customStyle="1" w:styleId="NameChar">
    <w:name w:val="Name Char"/>
    <w:basedOn w:val="DefaultParagraphFont"/>
    <w:link w:val="Name"/>
    <w:rsid w:val="00910CBB"/>
    <w:rPr>
      <w:b/>
      <w:color w:val="31849B" w:themeColor="accent5" w:themeShade="BF"/>
      <w:sz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0C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CBB"/>
    <w:rPr>
      <w:rFonts w:ascii="Tahoma" w:hAnsi="Tahoma" w:cs="Tahoma"/>
      <w:sz w:val="16"/>
      <w:szCs w:val="16"/>
    </w:rPr>
  </w:style>
  <w:style w:type="paragraph" w:customStyle="1" w:styleId="PersonalInfo">
    <w:name w:val="Personal Info"/>
    <w:basedOn w:val="Normal"/>
    <w:link w:val="PersonalInfoChar"/>
    <w:qFormat/>
    <w:rsid w:val="00910CBB"/>
    <w:pPr>
      <w:spacing w:after="0" w:line="240" w:lineRule="auto"/>
    </w:pPr>
    <w:rPr>
      <w:b/>
      <w:color w:val="262626" w:themeColor="text1" w:themeTint="D9"/>
      <w:sz w:val="20"/>
    </w:rPr>
  </w:style>
  <w:style w:type="paragraph" w:customStyle="1" w:styleId="ContentHeading">
    <w:name w:val="Content Heading"/>
    <w:basedOn w:val="Normal"/>
    <w:link w:val="ContentHeadingChar"/>
    <w:qFormat/>
    <w:rsid w:val="00647056"/>
    <w:pPr>
      <w:spacing w:after="0" w:line="240" w:lineRule="auto"/>
      <w:jc w:val="right"/>
    </w:pPr>
    <w:rPr>
      <w:b/>
      <w:color w:val="E36C0A" w:themeColor="accent6" w:themeShade="BF"/>
    </w:rPr>
  </w:style>
  <w:style w:type="character" w:customStyle="1" w:styleId="PersonalInfoChar">
    <w:name w:val="Personal Info Char"/>
    <w:basedOn w:val="DefaultParagraphFont"/>
    <w:link w:val="PersonalInfo"/>
    <w:rsid w:val="00910CBB"/>
    <w:rPr>
      <w:b/>
      <w:color w:val="262626" w:themeColor="text1" w:themeTint="D9"/>
      <w:sz w:val="20"/>
    </w:rPr>
  </w:style>
  <w:style w:type="character" w:customStyle="1" w:styleId="ContentHeadingChar">
    <w:name w:val="Content Heading Char"/>
    <w:basedOn w:val="DefaultParagraphFont"/>
    <w:link w:val="ContentHeading"/>
    <w:rsid w:val="00647056"/>
    <w:rPr>
      <w:b/>
      <w:color w:val="E36C0A" w:themeColor="accent6" w:themeShade="BF"/>
    </w:rPr>
  </w:style>
  <w:style w:type="paragraph" w:customStyle="1" w:styleId="ContentBody">
    <w:name w:val="Content Body"/>
    <w:basedOn w:val="Normal"/>
    <w:link w:val="ContentBodyChar"/>
    <w:qFormat/>
    <w:rsid w:val="00910CBB"/>
    <w:pPr>
      <w:spacing w:after="0" w:line="240" w:lineRule="auto"/>
    </w:pPr>
    <w:rPr>
      <w:color w:val="000000" w:themeColor="text1"/>
      <w:sz w:val="20"/>
    </w:rPr>
  </w:style>
  <w:style w:type="paragraph" w:customStyle="1" w:styleId="ContentBodyBold">
    <w:name w:val="Content Body Bold"/>
    <w:basedOn w:val="Normal"/>
    <w:link w:val="ContentBodyBoldChar"/>
    <w:qFormat/>
    <w:rsid w:val="00910CBB"/>
    <w:pPr>
      <w:spacing w:after="0" w:line="240" w:lineRule="auto"/>
    </w:pPr>
    <w:rPr>
      <w:b/>
      <w:color w:val="000000" w:themeColor="text1"/>
      <w:sz w:val="20"/>
    </w:rPr>
  </w:style>
  <w:style w:type="character" w:customStyle="1" w:styleId="ContentBodyChar">
    <w:name w:val="Content Body Char"/>
    <w:basedOn w:val="DefaultParagraphFont"/>
    <w:link w:val="ContentBody"/>
    <w:rsid w:val="00910CBB"/>
    <w:rPr>
      <w:color w:val="000000" w:themeColor="text1"/>
      <w:sz w:val="20"/>
    </w:rPr>
  </w:style>
  <w:style w:type="character" w:customStyle="1" w:styleId="ContentBodyBoldChar">
    <w:name w:val="Content Body Bold Char"/>
    <w:basedOn w:val="DefaultParagraphFont"/>
    <w:link w:val="ContentBodyBold"/>
    <w:rsid w:val="00910CBB"/>
    <w:rPr>
      <w:b/>
      <w:color w:val="000000" w:themeColor="text1"/>
      <w:sz w:val="20"/>
    </w:rPr>
  </w:style>
  <w:style w:type="paragraph" w:customStyle="1" w:styleId="PersonalInfoRight">
    <w:name w:val="Personal Info_Right"/>
    <w:basedOn w:val="Normal"/>
    <w:link w:val="PersonalInfoRightChar"/>
    <w:qFormat/>
    <w:rsid w:val="00910CBB"/>
    <w:pPr>
      <w:jc w:val="right"/>
    </w:pPr>
    <w:rPr>
      <w:b/>
      <w:sz w:val="20"/>
    </w:rPr>
  </w:style>
  <w:style w:type="character" w:customStyle="1" w:styleId="PersonalInfoRightChar">
    <w:name w:val="Personal Info_Right Char"/>
    <w:basedOn w:val="DefaultParagraphFont"/>
    <w:link w:val="PersonalInfoRight"/>
    <w:rsid w:val="00910CBB"/>
    <w:rPr>
      <w:b/>
      <w:sz w:val="20"/>
    </w:rPr>
  </w:style>
  <w:style w:type="paragraph" w:customStyle="1" w:styleId="BulletedList">
    <w:name w:val="Bulleted List"/>
    <w:basedOn w:val="Normal"/>
    <w:rsid w:val="00024E30"/>
    <w:pPr>
      <w:numPr>
        <w:numId w:val="1"/>
      </w:numPr>
      <w:spacing w:after="0" w:line="240" w:lineRule="auto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th\AppData\Roaming\Microsoft\Templates\Functional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11E9DAFD60634FE280A337B03E27EE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B63DCE-41B7-46FA-A03D-A59C1426C885}"/>
      </w:docPartPr>
      <w:docPartBody>
        <w:p w:rsidR="002B7C44" w:rsidRDefault="006928FC">
          <w:pPr>
            <w:pStyle w:val="11E9DAFD60634FE280A337B03E27EED7"/>
          </w:pPr>
          <w:r>
            <w:t>[Your Name]</w:t>
          </w:r>
        </w:p>
      </w:docPartBody>
    </w:docPart>
    <w:docPart>
      <w:docPartPr>
        <w:name w:val="0C1DACD9B440431DAB5AF514711B39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64A5DC-87EA-4485-81C6-292ED92D7503}"/>
      </w:docPartPr>
      <w:docPartBody>
        <w:p w:rsidR="002B7C44" w:rsidRDefault="006928FC">
          <w:pPr>
            <w:pStyle w:val="0C1DACD9B440431DAB5AF514711B3969"/>
          </w:pPr>
          <w:r>
            <w:t>Professional Profile</w:t>
          </w:r>
        </w:p>
      </w:docPartBody>
    </w:docPart>
    <w:docPart>
      <w:docPartPr>
        <w:name w:val="506605551E484A0CAAF25ADDEFD638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188268-970D-404F-8FFD-1793FBF946EE}"/>
      </w:docPartPr>
      <w:docPartBody>
        <w:p w:rsidR="002B7C44" w:rsidRDefault="006928FC">
          <w:pPr>
            <w:pStyle w:val="506605551E484A0CAAF25ADDEFD6386B"/>
          </w:pPr>
          <w:r>
            <w:rPr>
              <w:color w:val="404040" w:themeColor="text1" w:themeTint="BF"/>
              <w:sz w:val="20"/>
            </w:rPr>
            <w:t>[Briefly describe your professional background and education relevant to this position.]</w:t>
          </w:r>
        </w:p>
      </w:docPartBody>
    </w:docPart>
    <w:docPart>
      <w:docPartPr>
        <w:name w:val="AA263B93374C47E79EE104348BFF22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698ACD-7317-4842-B3AF-250D07106CAB}"/>
      </w:docPartPr>
      <w:docPartBody>
        <w:p w:rsidR="002B7C44" w:rsidRDefault="006928FC">
          <w:pPr>
            <w:pStyle w:val="AA263B93374C47E79EE104348BFF22B8"/>
          </w:pPr>
          <w:r>
            <w:t>Professional Accomplishments</w:t>
          </w:r>
        </w:p>
      </w:docPartBody>
    </w:docPart>
    <w:docPart>
      <w:docPartPr>
        <w:name w:val="6BE1F8E50F214B9BA5D15AEC14A082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A16FC7-7F40-4311-824B-AEC98F391A4B}"/>
      </w:docPartPr>
      <w:docPartBody>
        <w:p w:rsidR="002B7C44" w:rsidRDefault="006928FC">
          <w:pPr>
            <w:pStyle w:val="6BE1F8E50F214B9BA5D15AEC14A08288"/>
          </w:pPr>
          <w:r>
            <w:rPr>
              <w:color w:val="404040" w:themeColor="text1" w:themeTint="BF"/>
              <w:sz w:val="20"/>
            </w:rPr>
            <w:t>[Achievement]</w:t>
          </w:r>
        </w:p>
      </w:docPartBody>
    </w:docPart>
    <w:docPart>
      <w:docPartPr>
        <w:name w:val="557D68ACDDF545029BBE85FD309EBB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52259E-6AF9-4BCD-92A8-1AFBEE07F601}"/>
      </w:docPartPr>
      <w:docPartBody>
        <w:p w:rsidR="002B7C44" w:rsidRDefault="006928FC">
          <w:pPr>
            <w:pStyle w:val="557D68ACDDF545029BBE85FD309EBB06"/>
          </w:pPr>
          <w:r>
            <w:rPr>
              <w:color w:val="404040" w:themeColor="text1" w:themeTint="BF"/>
              <w:sz w:val="20"/>
            </w:rPr>
            <w:t>[Achievement]</w:t>
          </w:r>
        </w:p>
      </w:docPartBody>
    </w:docPart>
    <w:docPart>
      <w:docPartPr>
        <w:name w:val="E22BCFA1EFF64E49B798980E4CD520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9DCD5C-0CC4-4578-BF2A-A5AD436EB98B}"/>
      </w:docPartPr>
      <w:docPartBody>
        <w:p w:rsidR="002B7C44" w:rsidRDefault="006928FC">
          <w:pPr>
            <w:pStyle w:val="E22BCFA1EFF64E49B798980E4CD5202A"/>
          </w:pPr>
          <w:r>
            <w:rPr>
              <w:color w:val="404040" w:themeColor="text1" w:themeTint="BF"/>
              <w:sz w:val="20"/>
            </w:rPr>
            <w:t>[Achievement]</w:t>
          </w:r>
        </w:p>
      </w:docPartBody>
    </w:docPart>
    <w:docPart>
      <w:docPartPr>
        <w:name w:val="D3F846C26D2041BD86F1C40E388D9A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ABD084-CE20-4289-AB58-AED8D8C22109}"/>
      </w:docPartPr>
      <w:docPartBody>
        <w:p w:rsidR="002B7C44" w:rsidRDefault="006928FC">
          <w:pPr>
            <w:pStyle w:val="D3F846C26D2041BD86F1C40E388D9A74"/>
          </w:pPr>
          <w:r>
            <w:rPr>
              <w:color w:val="404040" w:themeColor="text1" w:themeTint="BF"/>
              <w:sz w:val="20"/>
            </w:rPr>
            <w:t>[Achievement]</w:t>
          </w:r>
        </w:p>
      </w:docPartBody>
    </w:docPart>
    <w:docPart>
      <w:docPartPr>
        <w:name w:val="43A7ECA2E0244DEFB0DEDF8279C991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AA25C6-7B0C-4149-889C-6A938CA7F974}"/>
      </w:docPartPr>
      <w:docPartBody>
        <w:p w:rsidR="002B7C44" w:rsidRDefault="006928FC">
          <w:pPr>
            <w:pStyle w:val="43A7ECA2E0244DEFB0DEDF8279C99153"/>
          </w:pPr>
          <w:r>
            <w:rPr>
              <w:color w:val="404040" w:themeColor="text1" w:themeTint="BF"/>
              <w:sz w:val="20"/>
            </w:rPr>
            <w:t>[Achievement]</w:t>
          </w:r>
        </w:p>
      </w:docPartBody>
    </w:docPart>
    <w:docPart>
      <w:docPartPr>
        <w:name w:val="67CF523A65014D5F8CF2808141432E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E666DE-19C3-4A25-AFEE-59A95D06C669}"/>
      </w:docPartPr>
      <w:docPartBody>
        <w:p w:rsidR="002B7C44" w:rsidRDefault="006928FC">
          <w:pPr>
            <w:pStyle w:val="67CF523A65014D5F8CF2808141432EBB"/>
          </w:pPr>
          <w:r>
            <w:rPr>
              <w:color w:val="404040" w:themeColor="text1" w:themeTint="BF"/>
              <w:sz w:val="20"/>
            </w:rPr>
            <w:t>[Achievement]</w:t>
          </w:r>
        </w:p>
      </w:docPartBody>
    </w:docPart>
    <w:docPart>
      <w:docPartPr>
        <w:name w:val="6B16E3A5C1474826BD6EE6C41CC861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5F063F-6F36-431E-9E4A-7C27B09E4CF7}"/>
      </w:docPartPr>
      <w:docPartBody>
        <w:p w:rsidR="002B7C44" w:rsidRDefault="006928FC">
          <w:pPr>
            <w:pStyle w:val="6B16E3A5C1474826BD6EE6C41CC861AF"/>
          </w:pPr>
          <w:r>
            <w:t>Work History</w:t>
          </w:r>
        </w:p>
      </w:docPartBody>
    </w:docPart>
    <w:docPart>
      <w:docPartPr>
        <w:name w:val="121993852D224436938FC5CA7B59BE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4A4E6F-B49C-41DC-9B90-5B21FC444BFA}"/>
      </w:docPartPr>
      <w:docPartBody>
        <w:p w:rsidR="002B7C44" w:rsidRDefault="006928FC">
          <w:pPr>
            <w:pStyle w:val="121993852D224436938FC5CA7B59BE08"/>
          </w:pPr>
          <w:r>
            <w:t>Education</w:t>
          </w:r>
        </w:p>
      </w:docPartBody>
    </w:docPart>
    <w:docPart>
      <w:docPartPr>
        <w:name w:val="0BD901E7C1C1489FB206C07B20D856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6752CE-621C-4B9F-AFED-49C4AE170B7E}"/>
      </w:docPartPr>
      <w:docPartBody>
        <w:p w:rsidR="002B7C44" w:rsidRDefault="006928FC">
          <w:pPr>
            <w:pStyle w:val="0BD901E7C1C1489FB206C07B20D85657"/>
          </w:pPr>
          <w:r>
            <w:rPr>
              <w:color w:val="404040" w:themeColor="text1" w:themeTint="BF"/>
              <w:sz w:val="20"/>
            </w:rPr>
            <w:t>[Degree]</w:t>
          </w:r>
        </w:p>
      </w:docPartBody>
    </w:docPart>
    <w:docPart>
      <w:docPartPr>
        <w:name w:val="E2CC8593819943308C1C89E70C8787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1993D1-ACD7-42E8-9E6C-EBE8AB8C4791}"/>
      </w:docPartPr>
      <w:docPartBody>
        <w:p w:rsidR="002B7C44" w:rsidRDefault="006928FC">
          <w:pPr>
            <w:pStyle w:val="E2CC8593819943308C1C89E70C8787DD"/>
          </w:pPr>
          <w:r>
            <w:rPr>
              <w:color w:val="404040" w:themeColor="text1" w:themeTint="BF"/>
              <w:sz w:val="20"/>
            </w:rPr>
            <w:t>[School Name]</w:t>
          </w:r>
        </w:p>
      </w:docPartBody>
    </w:docPart>
    <w:docPart>
      <w:docPartPr>
        <w:name w:val="0E237408F2EB4540B8EFDCC8FFA325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860A35-8EA8-4535-B91C-BBBCC1AEEB7D}"/>
      </w:docPartPr>
      <w:docPartBody>
        <w:p w:rsidR="002B7C44" w:rsidRDefault="006928FC">
          <w:pPr>
            <w:pStyle w:val="0E237408F2EB4540B8EFDCC8FFA325E3"/>
          </w:pPr>
          <w:r>
            <w:rPr>
              <w:color w:val="404040" w:themeColor="text1" w:themeTint="BF"/>
              <w:sz w:val="20"/>
            </w:rPr>
            <w:t>[City, ST]</w:t>
          </w:r>
        </w:p>
      </w:docPartBody>
    </w:docPart>
    <w:docPart>
      <w:docPartPr>
        <w:name w:val="C51DC8F2A37C4BE7892E37626FE99F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C3AA20-093C-49DA-AACE-4801054DF3D2}"/>
      </w:docPartPr>
      <w:docPartBody>
        <w:p w:rsidR="002B7C44" w:rsidRDefault="006928FC">
          <w:pPr>
            <w:pStyle w:val="C51DC8F2A37C4BE7892E37626FE99FF0"/>
          </w:pPr>
          <w:r>
            <w:rPr>
              <w:rStyle w:val="PlaceholderText"/>
            </w:rPr>
            <w:t>Click here to enter a date.</w:t>
          </w:r>
        </w:p>
      </w:docPartBody>
    </w:docPart>
    <w:docPart>
      <w:docPartPr>
        <w:name w:val="70EF025281ED4206846A0C987BEA5D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30BA58-4533-4129-895C-9A347EFB738F}"/>
      </w:docPartPr>
      <w:docPartBody>
        <w:p w:rsidR="002B7C44" w:rsidRDefault="006928FC">
          <w:pPr>
            <w:pStyle w:val="70EF025281ED4206846A0C987BEA5D6A"/>
          </w:pPr>
          <w:r>
            <w:t>References</w:t>
          </w:r>
        </w:p>
      </w:docPartBody>
    </w:docPart>
    <w:docPart>
      <w:docPartPr>
        <w:name w:val="44CD12048A5649F5BC33404FFCA1B7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857AC2-C5BD-47F0-A96C-E7874334CD15}"/>
      </w:docPartPr>
      <w:docPartBody>
        <w:p w:rsidR="002B7C44" w:rsidRDefault="006928FC">
          <w:pPr>
            <w:pStyle w:val="44CD12048A5649F5BC33404FFCA1B7C1"/>
          </w:pPr>
          <w:r>
            <w:rPr>
              <w:color w:val="404040" w:themeColor="text1" w:themeTint="BF"/>
              <w:sz w:val="20"/>
            </w:rPr>
            <w:t>[References are available upon request.]</w:t>
          </w:r>
        </w:p>
      </w:docPartBody>
    </w:docPart>
    <w:docPart>
      <w:docPartPr>
        <w:name w:val="19D87024F0C641B5ABE024B4BDF556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F824F2-6EE1-4F07-A479-13EEF5C1F63B}"/>
      </w:docPartPr>
      <w:docPartBody>
        <w:p w:rsidR="002B7C44" w:rsidRDefault="00DE0DCD" w:rsidP="00DE0DCD">
          <w:pPr>
            <w:pStyle w:val="19D87024F0C641B5ABE024B4BDF556F4"/>
          </w:pPr>
          <w:r>
            <w:rPr>
              <w:color w:val="262626" w:themeColor="text1" w:themeTint="D9"/>
              <w:sz w:val="18"/>
            </w:rPr>
            <w:t>[</w:t>
          </w:r>
          <w:r>
            <w:rPr>
              <w:rStyle w:val="PersonalInfoChar"/>
            </w:rPr>
            <w:t>Phone</w:t>
          </w:r>
          <w:r>
            <w:rPr>
              <w:color w:val="262626" w:themeColor="text1" w:themeTint="D9"/>
              <w:sz w:val="18"/>
            </w:rPr>
            <w:t>]</w:t>
          </w:r>
        </w:p>
      </w:docPartBody>
    </w:docPart>
    <w:docPart>
      <w:docPartPr>
        <w:name w:val="F79285B6E5A044F198848C3862A944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C2FDC8-0349-45CF-B140-65690C31BD89}"/>
      </w:docPartPr>
      <w:docPartBody>
        <w:p w:rsidR="002B7C44" w:rsidRDefault="00DE0DCD" w:rsidP="00DE0DCD">
          <w:pPr>
            <w:pStyle w:val="F79285B6E5A044F198848C3862A94446"/>
          </w:pPr>
          <w:r>
            <w:rPr>
              <w:color w:val="262626" w:themeColor="text1" w:themeTint="D9"/>
              <w:sz w:val="18"/>
            </w:rPr>
            <w:t>[Street Address], [City, ST  Zip Code]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DE0DCD"/>
    <w:rsid w:val="00126829"/>
    <w:rsid w:val="002B7C44"/>
    <w:rsid w:val="006928FC"/>
    <w:rsid w:val="007A2ECD"/>
    <w:rsid w:val="008235A7"/>
    <w:rsid w:val="00DE0DCD"/>
    <w:rsid w:val="00FB10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7C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1E9DAFD60634FE280A337B03E27EED7">
    <w:name w:val="11E9DAFD60634FE280A337B03E27EED7"/>
    <w:rsid w:val="002B7C44"/>
  </w:style>
  <w:style w:type="paragraph" w:customStyle="1" w:styleId="PersonalInfo">
    <w:name w:val="Personal Info"/>
    <w:basedOn w:val="Normal"/>
    <w:link w:val="PersonalInfoChar"/>
    <w:qFormat/>
    <w:rsid w:val="00DE0DCD"/>
    <w:pPr>
      <w:spacing w:after="0" w:line="240" w:lineRule="auto"/>
    </w:pPr>
    <w:rPr>
      <w:rFonts w:eastAsiaTheme="minorHAnsi"/>
      <w:color w:val="262626" w:themeColor="text1" w:themeTint="D9"/>
      <w:sz w:val="18"/>
    </w:rPr>
  </w:style>
  <w:style w:type="character" w:customStyle="1" w:styleId="PersonalInfoChar">
    <w:name w:val="Personal Info Char"/>
    <w:basedOn w:val="DefaultParagraphFont"/>
    <w:link w:val="PersonalInfo"/>
    <w:rsid w:val="00DE0DCD"/>
    <w:rPr>
      <w:rFonts w:eastAsiaTheme="minorHAnsi"/>
      <w:color w:val="262626" w:themeColor="text1" w:themeTint="D9"/>
      <w:sz w:val="18"/>
    </w:rPr>
  </w:style>
  <w:style w:type="paragraph" w:customStyle="1" w:styleId="3ABE53CF247C498DA977A0317994938C">
    <w:name w:val="3ABE53CF247C498DA977A0317994938C"/>
    <w:rsid w:val="002B7C44"/>
  </w:style>
  <w:style w:type="paragraph" w:customStyle="1" w:styleId="1DA1880333994E0E92D87EF1CABFF6BA">
    <w:name w:val="1DA1880333994E0E92D87EF1CABFF6BA"/>
    <w:rsid w:val="002B7C44"/>
  </w:style>
  <w:style w:type="paragraph" w:customStyle="1" w:styleId="029257FBE90F41D4BCFF309BCD33F53A">
    <w:name w:val="029257FBE90F41D4BCFF309BCD33F53A"/>
    <w:rsid w:val="002B7C44"/>
  </w:style>
  <w:style w:type="paragraph" w:customStyle="1" w:styleId="11DAD34210A249EE95FDAC03E1AAD560">
    <w:name w:val="11DAD34210A249EE95FDAC03E1AAD560"/>
    <w:rsid w:val="002B7C44"/>
  </w:style>
  <w:style w:type="paragraph" w:customStyle="1" w:styleId="0C1DACD9B440431DAB5AF514711B3969">
    <w:name w:val="0C1DACD9B440431DAB5AF514711B3969"/>
    <w:rsid w:val="002B7C44"/>
  </w:style>
  <w:style w:type="paragraph" w:customStyle="1" w:styleId="506605551E484A0CAAF25ADDEFD6386B">
    <w:name w:val="506605551E484A0CAAF25ADDEFD6386B"/>
    <w:rsid w:val="002B7C44"/>
  </w:style>
  <w:style w:type="paragraph" w:customStyle="1" w:styleId="FCF2BB28EB6D4A0091A066545FCEE3A2">
    <w:name w:val="FCF2BB28EB6D4A0091A066545FCEE3A2"/>
    <w:rsid w:val="002B7C44"/>
  </w:style>
  <w:style w:type="paragraph" w:customStyle="1" w:styleId="D2129B0988094775B996E8A58842E31E">
    <w:name w:val="D2129B0988094775B996E8A58842E31E"/>
    <w:rsid w:val="002B7C44"/>
  </w:style>
  <w:style w:type="paragraph" w:customStyle="1" w:styleId="8F32CC74C7BA4EDF8B60D20DC11C839C">
    <w:name w:val="8F32CC74C7BA4EDF8B60D20DC11C839C"/>
    <w:rsid w:val="002B7C44"/>
  </w:style>
  <w:style w:type="paragraph" w:customStyle="1" w:styleId="8F91E6A4F43E4FC08195725CB8838B82">
    <w:name w:val="8F91E6A4F43E4FC08195725CB8838B82"/>
    <w:rsid w:val="002B7C44"/>
  </w:style>
  <w:style w:type="paragraph" w:customStyle="1" w:styleId="9246EF38A01D459A82C1A49CCE12018E">
    <w:name w:val="9246EF38A01D459A82C1A49CCE12018E"/>
    <w:rsid w:val="002B7C44"/>
  </w:style>
  <w:style w:type="paragraph" w:customStyle="1" w:styleId="36EC8F12CA3E42F0805B6A8D9FB00556">
    <w:name w:val="36EC8F12CA3E42F0805B6A8D9FB00556"/>
    <w:rsid w:val="002B7C44"/>
  </w:style>
  <w:style w:type="paragraph" w:customStyle="1" w:styleId="621933BD8BC144759F915BB0F8AC2F71">
    <w:name w:val="621933BD8BC144759F915BB0F8AC2F71"/>
    <w:rsid w:val="002B7C44"/>
  </w:style>
  <w:style w:type="paragraph" w:customStyle="1" w:styleId="6D33BC047E8C4A918232AF6B51D4CF61">
    <w:name w:val="6D33BC047E8C4A918232AF6B51D4CF61"/>
    <w:rsid w:val="002B7C44"/>
  </w:style>
  <w:style w:type="paragraph" w:customStyle="1" w:styleId="AA263B93374C47E79EE104348BFF22B8">
    <w:name w:val="AA263B93374C47E79EE104348BFF22B8"/>
    <w:rsid w:val="002B7C44"/>
  </w:style>
  <w:style w:type="paragraph" w:customStyle="1" w:styleId="25AF8A928BCC48C6847881AA8F3B276C">
    <w:name w:val="25AF8A928BCC48C6847881AA8F3B276C"/>
    <w:rsid w:val="002B7C44"/>
  </w:style>
  <w:style w:type="paragraph" w:customStyle="1" w:styleId="6BE1F8E50F214B9BA5D15AEC14A08288">
    <w:name w:val="6BE1F8E50F214B9BA5D15AEC14A08288"/>
    <w:rsid w:val="002B7C44"/>
  </w:style>
  <w:style w:type="paragraph" w:customStyle="1" w:styleId="557D68ACDDF545029BBE85FD309EBB06">
    <w:name w:val="557D68ACDDF545029BBE85FD309EBB06"/>
    <w:rsid w:val="002B7C44"/>
  </w:style>
  <w:style w:type="paragraph" w:customStyle="1" w:styleId="E22BCFA1EFF64E49B798980E4CD5202A">
    <w:name w:val="E22BCFA1EFF64E49B798980E4CD5202A"/>
    <w:rsid w:val="002B7C44"/>
  </w:style>
  <w:style w:type="paragraph" w:customStyle="1" w:styleId="D3F846C26D2041BD86F1C40E388D9A74">
    <w:name w:val="D3F846C26D2041BD86F1C40E388D9A74"/>
    <w:rsid w:val="002B7C44"/>
  </w:style>
  <w:style w:type="paragraph" w:customStyle="1" w:styleId="4B159CB2F05F4663ABCB2D993194167E">
    <w:name w:val="4B159CB2F05F4663ABCB2D993194167E"/>
    <w:rsid w:val="002B7C44"/>
  </w:style>
  <w:style w:type="paragraph" w:customStyle="1" w:styleId="43A7ECA2E0244DEFB0DEDF8279C99153">
    <w:name w:val="43A7ECA2E0244DEFB0DEDF8279C99153"/>
    <w:rsid w:val="002B7C44"/>
  </w:style>
  <w:style w:type="paragraph" w:customStyle="1" w:styleId="67CF523A65014D5F8CF2808141432EBB">
    <w:name w:val="67CF523A65014D5F8CF2808141432EBB"/>
    <w:rsid w:val="002B7C44"/>
  </w:style>
  <w:style w:type="paragraph" w:customStyle="1" w:styleId="B168B94086F341738F01177A29D3B5DE">
    <w:name w:val="B168B94086F341738F01177A29D3B5DE"/>
    <w:rsid w:val="002B7C44"/>
  </w:style>
  <w:style w:type="paragraph" w:customStyle="1" w:styleId="5F60D0C711F5496EB0A54AE22426B887">
    <w:name w:val="5F60D0C711F5496EB0A54AE22426B887"/>
    <w:rsid w:val="002B7C44"/>
  </w:style>
  <w:style w:type="paragraph" w:customStyle="1" w:styleId="D8B084CE7007489CADE56769498A3ECD">
    <w:name w:val="D8B084CE7007489CADE56769498A3ECD"/>
    <w:rsid w:val="002B7C44"/>
  </w:style>
  <w:style w:type="paragraph" w:customStyle="1" w:styleId="82BA70173E504FA0900825FA4F31D7F2">
    <w:name w:val="82BA70173E504FA0900825FA4F31D7F2"/>
    <w:rsid w:val="002B7C44"/>
  </w:style>
  <w:style w:type="paragraph" w:customStyle="1" w:styleId="E13E0A213EB542F0B27A590474E21722">
    <w:name w:val="E13E0A213EB542F0B27A590474E21722"/>
    <w:rsid w:val="002B7C44"/>
  </w:style>
  <w:style w:type="paragraph" w:customStyle="1" w:styleId="60E3BE8672954E4493ECB88F91646855">
    <w:name w:val="60E3BE8672954E4493ECB88F91646855"/>
    <w:rsid w:val="002B7C44"/>
  </w:style>
  <w:style w:type="paragraph" w:customStyle="1" w:styleId="F4513F30BC70431DA175999CBF49A586">
    <w:name w:val="F4513F30BC70431DA175999CBF49A586"/>
    <w:rsid w:val="002B7C44"/>
  </w:style>
  <w:style w:type="paragraph" w:customStyle="1" w:styleId="6B16E3A5C1474826BD6EE6C41CC861AF">
    <w:name w:val="6B16E3A5C1474826BD6EE6C41CC861AF"/>
    <w:rsid w:val="002B7C44"/>
  </w:style>
  <w:style w:type="character" w:styleId="PlaceholderText">
    <w:name w:val="Placeholder Text"/>
    <w:basedOn w:val="DefaultParagraphFont"/>
    <w:uiPriority w:val="99"/>
    <w:semiHidden/>
    <w:rsid w:val="00DE0DCD"/>
    <w:rPr>
      <w:color w:val="808080"/>
    </w:rPr>
  </w:style>
  <w:style w:type="paragraph" w:customStyle="1" w:styleId="8E31C3E9439A482FBEBCAB06B77971F7">
    <w:name w:val="8E31C3E9439A482FBEBCAB06B77971F7"/>
    <w:rsid w:val="002B7C44"/>
  </w:style>
  <w:style w:type="paragraph" w:customStyle="1" w:styleId="ContentBody">
    <w:name w:val="Content Body"/>
    <w:basedOn w:val="Normal"/>
    <w:link w:val="ContentBodyChar"/>
    <w:qFormat/>
    <w:rsid w:val="00DE0DCD"/>
    <w:pPr>
      <w:spacing w:after="0" w:line="240" w:lineRule="auto"/>
    </w:pPr>
    <w:rPr>
      <w:rFonts w:eastAsiaTheme="minorHAnsi"/>
      <w:color w:val="404040" w:themeColor="text1" w:themeTint="BF"/>
      <w:sz w:val="20"/>
    </w:rPr>
  </w:style>
  <w:style w:type="character" w:customStyle="1" w:styleId="ContentBodyChar">
    <w:name w:val="Content Body Char"/>
    <w:basedOn w:val="DefaultParagraphFont"/>
    <w:link w:val="ContentBody"/>
    <w:rsid w:val="00DE0DCD"/>
    <w:rPr>
      <w:rFonts w:eastAsiaTheme="minorHAnsi"/>
      <w:color w:val="404040" w:themeColor="text1" w:themeTint="BF"/>
      <w:sz w:val="20"/>
    </w:rPr>
  </w:style>
  <w:style w:type="paragraph" w:customStyle="1" w:styleId="C6DCB60180EB48EEB7661DD058E6D585">
    <w:name w:val="C6DCB60180EB48EEB7661DD058E6D585"/>
    <w:rsid w:val="002B7C44"/>
  </w:style>
  <w:style w:type="paragraph" w:customStyle="1" w:styleId="2B13B18052B54FF6838F263FD32652BF">
    <w:name w:val="2B13B18052B54FF6838F263FD32652BF"/>
    <w:rsid w:val="002B7C44"/>
  </w:style>
  <w:style w:type="paragraph" w:customStyle="1" w:styleId="446F47FC58C64D61B2ED7BF20DB8CC57">
    <w:name w:val="446F47FC58C64D61B2ED7BF20DB8CC57"/>
    <w:rsid w:val="002B7C44"/>
  </w:style>
  <w:style w:type="paragraph" w:customStyle="1" w:styleId="EC96D26B80FA4D8C997FD0B7F0128EAB">
    <w:name w:val="EC96D26B80FA4D8C997FD0B7F0128EAB"/>
    <w:rsid w:val="002B7C44"/>
  </w:style>
  <w:style w:type="paragraph" w:customStyle="1" w:styleId="59E20F622B7544B7B79617DCFA525A7A">
    <w:name w:val="59E20F622B7544B7B79617DCFA525A7A"/>
    <w:rsid w:val="002B7C44"/>
  </w:style>
  <w:style w:type="paragraph" w:customStyle="1" w:styleId="224E2B6574AE4B4BBDCA5CA509001E68">
    <w:name w:val="224E2B6574AE4B4BBDCA5CA509001E68"/>
    <w:rsid w:val="002B7C44"/>
  </w:style>
  <w:style w:type="paragraph" w:customStyle="1" w:styleId="218FE4375FBC408ABC71EA2BA374280A">
    <w:name w:val="218FE4375FBC408ABC71EA2BA374280A"/>
    <w:rsid w:val="002B7C44"/>
  </w:style>
  <w:style w:type="paragraph" w:customStyle="1" w:styleId="8A9455AB17F9451490636AAB8B910B68">
    <w:name w:val="8A9455AB17F9451490636AAB8B910B68"/>
    <w:rsid w:val="002B7C44"/>
  </w:style>
  <w:style w:type="paragraph" w:customStyle="1" w:styleId="F2135B9F990C4039A72040858BD4E52F">
    <w:name w:val="F2135B9F990C4039A72040858BD4E52F"/>
    <w:rsid w:val="002B7C44"/>
  </w:style>
  <w:style w:type="paragraph" w:customStyle="1" w:styleId="E39EEF04B2F44137B2DDE43B61A3A06E">
    <w:name w:val="E39EEF04B2F44137B2DDE43B61A3A06E"/>
    <w:rsid w:val="002B7C44"/>
  </w:style>
  <w:style w:type="paragraph" w:customStyle="1" w:styleId="DD27E6D99F264E119AC2D7C2B985C4A8">
    <w:name w:val="DD27E6D99F264E119AC2D7C2B985C4A8"/>
    <w:rsid w:val="002B7C44"/>
  </w:style>
  <w:style w:type="paragraph" w:customStyle="1" w:styleId="66879452948641D7BE7EE57C53371DF9">
    <w:name w:val="66879452948641D7BE7EE57C53371DF9"/>
    <w:rsid w:val="002B7C44"/>
  </w:style>
  <w:style w:type="paragraph" w:customStyle="1" w:styleId="EF635EDA2C05427CAD9950F2F6D88467">
    <w:name w:val="EF635EDA2C05427CAD9950F2F6D88467"/>
    <w:rsid w:val="002B7C44"/>
  </w:style>
  <w:style w:type="paragraph" w:customStyle="1" w:styleId="BC262E07568B4129BABF66FEEA4C0156">
    <w:name w:val="BC262E07568B4129BABF66FEEA4C0156"/>
    <w:rsid w:val="002B7C44"/>
  </w:style>
  <w:style w:type="paragraph" w:customStyle="1" w:styleId="2D908F278E6A4BEDBA017C844D4E68E3">
    <w:name w:val="2D908F278E6A4BEDBA017C844D4E68E3"/>
    <w:rsid w:val="002B7C44"/>
  </w:style>
  <w:style w:type="paragraph" w:customStyle="1" w:styleId="121993852D224436938FC5CA7B59BE08">
    <w:name w:val="121993852D224436938FC5CA7B59BE08"/>
    <w:rsid w:val="002B7C44"/>
  </w:style>
  <w:style w:type="paragraph" w:customStyle="1" w:styleId="0BD901E7C1C1489FB206C07B20D85657">
    <w:name w:val="0BD901E7C1C1489FB206C07B20D85657"/>
    <w:rsid w:val="002B7C44"/>
  </w:style>
  <w:style w:type="paragraph" w:customStyle="1" w:styleId="E2CC8593819943308C1C89E70C8787DD">
    <w:name w:val="E2CC8593819943308C1C89E70C8787DD"/>
    <w:rsid w:val="002B7C44"/>
  </w:style>
  <w:style w:type="paragraph" w:customStyle="1" w:styleId="0E237408F2EB4540B8EFDCC8FFA325E3">
    <w:name w:val="0E237408F2EB4540B8EFDCC8FFA325E3"/>
    <w:rsid w:val="002B7C44"/>
  </w:style>
  <w:style w:type="paragraph" w:customStyle="1" w:styleId="C51DC8F2A37C4BE7892E37626FE99FF0">
    <w:name w:val="C51DC8F2A37C4BE7892E37626FE99FF0"/>
    <w:rsid w:val="002B7C44"/>
  </w:style>
  <w:style w:type="paragraph" w:customStyle="1" w:styleId="70EF025281ED4206846A0C987BEA5D6A">
    <w:name w:val="70EF025281ED4206846A0C987BEA5D6A"/>
    <w:rsid w:val="002B7C44"/>
  </w:style>
  <w:style w:type="paragraph" w:customStyle="1" w:styleId="44CD12048A5649F5BC33404FFCA1B7C1">
    <w:name w:val="44CD12048A5649F5BC33404FFCA1B7C1"/>
    <w:rsid w:val="002B7C44"/>
  </w:style>
  <w:style w:type="paragraph" w:customStyle="1" w:styleId="41505151BCFD4AA0AD98B65BE22296A1">
    <w:name w:val="41505151BCFD4AA0AD98B65BE22296A1"/>
    <w:rsid w:val="00DE0DCD"/>
  </w:style>
  <w:style w:type="paragraph" w:customStyle="1" w:styleId="84CFD9882FAF4315941BF869EBD5B932">
    <w:name w:val="84CFD9882FAF4315941BF869EBD5B932"/>
    <w:rsid w:val="00DE0DCD"/>
  </w:style>
  <w:style w:type="paragraph" w:customStyle="1" w:styleId="CCA1E832B244484E82D580B459649428">
    <w:name w:val="CCA1E832B244484E82D580B459649428"/>
    <w:rsid w:val="00DE0DCD"/>
  </w:style>
  <w:style w:type="paragraph" w:customStyle="1" w:styleId="5F2F2E085C874E18895E16EA6325DE22">
    <w:name w:val="5F2F2E085C874E18895E16EA6325DE22"/>
    <w:rsid w:val="00DE0DCD"/>
  </w:style>
  <w:style w:type="paragraph" w:customStyle="1" w:styleId="E07D6A9077644807924D8E04A9D42C33">
    <w:name w:val="E07D6A9077644807924D8E04A9D42C33"/>
    <w:rsid w:val="00DE0DCD"/>
  </w:style>
  <w:style w:type="paragraph" w:customStyle="1" w:styleId="2EBECF1CAAE34774A5AA665E11504B6D">
    <w:name w:val="2EBECF1CAAE34774A5AA665E11504B6D"/>
    <w:rsid w:val="00DE0DCD"/>
  </w:style>
  <w:style w:type="paragraph" w:customStyle="1" w:styleId="DF85E0F7766C463EA18C88BF5C9A6988">
    <w:name w:val="DF85E0F7766C463EA18C88BF5C9A6988"/>
    <w:rsid w:val="00DE0DCD"/>
  </w:style>
  <w:style w:type="paragraph" w:customStyle="1" w:styleId="5BFAE02A79414C9286F49ADE3571D44F">
    <w:name w:val="5BFAE02A79414C9286F49ADE3571D44F"/>
    <w:rsid w:val="00DE0DCD"/>
  </w:style>
  <w:style w:type="paragraph" w:customStyle="1" w:styleId="BEAC20182DA94B1C86512801D5245210">
    <w:name w:val="BEAC20182DA94B1C86512801D5245210"/>
    <w:rsid w:val="00DE0DCD"/>
  </w:style>
  <w:style w:type="paragraph" w:customStyle="1" w:styleId="F7B1F1589AAC482087F4301E53E16C3C">
    <w:name w:val="F7B1F1589AAC482087F4301E53E16C3C"/>
    <w:rsid w:val="00DE0DCD"/>
  </w:style>
  <w:style w:type="paragraph" w:customStyle="1" w:styleId="D6DFDA531EFF45C0877B3709BA7CA54E">
    <w:name w:val="D6DFDA531EFF45C0877B3709BA7CA54E"/>
    <w:rsid w:val="00DE0DCD"/>
  </w:style>
  <w:style w:type="paragraph" w:customStyle="1" w:styleId="0F2472A15B7245E0B3B9F2FDFEFC464A">
    <w:name w:val="0F2472A15B7245E0B3B9F2FDFEFC464A"/>
    <w:rsid w:val="00DE0DCD"/>
  </w:style>
  <w:style w:type="paragraph" w:customStyle="1" w:styleId="172374B04B1745CBB52E6751A8431677">
    <w:name w:val="172374B04B1745CBB52E6751A8431677"/>
    <w:rsid w:val="00DE0DCD"/>
  </w:style>
  <w:style w:type="paragraph" w:customStyle="1" w:styleId="DFD1EE3BF96D413A8E104B152D8B22EF">
    <w:name w:val="DFD1EE3BF96D413A8E104B152D8B22EF"/>
    <w:rsid w:val="00DE0DCD"/>
  </w:style>
  <w:style w:type="paragraph" w:customStyle="1" w:styleId="F9002FB2CD99407EBE49F4DEC26C422A">
    <w:name w:val="F9002FB2CD99407EBE49F4DEC26C422A"/>
    <w:rsid w:val="00DE0DCD"/>
  </w:style>
  <w:style w:type="paragraph" w:customStyle="1" w:styleId="16AB034F2E914BF28D62992AA165B603">
    <w:name w:val="16AB034F2E914BF28D62992AA165B603"/>
    <w:rsid w:val="00DE0DCD"/>
  </w:style>
  <w:style w:type="paragraph" w:customStyle="1" w:styleId="7EC03A74D6F04622BB32FAD04EEADB1F">
    <w:name w:val="7EC03A74D6F04622BB32FAD04EEADB1F"/>
    <w:rsid w:val="00DE0DCD"/>
  </w:style>
  <w:style w:type="paragraph" w:customStyle="1" w:styleId="AF07D2BFB24C4F59AA5E1C4DD696D341">
    <w:name w:val="AF07D2BFB24C4F59AA5E1C4DD696D341"/>
    <w:rsid w:val="00DE0DCD"/>
  </w:style>
  <w:style w:type="paragraph" w:customStyle="1" w:styleId="B37AE44D45844D76BEAE9A5464DD586C">
    <w:name w:val="B37AE44D45844D76BEAE9A5464DD586C"/>
    <w:rsid w:val="00DE0DCD"/>
  </w:style>
  <w:style w:type="paragraph" w:customStyle="1" w:styleId="B4198EEDF94E4B20B52EAA4A8A8D7C28">
    <w:name w:val="B4198EEDF94E4B20B52EAA4A8A8D7C28"/>
    <w:rsid w:val="00DE0DCD"/>
  </w:style>
  <w:style w:type="paragraph" w:customStyle="1" w:styleId="B9D0FC5EB4424B4E9C33AAB3B9DAFB71">
    <w:name w:val="B9D0FC5EB4424B4E9C33AAB3B9DAFB71"/>
    <w:rsid w:val="00DE0DCD"/>
  </w:style>
  <w:style w:type="paragraph" w:customStyle="1" w:styleId="DA9E6299522A408081E953A323265F8B">
    <w:name w:val="DA9E6299522A408081E953A323265F8B"/>
    <w:rsid w:val="00DE0DCD"/>
  </w:style>
  <w:style w:type="paragraph" w:customStyle="1" w:styleId="59083F390F854BDEA4CFBEBA801026B6">
    <w:name w:val="59083F390F854BDEA4CFBEBA801026B6"/>
    <w:rsid w:val="00DE0DCD"/>
  </w:style>
  <w:style w:type="paragraph" w:customStyle="1" w:styleId="50FBEC523D9C4359AE2AFBD8D5DA5083">
    <w:name w:val="50FBEC523D9C4359AE2AFBD8D5DA5083"/>
    <w:rsid w:val="00DE0DCD"/>
  </w:style>
  <w:style w:type="paragraph" w:customStyle="1" w:styleId="92FFE86811504AE58FBE9A7CF1E9810A">
    <w:name w:val="92FFE86811504AE58FBE9A7CF1E9810A"/>
    <w:rsid w:val="00DE0DCD"/>
  </w:style>
  <w:style w:type="paragraph" w:customStyle="1" w:styleId="34360D02879D48E6BF100942DEF5E8BA">
    <w:name w:val="34360D02879D48E6BF100942DEF5E8BA"/>
    <w:rsid w:val="00DE0DCD"/>
  </w:style>
  <w:style w:type="paragraph" w:customStyle="1" w:styleId="BF3224F9F30444A1BA46949BF1EDC5B5">
    <w:name w:val="BF3224F9F30444A1BA46949BF1EDC5B5"/>
    <w:rsid w:val="00DE0DCD"/>
  </w:style>
  <w:style w:type="paragraph" w:customStyle="1" w:styleId="425E7A52AA524DD582063946355D502D">
    <w:name w:val="425E7A52AA524DD582063946355D502D"/>
    <w:rsid w:val="00DE0DCD"/>
  </w:style>
  <w:style w:type="paragraph" w:customStyle="1" w:styleId="EB62501C438648ECA5C1C1B480BE04B4">
    <w:name w:val="EB62501C438648ECA5C1C1B480BE04B4"/>
    <w:rsid w:val="00DE0DCD"/>
  </w:style>
  <w:style w:type="paragraph" w:customStyle="1" w:styleId="E0286DC909EF4CC69F0293EED31549A0">
    <w:name w:val="E0286DC909EF4CC69F0293EED31549A0"/>
    <w:rsid w:val="00DE0DCD"/>
  </w:style>
  <w:style w:type="paragraph" w:customStyle="1" w:styleId="1FD9ECA3CC0847A08DCF3182C8982BE1">
    <w:name w:val="1FD9ECA3CC0847A08DCF3182C8982BE1"/>
    <w:rsid w:val="00DE0DCD"/>
  </w:style>
  <w:style w:type="paragraph" w:customStyle="1" w:styleId="B4A360FF237D43B594EE05FC47DCB575">
    <w:name w:val="B4A360FF237D43B594EE05FC47DCB575"/>
    <w:rsid w:val="00DE0DCD"/>
  </w:style>
  <w:style w:type="paragraph" w:customStyle="1" w:styleId="FE0140E46F794F18894790EFC075576D">
    <w:name w:val="FE0140E46F794F18894790EFC075576D"/>
    <w:rsid w:val="00DE0DCD"/>
  </w:style>
  <w:style w:type="paragraph" w:customStyle="1" w:styleId="EB4DB094BA7F4C319C58C8E643C774A1">
    <w:name w:val="EB4DB094BA7F4C319C58C8E643C774A1"/>
    <w:rsid w:val="00DE0DCD"/>
  </w:style>
  <w:style w:type="paragraph" w:customStyle="1" w:styleId="A83F54F300304C1D88AFE48D454FEF56">
    <w:name w:val="A83F54F300304C1D88AFE48D454FEF56"/>
    <w:rsid w:val="00DE0DCD"/>
  </w:style>
  <w:style w:type="paragraph" w:customStyle="1" w:styleId="DD5535FEB4254FE2964367C022EEDA0E">
    <w:name w:val="DD5535FEB4254FE2964367C022EEDA0E"/>
    <w:rsid w:val="00DE0DCD"/>
  </w:style>
  <w:style w:type="paragraph" w:customStyle="1" w:styleId="ADC726D8329D425890D5CF443F070463">
    <w:name w:val="ADC726D8329D425890D5CF443F070463"/>
    <w:rsid w:val="00DE0DCD"/>
  </w:style>
  <w:style w:type="paragraph" w:customStyle="1" w:styleId="D703C79F1FB848F788DDE6CDE05605E1">
    <w:name w:val="D703C79F1FB848F788DDE6CDE05605E1"/>
    <w:rsid w:val="00DE0DCD"/>
  </w:style>
  <w:style w:type="paragraph" w:customStyle="1" w:styleId="CF97559EB6A74445A8B525842DDDFEBB">
    <w:name w:val="CF97559EB6A74445A8B525842DDDFEBB"/>
    <w:rsid w:val="00DE0DCD"/>
  </w:style>
  <w:style w:type="paragraph" w:customStyle="1" w:styleId="8633ACD43E2A473692727C0925893457">
    <w:name w:val="8633ACD43E2A473692727C0925893457"/>
    <w:rsid w:val="00DE0DCD"/>
  </w:style>
  <w:style w:type="paragraph" w:customStyle="1" w:styleId="19D87024F0C641B5ABE024B4BDF556F4">
    <w:name w:val="19D87024F0C641B5ABE024B4BDF556F4"/>
    <w:rsid w:val="00DE0DCD"/>
  </w:style>
  <w:style w:type="paragraph" w:customStyle="1" w:styleId="F79285B6E5A044F198848C3862A94446">
    <w:name w:val="F79285B6E5A044F198848C3862A94446"/>
    <w:rsid w:val="00DE0DCD"/>
  </w:style>
  <w:style w:type="paragraph" w:customStyle="1" w:styleId="259AAFE7D2A94B8E9A0CD74321BDB095">
    <w:name w:val="259AAFE7D2A94B8E9A0CD74321BDB095"/>
    <w:rsid w:val="00DE0DCD"/>
  </w:style>
  <w:style w:type="paragraph" w:customStyle="1" w:styleId="F3045A2B74DF44849B7002DB1BDC3C7D">
    <w:name w:val="F3045A2B74DF44849B7002DB1BDC3C7D"/>
    <w:rsid w:val="00DE0DCD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CF9A99F-18DC-4A1C-8BE6-5251DAD9C08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D1AE794-7BAD-4C0C-99C6-EF96B74E1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FunctionalResume</Template>
  <TotalTime>35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Functional resume</vt:lpstr>
    </vt:vector>
  </TitlesOfParts>
  <Company/>
  <LinksUpToDate>false</LinksUpToDate>
  <CharactersWithSpaces>1014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resume</dc:title>
  <dc:creator>Beth</dc:creator>
  <cp:lastModifiedBy>Beth</cp:lastModifiedBy>
  <cp:revision>6</cp:revision>
  <cp:lastPrinted>2015-04-28T15:23:00Z</cp:lastPrinted>
  <dcterms:created xsi:type="dcterms:W3CDTF">2014-06-28T13:44:00Z</dcterms:created>
  <dcterms:modified xsi:type="dcterms:W3CDTF">2015-04-28T15:26:00Z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TC103782729990</vt:lpwstr>
  </property>
</Properties>
</file>