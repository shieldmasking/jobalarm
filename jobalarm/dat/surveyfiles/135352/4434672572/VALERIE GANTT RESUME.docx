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alias w:val="Author"/>
        <w:tag w:val=""/>
        <w:id w:val="1246310863"/>
        <w:placeholder>
          <w:docPart w:val="3E601BD1AD1749AEA240331325ECA7A3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p w:rsidR="00690872" w:rsidRDefault="00B90ABB">
          <w:pPr>
            <w:pStyle w:val="Title"/>
          </w:pPr>
          <w:r>
            <w:t>valeriegantt</w:t>
          </w:r>
        </w:p>
      </w:sdtContent>
    </w:sdt>
    <w:tbl>
      <w:tblPr>
        <w:tblStyle w:val="ResumeTable"/>
        <w:tblW w:w="5000" w:type="pct"/>
        <w:tblLook w:val="04A0" w:firstRow="1" w:lastRow="0" w:firstColumn="1" w:lastColumn="0" w:noHBand="0" w:noVBand="1"/>
        <w:tblDescription w:val="Contact Info"/>
      </w:tblPr>
      <w:tblGrid>
        <w:gridCol w:w="1657"/>
        <w:gridCol w:w="7415"/>
      </w:tblGrid>
      <w:tr w:rsidR="00690872" w:rsidTr="006908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8"/>
        </w:trPr>
        <w:tc>
          <w:tcPr>
            <w:tcW w:w="913" w:type="pct"/>
          </w:tcPr>
          <w:p w:rsidR="00690872" w:rsidRDefault="00690872"/>
        </w:tc>
        <w:tc>
          <w:tcPr>
            <w:tcW w:w="4087" w:type="pct"/>
          </w:tcPr>
          <w:p w:rsidR="00690872" w:rsidRDefault="00690872"/>
        </w:tc>
      </w:tr>
      <w:tr w:rsidR="00690872" w:rsidTr="00690872">
        <w:tc>
          <w:tcPr>
            <w:tcW w:w="913" w:type="pct"/>
          </w:tcPr>
          <w:p w:rsidR="00690872" w:rsidRDefault="00690872"/>
        </w:tc>
        <w:tc>
          <w:tcPr>
            <w:tcW w:w="4087" w:type="pct"/>
          </w:tcPr>
          <w:p w:rsidR="00E169F8" w:rsidRDefault="00B90ABB" w:rsidP="00B90ABB">
            <w:pPr>
              <w:pStyle w:val="ContactInfo"/>
            </w:pPr>
            <w:r>
              <w:t>5401 Gist Avenue</w:t>
            </w:r>
            <w:r w:rsidR="00E169F8">
              <w:t xml:space="preserve"> ] [Baltimore, MD 21215</w:t>
            </w:r>
            <w:r>
              <w:t>]</w:t>
            </w:r>
            <w:r w:rsidR="00E169F8">
              <w:t xml:space="preserve"> </w:t>
            </w:r>
            <w:r>
              <w:t xml:space="preserve"> [ 443-467-2572]</w:t>
            </w:r>
            <w:r w:rsidR="00F907F3">
              <w:t> </w:t>
            </w:r>
            <w:r w:rsidR="00E169F8">
              <w:t>[valeriegantt@gmail.com]</w:t>
            </w:r>
          </w:p>
        </w:tc>
      </w:tr>
    </w:tbl>
    <w:p w:rsidR="00690872" w:rsidRDefault="00E169F8">
      <w:pPr>
        <w:pStyle w:val="SectionHeading"/>
      </w:pPr>
      <w:r>
        <w:t>SummarY</w:t>
      </w:r>
    </w:p>
    <w:tbl>
      <w:tblPr>
        <w:tblStyle w:val="ResumeTable"/>
        <w:tblW w:w="5000" w:type="pct"/>
        <w:tblLook w:val="04A0" w:firstRow="1" w:lastRow="0" w:firstColumn="1" w:lastColumn="0" w:noHBand="0" w:noVBand="1"/>
        <w:tblDescription w:val="Summary"/>
      </w:tblPr>
      <w:tblGrid>
        <w:gridCol w:w="1657"/>
        <w:gridCol w:w="7415"/>
      </w:tblGrid>
      <w:tr w:rsidR="00690872" w:rsidTr="006908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8"/>
        </w:trPr>
        <w:tc>
          <w:tcPr>
            <w:tcW w:w="913" w:type="pct"/>
          </w:tcPr>
          <w:p w:rsidR="00690872" w:rsidRDefault="00690872"/>
        </w:tc>
        <w:tc>
          <w:tcPr>
            <w:tcW w:w="4087" w:type="pct"/>
          </w:tcPr>
          <w:p w:rsidR="00690872" w:rsidRDefault="00690872"/>
        </w:tc>
      </w:tr>
      <w:tr w:rsidR="00690872" w:rsidTr="00690872">
        <w:tc>
          <w:tcPr>
            <w:tcW w:w="913" w:type="pct"/>
          </w:tcPr>
          <w:p w:rsidR="00690872" w:rsidRDefault="00690872"/>
        </w:tc>
        <w:tc>
          <w:tcPr>
            <w:tcW w:w="4087" w:type="pct"/>
          </w:tcPr>
          <w:p w:rsidR="00690872" w:rsidRDefault="00B90ABB" w:rsidP="00B90ABB">
            <w:r>
              <w:t>[Experienced manager excellent at multi tasks and working under pressure. Professional with strong leadership and relationship skills. 5+ years of providing solutions to the customers. I’m dependable and motivated, love to take on added responsibilities to meet deadlines. Looking to try something new to further my career</w:t>
            </w:r>
            <w:r w:rsidR="00DF3C04">
              <w:t>. Looking for fulltime work.</w:t>
            </w:r>
          </w:p>
        </w:tc>
      </w:tr>
    </w:tbl>
    <w:p w:rsidR="00690872" w:rsidRDefault="00DF3C04">
      <w:pPr>
        <w:pStyle w:val="SectionHeading"/>
      </w:pPr>
      <w:r>
        <w:t>EDUCATION</w:t>
      </w:r>
    </w:p>
    <w:tbl>
      <w:tblPr>
        <w:tblStyle w:val="ResumeTable"/>
        <w:tblW w:w="5000" w:type="pct"/>
        <w:tblLook w:val="04A0" w:firstRow="1" w:lastRow="0" w:firstColumn="1" w:lastColumn="0" w:noHBand="0" w:noVBand="1"/>
        <w:tblDescription w:val="Skills"/>
      </w:tblPr>
      <w:tblGrid>
        <w:gridCol w:w="1657"/>
        <w:gridCol w:w="7415"/>
      </w:tblGrid>
      <w:tr w:rsidR="00690872" w:rsidTr="006908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8"/>
        </w:trPr>
        <w:tc>
          <w:tcPr>
            <w:tcW w:w="913" w:type="pct"/>
          </w:tcPr>
          <w:p w:rsidR="00690872" w:rsidRDefault="00690872"/>
        </w:tc>
        <w:tc>
          <w:tcPr>
            <w:tcW w:w="4087" w:type="pct"/>
          </w:tcPr>
          <w:p w:rsidR="00690872" w:rsidRDefault="00690872"/>
        </w:tc>
      </w:tr>
      <w:tr w:rsidR="00690872" w:rsidTr="00690872">
        <w:tc>
          <w:tcPr>
            <w:tcW w:w="913" w:type="pct"/>
          </w:tcPr>
          <w:p w:rsidR="00690872" w:rsidRDefault="00690872"/>
        </w:tc>
        <w:tc>
          <w:tcPr>
            <w:tcW w:w="4087" w:type="pct"/>
          </w:tcPr>
          <w:p w:rsidR="00690872" w:rsidRDefault="00DF3C04">
            <w:pPr>
              <w:pStyle w:val="Subsection"/>
            </w:pPr>
            <w:r>
              <w:t>[South Baltimore Learning Center] [Baltimore, MD]</w:t>
            </w:r>
          </w:p>
          <w:p w:rsidR="00DF3C04" w:rsidRDefault="00DF3C04">
            <w:pPr>
              <w:pStyle w:val="Subsection"/>
            </w:pPr>
            <w:r>
              <w:t>[High School Diploma] [June 2010] [Went to receive my diploma]</w:t>
            </w:r>
          </w:p>
          <w:p w:rsidR="00DF3C04" w:rsidRDefault="00DF3C04">
            <w:pPr>
              <w:pStyle w:val="Subsection"/>
            </w:pPr>
            <w:r>
              <w:t>[South Baltimore Learning Center] [Basic computer class] [May 2010]</w:t>
            </w:r>
          </w:p>
          <w:p w:rsidR="00690872" w:rsidRDefault="00690872" w:rsidP="00DF3C04">
            <w:pPr>
              <w:pStyle w:val="ListBullet"/>
            </w:pPr>
          </w:p>
        </w:tc>
      </w:tr>
      <w:tr w:rsidR="00096EAE" w:rsidTr="00096EAE">
        <w:trPr>
          <w:gridAfter w:val="1"/>
          <w:wAfter w:w="4087" w:type="pct"/>
          <w:trHeight w:val="25"/>
        </w:trPr>
        <w:tc>
          <w:tcPr>
            <w:tcW w:w="913" w:type="pct"/>
          </w:tcPr>
          <w:p w:rsidR="00096EAE" w:rsidRDefault="00096EAE"/>
        </w:tc>
      </w:tr>
    </w:tbl>
    <w:p w:rsidR="00690872" w:rsidRDefault="00F907F3">
      <w:pPr>
        <w:pStyle w:val="SectionHeading"/>
      </w:pPr>
      <w:r>
        <w:t>Experience</w:t>
      </w:r>
    </w:p>
    <w:tbl>
      <w:tblPr>
        <w:tblStyle w:val="ResumeTable"/>
        <w:tblW w:w="5000" w:type="pct"/>
        <w:tblLook w:val="04A0" w:firstRow="1" w:lastRow="0" w:firstColumn="1" w:lastColumn="0" w:noHBand="0" w:noVBand="1"/>
        <w:tblDescription w:val="Experience"/>
      </w:tblPr>
      <w:tblGrid>
        <w:gridCol w:w="1657"/>
        <w:gridCol w:w="7415"/>
      </w:tblGrid>
      <w:tr w:rsidR="00690872" w:rsidTr="006908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8"/>
        </w:trPr>
        <w:tc>
          <w:tcPr>
            <w:tcW w:w="913" w:type="pct"/>
          </w:tcPr>
          <w:p w:rsidR="00690872" w:rsidRDefault="00690872">
            <w:pPr>
              <w:spacing w:line="240" w:lineRule="auto"/>
            </w:pPr>
          </w:p>
        </w:tc>
        <w:tc>
          <w:tcPr>
            <w:tcW w:w="4087" w:type="pct"/>
          </w:tcPr>
          <w:p w:rsidR="00690872" w:rsidRDefault="00690872">
            <w:pPr>
              <w:spacing w:line="240" w:lineRule="auto"/>
            </w:pPr>
          </w:p>
        </w:tc>
      </w:tr>
      <w:tr w:rsidR="00690872" w:rsidTr="00690872">
        <w:tc>
          <w:tcPr>
            <w:tcW w:w="913" w:type="pct"/>
          </w:tcPr>
          <w:p w:rsidR="00690872" w:rsidRDefault="00DF3C04" w:rsidP="00DF3C04">
            <w:pPr>
              <w:pStyle w:val="Date"/>
            </w:pPr>
            <w:r>
              <w:t>04-16-2011</w:t>
            </w:r>
            <w:r w:rsidR="00594FC2">
              <w:t>]-[</w:t>
            </w:r>
            <w:r>
              <w:t xml:space="preserve"> 12</w:t>
            </w:r>
            <w:r w:rsidR="00594FC2">
              <w:t>-2014]</w:t>
            </w:r>
          </w:p>
        </w:tc>
        <w:tc>
          <w:tcPr>
            <w:tcW w:w="4087" w:type="pct"/>
          </w:tcPr>
          <w:p w:rsidR="00690872" w:rsidRDefault="00594FC2">
            <w:pPr>
              <w:pStyle w:val="Subsection"/>
            </w:pPr>
            <w:r>
              <w:t>Department manager</w:t>
            </w:r>
            <w:r w:rsidR="00F907F3">
              <w:t>, </w:t>
            </w:r>
            <w:r>
              <w:t>[Walmart] [contact person] Robin 443-345-7716</w:t>
            </w:r>
          </w:p>
          <w:p w:rsidR="00690872" w:rsidRDefault="00594FC2" w:rsidP="00594FC2">
            <w:pPr>
              <w:pStyle w:val="ListBullet"/>
            </w:pPr>
            <w:r>
              <w:t>Price changes, oversee multiple associates, customer service and set all modular maintenance. Had to stock and keep both departments clean and full.</w:t>
            </w:r>
          </w:p>
        </w:tc>
      </w:tr>
      <w:sdt>
        <w:sdtPr>
          <w:rPr>
            <w:color w:val="595959" w:themeColor="text1" w:themeTint="A6"/>
          </w:rPr>
          <w:id w:val="-1144189173"/>
          <w15:repeatingSection/>
        </w:sdtPr>
        <w:sdtEndPr/>
        <w:sdtContent>
          <w:sdt>
            <w:sdtPr>
              <w:rPr>
                <w:color w:val="595959" w:themeColor="text1" w:themeTint="A6"/>
              </w:rPr>
              <w:id w:val="-693077924"/>
              <w:placeholder>
                <w:docPart w:val="FBDD9D4134014CED854E002233C6968E"/>
              </w:placeholder>
              <w15:repeatingSectionItem/>
            </w:sdtPr>
            <w:sdtEndPr/>
            <w:sdtContent>
              <w:tr w:rsidR="00690872" w:rsidTr="00690872">
                <w:tc>
                  <w:tcPr>
                    <w:tcW w:w="913" w:type="pct"/>
                  </w:tcPr>
                  <w:p w:rsidR="00482907" w:rsidRDefault="00594FC2" w:rsidP="00594FC2">
                    <w:pPr>
                      <w:pStyle w:val="Date"/>
                    </w:pPr>
                    <w:r>
                      <w:t>08-2010 – [ 04-2</w:t>
                    </w:r>
                    <w:r w:rsidR="00482907">
                      <w:t>011</w:t>
                    </w:r>
                  </w:p>
                  <w:p w:rsidR="00482907" w:rsidRDefault="00482907" w:rsidP="00594FC2">
                    <w:pPr>
                      <w:pStyle w:val="Date"/>
                    </w:pPr>
                  </w:p>
                  <w:p w:rsidR="00690872" w:rsidRDefault="00832B00" w:rsidP="00594FC2">
                    <w:pPr>
                      <w:pStyle w:val="Date"/>
                    </w:pPr>
                    <w:r>
                      <w:t>06-2007-07-2010</w:t>
                    </w:r>
                  </w:p>
                  <w:p w:rsidR="00A659F8" w:rsidRDefault="00A659F8" w:rsidP="00A659F8"/>
                  <w:p w:rsidR="00A659F8" w:rsidRDefault="00A659F8" w:rsidP="00A659F8"/>
                  <w:p w:rsidR="00A659F8" w:rsidRDefault="00A659F8" w:rsidP="00A659F8">
                    <w:r>
                      <w:t xml:space="preserve">04-2001-06-2007                                 </w:t>
                    </w:r>
                  </w:p>
                  <w:p w:rsidR="00A659F8" w:rsidRPr="00A659F8" w:rsidRDefault="00A659F8" w:rsidP="00A659F8"/>
                </w:tc>
                <w:tc>
                  <w:tcPr>
                    <w:tcW w:w="4087" w:type="pct"/>
                  </w:tcPr>
                  <w:p w:rsidR="00690872" w:rsidRDefault="00594FC2">
                    <w:pPr>
                      <w:pStyle w:val="Subsection"/>
                    </w:pPr>
                    <w:r>
                      <w:t>Cashier</w:t>
                    </w:r>
                    <w:r w:rsidR="00F907F3">
                      <w:t>,  </w:t>
                    </w:r>
                    <w:r>
                      <w:rPr>
                        <w:rStyle w:val="Emphasis"/>
                      </w:rPr>
                      <w:t>[Forman Mills] [Reisterstown Rd</w:t>
                    </w:r>
                    <w:r w:rsidR="00482907">
                      <w:rPr>
                        <w:rStyle w:val="Emphasis"/>
                      </w:rPr>
                      <w:t>] [Store closed down]</w:t>
                    </w:r>
                  </w:p>
                  <w:p w:rsidR="00482907" w:rsidRDefault="00482907" w:rsidP="00482907">
                    <w:pPr>
                      <w:pStyle w:val="ListBullet"/>
                    </w:pPr>
                    <w:r>
                      <w:t>Cashier, customer service , greeted the cus</w:t>
                    </w:r>
                    <w:r w:rsidR="00A659F8">
                      <w:t xml:space="preserve">tomers, </w:t>
                    </w:r>
                    <w:r>
                      <w:t>kept my area cleaned</w:t>
                    </w:r>
                  </w:p>
                  <w:p w:rsidR="00482907" w:rsidRDefault="00482907" w:rsidP="00482907">
                    <w:pPr>
                      <w:pStyle w:val="ListBullet"/>
                      <w:numPr>
                        <w:ilvl w:val="0"/>
                        <w:numId w:val="0"/>
                      </w:numPr>
                      <w:ind w:left="101" w:hanging="101"/>
                    </w:pPr>
                  </w:p>
                  <w:p w:rsidR="00482907" w:rsidRDefault="00482907" w:rsidP="00482907">
                    <w:pPr>
                      <w:pStyle w:val="ListBullet"/>
                      <w:numPr>
                        <w:ilvl w:val="0"/>
                        <w:numId w:val="0"/>
                      </w:numPr>
                      <w:ind w:left="101" w:hanging="101"/>
                    </w:pPr>
                    <w:r>
                      <w:t>[Labor] [Huda Construction Service] [Pulaski  Highway]  [company closed down]</w:t>
                    </w:r>
                  </w:p>
                  <w:p w:rsidR="00832B00" w:rsidRDefault="00482907" w:rsidP="00832B00">
                    <w:pPr>
                      <w:pStyle w:val="ListBullet"/>
                      <w:numPr>
                        <w:ilvl w:val="0"/>
                        <w:numId w:val="0"/>
                      </w:numPr>
                      <w:ind w:left="101" w:hanging="101"/>
                    </w:pPr>
                    <w:r>
                      <w:t>Demo state building and schools] [Cleaned and demo construction site]</w:t>
                    </w:r>
                  </w:p>
                  <w:p w:rsidR="00832B00" w:rsidRDefault="00832B00" w:rsidP="00832B00">
                    <w:pPr>
                      <w:pStyle w:val="ListBullet"/>
                      <w:numPr>
                        <w:ilvl w:val="0"/>
                        <w:numId w:val="0"/>
                      </w:numPr>
                      <w:ind w:left="101" w:hanging="101"/>
                    </w:pPr>
                    <w:r>
                      <w:t xml:space="preserve">  </w:t>
                    </w:r>
                  </w:p>
                  <w:p w:rsidR="00832B00" w:rsidRDefault="00832B00" w:rsidP="00482907">
                    <w:pPr>
                      <w:pStyle w:val="ListBullet"/>
                      <w:numPr>
                        <w:ilvl w:val="0"/>
                        <w:numId w:val="0"/>
                      </w:numPr>
                      <w:ind w:left="101" w:hanging="101"/>
                    </w:pPr>
                    <w:r>
                      <w:t xml:space="preserve"> [Machine operator] [Bind graphics] [2701Wilmarco Avenue] [410-362-7200]</w:t>
                    </w:r>
                  </w:p>
                  <w:p w:rsidR="00690872" w:rsidRDefault="00A659F8" w:rsidP="00482907">
                    <w:pPr>
                      <w:pStyle w:val="ListBullet"/>
                    </w:pPr>
                    <w:r>
                      <w:t>[Packaging, operated folder, catching, sorter, some receiving work</w:t>
                    </w:r>
                  </w:p>
                </w:tc>
              </w:tr>
            </w:sdtContent>
          </w:sdt>
        </w:sdtContent>
      </w:sdt>
    </w:tbl>
    <w:p w:rsidR="00A659F8" w:rsidRDefault="00E42073" w:rsidP="00E42073">
      <w:pPr>
        <w:pStyle w:val="SectionHeading"/>
      </w:pPr>
      <w:r>
        <w:t>REFERENCES</w:t>
      </w:r>
    </w:p>
    <w:p w:rsidR="00E42073" w:rsidRDefault="00DC3656" w:rsidP="00E42073">
      <w:r>
        <w:t>Marvin Carroll   443-580-2602</w:t>
      </w:r>
      <w:bookmarkStart w:id="0" w:name="_GoBack"/>
      <w:bookmarkEnd w:id="0"/>
      <w:r w:rsidR="00E42073">
        <w:t xml:space="preserve">              Amber Lynn   410-300-4098                 Darlene Fisher   410-227-6016</w:t>
      </w:r>
    </w:p>
    <w:p w:rsidR="00E42073" w:rsidRPr="00E42073" w:rsidRDefault="00E42073" w:rsidP="00E42073"/>
    <w:tbl>
      <w:tblPr>
        <w:tblStyle w:val="ResumeTable"/>
        <w:tblW w:w="5000" w:type="pct"/>
        <w:tblLook w:val="04A0" w:firstRow="1" w:lastRow="0" w:firstColumn="1" w:lastColumn="0" w:noHBand="0" w:noVBand="1"/>
        <w:tblDescription w:val="Education"/>
      </w:tblPr>
      <w:tblGrid>
        <w:gridCol w:w="1657"/>
        <w:gridCol w:w="7415"/>
      </w:tblGrid>
      <w:tr w:rsidR="00690872" w:rsidTr="006908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8"/>
        </w:trPr>
        <w:tc>
          <w:tcPr>
            <w:tcW w:w="913" w:type="pct"/>
          </w:tcPr>
          <w:p w:rsidR="00690872" w:rsidRDefault="00690872">
            <w:pPr>
              <w:spacing w:line="240" w:lineRule="auto"/>
            </w:pPr>
          </w:p>
        </w:tc>
        <w:tc>
          <w:tcPr>
            <w:tcW w:w="4087" w:type="pct"/>
          </w:tcPr>
          <w:p w:rsidR="00690872" w:rsidRDefault="00690872">
            <w:pPr>
              <w:spacing w:line="240" w:lineRule="auto"/>
            </w:pPr>
          </w:p>
        </w:tc>
      </w:tr>
      <w:tr w:rsidR="00690872" w:rsidTr="00690872">
        <w:tc>
          <w:tcPr>
            <w:tcW w:w="913" w:type="pct"/>
          </w:tcPr>
          <w:p w:rsidR="00690872" w:rsidRDefault="00690872" w:rsidP="00A659F8">
            <w:pPr>
              <w:pStyle w:val="Date"/>
            </w:pPr>
          </w:p>
        </w:tc>
        <w:tc>
          <w:tcPr>
            <w:tcW w:w="4087" w:type="pct"/>
          </w:tcPr>
          <w:p w:rsidR="00690872" w:rsidRDefault="00690872" w:rsidP="00A659F8">
            <w:pPr>
              <w:pStyle w:val="Subsection"/>
            </w:pPr>
          </w:p>
        </w:tc>
      </w:tr>
      <w:sdt>
        <w:sdtPr>
          <w:id w:val="1945648944"/>
          <w15:repeatingSection/>
        </w:sdtPr>
        <w:sdtEndPr/>
        <w:sdtContent>
          <w:sdt>
            <w:sdtPr>
              <w:id w:val="1768577862"/>
              <w:placeholder>
                <w:docPart w:val="FBDD9D4134014CED854E002233C6968E"/>
              </w:placeholder>
              <w15:repeatingSectionItem/>
            </w:sdtPr>
            <w:sdtEndPr/>
            <w:sdtContent>
              <w:tr w:rsidR="00690872" w:rsidTr="00690872">
                <w:tc>
                  <w:tcPr>
                    <w:tcW w:w="913" w:type="pct"/>
                  </w:tcPr>
                  <w:p w:rsidR="00690872" w:rsidRDefault="00690872" w:rsidP="00096EAE">
                    <w:pPr>
                      <w:pStyle w:val="Date"/>
                    </w:pPr>
                  </w:p>
                </w:tc>
                <w:tc>
                  <w:tcPr>
                    <w:tcW w:w="4087" w:type="pct"/>
                  </w:tcPr>
                  <w:p w:rsidR="00690872" w:rsidRDefault="00690872" w:rsidP="00E42073">
                    <w:pPr>
                      <w:pStyle w:val="Subsection"/>
                    </w:pPr>
                  </w:p>
                </w:tc>
              </w:tr>
            </w:sdtContent>
          </w:sdt>
        </w:sdtContent>
      </w:sdt>
    </w:tbl>
    <w:p w:rsidR="00690872" w:rsidRDefault="00690872"/>
    <w:sectPr w:rsidR="00690872">
      <w:footerReference w:type="default" r:id="rId8"/>
      <w:pgSz w:w="12240" w:h="15840"/>
      <w:pgMar w:top="1080" w:right="1584" w:bottom="1080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134B" w:rsidRDefault="007D134B">
      <w:pPr>
        <w:spacing w:after="0"/>
      </w:pPr>
      <w:r>
        <w:separator/>
      </w:r>
    </w:p>
    <w:p w:rsidR="007D134B" w:rsidRDefault="007D134B"/>
  </w:endnote>
  <w:endnote w:type="continuationSeparator" w:id="0">
    <w:p w:rsidR="007D134B" w:rsidRDefault="007D134B">
      <w:pPr>
        <w:spacing w:after="0"/>
      </w:pPr>
      <w:r>
        <w:continuationSeparator/>
      </w:r>
    </w:p>
    <w:p w:rsidR="007D134B" w:rsidRDefault="007D134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90872" w:rsidRDefault="00F907F3">
    <w:pPr>
      <w:pStyle w:val="Footer"/>
    </w:pPr>
    <w:r>
      <w:t xml:space="preserve">Page </w:t>
    </w:r>
    <w:r>
      <w:rPr>
        <w:noProof w:val="0"/>
      </w:rPr>
      <w:fldChar w:fldCharType="begin"/>
    </w:r>
    <w:r>
      <w:instrText xml:space="preserve"> PAGE   \* MERGEFORMAT </w:instrText>
    </w:r>
    <w:r>
      <w:rPr>
        <w:noProof w:val="0"/>
      </w:rPr>
      <w:fldChar w:fldCharType="separate"/>
    </w:r>
    <w:r w:rsidR="00DC3656"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134B" w:rsidRDefault="007D134B">
      <w:pPr>
        <w:spacing w:after="0"/>
      </w:pPr>
      <w:r>
        <w:separator/>
      </w:r>
    </w:p>
    <w:p w:rsidR="007D134B" w:rsidRDefault="007D134B"/>
  </w:footnote>
  <w:footnote w:type="continuationSeparator" w:id="0">
    <w:p w:rsidR="007D134B" w:rsidRDefault="007D134B">
      <w:pPr>
        <w:spacing w:after="0"/>
      </w:pPr>
      <w:r>
        <w:continuationSeparator/>
      </w:r>
    </w:p>
    <w:p w:rsidR="007D134B" w:rsidRDefault="007D134B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693CB0E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>
    <w:nsid w:val="6AA34FC1"/>
    <w:multiLevelType w:val="hybridMultilevel"/>
    <w:tmpl w:val="97B2F7D0"/>
    <w:lvl w:ilvl="0" w:tplc="6C72EB14">
      <w:start w:val="1"/>
      <w:numFmt w:val="bullet"/>
      <w:pStyle w:val="ListBullet"/>
      <w:lvlText w:val="·"/>
      <w:lvlJc w:val="left"/>
      <w:pPr>
        <w:tabs>
          <w:tab w:val="num" w:pos="101"/>
        </w:tabs>
        <w:ind w:left="101" w:hanging="101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ABB"/>
    <w:rsid w:val="00096EAE"/>
    <w:rsid w:val="00482907"/>
    <w:rsid w:val="00594FC2"/>
    <w:rsid w:val="00690872"/>
    <w:rsid w:val="007D134B"/>
    <w:rsid w:val="00832B00"/>
    <w:rsid w:val="00A659F8"/>
    <w:rsid w:val="00B90ABB"/>
    <w:rsid w:val="00DC3656"/>
    <w:rsid w:val="00DF3C04"/>
    <w:rsid w:val="00E169F8"/>
    <w:rsid w:val="00E42073"/>
    <w:rsid w:val="00F90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D1D98D-86B3-478E-B93F-4D2A68DC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sz w:val="19"/>
        <w:lang w:val="en-US" w:eastAsia="ja-JP" w:bidi="ar-SA"/>
      </w:rPr>
    </w:rPrDefault>
    <w:pPrDefault>
      <w:pPr>
        <w:spacing w:after="100"/>
        <w:ind w:right="576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spacing w:after="0" w:line="204" w:lineRule="auto"/>
    </w:pPr>
    <w:rPr>
      <w:rFonts w:asciiTheme="majorHAnsi" w:eastAsiaTheme="majorEastAsia" w:hAnsiTheme="majorHAnsi" w:cstheme="majorBidi"/>
      <w:caps/>
      <w:color w:val="858585" w:themeColor="accent2" w:themeShade="BF"/>
      <w:kern w:val="28"/>
      <w:sz w:val="64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aps/>
      <w:color w:val="858585" w:themeColor="accent2" w:themeShade="BF"/>
      <w:kern w:val="28"/>
      <w:sz w:val="6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pPr>
      <w:spacing w:before="640" w:after="0" w:line="216" w:lineRule="auto"/>
    </w:pPr>
    <w:rPr>
      <w:rFonts w:asciiTheme="majorHAnsi" w:eastAsiaTheme="majorEastAsia" w:hAnsiTheme="majorHAnsi" w:cstheme="majorBidi"/>
      <w:caps/>
      <w:color w:val="7F7F7F" w:themeColor="text1" w:themeTint="80"/>
      <w:sz w:val="26"/>
    </w:rPr>
  </w:style>
  <w:style w:type="paragraph" w:styleId="ListBullet">
    <w:name w:val="List Bullet"/>
    <w:basedOn w:val="Normal"/>
    <w:uiPriority w:val="1"/>
    <w:unhideWhenUsed/>
    <w:qFormat/>
    <w:pPr>
      <w:numPr>
        <w:numId w:val="5"/>
      </w:numPr>
    </w:pPr>
  </w:style>
  <w:style w:type="paragraph" w:customStyle="1" w:styleId="Subsection">
    <w:name w:val="Subsection"/>
    <w:basedOn w:val="Normal"/>
    <w:uiPriority w:val="1"/>
    <w:qFormat/>
    <w:pPr>
      <w:spacing w:after="120"/>
    </w:pPr>
    <w:rPr>
      <w:color w:val="000000" w:themeColor="text1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/>
      <w:ind w:right="0"/>
      <w:jc w:val="right"/>
    </w:pPr>
    <w:rPr>
      <w:noProof/>
    </w:rPr>
  </w:style>
  <w:style w:type="character" w:customStyle="1" w:styleId="FooterChar">
    <w:name w:val="Footer Char"/>
    <w:basedOn w:val="DefaultParagraphFont"/>
    <w:link w:val="Footer"/>
    <w:uiPriority w:val="99"/>
    <w:rPr>
      <w:noProof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ResumeTable">
    <w:name w:val="Resume Table"/>
    <w:basedOn w:val="TableNormal"/>
    <w:uiPriority w:val="99"/>
    <w:tblPr>
      <w:tblCellMar>
        <w:top w:w="144" w:type="dxa"/>
        <w:left w:w="0" w:type="dxa"/>
        <w:right w:w="0" w:type="dxa"/>
      </w:tblCellMar>
    </w:tblPr>
    <w:tblStylePr w:type="firstRow">
      <w:pPr>
        <w:wordWrap/>
        <w:spacing w:line="60" w:lineRule="exact"/>
      </w:pPr>
      <w:rPr>
        <w:sz w:val="6"/>
      </w:rPr>
      <w:tblPr/>
      <w:tcPr>
        <w:tcBorders>
          <w:top w:val="single" w:sz="2" w:space="0" w:color="BFBFBF" w:themeColor="background1" w:themeShade="BF"/>
          <w:left w:val="nil"/>
          <w:bottom w:val="single" w:sz="2" w:space="0" w:color="BFBFBF" w:themeColor="background1" w:themeShade="BF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Date">
    <w:name w:val="Date"/>
    <w:basedOn w:val="Normal"/>
    <w:next w:val="Normal"/>
    <w:link w:val="DateChar"/>
    <w:uiPriority w:val="1"/>
    <w:unhideWhenUsed/>
    <w:qFormat/>
    <w:pPr>
      <w:spacing w:after="120"/>
      <w:ind w:right="144"/>
    </w:pPr>
    <w:rPr>
      <w:color w:val="000000" w:themeColor="text1"/>
    </w:rPr>
  </w:style>
  <w:style w:type="character" w:customStyle="1" w:styleId="DateChar">
    <w:name w:val="Date Char"/>
    <w:basedOn w:val="DefaultParagraphFont"/>
    <w:link w:val="Date"/>
    <w:uiPriority w:val="1"/>
    <w:rPr>
      <w:color w:val="000000" w:themeColor="text1"/>
    </w:rPr>
  </w:style>
  <w:style w:type="character" w:styleId="Emphasis">
    <w:name w:val="Emphasis"/>
    <w:basedOn w:val="DefaultParagraphFont"/>
    <w:uiPriority w:val="2"/>
    <w:unhideWhenUsed/>
    <w:qFormat/>
    <w:rPr>
      <w:i/>
      <w:iCs/>
      <w:color w:val="404040" w:themeColor="text1" w:themeTint="BF"/>
    </w:rPr>
  </w:style>
  <w:style w:type="paragraph" w:customStyle="1" w:styleId="ContactInfo">
    <w:name w:val="Contact Info"/>
    <w:basedOn w:val="Normal"/>
    <w:uiPriority w:val="1"/>
    <w:qFormat/>
    <w:pPr>
      <w:spacing w:after="36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96EAE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6EA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leriegantt\AppData\Roaming\Microsoft\Templates\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3E601BD1AD1749AEA240331325ECA7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60D120-11C6-4AAF-9D8D-67BF0DF1FC08}"/>
      </w:docPartPr>
      <w:docPartBody>
        <w:p w:rsidR="008457D6" w:rsidRDefault="00B07F53">
          <w:pPr>
            <w:pStyle w:val="3E601BD1AD1749AEA240331325ECA7A3"/>
          </w:pPr>
          <w:r>
            <w:t>[Your Name]</w:t>
          </w:r>
        </w:p>
      </w:docPartBody>
    </w:docPart>
    <w:docPart>
      <w:docPartPr>
        <w:name w:val="FBDD9D4134014CED854E002233C696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1F41FC-3E34-42A6-AC3F-D183C9B19E3F}"/>
      </w:docPartPr>
      <w:docPartBody>
        <w:p w:rsidR="008457D6" w:rsidRDefault="00B07F53">
          <w:pPr>
            <w:pStyle w:val="FBDD9D4134014CED854E002233C6968E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859"/>
    <w:rsid w:val="00721859"/>
    <w:rsid w:val="008457D6"/>
    <w:rsid w:val="00952D63"/>
    <w:rsid w:val="00B07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E601BD1AD1749AEA240331325ECA7A3">
    <w:name w:val="3E601BD1AD1749AEA240331325ECA7A3"/>
  </w:style>
  <w:style w:type="paragraph" w:customStyle="1" w:styleId="1F15D46A007345D8AD391A70863275E2">
    <w:name w:val="1F15D46A007345D8AD391A70863275E2"/>
  </w:style>
  <w:style w:type="paragraph" w:customStyle="1" w:styleId="B7CA2E4D21724E3D8126CADCBDCA3DBC">
    <w:name w:val="B7CA2E4D21724E3D8126CADCBDCA3DBC"/>
  </w:style>
  <w:style w:type="paragraph" w:customStyle="1" w:styleId="3C16C0264E3D430E99F135CE1DD0F51B">
    <w:name w:val="3C16C0264E3D430E99F135CE1DD0F51B"/>
  </w:style>
  <w:style w:type="paragraph" w:customStyle="1" w:styleId="97DBB85D922743AF887F35C3F89EDFB8">
    <w:name w:val="97DBB85D922743AF887F35C3F89EDFB8"/>
  </w:style>
  <w:style w:type="paragraph" w:customStyle="1" w:styleId="82E246D919A344D087FC932A33E1AC57">
    <w:name w:val="82E246D919A344D087FC932A33E1AC57"/>
  </w:style>
  <w:style w:type="character" w:styleId="PlaceholderText">
    <w:name w:val="Placeholder Text"/>
    <w:basedOn w:val="DefaultParagraphFont"/>
    <w:uiPriority w:val="99"/>
    <w:semiHidden/>
    <w:rsid w:val="00721859"/>
    <w:rPr>
      <w:color w:val="808080"/>
    </w:rPr>
  </w:style>
  <w:style w:type="paragraph" w:customStyle="1" w:styleId="FBDD9D4134014CED854E002233C6968E">
    <w:name w:val="FBDD9D4134014CED854E002233C6968E"/>
  </w:style>
  <w:style w:type="paragraph" w:customStyle="1" w:styleId="457BB8B9AF2F4861A02CECEC4F1634CB">
    <w:name w:val="457BB8B9AF2F4861A02CECEC4F1634CB"/>
  </w:style>
  <w:style w:type="paragraph" w:customStyle="1" w:styleId="0239F9F25F7C4455AE18F2682E4030B4">
    <w:name w:val="0239F9F25F7C4455AE18F2682E4030B4"/>
  </w:style>
  <w:style w:type="paragraph" w:customStyle="1" w:styleId="7BC9359CDCB44444A68361D4CA31568B">
    <w:name w:val="7BC9359CDCB44444A68361D4CA31568B"/>
  </w:style>
  <w:style w:type="character" w:styleId="Emphasis">
    <w:name w:val="Emphasis"/>
    <w:basedOn w:val="DefaultParagraphFont"/>
    <w:uiPriority w:val="2"/>
    <w:unhideWhenUsed/>
    <w:qFormat/>
    <w:rPr>
      <w:i/>
      <w:iCs/>
      <w:color w:val="404040" w:themeColor="text1" w:themeTint="BF"/>
    </w:rPr>
  </w:style>
  <w:style w:type="paragraph" w:customStyle="1" w:styleId="5B974908935B4074BEA83DEDE7FEC4CB">
    <w:name w:val="5B974908935B4074BEA83DEDE7FEC4CB"/>
  </w:style>
  <w:style w:type="paragraph" w:customStyle="1" w:styleId="242EA8D80D414E988817A08D8663490A">
    <w:name w:val="242EA8D80D414E988817A08D8663490A"/>
  </w:style>
  <w:style w:type="paragraph" w:customStyle="1" w:styleId="59EAE883324E43E3AD580ED90F7BE567">
    <w:name w:val="59EAE883324E43E3AD580ED90F7BE567"/>
  </w:style>
  <w:style w:type="paragraph" w:customStyle="1" w:styleId="0900287EFB9E4543B2921B8D50E73632">
    <w:name w:val="0900287EFB9E4543B2921B8D50E73632"/>
  </w:style>
  <w:style w:type="paragraph" w:customStyle="1" w:styleId="04F941C5C26E4B81B56E88718BDE6618">
    <w:name w:val="04F941C5C26E4B81B56E88718BDE6618"/>
    <w:rsid w:val="0072185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D9047586-818A-42E7-8406-C090B9294F0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Resume.dotx</Template>
  <TotalTime>87</TotalTime>
  <Pages>2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valeriegantt</dc:creator>
  <cp:keywords/>
  <cp:lastModifiedBy>VALERIE GANTT</cp:lastModifiedBy>
  <cp:revision>6</cp:revision>
  <cp:lastPrinted>2015-01-11T08:53:00Z</cp:lastPrinted>
  <dcterms:created xsi:type="dcterms:W3CDTF">2015-01-11T07:24:00Z</dcterms:created>
  <dcterms:modified xsi:type="dcterms:W3CDTF">2015-01-16T03:56:00Z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TC029194649991</vt:lpwstr>
  </property>
</Properties>
</file>