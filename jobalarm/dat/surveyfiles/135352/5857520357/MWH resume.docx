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alias w:val="Author"/>
        <w:tag w:val=""/>
        <w:id w:val="1246310863"/>
        <w:placeholder>
          <w:docPart w:val="056DCE0536A543EE82162569D88C652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:rsidR="007F4E11" w:rsidRDefault="005146C9">
          <w:pPr>
            <w:pStyle w:val="Title"/>
          </w:pPr>
          <w:r>
            <w:t>Bidisha Bhattacharya</w:t>
          </w:r>
        </w:p>
      </w:sdtContent>
    </w:sdt>
    <w:tbl>
      <w:tblPr>
        <w:tblStyle w:val="ResumeTable"/>
        <w:tblW w:w="5000" w:type="pct"/>
        <w:tblLook w:val="04A0" w:firstRow="1" w:lastRow="0" w:firstColumn="1" w:lastColumn="0" w:noHBand="0" w:noVBand="1"/>
        <w:tblDescription w:val="Contact Info"/>
      </w:tblPr>
      <w:tblGrid>
        <w:gridCol w:w="1657"/>
        <w:gridCol w:w="7415"/>
      </w:tblGrid>
      <w:tr w:rsidR="007F4E11" w:rsidTr="007F4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7F4E11"/>
        </w:tc>
      </w:tr>
      <w:tr w:rsidR="007F4E11" w:rsidTr="007F4E11"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411EF5" w:rsidP="00411EF5">
            <w:pPr>
              <w:pStyle w:val="ContactInfo"/>
            </w:pPr>
            <w:r w:rsidRPr="00411EF5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  <w:lang w:eastAsia="en-US"/>
              </w:rPr>
              <w:t>8465 SW Hemlock St. Apt D, Tigard, OR 97223.</w:t>
            </w:r>
            <w:r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  <w:lang w:eastAsia="en-US"/>
              </w:rPr>
              <w:t xml:space="preserve"> US</w:t>
            </w:r>
            <w:r w:rsidR="007202E9">
              <w:t> </w:t>
            </w:r>
            <w:r w:rsidR="007202E9">
              <w:rPr>
                <w:color w:val="A6A6A6" w:themeColor="background1" w:themeShade="A6"/>
              </w:rPr>
              <w:t>|</w:t>
            </w:r>
            <w:r w:rsidR="007202E9">
              <w:t> </w:t>
            </w:r>
            <w:r>
              <w:t>585-752-0357</w:t>
            </w:r>
            <w:r w:rsidR="007202E9">
              <w:t> </w:t>
            </w:r>
            <w:r w:rsidR="007202E9">
              <w:rPr>
                <w:color w:val="A6A6A6" w:themeColor="background1" w:themeShade="A6"/>
              </w:rPr>
              <w:t>|</w:t>
            </w:r>
            <w:r w:rsidR="007202E9">
              <w:t> </w:t>
            </w:r>
            <w:hyperlink r:id="rId8" w:history="1">
              <w:r w:rsidRPr="00AC138A">
                <w:rPr>
                  <w:rStyle w:val="Hyperlink"/>
                </w:rPr>
                <w:t>bydysha@gmail.com</w:t>
              </w:r>
            </w:hyperlink>
            <w:r>
              <w:t>, bhattacb@ohsu.edu</w:t>
            </w:r>
          </w:p>
        </w:tc>
      </w:tr>
    </w:tbl>
    <w:p w:rsidR="007F4E11" w:rsidRDefault="00962879">
      <w:pPr>
        <w:pStyle w:val="SectionHeading"/>
      </w:pPr>
      <w:r>
        <w:t>Objective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7F4E11" w:rsidTr="007F4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7F4E11"/>
        </w:tc>
      </w:tr>
      <w:tr w:rsidR="007F4E11" w:rsidTr="007F4E11"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920E4B" w:rsidP="00920E4B">
            <w:r>
              <w:t>I</w:t>
            </w:r>
            <w:r w:rsidRPr="003A1259">
              <w:t>nternship</w:t>
            </w:r>
            <w:r>
              <w:t>/ Co-Op/ Permanent position as a junior environmental engineer/Environmental consultant/ environmental researcher</w:t>
            </w:r>
          </w:p>
        </w:tc>
      </w:tr>
    </w:tbl>
    <w:p w:rsidR="00920E4B" w:rsidRDefault="00920E4B" w:rsidP="00920E4B">
      <w:pPr>
        <w:pStyle w:val="SectionHeading"/>
      </w:pPr>
      <w:r>
        <w:t>summary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920E4B" w:rsidTr="00916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920E4B" w:rsidRDefault="00920E4B" w:rsidP="009160D2"/>
        </w:tc>
        <w:tc>
          <w:tcPr>
            <w:tcW w:w="4087" w:type="pct"/>
          </w:tcPr>
          <w:p w:rsidR="00920E4B" w:rsidRDefault="00920E4B" w:rsidP="009160D2"/>
        </w:tc>
      </w:tr>
      <w:tr w:rsidR="00920E4B" w:rsidTr="009160D2">
        <w:tc>
          <w:tcPr>
            <w:tcW w:w="913" w:type="pct"/>
          </w:tcPr>
          <w:p w:rsidR="00920E4B" w:rsidRDefault="00920E4B" w:rsidP="009160D2"/>
        </w:tc>
        <w:tc>
          <w:tcPr>
            <w:tcW w:w="4087" w:type="pct"/>
          </w:tcPr>
          <w:p w:rsidR="00920E4B" w:rsidRDefault="00920E4B" w:rsidP="009160D2">
            <w:r>
              <w:t>Environmental analyst with a strong background in environmental biology and environmental engineering. Proficiencies include statistical, Physiological-kinetic &amp; epidemiological modelling, MS office, XML and HTML.</w:t>
            </w:r>
          </w:p>
        </w:tc>
      </w:tr>
    </w:tbl>
    <w:p w:rsidR="007F4E11" w:rsidRDefault="007202E9">
      <w:pPr>
        <w:pStyle w:val="SectionHeading"/>
      </w:pPr>
      <w:r>
        <w:t>Skills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7F4E11" w:rsidTr="007F4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7F4E11"/>
        </w:tc>
      </w:tr>
      <w:tr w:rsidR="007F4E11" w:rsidTr="007F4E11"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8C335C">
            <w:pPr>
              <w:pStyle w:val="Subsection"/>
            </w:pPr>
            <w:r>
              <w:t>E</w:t>
            </w:r>
            <w:r w:rsidR="00910AE1">
              <w:t>nvironmental</w:t>
            </w:r>
          </w:p>
          <w:p w:rsidR="00910AE1" w:rsidRPr="004F2E94" w:rsidRDefault="008C335C" w:rsidP="00B12F8A">
            <w:pPr>
              <w:rPr>
                <w:color w:val="3E3E3E" w:themeColor="background2" w:themeShade="40"/>
                <w:szCs w:val="19"/>
              </w:rPr>
            </w:pPr>
            <w:r w:rsidRPr="008C335C">
              <w:rPr>
                <w:szCs w:val="19"/>
              </w:rPr>
              <w:t>Excellent analytical and methodical skills, Exposure to engineering development,</w:t>
            </w:r>
            <w:r w:rsidR="00910AE1">
              <w:rPr>
                <w:szCs w:val="19"/>
              </w:rPr>
              <w:t xml:space="preserve"> experience with waste water chemical testing and modelling using software, </w:t>
            </w:r>
            <w:r w:rsidR="00910AE1" w:rsidRPr="008C335C">
              <w:rPr>
                <w:szCs w:val="19"/>
              </w:rPr>
              <w:t>Bio-statistical modelling</w:t>
            </w:r>
            <w:r w:rsidR="00910AE1">
              <w:rPr>
                <w:szCs w:val="19"/>
              </w:rPr>
              <w:t xml:space="preserve">, </w:t>
            </w:r>
            <w:r w:rsidR="00910AE1">
              <w:t>Standard lab methods, Environmental docu</w:t>
            </w:r>
            <w:bookmarkStart w:id="0" w:name="_GoBack"/>
            <w:bookmarkEnd w:id="0"/>
            <w:r w:rsidR="00910AE1">
              <w:t>mentation knowledge, Geothermal knowledge,</w:t>
            </w:r>
            <w:r w:rsidR="00910AE1" w:rsidRPr="008C335C">
              <w:rPr>
                <w:szCs w:val="19"/>
              </w:rPr>
              <w:t xml:space="preserve"> Statistical analysis</w:t>
            </w:r>
            <w:r w:rsidR="004F2E94">
              <w:rPr>
                <w:szCs w:val="19"/>
              </w:rPr>
              <w:t xml:space="preserve">, </w:t>
            </w:r>
            <w:r w:rsidR="004F2E94" w:rsidRPr="004F2E94">
              <w:rPr>
                <w:rFonts w:cs="Arial"/>
                <w:color w:val="3E3E3E" w:themeColor="background2" w:themeShade="40"/>
                <w:szCs w:val="19"/>
                <w:shd w:val="clear" w:color="auto" w:fill="FFFFFF"/>
              </w:rPr>
              <w:t>Wastewater treatment planning and design</w:t>
            </w:r>
            <w:r w:rsidR="004F2E94" w:rsidRPr="004F2E94">
              <w:rPr>
                <w:rFonts w:cs="Arial"/>
                <w:color w:val="3E3E3E" w:themeColor="background2" w:themeShade="40"/>
                <w:szCs w:val="19"/>
                <w:shd w:val="clear" w:color="auto" w:fill="FFFFFF"/>
              </w:rPr>
              <w:t xml:space="preserve"> knowledge</w:t>
            </w:r>
            <w:r w:rsidR="004F2E94">
              <w:rPr>
                <w:rFonts w:cs="Arial"/>
                <w:color w:val="3E3E3E" w:themeColor="background2" w:themeShade="40"/>
                <w:szCs w:val="19"/>
                <w:shd w:val="clear" w:color="auto" w:fill="FFFFFF"/>
              </w:rPr>
              <w:t xml:space="preserve">, </w:t>
            </w:r>
            <w:r w:rsidR="004F2E94" w:rsidRPr="004F2E94">
              <w:rPr>
                <w:rFonts w:cs="Arial"/>
                <w:color w:val="3E3E3E" w:themeColor="background2" w:themeShade="40"/>
                <w:sz w:val="18"/>
                <w:szCs w:val="18"/>
                <w:shd w:val="clear" w:color="auto" w:fill="FFFFFF"/>
              </w:rPr>
              <w:t>Integrated watershed management (surface water and groundwater, and wastewater), interactions with land and the environment, and interrelationships with social and economic development</w:t>
            </w:r>
          </w:p>
          <w:p w:rsidR="00910AE1" w:rsidRPr="00910AE1" w:rsidRDefault="00910AE1" w:rsidP="00B12F8A">
            <w:pPr>
              <w:rPr>
                <w:color w:val="000000" w:themeColor="text1"/>
                <w:szCs w:val="19"/>
              </w:rPr>
            </w:pPr>
            <w:r w:rsidRPr="00910AE1">
              <w:rPr>
                <w:color w:val="000000" w:themeColor="text1"/>
              </w:rPr>
              <w:t>General</w:t>
            </w:r>
          </w:p>
          <w:p w:rsidR="007F4E11" w:rsidRDefault="008C335C" w:rsidP="00910AE1">
            <w:r w:rsidRPr="008C335C">
              <w:rPr>
                <w:szCs w:val="19"/>
              </w:rPr>
              <w:t xml:space="preserve"> High level oral and written communication skills</w:t>
            </w:r>
            <w:r>
              <w:t>, MS office</w:t>
            </w:r>
            <w:r w:rsidR="009E074A">
              <w:t xml:space="preserve"> proficiency</w:t>
            </w:r>
          </w:p>
        </w:tc>
      </w:tr>
      <w:sdt>
        <w:sdtPr>
          <w:rPr>
            <w:color w:val="000000" w:themeColor="text1"/>
          </w:rPr>
          <w:id w:val="1857463929"/>
          <w15:repeatingSection/>
        </w:sdtPr>
        <w:sdtEndPr/>
        <w:sdtContent>
          <w:sdt>
            <w:sdtPr>
              <w:rPr>
                <w:color w:val="000000" w:themeColor="text1"/>
              </w:rPr>
              <w:id w:val="2011181661"/>
              <w:placeholder>
                <w:docPart w:val="9810ADA2BDD74F9D8D639D94AE12E5D4"/>
              </w:placeholder>
              <w15:repeatingSectionItem/>
            </w:sdtPr>
            <w:sdtEndPr/>
            <w:sdtContent>
              <w:tr w:rsidR="007F4E11" w:rsidTr="007F4E11">
                <w:tc>
                  <w:tcPr>
                    <w:tcW w:w="913" w:type="pct"/>
                  </w:tcPr>
                  <w:p w:rsidR="007F4E11" w:rsidRDefault="007F4E11"/>
                </w:tc>
                <w:tc>
                  <w:tcPr>
                    <w:tcW w:w="4087" w:type="pct"/>
                  </w:tcPr>
                  <w:p w:rsidR="008C335C" w:rsidRPr="00910AE1" w:rsidRDefault="007202E9" w:rsidP="008C335C">
                    <w:pPr>
                      <w:pStyle w:val="Subsection"/>
                    </w:pPr>
                    <w:r w:rsidRPr="00910AE1">
                      <w:t>Software</w:t>
                    </w:r>
                  </w:p>
                  <w:p w:rsidR="007F4E11" w:rsidRDefault="008C335C" w:rsidP="008C335C">
                    <w:pPr>
                      <w:pStyle w:val="Subsection"/>
                    </w:pPr>
                    <w:r w:rsidRPr="008C335C">
                      <w:rPr>
                        <w:color w:val="474747" w:themeColor="accent5" w:themeShade="BF"/>
                        <w:szCs w:val="19"/>
                      </w:rPr>
                      <w:t xml:space="preserve">Mathematical modelling of biological systems (using 3 different software’s- STATA, MC SIM, MINITAB), </w:t>
                    </w:r>
                    <w:r w:rsidRPr="008C335C">
                      <w:rPr>
                        <w:rFonts w:cs="Tahoma"/>
                        <w:color w:val="474747" w:themeColor="accent5" w:themeShade="BF"/>
                      </w:rPr>
                      <w:t xml:space="preserve">Aquatox, </w:t>
                    </w:r>
                    <w:r w:rsidRPr="008C335C">
                      <w:rPr>
                        <w:color w:val="474747" w:themeColor="accent5" w:themeShade="BF"/>
                      </w:rPr>
                      <w:t xml:space="preserve">XML DOM, XSLT, HTML, </w:t>
                    </w:r>
                    <w:r w:rsidRPr="008C335C">
                      <w:rPr>
                        <w:rFonts w:cs="Arial"/>
                        <w:color w:val="474747" w:themeColor="accent5" w:themeShade="BF"/>
                        <w:shd w:val="clear" w:color="auto" w:fill="FFFFFF"/>
                      </w:rPr>
                      <w:t xml:space="preserve">STELLA, </w:t>
                    </w:r>
                    <w:r w:rsidR="00962879">
                      <w:rPr>
                        <w:rFonts w:cs="Tahoma"/>
                        <w:color w:val="474747" w:themeColor="accent5" w:themeShade="BF"/>
                      </w:rPr>
                      <w:t>Visual MINTEQ</w:t>
                    </w:r>
                  </w:p>
                </w:tc>
              </w:tr>
            </w:sdtContent>
          </w:sdt>
        </w:sdtContent>
      </w:sdt>
    </w:tbl>
    <w:p w:rsidR="009160D2" w:rsidRDefault="009160D2" w:rsidP="009160D2">
      <w:pPr>
        <w:pStyle w:val="SectionHeading"/>
      </w:pPr>
      <w:r w:rsidRPr="00555A44">
        <w:t>Relevant coursework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Summary"/>
      </w:tblPr>
      <w:tblGrid>
        <w:gridCol w:w="1657"/>
        <w:gridCol w:w="7415"/>
      </w:tblGrid>
      <w:tr w:rsidR="009160D2" w:rsidTr="00916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9160D2" w:rsidRDefault="009160D2" w:rsidP="009160D2"/>
        </w:tc>
        <w:tc>
          <w:tcPr>
            <w:tcW w:w="4087" w:type="pct"/>
          </w:tcPr>
          <w:p w:rsidR="009160D2" w:rsidRDefault="009160D2" w:rsidP="009160D2"/>
        </w:tc>
      </w:tr>
      <w:tr w:rsidR="009160D2" w:rsidTr="009160D2">
        <w:tc>
          <w:tcPr>
            <w:tcW w:w="913" w:type="pct"/>
          </w:tcPr>
          <w:p w:rsidR="009160D2" w:rsidRDefault="009160D2" w:rsidP="009160D2"/>
        </w:tc>
        <w:tc>
          <w:tcPr>
            <w:tcW w:w="4087" w:type="pct"/>
          </w:tcPr>
          <w:p w:rsidR="009160D2" w:rsidRPr="005146C9" w:rsidRDefault="009160D2" w:rsidP="009160D2">
            <w:pPr>
              <w:rPr>
                <w:szCs w:val="19"/>
              </w:rPr>
            </w:pPr>
            <w:r w:rsidRPr="005146C9">
              <w:rPr>
                <w:szCs w:val="19"/>
              </w:rPr>
              <w:t>Aquatic Chemistry, Mathematical modelling of biological systems (using 3 different software’s- STATA, MC SIM, MINITAB), Pollution Prevention, Environmental Health systems design and development, Ecosystem &amp; statistical Modelling, Physical, Biological &amp; chemical Oceanography, Environmental Microbiology, Bio-statistical modelling for toxic effect of TCE and its metabolites, Environmental and bio-molecular history of Earth, Modelling chemical transport processes, Chemistry of Organic contaminants.</w:t>
            </w:r>
          </w:p>
          <w:p w:rsidR="009160D2" w:rsidRDefault="009160D2" w:rsidP="009160D2"/>
        </w:tc>
      </w:tr>
    </w:tbl>
    <w:p w:rsidR="007F4E11" w:rsidRDefault="007202E9">
      <w:pPr>
        <w:pStyle w:val="SectionHeading"/>
      </w:pPr>
      <w:r>
        <w:lastRenderedPageBreak/>
        <w:t>Experience</w:t>
      </w:r>
    </w:p>
    <w:tbl>
      <w:tblPr>
        <w:tblStyle w:val="ResumeTable"/>
        <w:tblW w:w="4894" w:type="pct"/>
        <w:tblLook w:val="04A0" w:firstRow="1" w:lastRow="0" w:firstColumn="1" w:lastColumn="0" w:noHBand="0" w:noVBand="1"/>
        <w:tblDescription w:val="Experience"/>
      </w:tblPr>
      <w:tblGrid>
        <w:gridCol w:w="1621"/>
        <w:gridCol w:w="7259"/>
      </w:tblGrid>
      <w:tr w:rsidR="007F4E11" w:rsidTr="00DB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7"/>
        </w:trPr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7F4E11"/>
        </w:tc>
      </w:tr>
      <w:tr w:rsidR="007F4E11" w:rsidTr="00DB6378">
        <w:trPr>
          <w:trHeight w:val="1748"/>
        </w:trPr>
        <w:tc>
          <w:tcPr>
            <w:tcW w:w="913" w:type="pct"/>
          </w:tcPr>
          <w:p w:rsidR="007F4E11" w:rsidRDefault="008C335C" w:rsidP="008C335C">
            <w:pPr>
              <w:pStyle w:val="Date"/>
            </w:pPr>
            <w:r>
              <w:t>09/13 to present</w:t>
            </w:r>
          </w:p>
        </w:tc>
        <w:tc>
          <w:tcPr>
            <w:tcW w:w="4087" w:type="pct"/>
          </w:tcPr>
          <w:p w:rsidR="007F4E11" w:rsidRDefault="008C335C">
            <w:pPr>
              <w:pStyle w:val="Subsection"/>
            </w:pPr>
            <w:r>
              <w:t>Graduate student assistant and Graduate student</w:t>
            </w:r>
            <w:r w:rsidR="007202E9">
              <w:t>,  </w:t>
            </w:r>
            <w:r>
              <w:rPr>
                <w:rStyle w:val="Emphasis"/>
              </w:rPr>
              <w:t>Oregon Health and science university</w:t>
            </w:r>
            <w:r w:rsidR="004B7862">
              <w:rPr>
                <w:rStyle w:val="Emphasis"/>
              </w:rPr>
              <w:t>, Portland, OR</w:t>
            </w:r>
          </w:p>
          <w:p w:rsidR="0089535E" w:rsidRDefault="008C335C" w:rsidP="003C55CA">
            <w:pPr>
              <w:pStyle w:val="ListBullet"/>
            </w:pPr>
            <w:r>
              <w:t>Performed</w:t>
            </w:r>
            <w:r w:rsidR="003C55CA">
              <w:t xml:space="preserve"> experiments related to my graduate research</w:t>
            </w:r>
            <w:r>
              <w:t xml:space="preserve"> , </w:t>
            </w:r>
          </w:p>
          <w:p w:rsidR="0089535E" w:rsidRDefault="008C335C" w:rsidP="003C55CA">
            <w:pPr>
              <w:pStyle w:val="ListBullet"/>
            </w:pPr>
            <w:r>
              <w:t xml:space="preserve">Collected and </w:t>
            </w:r>
            <w:r w:rsidR="003C55CA">
              <w:t>analyzed</w:t>
            </w:r>
            <w:r>
              <w:t xml:space="preserve"> biological data about phytoplanktons and environment, </w:t>
            </w:r>
          </w:p>
          <w:p w:rsidR="0089535E" w:rsidRDefault="008C335C" w:rsidP="003C55CA">
            <w:pPr>
              <w:pStyle w:val="ListBullet"/>
            </w:pPr>
            <w:r>
              <w:t xml:space="preserve">helped other research </w:t>
            </w:r>
            <w:r w:rsidR="003C55CA">
              <w:t>students</w:t>
            </w:r>
            <w:r>
              <w:t xml:space="preserve"> with their lab work, </w:t>
            </w:r>
          </w:p>
          <w:p w:rsidR="008C335C" w:rsidRDefault="008C335C" w:rsidP="003C55CA">
            <w:pPr>
              <w:pStyle w:val="ListBullet"/>
            </w:pPr>
            <w:r>
              <w:t>Conducted basic and applied research on chemicals of emerging concern and bioaccumulation, helped grading and maintaining inventory in lab</w:t>
            </w:r>
          </w:p>
        </w:tc>
      </w:tr>
      <w:sdt>
        <w:sdtPr>
          <w:rPr>
            <w:color w:val="595959" w:themeColor="text1" w:themeTint="A6"/>
          </w:rPr>
          <w:id w:val="-1144189173"/>
          <w15:repeatingSection/>
        </w:sdtPr>
        <w:sdtEndPr/>
        <w:sdtContent>
          <w:sdt>
            <w:sdtPr>
              <w:rPr>
                <w:color w:val="595959" w:themeColor="text1" w:themeTint="A6"/>
              </w:rPr>
              <w:id w:val="-693077924"/>
              <w:placeholder>
                <w:docPart w:val="9810ADA2BDD74F9D8D639D94AE12E5D4"/>
              </w:placeholder>
              <w15:repeatingSectionItem/>
            </w:sdtPr>
            <w:sdtEndPr/>
            <w:sdtContent>
              <w:tr w:rsidR="007F4E11" w:rsidTr="00DB6378">
                <w:trPr>
                  <w:trHeight w:val="1494"/>
                </w:trPr>
                <w:tc>
                  <w:tcPr>
                    <w:tcW w:w="913" w:type="pct"/>
                  </w:tcPr>
                  <w:p w:rsidR="007F4E11" w:rsidRDefault="003C55CA" w:rsidP="003C55CA">
                    <w:pPr>
                      <w:pStyle w:val="Date"/>
                    </w:pPr>
                    <w:r>
                      <w:t>10/14 to present</w:t>
                    </w:r>
                  </w:p>
                </w:tc>
                <w:tc>
                  <w:tcPr>
                    <w:tcW w:w="4087" w:type="pct"/>
                  </w:tcPr>
                  <w:p w:rsidR="007F4E11" w:rsidRDefault="003C55CA">
                    <w:pPr>
                      <w:pStyle w:val="Subsection"/>
                    </w:pPr>
                    <w:r>
                      <w:t>Science and Communication fellow</w:t>
                    </w:r>
                    <w:r w:rsidR="007202E9">
                      <w:t>,  </w:t>
                    </w:r>
                    <w:r>
                      <w:rPr>
                        <w:rStyle w:val="Emphasis"/>
                      </w:rPr>
                      <w:t>Oregon Museum of Science and Industry</w:t>
                    </w:r>
                    <w:r w:rsidR="004B7862">
                      <w:rPr>
                        <w:rStyle w:val="Emphasis"/>
                      </w:rPr>
                      <w:t>, Portland, OR</w:t>
                    </w:r>
                  </w:p>
                  <w:p w:rsidR="007F4E11" w:rsidRDefault="00C05541" w:rsidP="00740C40">
                    <w:pPr>
                      <w:pStyle w:val="ListBullet"/>
                    </w:pPr>
                    <w:r>
                      <w:t xml:space="preserve">As a part </w:t>
                    </w:r>
                    <w:r w:rsidRPr="00C05541">
                      <w:t>o</w:t>
                    </w:r>
                    <w:r>
                      <w:t>f</w:t>
                    </w:r>
                    <w:r w:rsidRPr="00C05541">
                      <w:t xml:space="preserve"> the fellowship i have attended specialized training courses in science communication, with an emphasis on engaging public audiences &amp; finally in collabora</w:t>
                    </w:r>
                    <w:r w:rsidR="00A02096">
                      <w:t xml:space="preserve">tion with OMSI educators I successfully </w:t>
                    </w:r>
                    <w:r w:rsidRPr="00C05541">
                      <w:t xml:space="preserve">developed a hands-on activity to educate the public about my research. This activity will be presented as a display in OMSI and also at the Meet a Scientist programs each year. </w:t>
                    </w:r>
                  </w:p>
                </w:tc>
              </w:tr>
            </w:sdtContent>
          </w:sdt>
          <w:sdt>
            <w:sdtPr>
              <w:rPr>
                <w:color w:val="595959" w:themeColor="text1" w:themeTint="A6"/>
              </w:rPr>
              <w:id w:val="2077169121"/>
              <w:placeholder>
                <w:docPart w:val="167BEF3371514C0BB553B678FA5F9EF7"/>
              </w:placeholder>
              <w15:repeatingSectionItem/>
            </w:sdtPr>
            <w:sdtEndPr/>
            <w:sdtContent>
              <w:tr w:rsidR="00DB6378" w:rsidTr="00DB6378">
                <w:trPr>
                  <w:trHeight w:val="1494"/>
                </w:trPr>
                <w:tc>
                  <w:tcPr>
                    <w:tcW w:w="913" w:type="pct"/>
                  </w:tcPr>
                  <w:p w:rsidR="00DB6378" w:rsidRDefault="00DB6378" w:rsidP="00DB6378">
                    <w:pPr>
                      <w:pStyle w:val="Date"/>
                    </w:pPr>
                    <w:r>
                      <w:rPr>
                        <w:color w:val="595959" w:themeColor="text1" w:themeTint="A6"/>
                      </w:rPr>
                      <w:t>08</w:t>
                    </w:r>
                    <w:r>
                      <w:t>/08 to 08/09</w:t>
                    </w:r>
                  </w:p>
                </w:tc>
                <w:tc>
                  <w:tcPr>
                    <w:tcW w:w="4087" w:type="pct"/>
                  </w:tcPr>
                  <w:p w:rsidR="00DB6378" w:rsidRPr="00DB6378" w:rsidRDefault="00DB6378">
                    <w:pPr>
                      <w:pStyle w:val="Subsection"/>
                      <w:rPr>
                        <w:i/>
                        <w:color w:val="3E3E3E" w:themeColor="background2" w:themeShade="40"/>
                      </w:rPr>
                    </w:pPr>
                    <w:r>
                      <w:t>EIA research lab tech part –time   </w:t>
                    </w:r>
                    <w:r w:rsidRPr="00DB6378">
                      <w:rPr>
                        <w:i/>
                        <w:color w:val="3E3E3E" w:themeColor="background2" w:themeShade="40"/>
                      </w:rPr>
                      <w:t>Asian consultancy</w:t>
                    </w:r>
                    <w:r w:rsidRPr="00DB6378">
                      <w:rPr>
                        <w:rStyle w:val="Emphasis"/>
                        <w:i w:val="0"/>
                        <w:color w:val="3E3E3E" w:themeColor="background2" w:themeShade="40"/>
                      </w:rPr>
                      <w:t>, New Delhi, India</w:t>
                    </w:r>
                  </w:p>
                  <w:p w:rsidR="00DB6378" w:rsidRPr="002A29E4" w:rsidRDefault="00DB6378" w:rsidP="00740C40">
                    <w:pPr>
                      <w:pStyle w:val="ListBullet"/>
                      <w:rPr>
                        <w:color w:val="7F7F7F" w:themeColor="text1" w:themeTint="80"/>
                      </w:rPr>
                    </w:pPr>
                    <w:r w:rsidRPr="002A29E4">
                      <w:rPr>
                        <w:color w:val="7F7F7F" w:themeColor="text1" w:themeTint="80"/>
                      </w:rPr>
                      <w:t>Conducting on site survey and samples of air, water quality</w:t>
                    </w:r>
                  </w:p>
                  <w:p w:rsidR="00DB6378" w:rsidRPr="002A29E4" w:rsidRDefault="00DB6378" w:rsidP="00740C40">
                    <w:pPr>
                      <w:pStyle w:val="ListBullet"/>
                      <w:rPr>
                        <w:color w:val="7F7F7F" w:themeColor="text1" w:themeTint="80"/>
                      </w:rPr>
                    </w:pPr>
                    <w:r w:rsidRPr="002A29E4">
                      <w:rPr>
                        <w:color w:val="7F7F7F" w:themeColor="text1" w:themeTint="80"/>
                      </w:rPr>
                      <w:t>Measuring air particulate matter, water sample testing in lab</w:t>
                    </w:r>
                  </w:p>
                  <w:p w:rsidR="00DB6378" w:rsidRPr="002A29E4" w:rsidRDefault="00DB6378" w:rsidP="00740C40">
                    <w:pPr>
                      <w:pStyle w:val="ListBullet"/>
                      <w:rPr>
                        <w:color w:val="7F7F7F" w:themeColor="text1" w:themeTint="80"/>
                      </w:rPr>
                    </w:pPr>
                    <w:r w:rsidRPr="002A29E4">
                      <w:rPr>
                        <w:rFonts w:ascii="Arial" w:hAnsi="Arial" w:cs="Arial"/>
                        <w:color w:val="7F7F7F" w:themeColor="text1" w:themeTint="80"/>
                        <w:sz w:val="17"/>
                        <w:szCs w:val="17"/>
                      </w:rPr>
                      <w:t>recognizing and evaluating the environmental condition of each site – 10</w:t>
                    </w:r>
                  </w:p>
                  <w:p w:rsidR="00DB6378" w:rsidRPr="002A29E4" w:rsidRDefault="00DB6378" w:rsidP="00740C40">
                    <w:pPr>
                      <w:pStyle w:val="ListBullet"/>
                      <w:rPr>
                        <w:color w:val="7F7F7F" w:themeColor="text1" w:themeTint="80"/>
                      </w:rPr>
                    </w:pPr>
                    <w:r w:rsidRPr="002A29E4">
                      <w:rPr>
                        <w:rFonts w:ascii="Arial" w:hAnsi="Arial" w:cs="Arial"/>
                        <w:color w:val="7F7F7F" w:themeColor="text1" w:themeTint="80"/>
                        <w:sz w:val="17"/>
                        <w:szCs w:val="17"/>
                      </w:rPr>
                      <w:t>Input data into excel spread sheets</w:t>
                    </w:r>
                  </w:p>
                  <w:p w:rsidR="00DB6378" w:rsidRDefault="00DB6378" w:rsidP="00DB6378">
                    <w:pPr>
                      <w:pStyle w:val="ListBullet"/>
                      <w:numPr>
                        <w:ilvl w:val="0"/>
                        <w:numId w:val="0"/>
                      </w:numPr>
                      <w:ind w:left="101"/>
                    </w:pPr>
                  </w:p>
                </w:tc>
              </w:tr>
            </w:sdtContent>
          </w:sdt>
        </w:sdtContent>
      </w:sdt>
      <w:tr w:rsidR="004B7862" w:rsidTr="00DB6378">
        <w:trPr>
          <w:trHeight w:val="277"/>
        </w:trPr>
        <w:tc>
          <w:tcPr>
            <w:tcW w:w="913" w:type="pct"/>
          </w:tcPr>
          <w:p w:rsidR="004B7862" w:rsidRDefault="004B7862" w:rsidP="004B7862">
            <w:pPr>
              <w:pStyle w:val="Date"/>
            </w:pPr>
            <w:r>
              <w:t>04/13 to 08/13</w:t>
            </w:r>
          </w:p>
        </w:tc>
        <w:tc>
          <w:tcPr>
            <w:tcW w:w="4087" w:type="pct"/>
          </w:tcPr>
          <w:p w:rsidR="004B7862" w:rsidRPr="00050EED" w:rsidRDefault="004B7862" w:rsidP="009160D2">
            <w:pPr>
              <w:pStyle w:val="Subsection"/>
              <w:rPr>
                <w:i/>
                <w:color w:val="3E3E3E" w:themeColor="background2" w:themeShade="40"/>
              </w:rPr>
            </w:pPr>
            <w:r>
              <w:t>Naturalist and Science volunteer,  </w:t>
            </w:r>
            <w:r w:rsidRPr="00050EED">
              <w:rPr>
                <w:i/>
                <w:color w:val="3E3E3E" w:themeColor="background2" w:themeShade="40"/>
              </w:rPr>
              <w:t>Sonoma State University, CA</w:t>
            </w:r>
          </w:p>
          <w:p w:rsidR="004B7862" w:rsidRDefault="00B368B7" w:rsidP="009160D2">
            <w:pPr>
              <w:pStyle w:val="ListBullet"/>
            </w:pPr>
            <w:r>
              <w:t>Helped with nature walks and educate people of sustaining the ecosystem</w:t>
            </w:r>
          </w:p>
          <w:p w:rsidR="00B368B7" w:rsidRDefault="00B368B7" w:rsidP="009160D2">
            <w:pPr>
              <w:pStyle w:val="ListBullet"/>
            </w:pPr>
            <w:r>
              <w:t>Conducted classes on sustainability</w:t>
            </w:r>
          </w:p>
          <w:p w:rsidR="00B368B7" w:rsidRDefault="00B368B7" w:rsidP="009160D2">
            <w:pPr>
              <w:pStyle w:val="ListBullet"/>
            </w:pPr>
            <w:r>
              <w:t>Volunteered at the university during special events</w:t>
            </w:r>
          </w:p>
          <w:p w:rsidR="00DB6378" w:rsidRDefault="00DB6378" w:rsidP="00DB6378">
            <w:pPr>
              <w:pStyle w:val="ListBullet"/>
              <w:numPr>
                <w:ilvl w:val="0"/>
                <w:numId w:val="0"/>
              </w:numPr>
              <w:ind w:left="101"/>
            </w:pPr>
          </w:p>
        </w:tc>
      </w:tr>
      <w:tr w:rsidR="00F56063" w:rsidTr="00DB6378">
        <w:trPr>
          <w:trHeight w:val="2092"/>
        </w:trPr>
        <w:tc>
          <w:tcPr>
            <w:tcW w:w="913" w:type="pct"/>
          </w:tcPr>
          <w:p w:rsidR="00F56063" w:rsidRDefault="00F56063" w:rsidP="00F56063">
            <w:pPr>
              <w:pStyle w:val="Date"/>
            </w:pPr>
            <w:r>
              <w:t>10/09 to 11/10</w:t>
            </w:r>
          </w:p>
        </w:tc>
        <w:tc>
          <w:tcPr>
            <w:tcW w:w="4087" w:type="pct"/>
          </w:tcPr>
          <w:p w:rsidR="00F56063" w:rsidRPr="00050EED" w:rsidRDefault="00F56063" w:rsidP="00F56063">
            <w:pPr>
              <w:pStyle w:val="Subsection"/>
              <w:rPr>
                <w:i/>
                <w:color w:val="3E3E3E" w:themeColor="background2" w:themeShade="40"/>
              </w:rPr>
            </w:pPr>
            <w:r>
              <w:t>Assistant digital editor,  </w:t>
            </w:r>
            <w:r w:rsidRPr="00F56063">
              <w:rPr>
                <w:i/>
                <w:color w:val="3E3E3E" w:themeColor="background2" w:themeShade="40"/>
              </w:rPr>
              <w:t>Dorling and Kindersley, Penguin Books, New Delhi, India</w:t>
            </w:r>
          </w:p>
          <w:p w:rsidR="00CB3251" w:rsidRPr="00CB3251" w:rsidRDefault="00CB3251" w:rsidP="00CB3251">
            <w:pPr>
              <w:pStyle w:val="ListBullet"/>
            </w:pPr>
            <w:r w:rsidRPr="00CB3251">
              <w:t>Scanned documentation and entered into database</w:t>
            </w:r>
          </w:p>
          <w:p w:rsidR="00CB3251" w:rsidRPr="00CB3251" w:rsidRDefault="00CB3251" w:rsidP="00CB3251">
            <w:pPr>
              <w:pStyle w:val="ListBullet"/>
            </w:pPr>
            <w:r w:rsidRPr="00CB3251">
              <w:t>Produced XML and HTML file and edited them for ebooks</w:t>
            </w:r>
            <w:r>
              <w:t>.</w:t>
            </w:r>
          </w:p>
          <w:p w:rsidR="00CB3251" w:rsidRPr="00CB3251" w:rsidRDefault="00CB3251" w:rsidP="00CB3251">
            <w:pPr>
              <w:pStyle w:val="ListBullet"/>
            </w:pPr>
            <w:r w:rsidRPr="00CB3251">
              <w:t xml:space="preserve">Ability to interpret schematic diagrams, and other source materials. Edit the work of others in a constructive and non-ego-bruising manner. </w:t>
            </w:r>
          </w:p>
          <w:p w:rsidR="00CB3251" w:rsidRDefault="00CB3251" w:rsidP="00CB3251">
            <w:pPr>
              <w:pStyle w:val="ListBullet"/>
            </w:pPr>
            <w:r w:rsidRPr="00CB3251">
              <w:t>Ability to work independently and as a team member</w:t>
            </w:r>
          </w:p>
          <w:p w:rsidR="00DB6378" w:rsidRPr="00CB3251" w:rsidRDefault="00DB6378" w:rsidP="00DB6378">
            <w:pPr>
              <w:pStyle w:val="ListBullet"/>
              <w:numPr>
                <w:ilvl w:val="0"/>
                <w:numId w:val="0"/>
              </w:numPr>
              <w:ind w:left="-720"/>
            </w:pPr>
          </w:p>
          <w:p w:rsidR="00DB6378" w:rsidRDefault="00DB6378" w:rsidP="00DB6378">
            <w:pPr>
              <w:pStyle w:val="ListBullet"/>
              <w:numPr>
                <w:ilvl w:val="0"/>
                <w:numId w:val="0"/>
              </w:numPr>
              <w:ind w:left="101"/>
            </w:pPr>
          </w:p>
          <w:p w:rsidR="00DB6378" w:rsidRDefault="00DB6378" w:rsidP="00DB6378">
            <w:pPr>
              <w:pStyle w:val="ListBullet"/>
              <w:numPr>
                <w:ilvl w:val="0"/>
                <w:numId w:val="0"/>
              </w:numPr>
              <w:ind w:left="-576"/>
            </w:pPr>
          </w:p>
        </w:tc>
      </w:tr>
    </w:tbl>
    <w:p w:rsidR="007F4E11" w:rsidRDefault="007202E9">
      <w:pPr>
        <w:pStyle w:val="SectionHeading"/>
      </w:pPr>
      <w:r>
        <w:t>Education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Education"/>
      </w:tblPr>
      <w:tblGrid>
        <w:gridCol w:w="1657"/>
        <w:gridCol w:w="7415"/>
      </w:tblGrid>
      <w:tr w:rsidR="007F4E11" w:rsidTr="00963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"/>
        </w:trPr>
        <w:tc>
          <w:tcPr>
            <w:tcW w:w="913" w:type="pct"/>
          </w:tcPr>
          <w:p w:rsidR="007F4E11" w:rsidRDefault="007F4E11"/>
        </w:tc>
        <w:tc>
          <w:tcPr>
            <w:tcW w:w="4087" w:type="pct"/>
          </w:tcPr>
          <w:p w:rsidR="007F4E11" w:rsidRDefault="007F4E11"/>
        </w:tc>
      </w:tr>
      <w:tr w:rsidR="007F4E11" w:rsidTr="009631CC">
        <w:tc>
          <w:tcPr>
            <w:tcW w:w="913" w:type="pct"/>
          </w:tcPr>
          <w:p w:rsidR="007F4E11" w:rsidRPr="005201ED" w:rsidRDefault="00B754D5">
            <w:pPr>
              <w:pStyle w:val="Date"/>
              <w:rPr>
                <w:color w:val="3E3E3E" w:themeColor="background2" w:themeShade="40"/>
                <w:szCs w:val="19"/>
              </w:rPr>
            </w:pPr>
            <w:r w:rsidRPr="005201ED">
              <w:rPr>
                <w:color w:val="3E3E3E" w:themeColor="background2" w:themeShade="40"/>
                <w:szCs w:val="19"/>
              </w:rPr>
              <w:t>2013-current</w:t>
            </w:r>
          </w:p>
          <w:p w:rsidR="00B754D5" w:rsidRPr="005201ED" w:rsidRDefault="00B754D5" w:rsidP="00B754D5">
            <w:pPr>
              <w:rPr>
                <w:color w:val="3E3E3E" w:themeColor="background2" w:themeShade="40"/>
                <w:szCs w:val="19"/>
              </w:rPr>
            </w:pPr>
          </w:p>
        </w:tc>
        <w:tc>
          <w:tcPr>
            <w:tcW w:w="4087" w:type="pct"/>
          </w:tcPr>
          <w:p w:rsidR="007F4E11" w:rsidRPr="005201ED" w:rsidRDefault="007836A7" w:rsidP="007836A7">
            <w:pPr>
              <w:pStyle w:val="Subsection"/>
              <w:rPr>
                <w:color w:val="3E3E3E" w:themeColor="background2" w:themeShade="40"/>
                <w:szCs w:val="19"/>
              </w:rPr>
            </w:pPr>
            <w:r w:rsidRPr="005201ED">
              <w:rPr>
                <w:rFonts w:cs="Tahoma"/>
                <w:b/>
                <w:color w:val="3E3E3E" w:themeColor="background2" w:themeShade="40"/>
                <w:szCs w:val="19"/>
              </w:rPr>
              <w:t>Masters of Environment and Engineering</w:t>
            </w:r>
            <w:r w:rsidRPr="005201ED">
              <w:rPr>
                <w:rFonts w:cs="Tahoma"/>
                <w:b/>
                <w:i/>
                <w:color w:val="3E3E3E" w:themeColor="background2" w:themeShade="40"/>
                <w:szCs w:val="19"/>
              </w:rPr>
              <w:t>, OHSU (Oregon Health and Science University) &amp; OSU (Oregon State University) joint program</w:t>
            </w:r>
            <w:r w:rsidRPr="005201ED">
              <w:rPr>
                <w:rFonts w:cs="Tahoma"/>
                <w:b/>
                <w:color w:val="3E3E3E" w:themeColor="background2" w:themeShade="40"/>
                <w:szCs w:val="19"/>
              </w:rPr>
              <w:t>, Oregon, USA,  current GPA -3.65</w:t>
            </w:r>
          </w:p>
        </w:tc>
      </w:tr>
      <w:sdt>
        <w:sdtPr>
          <w:rPr>
            <w:color w:val="3E3E3E" w:themeColor="background2" w:themeShade="40"/>
            <w:szCs w:val="19"/>
          </w:rPr>
          <w:id w:val="1945648944"/>
          <w15:repeatingSection/>
        </w:sdtPr>
        <w:sdtEndPr/>
        <w:sdtContent>
          <w:sdt>
            <w:sdtPr>
              <w:rPr>
                <w:color w:val="3E3E3E" w:themeColor="background2" w:themeShade="40"/>
                <w:szCs w:val="19"/>
              </w:rPr>
              <w:id w:val="1768577862"/>
              <w:placeholder>
                <w:docPart w:val="9810ADA2BDD74F9D8D639D94AE12E5D4"/>
              </w:placeholder>
              <w15:repeatingSectionItem/>
            </w:sdtPr>
            <w:sdtEndPr/>
            <w:sdtContent>
              <w:tr w:rsidR="007F4E11" w:rsidTr="009631CC">
                <w:tc>
                  <w:tcPr>
                    <w:tcW w:w="913" w:type="pct"/>
                  </w:tcPr>
                  <w:p w:rsidR="007F4E11" w:rsidRPr="005201ED" w:rsidRDefault="00B754D5" w:rsidP="00B754D5">
                    <w:pPr>
                      <w:pStyle w:val="Date"/>
                      <w:rPr>
                        <w:color w:val="3E3E3E" w:themeColor="background2" w:themeShade="40"/>
                        <w:szCs w:val="19"/>
                      </w:rPr>
                    </w:pPr>
                    <w:r w:rsidRPr="005201ED">
                      <w:rPr>
                        <w:color w:val="3E3E3E" w:themeColor="background2" w:themeShade="40"/>
                        <w:szCs w:val="19"/>
                      </w:rPr>
                      <w:t>2014-current</w:t>
                    </w:r>
                  </w:p>
                </w:tc>
                <w:tc>
                  <w:tcPr>
                    <w:tcW w:w="4087" w:type="pct"/>
                  </w:tcPr>
                  <w:p w:rsidR="007F4E11" w:rsidRPr="005201ED" w:rsidRDefault="00B754D5" w:rsidP="00B754D5">
                    <w:pPr>
                      <w:pStyle w:val="Subsection"/>
                      <w:rPr>
                        <w:color w:val="3E3E3E" w:themeColor="background2" w:themeShade="40"/>
                        <w:szCs w:val="19"/>
                      </w:rPr>
                    </w:pPr>
                    <w:r w:rsidRPr="005201ED">
                      <w:rPr>
                        <w:color w:val="3E3E3E" w:themeColor="background2" w:themeShade="40"/>
                        <w:szCs w:val="19"/>
                      </w:rPr>
                      <w:t>Science and Communication fellow</w:t>
                    </w:r>
                    <w:r w:rsidR="007202E9" w:rsidRPr="005201ED">
                      <w:rPr>
                        <w:color w:val="3E3E3E" w:themeColor="background2" w:themeShade="40"/>
                        <w:szCs w:val="19"/>
                      </w:rPr>
                      <w:t>,  </w:t>
                    </w:r>
                    <w:r w:rsidRPr="005201ED">
                      <w:rPr>
                        <w:rFonts w:eastAsia="Times New Roman" w:cs="Tahoma"/>
                        <w:b/>
                        <w:color w:val="3E3E3E" w:themeColor="background2" w:themeShade="40"/>
                        <w:spacing w:val="10"/>
                        <w:szCs w:val="19"/>
                      </w:rPr>
                      <w:t>OMSI (Oregon museum of science and Industry) sponsored</w:t>
                    </w:r>
                  </w:p>
                </w:tc>
              </w:tr>
            </w:sdtContent>
          </w:sdt>
        </w:sdtContent>
      </w:sdt>
      <w:tr w:rsidR="00B754D5" w:rsidTr="009631CC">
        <w:tc>
          <w:tcPr>
            <w:tcW w:w="913" w:type="pct"/>
          </w:tcPr>
          <w:p w:rsidR="00B754D5" w:rsidRPr="005201ED" w:rsidRDefault="00B754D5" w:rsidP="00B754D5">
            <w:pPr>
              <w:pStyle w:val="Date"/>
              <w:rPr>
                <w:color w:val="3E3E3E" w:themeColor="background2" w:themeShade="40"/>
                <w:szCs w:val="19"/>
              </w:rPr>
            </w:pPr>
            <w:r w:rsidRPr="005201ED">
              <w:rPr>
                <w:color w:val="3E3E3E" w:themeColor="background2" w:themeShade="40"/>
                <w:szCs w:val="19"/>
              </w:rPr>
              <w:t>2007-2009</w:t>
            </w:r>
          </w:p>
        </w:tc>
        <w:tc>
          <w:tcPr>
            <w:tcW w:w="4087" w:type="pct"/>
          </w:tcPr>
          <w:p w:rsidR="00B754D5" w:rsidRPr="005201ED" w:rsidRDefault="00B754D5" w:rsidP="00B754D5">
            <w:pPr>
              <w:pStyle w:val="Subsection"/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</w:pPr>
            <w:r w:rsidRPr="005201ED"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  <w:t>Master of Science in ENVIRONMENTAL BIOLOGY, (research completed on Avian Ecology of Delhi) Delhi University,India</w:t>
            </w:r>
          </w:p>
          <w:p w:rsidR="00B754D5" w:rsidRPr="005201ED" w:rsidRDefault="00B754D5" w:rsidP="00B754D5">
            <w:pPr>
              <w:pStyle w:val="Subsection"/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</w:pPr>
            <w:r w:rsidRPr="005201ED"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  <w:t xml:space="preserve"> Department of environmental biology, India. First Class First - 80% (Topped first and second year)</w:t>
            </w:r>
          </w:p>
          <w:p w:rsidR="00B754D5" w:rsidRPr="005201ED" w:rsidRDefault="00B754D5" w:rsidP="00B754D5">
            <w:pPr>
              <w:pStyle w:val="Subsection"/>
              <w:rPr>
                <w:color w:val="3E3E3E" w:themeColor="background2" w:themeShade="40"/>
                <w:szCs w:val="19"/>
              </w:rPr>
            </w:pPr>
          </w:p>
        </w:tc>
      </w:tr>
      <w:tr w:rsidR="009631CC" w:rsidTr="009631CC">
        <w:tc>
          <w:tcPr>
            <w:tcW w:w="913" w:type="pct"/>
          </w:tcPr>
          <w:p w:rsidR="009631CC" w:rsidRPr="005201ED" w:rsidRDefault="009631CC" w:rsidP="009160D2">
            <w:pPr>
              <w:pStyle w:val="Date"/>
              <w:rPr>
                <w:color w:val="3E3E3E" w:themeColor="background2" w:themeShade="40"/>
                <w:szCs w:val="19"/>
              </w:rPr>
            </w:pPr>
            <w:r w:rsidRPr="005201ED">
              <w:rPr>
                <w:color w:val="3E3E3E" w:themeColor="background2" w:themeShade="40"/>
                <w:szCs w:val="19"/>
              </w:rPr>
              <w:t>2004-2007</w:t>
            </w:r>
          </w:p>
          <w:p w:rsidR="009631CC" w:rsidRPr="005201ED" w:rsidRDefault="009631CC" w:rsidP="009160D2">
            <w:pPr>
              <w:rPr>
                <w:color w:val="3E3E3E" w:themeColor="background2" w:themeShade="40"/>
                <w:szCs w:val="19"/>
              </w:rPr>
            </w:pPr>
          </w:p>
        </w:tc>
        <w:tc>
          <w:tcPr>
            <w:tcW w:w="4087" w:type="pct"/>
          </w:tcPr>
          <w:p w:rsidR="009631CC" w:rsidRPr="005201ED" w:rsidRDefault="009631CC" w:rsidP="009160D2">
            <w:pPr>
              <w:pStyle w:val="Subsection"/>
              <w:rPr>
                <w:color w:val="3E3E3E" w:themeColor="background2" w:themeShade="40"/>
                <w:szCs w:val="19"/>
              </w:rPr>
            </w:pPr>
            <w:r w:rsidRPr="005201ED"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  <w:t>Bachelor of Science with Hons,</w:t>
            </w:r>
            <w:r w:rsidR="005A1682" w:rsidRPr="005201ED"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  <w:t xml:space="preserve"> </w:t>
            </w:r>
            <w:r w:rsidRPr="005201ED">
              <w:rPr>
                <w:rFonts w:eastAsia="Times New Roman" w:cs="Tahoma"/>
                <w:b/>
                <w:color w:val="3E3E3E" w:themeColor="background2" w:themeShade="40"/>
                <w:spacing w:val="10"/>
                <w:szCs w:val="19"/>
                <w:lang w:eastAsia="en-US"/>
              </w:rPr>
              <w:t xml:space="preserve">Gargi College, Delhi University, India. First class honors; GPA - 3.7 </w:t>
            </w:r>
          </w:p>
        </w:tc>
      </w:tr>
    </w:tbl>
    <w:p w:rsidR="007F4E11" w:rsidRDefault="007F4E11"/>
    <w:sectPr w:rsidR="007F4E11">
      <w:footerReference w:type="default" r:id="rId9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26DB" w:rsidRDefault="002C26DB">
      <w:pPr>
        <w:spacing w:after="0"/>
      </w:pPr>
      <w:r>
        <w:separator/>
      </w:r>
    </w:p>
    <w:p w:rsidR="002C26DB" w:rsidRDefault="002C26DB"/>
  </w:endnote>
  <w:endnote w:type="continuationSeparator" w:id="0">
    <w:p w:rsidR="002C26DB" w:rsidRDefault="002C26DB">
      <w:pPr>
        <w:spacing w:after="0"/>
      </w:pPr>
      <w:r>
        <w:continuationSeparator/>
      </w:r>
    </w:p>
    <w:p w:rsidR="002C26DB" w:rsidRDefault="002C26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4E11" w:rsidRDefault="007202E9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4F2E94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26DB" w:rsidRDefault="002C26DB">
      <w:pPr>
        <w:spacing w:after="0"/>
      </w:pPr>
      <w:r>
        <w:separator/>
      </w:r>
    </w:p>
    <w:p w:rsidR="002C26DB" w:rsidRDefault="002C26DB"/>
  </w:footnote>
  <w:footnote w:type="continuationSeparator" w:id="0">
    <w:p w:rsidR="002C26DB" w:rsidRDefault="002C26DB">
      <w:pPr>
        <w:spacing w:after="0"/>
      </w:pPr>
      <w:r>
        <w:continuationSeparator/>
      </w:r>
    </w:p>
    <w:p w:rsidR="002C26DB" w:rsidRDefault="002C26D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693CB0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355B1547"/>
    <w:multiLevelType w:val="hybridMultilevel"/>
    <w:tmpl w:val="1160EC78"/>
    <w:lvl w:ilvl="0" w:tplc="66F0601E">
      <w:numFmt w:val="bullet"/>
      <w:lvlText w:val="&gt;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>
    <w:nsid w:val="46207080"/>
    <w:multiLevelType w:val="hybridMultilevel"/>
    <w:tmpl w:val="3D36BE24"/>
    <w:lvl w:ilvl="0" w:tplc="C67E70B0">
      <w:start w:val="1"/>
      <w:numFmt w:val="bullet"/>
      <w:pStyle w:val="bulletedlist2"/>
      <w:lvlText w:val="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/>
        <w:i w:val="0"/>
        <w:color w:val="8080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C2E13F1"/>
    <w:multiLevelType w:val="hybridMultilevel"/>
    <w:tmpl w:val="63BE026A"/>
    <w:lvl w:ilvl="0" w:tplc="D8000174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66F0601E">
      <w:numFmt w:val="bullet"/>
      <w:lvlText w:val="&gt;"/>
      <w:lvlJc w:val="left"/>
      <w:pPr>
        <w:tabs>
          <w:tab w:val="num" w:pos="630"/>
        </w:tabs>
        <w:ind w:left="630" w:hanging="360"/>
      </w:pPr>
      <w:rPr>
        <w:rFonts w:ascii="Calibri" w:eastAsiaTheme="minorHAnsi" w:hAnsi="Calibri" w:cstheme="minorBidi" w:hint="default"/>
      </w:r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>
    <w:nsid w:val="6AA34FC1"/>
    <w:multiLevelType w:val="hybridMultilevel"/>
    <w:tmpl w:val="94D66C74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EF5"/>
    <w:rsid w:val="00050EED"/>
    <w:rsid w:val="001B1BA1"/>
    <w:rsid w:val="0021266E"/>
    <w:rsid w:val="002A29E4"/>
    <w:rsid w:val="002C26DB"/>
    <w:rsid w:val="002E42E8"/>
    <w:rsid w:val="003C55CA"/>
    <w:rsid w:val="003F46E3"/>
    <w:rsid w:val="00411EF5"/>
    <w:rsid w:val="004B7862"/>
    <w:rsid w:val="004F2E94"/>
    <w:rsid w:val="005146C9"/>
    <w:rsid w:val="005201ED"/>
    <w:rsid w:val="005A1682"/>
    <w:rsid w:val="006471D0"/>
    <w:rsid w:val="00704058"/>
    <w:rsid w:val="007202E9"/>
    <w:rsid w:val="00740C40"/>
    <w:rsid w:val="00756C20"/>
    <w:rsid w:val="007836A7"/>
    <w:rsid w:val="007A425D"/>
    <w:rsid w:val="007F4E11"/>
    <w:rsid w:val="0089535E"/>
    <w:rsid w:val="008C335C"/>
    <w:rsid w:val="008E1DF8"/>
    <w:rsid w:val="00910AE1"/>
    <w:rsid w:val="009160D2"/>
    <w:rsid w:val="00920E4B"/>
    <w:rsid w:val="00962879"/>
    <w:rsid w:val="009631CC"/>
    <w:rsid w:val="009E074A"/>
    <w:rsid w:val="00A02096"/>
    <w:rsid w:val="00B12F8A"/>
    <w:rsid w:val="00B368B7"/>
    <w:rsid w:val="00B754D5"/>
    <w:rsid w:val="00B763C3"/>
    <w:rsid w:val="00B93101"/>
    <w:rsid w:val="00C05541"/>
    <w:rsid w:val="00C57519"/>
    <w:rsid w:val="00CB3251"/>
    <w:rsid w:val="00DB6378"/>
    <w:rsid w:val="00E86820"/>
    <w:rsid w:val="00F5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0AB21-1188-47F3-8BAF-B0458E13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19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858585" w:themeColor="accent2" w:themeShade="BF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640" w:after="0" w:line="216" w:lineRule="auto"/>
    </w:pPr>
    <w:rPr>
      <w:rFonts w:asciiTheme="majorHAnsi" w:eastAsiaTheme="majorEastAsia" w:hAnsiTheme="majorHAnsi" w:cstheme="majorBidi"/>
      <w:caps/>
      <w:color w:val="7F7F7F" w:themeColor="text1" w:themeTint="80"/>
      <w:sz w:val="26"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customStyle="1" w:styleId="Subsection">
    <w:name w:val="Subsection"/>
    <w:basedOn w:val="Normal"/>
    <w:uiPriority w:val="1"/>
    <w:qFormat/>
    <w:pPr>
      <w:spacing w:after="120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6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after="120"/>
      <w:ind w:right="144"/>
    </w:pPr>
    <w:rPr>
      <w:color w:val="000000" w:themeColor="text1"/>
    </w:rPr>
  </w:style>
  <w:style w:type="character" w:customStyle="1" w:styleId="DateChar">
    <w:name w:val="Date Char"/>
    <w:basedOn w:val="DefaultParagraphFont"/>
    <w:link w:val="Date"/>
    <w:uiPriority w:val="1"/>
    <w:rPr>
      <w:color w:val="000000" w:themeColor="text1"/>
    </w:rPr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1"/>
    <w:qFormat/>
    <w:pPr>
      <w:spacing w:after="360"/>
      <w:contextualSpacing/>
    </w:pPr>
  </w:style>
  <w:style w:type="character" w:styleId="Hyperlink">
    <w:name w:val="Hyperlink"/>
    <w:basedOn w:val="DefaultParagraphFont"/>
    <w:uiPriority w:val="99"/>
    <w:unhideWhenUsed/>
    <w:rsid w:val="00411EF5"/>
    <w:rPr>
      <w:color w:val="5F5F5F" w:themeColor="hyperlink"/>
      <w:u w:val="single"/>
    </w:rPr>
  </w:style>
  <w:style w:type="paragraph" w:customStyle="1" w:styleId="bulletedlist2">
    <w:name w:val="bulleted list 2"/>
    <w:rsid w:val="00CB3251"/>
    <w:pPr>
      <w:numPr>
        <w:numId w:val="7"/>
      </w:numPr>
      <w:spacing w:before="40" w:after="80"/>
      <w:ind w:right="0"/>
    </w:pPr>
    <w:rPr>
      <w:rFonts w:ascii="Tahoma" w:eastAsia="Times New Roman" w:hAnsi="Tahoma" w:cs="Arial"/>
      <w:color w:val="auto"/>
      <w:spacing w:val="10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ydysh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disha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56DCE0536A543EE82162569D88C6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10277-8F5A-4583-8D1C-8A27DA8F319A}"/>
      </w:docPartPr>
      <w:docPartBody>
        <w:p w:rsidR="003A3BF0" w:rsidRDefault="00A47E5A">
          <w:pPr>
            <w:pStyle w:val="056DCE0536A543EE82162569D88C652B"/>
          </w:pPr>
          <w:r>
            <w:t>[Your Name]</w:t>
          </w:r>
        </w:p>
      </w:docPartBody>
    </w:docPart>
    <w:docPart>
      <w:docPartPr>
        <w:name w:val="9810ADA2BDD74F9D8D639D94AE12E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76CAF-5A64-4DEF-8A12-9CF70B53733A}"/>
      </w:docPartPr>
      <w:docPartBody>
        <w:p w:rsidR="003A3BF0" w:rsidRDefault="00A47E5A">
          <w:pPr>
            <w:pStyle w:val="9810ADA2BDD74F9D8D639D94AE12E5D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67BEF3371514C0BB553B678FA5F9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70F61-24FD-473E-A127-D0D236E0014C}"/>
      </w:docPartPr>
      <w:docPartBody>
        <w:p w:rsidR="000855CF" w:rsidRDefault="002D0D3A" w:rsidP="002D0D3A">
          <w:pPr>
            <w:pStyle w:val="167BEF3371514C0BB553B678FA5F9EF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5A"/>
    <w:rsid w:val="000855CF"/>
    <w:rsid w:val="00284D57"/>
    <w:rsid w:val="002D0D3A"/>
    <w:rsid w:val="003A3BF0"/>
    <w:rsid w:val="004302FF"/>
    <w:rsid w:val="00992612"/>
    <w:rsid w:val="00995ED5"/>
    <w:rsid w:val="00A02B6F"/>
    <w:rsid w:val="00A47E5A"/>
    <w:rsid w:val="00B7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DCE0536A543EE82162569D88C652B">
    <w:name w:val="056DCE0536A543EE82162569D88C652B"/>
  </w:style>
  <w:style w:type="paragraph" w:customStyle="1" w:styleId="EC6CBAF094DF407186A692FBBDACE634">
    <w:name w:val="EC6CBAF094DF407186A692FBBDACE634"/>
  </w:style>
  <w:style w:type="paragraph" w:customStyle="1" w:styleId="426D8314D69A4CDA96CFDEC4D94D75CF">
    <w:name w:val="426D8314D69A4CDA96CFDEC4D94D75CF"/>
  </w:style>
  <w:style w:type="paragraph" w:customStyle="1" w:styleId="D4FDFA54D6A24806ACDBB5A06C371684">
    <w:name w:val="D4FDFA54D6A24806ACDBB5A06C371684"/>
  </w:style>
  <w:style w:type="paragraph" w:customStyle="1" w:styleId="8B6B33B0A4CE418FB0A74C7B70DFE7C9">
    <w:name w:val="8B6B33B0A4CE418FB0A74C7B70DFE7C9"/>
  </w:style>
  <w:style w:type="paragraph" w:customStyle="1" w:styleId="73D8B80A2ACE45EDB5A97AA571257B8D">
    <w:name w:val="73D8B80A2ACE45EDB5A97AA571257B8D"/>
  </w:style>
  <w:style w:type="character" w:styleId="PlaceholderText">
    <w:name w:val="Placeholder Text"/>
    <w:basedOn w:val="DefaultParagraphFont"/>
    <w:uiPriority w:val="99"/>
    <w:semiHidden/>
    <w:rsid w:val="002D0D3A"/>
    <w:rPr>
      <w:color w:val="808080"/>
    </w:rPr>
  </w:style>
  <w:style w:type="paragraph" w:customStyle="1" w:styleId="9810ADA2BDD74F9D8D639D94AE12E5D4">
    <w:name w:val="9810ADA2BDD74F9D8D639D94AE12E5D4"/>
  </w:style>
  <w:style w:type="paragraph" w:customStyle="1" w:styleId="BBB3DAE278D343DA804EC8500BCDF8CA">
    <w:name w:val="BBB3DAE278D343DA804EC8500BCDF8CA"/>
  </w:style>
  <w:style w:type="paragraph" w:customStyle="1" w:styleId="7CEE8777CE3A4D1F935CA6405AFC824A">
    <w:name w:val="7CEE8777CE3A4D1F935CA6405AFC824A"/>
  </w:style>
  <w:style w:type="paragraph" w:customStyle="1" w:styleId="BA98FAF38C9F4DBC9717DBC5BE516F11">
    <w:name w:val="BA98FAF38C9F4DBC9717DBC5BE516F11"/>
  </w:style>
  <w:style w:type="character" w:styleId="Emphasis">
    <w:name w:val="Emphasis"/>
    <w:basedOn w:val="DefaultParagraphFont"/>
    <w:uiPriority w:val="2"/>
    <w:unhideWhenUsed/>
    <w:qFormat/>
    <w:rPr>
      <w:i/>
      <w:iCs/>
      <w:color w:val="404040" w:themeColor="text1" w:themeTint="BF"/>
    </w:rPr>
  </w:style>
  <w:style w:type="paragraph" w:customStyle="1" w:styleId="EDC0F4842035442C93D0C00C8D44D419">
    <w:name w:val="EDC0F4842035442C93D0C00C8D44D419"/>
  </w:style>
  <w:style w:type="paragraph" w:customStyle="1" w:styleId="A67071D6DD384384A323B9D34E5A8B87">
    <w:name w:val="A67071D6DD384384A323B9D34E5A8B87"/>
  </w:style>
  <w:style w:type="paragraph" w:customStyle="1" w:styleId="DE5AC4303B78436DAE3EEEB8BF269928">
    <w:name w:val="DE5AC4303B78436DAE3EEEB8BF269928"/>
  </w:style>
  <w:style w:type="paragraph" w:customStyle="1" w:styleId="80B09E15EE334F5E801BF9F24BF20338">
    <w:name w:val="80B09E15EE334F5E801BF9F24BF20338"/>
  </w:style>
  <w:style w:type="paragraph" w:customStyle="1" w:styleId="167BEF3371514C0BB553B678FA5F9EF7">
    <w:name w:val="167BEF3371514C0BB553B678FA5F9EF7"/>
    <w:rsid w:val="002D0D3A"/>
  </w:style>
  <w:style w:type="paragraph" w:customStyle="1" w:styleId="A788C4D7547D4EC7B9D4976EDB8787EB">
    <w:name w:val="A788C4D7547D4EC7B9D4976EDB8787EB"/>
    <w:rsid w:val="002D0D3A"/>
  </w:style>
  <w:style w:type="paragraph" w:customStyle="1" w:styleId="6145F7BFF4C740E0A30B78C5DE3D0FE6">
    <w:name w:val="6145F7BFF4C740E0A30B78C5DE3D0FE6"/>
    <w:rsid w:val="002D0D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9047586-818A-42E7-8406-C090B9294F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0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Bidisha Bhattacharya</dc:creator>
  <cp:keywords/>
  <dc:description/>
  <cp:lastModifiedBy>Bidisha Bhattacharya</cp:lastModifiedBy>
  <cp:revision>2</cp:revision>
  <dcterms:created xsi:type="dcterms:W3CDTF">2015-01-25T14:57:00Z</dcterms:created>
  <dcterms:modified xsi:type="dcterms:W3CDTF">2015-01-25T14:57:00Z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TC029194649991</vt:lpwstr>
  </property>
</Properties>
</file>