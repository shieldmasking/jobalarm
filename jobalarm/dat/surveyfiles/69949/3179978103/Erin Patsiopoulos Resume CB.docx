
<file path=[Content_Types].xml><?xml version="1.0" encoding="utf-8"?>
<Types xmlns="http://schemas.openxmlformats.org/package/2006/content-types">
  <Override PartName="/word/glossary/numbering.xml" ContentType="application/vnd.openxmlformats-officedocument.wordprocessingml.numbering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0350" w:type="dxa"/>
        <w:jc w:val="center"/>
        <w:tblInd w:w="-39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9" w:type="dxa"/>
          <w:left w:w="115" w:type="dxa"/>
          <w:bottom w:w="86" w:type="dxa"/>
          <w:right w:w="115" w:type="dxa"/>
        </w:tblCellMar>
        <w:tblLook w:val="04A0"/>
      </w:tblPr>
      <w:tblGrid>
        <w:gridCol w:w="8397"/>
        <w:gridCol w:w="1953"/>
      </w:tblGrid>
      <w:tr w:rsidR="007F45FE" w:rsidTr="0047476C">
        <w:trPr>
          <w:jc w:val="center"/>
        </w:trPr>
        <w:tc>
          <w:tcPr>
            <w:tcW w:w="8397" w:type="dxa"/>
          </w:tcPr>
          <w:p w:rsidR="00242540" w:rsidRDefault="00242540" w:rsidP="00242540">
            <w:pPr>
              <w:pStyle w:val="Bold"/>
            </w:pPr>
            <w:r>
              <w:t xml:space="preserve">Erin </w:t>
            </w:r>
            <w:proofErr w:type="spellStart"/>
            <w:r>
              <w:t>Patsiopoulos</w:t>
            </w:r>
            <w:proofErr w:type="spellEnd"/>
          </w:p>
          <w:p w:rsidR="00242540" w:rsidRDefault="00242540" w:rsidP="00242540">
            <w:pPr>
              <w:pStyle w:val="Copy"/>
            </w:pPr>
            <w:r>
              <w:t xml:space="preserve">4518 N </w:t>
            </w:r>
            <w:proofErr w:type="spellStart"/>
            <w:r>
              <w:t>Kedzie</w:t>
            </w:r>
            <w:proofErr w:type="spellEnd"/>
            <w:r>
              <w:t xml:space="preserve"> Ave Apt. 4B</w:t>
            </w:r>
          </w:p>
          <w:p w:rsidR="00242540" w:rsidRDefault="00242540" w:rsidP="00242540">
            <w:pPr>
              <w:pStyle w:val="Copy"/>
            </w:pPr>
            <w:r>
              <w:t>Chicago, IL 60625</w:t>
            </w:r>
          </w:p>
          <w:p w:rsidR="00242540" w:rsidRDefault="00242540" w:rsidP="00242540">
            <w:pPr>
              <w:pStyle w:val="Copy"/>
            </w:pPr>
            <w:r>
              <w:t>(317) 997-8103</w:t>
            </w:r>
          </w:p>
          <w:p w:rsidR="007F45FE" w:rsidRDefault="00242540" w:rsidP="00242540">
            <w:pPr>
              <w:pStyle w:val="Copy"/>
            </w:pPr>
            <w:r>
              <w:t>erin.patsiopoulos@gmail.com</w:t>
            </w:r>
          </w:p>
        </w:tc>
        <w:tc>
          <w:tcPr>
            <w:tcW w:w="1953" w:type="dxa"/>
          </w:tcPr>
          <w:p w:rsidR="007F45FE" w:rsidRDefault="007F45FE"/>
        </w:tc>
      </w:tr>
      <w:tr w:rsidR="007F45FE" w:rsidTr="0047476C">
        <w:trPr>
          <w:jc w:val="center"/>
        </w:trPr>
        <w:tc>
          <w:tcPr>
            <w:tcW w:w="10350" w:type="dxa"/>
            <w:gridSpan w:val="2"/>
          </w:tcPr>
          <w:p w:rsidR="007F45FE" w:rsidRDefault="007F45FE"/>
        </w:tc>
      </w:tr>
      <w:tr w:rsidR="007F45FE" w:rsidTr="0047476C">
        <w:trPr>
          <w:jc w:val="center"/>
        </w:trPr>
        <w:tc>
          <w:tcPr>
            <w:tcW w:w="10350" w:type="dxa"/>
            <w:gridSpan w:val="2"/>
            <w:tcMar>
              <w:top w:w="58" w:type="dxa"/>
              <w:bottom w:w="29" w:type="dxa"/>
            </w:tcMar>
          </w:tcPr>
          <w:p w:rsidR="007F45FE" w:rsidRDefault="00343215">
            <w:pPr>
              <w:pStyle w:val="Bold"/>
            </w:pPr>
            <w:r>
              <w:t>Summary</w:t>
            </w:r>
          </w:p>
        </w:tc>
      </w:tr>
      <w:tr w:rsidR="007F45FE" w:rsidTr="0047476C">
        <w:trPr>
          <w:jc w:val="center"/>
        </w:trPr>
        <w:tc>
          <w:tcPr>
            <w:tcW w:w="8397" w:type="dxa"/>
          </w:tcPr>
          <w:p w:rsidR="00242540" w:rsidRDefault="00242540" w:rsidP="00242540">
            <w:pPr>
              <w:pStyle w:val="BulletedList"/>
            </w:pPr>
            <w:r>
              <w:t xml:space="preserve">Skilled in rapid </w:t>
            </w:r>
            <w:r>
              <w:rPr>
                <w:rFonts w:hint="eastAsia"/>
              </w:rPr>
              <w:t>acquisition</w:t>
            </w:r>
            <w:r>
              <w:t xml:space="preserve"> of new and complex concepts</w:t>
            </w:r>
          </w:p>
          <w:p w:rsidR="00242540" w:rsidRDefault="00242540" w:rsidP="00242540">
            <w:pPr>
              <w:pStyle w:val="BulletedList"/>
            </w:pPr>
            <w:r>
              <w:t xml:space="preserve">Clear and effective communicator able to convey </w:t>
            </w:r>
            <w:r>
              <w:rPr>
                <w:rFonts w:hint="eastAsia"/>
              </w:rPr>
              <w:t>information</w:t>
            </w:r>
            <w:r>
              <w:t xml:space="preserve"> to others in an engaging and precise  manner</w:t>
            </w:r>
          </w:p>
          <w:p w:rsidR="00242540" w:rsidRDefault="00242540" w:rsidP="00242540">
            <w:pPr>
              <w:pStyle w:val="BulletedList"/>
            </w:pPr>
            <w:r>
              <w:t>Demonstrated ability to perform at a high level under pressure and execute tasks efficiently</w:t>
            </w:r>
          </w:p>
          <w:p w:rsidR="007F45FE" w:rsidRDefault="00242540" w:rsidP="00242540">
            <w:pPr>
              <w:pStyle w:val="BulletedList"/>
            </w:pPr>
            <w:r>
              <w:t xml:space="preserve">Consistent high-achiever with a strong work ethic and a long track record of meeting </w:t>
            </w:r>
            <w:r>
              <w:rPr>
                <w:rFonts w:hint="eastAsia"/>
              </w:rPr>
              <w:t>and</w:t>
            </w:r>
            <w:r>
              <w:t xml:space="preserve"> exceeding goals</w:t>
            </w:r>
          </w:p>
        </w:tc>
        <w:tc>
          <w:tcPr>
            <w:tcW w:w="1953" w:type="dxa"/>
          </w:tcPr>
          <w:p w:rsidR="007F45FE" w:rsidRDefault="007F45FE"/>
        </w:tc>
      </w:tr>
      <w:tr w:rsidR="007F45FE" w:rsidTr="0047476C">
        <w:trPr>
          <w:jc w:val="center"/>
        </w:trPr>
        <w:tc>
          <w:tcPr>
            <w:tcW w:w="10350" w:type="dxa"/>
            <w:gridSpan w:val="2"/>
            <w:tcMar>
              <w:top w:w="58" w:type="dxa"/>
              <w:bottom w:w="29" w:type="dxa"/>
            </w:tcMar>
          </w:tcPr>
          <w:p w:rsidR="007F45FE" w:rsidRDefault="00343215">
            <w:pPr>
              <w:pStyle w:val="Bold"/>
            </w:pPr>
            <w:r>
              <w:t>Education</w:t>
            </w:r>
          </w:p>
        </w:tc>
      </w:tr>
      <w:tr w:rsidR="007F45FE" w:rsidTr="0047476C">
        <w:trPr>
          <w:jc w:val="center"/>
        </w:trPr>
        <w:tc>
          <w:tcPr>
            <w:tcW w:w="8397" w:type="dxa"/>
            <w:tcMar>
              <w:bottom w:w="29" w:type="dxa"/>
            </w:tcMar>
          </w:tcPr>
          <w:p w:rsidR="007F45FE" w:rsidRDefault="00242540" w:rsidP="00242540">
            <w:pPr>
              <w:pStyle w:val="Copy"/>
            </w:pPr>
            <w:r>
              <w:t>Certificate in Baking and Pastry Arts</w:t>
            </w:r>
          </w:p>
        </w:tc>
        <w:sdt>
          <w:sdtPr>
            <w:id w:val="277582251"/>
            <w:placeholder>
              <w:docPart w:val="4AA189B36DE74AFA8031E85EE0AEFF16"/>
            </w:placeholder>
            <w:date>
              <w:dateFormat w:val="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953" w:type="dxa"/>
                <w:tcMar>
                  <w:bottom w:w="29" w:type="dxa"/>
                </w:tcMar>
              </w:tcPr>
              <w:p w:rsidR="007F45FE" w:rsidRDefault="00242540" w:rsidP="00242540">
                <w:pPr>
                  <w:pStyle w:val="Dates"/>
                </w:pPr>
                <w:r>
                  <w:t>2006</w:t>
                </w:r>
              </w:p>
            </w:tc>
          </w:sdtContent>
        </w:sdt>
      </w:tr>
      <w:tr w:rsidR="007F45FE" w:rsidTr="0047476C">
        <w:trPr>
          <w:trHeight w:val="51"/>
          <w:jc w:val="center"/>
        </w:trPr>
        <w:tc>
          <w:tcPr>
            <w:tcW w:w="8397" w:type="dxa"/>
          </w:tcPr>
          <w:p w:rsidR="007F45FE" w:rsidRDefault="00242540" w:rsidP="00242540">
            <w:pPr>
              <w:pStyle w:val="Italics"/>
            </w:pPr>
            <w:r>
              <w:t>California Culinary Academy, San Francisco, CA</w:t>
            </w:r>
          </w:p>
        </w:tc>
        <w:tc>
          <w:tcPr>
            <w:tcW w:w="1953" w:type="dxa"/>
          </w:tcPr>
          <w:p w:rsidR="007F45FE" w:rsidRDefault="007F45FE">
            <w:pPr>
              <w:pStyle w:val="Dates"/>
            </w:pPr>
          </w:p>
        </w:tc>
      </w:tr>
      <w:tr w:rsidR="007F45FE" w:rsidTr="0047476C">
        <w:trPr>
          <w:jc w:val="center"/>
        </w:trPr>
        <w:tc>
          <w:tcPr>
            <w:tcW w:w="8397" w:type="dxa"/>
            <w:tcMar>
              <w:bottom w:w="29" w:type="dxa"/>
            </w:tcMar>
          </w:tcPr>
          <w:p w:rsidR="007F45FE" w:rsidRDefault="00242540" w:rsidP="00242540">
            <w:pPr>
              <w:pStyle w:val="Copy"/>
            </w:pPr>
            <w:r>
              <w:t>Master of Science in Chemistry</w:t>
            </w:r>
          </w:p>
        </w:tc>
        <w:sdt>
          <w:sdtPr>
            <w:id w:val="277582258"/>
            <w:placeholder>
              <w:docPart w:val="5701EA42998341D8A39175DD0AF7F279"/>
            </w:placeholder>
            <w:date>
              <w:dateFormat w:val="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953" w:type="dxa"/>
                <w:tcMar>
                  <w:bottom w:w="29" w:type="dxa"/>
                </w:tcMar>
              </w:tcPr>
              <w:p w:rsidR="007F45FE" w:rsidRDefault="00242540" w:rsidP="00242540">
                <w:pPr>
                  <w:pStyle w:val="Dates"/>
                </w:pPr>
                <w:r>
                  <w:t>2005</w:t>
                </w:r>
              </w:p>
            </w:tc>
          </w:sdtContent>
        </w:sdt>
      </w:tr>
      <w:tr w:rsidR="007F45FE" w:rsidTr="0047476C">
        <w:trPr>
          <w:jc w:val="center"/>
        </w:trPr>
        <w:tc>
          <w:tcPr>
            <w:tcW w:w="8397" w:type="dxa"/>
          </w:tcPr>
          <w:p w:rsidR="007F45FE" w:rsidRDefault="00242540" w:rsidP="00242540">
            <w:pPr>
              <w:pStyle w:val="Italics"/>
            </w:pPr>
            <w:r>
              <w:t>University of Illinois, Urbana, IL</w:t>
            </w:r>
          </w:p>
        </w:tc>
        <w:tc>
          <w:tcPr>
            <w:tcW w:w="1953" w:type="dxa"/>
          </w:tcPr>
          <w:p w:rsidR="007F45FE" w:rsidRDefault="007F45FE">
            <w:pPr>
              <w:pStyle w:val="Dates"/>
            </w:pPr>
          </w:p>
        </w:tc>
      </w:tr>
      <w:tr w:rsidR="007F45FE" w:rsidTr="0047476C">
        <w:trPr>
          <w:jc w:val="center"/>
        </w:trPr>
        <w:tc>
          <w:tcPr>
            <w:tcW w:w="8397" w:type="dxa"/>
            <w:tcMar>
              <w:bottom w:w="29" w:type="dxa"/>
            </w:tcMar>
          </w:tcPr>
          <w:p w:rsidR="007F45FE" w:rsidRDefault="00242540" w:rsidP="00242540">
            <w:pPr>
              <w:pStyle w:val="Copy"/>
            </w:pPr>
            <w:r>
              <w:t xml:space="preserve">Bachelor of Arts in Chemistry, </w:t>
            </w:r>
            <w:r w:rsidRPr="00242540">
              <w:rPr>
                <w:i/>
              </w:rPr>
              <w:t>summa cum laude</w:t>
            </w:r>
          </w:p>
        </w:tc>
        <w:sdt>
          <w:sdtPr>
            <w:id w:val="277582261"/>
            <w:placeholder>
              <w:docPart w:val="7358DD16F1AF41ABA31805D7EEE89CDE"/>
            </w:placeholder>
            <w:date>
              <w:dateFormat w:val="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953" w:type="dxa"/>
                <w:tcMar>
                  <w:bottom w:w="29" w:type="dxa"/>
                </w:tcMar>
              </w:tcPr>
              <w:p w:rsidR="007F45FE" w:rsidRDefault="00242540" w:rsidP="00242540">
                <w:pPr>
                  <w:pStyle w:val="Dates"/>
                </w:pPr>
                <w:r>
                  <w:t>2002</w:t>
                </w:r>
              </w:p>
            </w:tc>
          </w:sdtContent>
        </w:sdt>
      </w:tr>
      <w:tr w:rsidR="007F45FE" w:rsidTr="0047476C">
        <w:trPr>
          <w:jc w:val="center"/>
        </w:trPr>
        <w:tc>
          <w:tcPr>
            <w:tcW w:w="8397" w:type="dxa"/>
          </w:tcPr>
          <w:p w:rsidR="00242540" w:rsidRDefault="00242540" w:rsidP="00242540">
            <w:pPr>
              <w:pStyle w:val="Italics"/>
            </w:pPr>
            <w:r>
              <w:t>Washington University, Saint Louis, MO</w:t>
            </w:r>
          </w:p>
        </w:tc>
        <w:tc>
          <w:tcPr>
            <w:tcW w:w="1953" w:type="dxa"/>
          </w:tcPr>
          <w:p w:rsidR="007F45FE" w:rsidRDefault="007F45FE">
            <w:pPr>
              <w:pStyle w:val="Dates"/>
            </w:pPr>
          </w:p>
        </w:tc>
      </w:tr>
      <w:tr w:rsidR="007F45FE" w:rsidTr="0047476C">
        <w:trPr>
          <w:jc w:val="center"/>
        </w:trPr>
        <w:tc>
          <w:tcPr>
            <w:tcW w:w="10350" w:type="dxa"/>
            <w:gridSpan w:val="2"/>
            <w:tcMar>
              <w:top w:w="58" w:type="dxa"/>
              <w:bottom w:w="29" w:type="dxa"/>
            </w:tcMar>
          </w:tcPr>
          <w:p w:rsidR="007F45FE" w:rsidRDefault="00343215">
            <w:pPr>
              <w:pStyle w:val="Bold"/>
            </w:pPr>
            <w:r>
              <w:t xml:space="preserve">Career History and </w:t>
            </w:r>
            <w:r>
              <w:t>Accomplishments</w:t>
            </w:r>
          </w:p>
        </w:tc>
      </w:tr>
      <w:tr w:rsidR="007F45FE" w:rsidTr="00CA77AC">
        <w:trPr>
          <w:jc w:val="center"/>
        </w:trPr>
        <w:tc>
          <w:tcPr>
            <w:tcW w:w="8397" w:type="dxa"/>
            <w:tcMar>
              <w:bottom w:w="29" w:type="dxa"/>
            </w:tcMar>
          </w:tcPr>
          <w:p w:rsidR="007F45FE" w:rsidRDefault="00C3730C">
            <w:pPr>
              <w:pStyle w:val="Copy"/>
            </w:pPr>
            <w:r>
              <w:t>Executive Pastry Chef, Fairmont Chicago Millennium Park (Chicago, IL)</w:t>
            </w:r>
          </w:p>
        </w:tc>
        <w:tc>
          <w:tcPr>
            <w:tcW w:w="1953" w:type="dxa"/>
            <w:tcMar>
              <w:bottom w:w="29" w:type="dxa"/>
            </w:tcMar>
          </w:tcPr>
          <w:p w:rsidR="007F45FE" w:rsidRDefault="00C3730C" w:rsidP="00CA77AC">
            <w:pPr>
              <w:pStyle w:val="Dates"/>
            </w:pPr>
            <w:r>
              <w:t>2010</w:t>
            </w:r>
            <w:r w:rsidR="00343215">
              <w:t xml:space="preserve"> to </w:t>
            </w:r>
            <w:sdt>
              <w:sdtPr>
                <w:id w:val="277582276"/>
                <w:placeholder>
                  <w:docPart w:val="0CE5188C8A6C4594B553774E847DC4A8"/>
                </w:placeholder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>
                  <w:t>2014</w:t>
                </w:r>
              </w:sdtContent>
            </w:sdt>
          </w:p>
        </w:tc>
      </w:tr>
      <w:tr w:rsidR="007F45FE" w:rsidTr="0047476C">
        <w:trPr>
          <w:jc w:val="center"/>
        </w:trPr>
        <w:tc>
          <w:tcPr>
            <w:tcW w:w="8397" w:type="dxa"/>
          </w:tcPr>
          <w:p w:rsidR="00C3730C" w:rsidRDefault="00C3730C" w:rsidP="00C3730C">
            <w:pPr>
              <w:pStyle w:val="BulletedList"/>
            </w:pPr>
            <w:r>
              <w:t>Nominated for Leader of the Quarter (2012)</w:t>
            </w:r>
            <w:r w:rsidR="00DD05F7">
              <w:t xml:space="preserve"> and Colleague of the Month (2010) </w:t>
            </w:r>
          </w:p>
          <w:p w:rsidR="00C3730C" w:rsidRDefault="00C3730C" w:rsidP="00C3730C">
            <w:pPr>
              <w:pStyle w:val="BulletedList"/>
            </w:pPr>
            <w:r>
              <w:t>Supervision, training, and development of all pastry staff including performance evaluations</w:t>
            </w:r>
          </w:p>
          <w:p w:rsidR="00343215" w:rsidRDefault="00343215" w:rsidP="00343215">
            <w:pPr>
              <w:pStyle w:val="BulletedList"/>
            </w:pPr>
            <w:r>
              <w:t>Appeared on NBC Chicago and My50 Chicago as a guest chef and demonstrator</w:t>
            </w:r>
          </w:p>
          <w:p w:rsidR="00343215" w:rsidRDefault="00343215" w:rsidP="00343215">
            <w:pPr>
              <w:pStyle w:val="BulletedList"/>
            </w:pPr>
            <w:r>
              <w:t>Developed and ran cooking and decorating classes for hotel guests and children</w:t>
            </w:r>
          </w:p>
          <w:p w:rsidR="00C3730C" w:rsidRDefault="00C3730C" w:rsidP="00C3730C">
            <w:pPr>
              <w:pStyle w:val="BulletedList"/>
            </w:pPr>
            <w:r>
              <w:t>Food cost tracking using Microsoft Excel</w:t>
            </w:r>
          </w:p>
          <w:p w:rsidR="00C3730C" w:rsidRDefault="00C3730C" w:rsidP="00C3730C">
            <w:pPr>
              <w:pStyle w:val="BulletedList"/>
            </w:pPr>
            <w:r>
              <w:t>Payroll management using Timesaver</w:t>
            </w:r>
          </w:p>
          <w:p w:rsidR="00C3730C" w:rsidRDefault="00C3730C" w:rsidP="00C3730C">
            <w:pPr>
              <w:pStyle w:val="BulletedList"/>
            </w:pPr>
            <w:r>
              <w:t>Labor control and scheduling using Watson Labor Management System</w:t>
            </w:r>
          </w:p>
          <w:p w:rsidR="00C3730C" w:rsidRDefault="00C3730C" w:rsidP="00C3730C">
            <w:pPr>
              <w:pStyle w:val="BulletedList"/>
            </w:pPr>
            <w:r>
              <w:t xml:space="preserve">Consistently met and exceeded goals for food cost, labor cost, productivity, and colleague </w:t>
            </w:r>
            <w:r>
              <w:rPr>
                <w:rFonts w:hint="eastAsia"/>
              </w:rPr>
              <w:t>engagement</w:t>
            </w:r>
            <w:r>
              <w:t xml:space="preserve"> scores  </w:t>
            </w:r>
          </w:p>
          <w:p w:rsidR="00C3730C" w:rsidRPr="003A66E9" w:rsidRDefault="00C3730C" w:rsidP="00C3730C">
            <w:pPr>
              <w:pStyle w:val="BulletedList"/>
            </w:pPr>
            <w:r>
              <w:t xml:space="preserve">Worked directly with sales team to develop and implement strategies to elevate guest </w:t>
            </w:r>
            <w:r>
              <w:rPr>
                <w:rFonts w:hint="eastAsia"/>
              </w:rPr>
              <w:t>experience</w:t>
            </w:r>
            <w:r>
              <w:t xml:space="preserve"> while reducing costs and increasing revenues</w:t>
            </w:r>
          </w:p>
          <w:p w:rsidR="00C3730C" w:rsidRDefault="00C3730C" w:rsidP="00C3730C">
            <w:pPr>
              <w:pStyle w:val="BulletedList"/>
            </w:pPr>
            <w:r>
              <w:t>In-house auditor of hotel facilities and staff according to J.D. Power Guest Satisfaction  and Leading Quality Assurance Standards</w:t>
            </w:r>
          </w:p>
          <w:p w:rsidR="005D1725" w:rsidRPr="00343215" w:rsidRDefault="00C3730C" w:rsidP="00343215">
            <w:pPr>
              <w:pStyle w:val="BulletedList"/>
            </w:pPr>
            <w:r>
              <w:t>Completed “Train the Trainer” professional development program</w:t>
            </w:r>
            <w:r w:rsidR="005D1725" w:rsidRPr="00343215">
              <w:t xml:space="preserve"> </w:t>
            </w:r>
          </w:p>
        </w:tc>
        <w:tc>
          <w:tcPr>
            <w:tcW w:w="1953" w:type="dxa"/>
          </w:tcPr>
          <w:p w:rsidR="007F45FE" w:rsidRDefault="007F45FE"/>
        </w:tc>
      </w:tr>
      <w:tr w:rsidR="0047476C" w:rsidTr="0047476C">
        <w:trPr>
          <w:jc w:val="center"/>
        </w:trPr>
        <w:tc>
          <w:tcPr>
            <w:tcW w:w="8397" w:type="dxa"/>
            <w:tcMar>
              <w:bottom w:w="29" w:type="dxa"/>
            </w:tcMar>
          </w:tcPr>
          <w:p w:rsidR="0047476C" w:rsidRDefault="00DD05F7" w:rsidP="00BF09F5">
            <w:pPr>
              <w:pStyle w:val="Copy"/>
            </w:pPr>
            <w:r>
              <w:t xml:space="preserve">Chef De </w:t>
            </w:r>
            <w:proofErr w:type="spellStart"/>
            <w:r>
              <w:t>Partie</w:t>
            </w:r>
            <w:proofErr w:type="spellEnd"/>
            <w:r>
              <w:t>, Conrad Hotel Indianapolis (Indianapolis, IN)</w:t>
            </w:r>
          </w:p>
        </w:tc>
        <w:tc>
          <w:tcPr>
            <w:tcW w:w="1953" w:type="dxa"/>
            <w:tcMar>
              <w:bottom w:w="29" w:type="dxa"/>
            </w:tcMar>
          </w:tcPr>
          <w:p w:rsidR="0047476C" w:rsidRDefault="0047476C" w:rsidP="00DD05F7">
            <w:pPr>
              <w:pStyle w:val="Dates"/>
            </w:pPr>
            <w:sdt>
              <w:sdtPr>
                <w:id w:val="346476497"/>
                <w:placeholder>
                  <w:docPart w:val="0B8C108239974EC8AE4E6D4F4C3DEE0F"/>
                </w:placeholder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 w:rsidR="00DD05F7">
                  <w:t>2006</w:t>
                </w:r>
              </w:sdtContent>
            </w:sdt>
            <w:r>
              <w:t xml:space="preserve"> to </w:t>
            </w:r>
            <w:sdt>
              <w:sdtPr>
                <w:id w:val="346476498"/>
                <w:placeholder>
                  <w:docPart w:val="DCCD231F28A94125800F7C4462846171"/>
                </w:placeholder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 w:rsidR="00DD05F7">
                  <w:t>2010</w:t>
                </w:r>
              </w:sdtContent>
            </w:sdt>
          </w:p>
        </w:tc>
      </w:tr>
      <w:tr w:rsidR="0047476C" w:rsidTr="0047476C">
        <w:trPr>
          <w:jc w:val="center"/>
        </w:trPr>
        <w:tc>
          <w:tcPr>
            <w:tcW w:w="8397" w:type="dxa"/>
            <w:tcMar>
              <w:bottom w:w="29" w:type="dxa"/>
            </w:tcMar>
          </w:tcPr>
          <w:p w:rsidR="00DD05F7" w:rsidRDefault="00DD05F7" w:rsidP="00DD05F7">
            <w:pPr>
              <w:pStyle w:val="BulletedList"/>
            </w:pPr>
            <w:r>
              <w:t>Received Employee of the Quarter Award (2010)</w:t>
            </w:r>
          </w:p>
          <w:p w:rsidR="00DD05F7" w:rsidRDefault="00DD05F7" w:rsidP="00DD05F7">
            <w:pPr>
              <w:pStyle w:val="BulletedList"/>
            </w:pPr>
            <w:r>
              <w:t>Scheduling, supervision, and training of all pastry staff</w:t>
            </w:r>
          </w:p>
          <w:p w:rsidR="00DD05F7" w:rsidRDefault="00DD05F7" w:rsidP="00DD05F7">
            <w:pPr>
              <w:pStyle w:val="BulletedList"/>
            </w:pPr>
            <w:r>
              <w:t>Oversight of pastry interns, including testing and performance evaluations</w:t>
            </w:r>
          </w:p>
          <w:p w:rsidR="00DD05F7" w:rsidRDefault="00DD05F7" w:rsidP="00DD05F7">
            <w:pPr>
              <w:pStyle w:val="BulletedList"/>
            </w:pPr>
            <w:r>
              <w:t>Sourcing and ordering of food products for banquet operations</w:t>
            </w:r>
          </w:p>
          <w:p w:rsidR="0047476C" w:rsidRDefault="00DD05F7" w:rsidP="0047476C">
            <w:pPr>
              <w:pStyle w:val="BulletedList"/>
            </w:pPr>
            <w:r>
              <w:t>Reduced  costs and increased revenue through the development of in in-house bread production program, hand-crafted chocolates, and signature upgrades to standard menus</w:t>
            </w:r>
          </w:p>
        </w:tc>
        <w:tc>
          <w:tcPr>
            <w:tcW w:w="1953" w:type="dxa"/>
            <w:tcMar>
              <w:bottom w:w="29" w:type="dxa"/>
            </w:tcMar>
          </w:tcPr>
          <w:p w:rsidR="0047476C" w:rsidRDefault="0047476C">
            <w:pPr>
              <w:pStyle w:val="Dates"/>
            </w:pPr>
          </w:p>
        </w:tc>
      </w:tr>
      <w:tr w:rsidR="0047476C" w:rsidTr="0047476C">
        <w:trPr>
          <w:jc w:val="center"/>
        </w:trPr>
        <w:tc>
          <w:tcPr>
            <w:tcW w:w="8397" w:type="dxa"/>
            <w:tcMar>
              <w:bottom w:w="29" w:type="dxa"/>
            </w:tcMar>
          </w:tcPr>
          <w:p w:rsidR="0047476C" w:rsidRDefault="00DD05F7" w:rsidP="00DD05F7">
            <w:pPr>
              <w:pStyle w:val="Copy"/>
            </w:pPr>
            <w:r>
              <w:t>Pastry Cook, Sugar Butter Flour (Sunnyvale, CA)</w:t>
            </w:r>
          </w:p>
        </w:tc>
        <w:tc>
          <w:tcPr>
            <w:tcW w:w="1953" w:type="dxa"/>
            <w:tcMar>
              <w:bottom w:w="29" w:type="dxa"/>
            </w:tcMar>
          </w:tcPr>
          <w:p w:rsidR="0047476C" w:rsidRDefault="0047476C" w:rsidP="00DD05F7">
            <w:pPr>
              <w:pStyle w:val="Dates"/>
            </w:pPr>
            <w:sdt>
              <w:sdtPr>
                <w:id w:val="346476507"/>
                <w:placeholder>
                  <w:docPart w:val="EAF53A970A1B4010990C0E7340C8539A"/>
                </w:placeholder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 w:rsidR="00DD05F7">
                  <w:t>2005</w:t>
                </w:r>
              </w:sdtContent>
            </w:sdt>
            <w:r>
              <w:t xml:space="preserve"> to </w:t>
            </w:r>
            <w:sdt>
              <w:sdtPr>
                <w:id w:val="346476508"/>
                <w:placeholder>
                  <w:docPart w:val="40723CB269CB41F5B222E2BD10BEFE93"/>
                </w:placeholder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 w:rsidR="00DD05F7">
                  <w:t>2006</w:t>
                </w:r>
              </w:sdtContent>
            </w:sdt>
          </w:p>
        </w:tc>
      </w:tr>
      <w:tr w:rsidR="0047476C" w:rsidTr="0047476C">
        <w:trPr>
          <w:jc w:val="center"/>
        </w:trPr>
        <w:tc>
          <w:tcPr>
            <w:tcW w:w="8397" w:type="dxa"/>
            <w:tcMar>
              <w:bottom w:w="29" w:type="dxa"/>
            </w:tcMar>
          </w:tcPr>
          <w:p w:rsidR="0047476C" w:rsidRDefault="00FA4A44" w:rsidP="00BE4841">
            <w:pPr>
              <w:pStyle w:val="BulletedList"/>
            </w:pPr>
            <w:r>
              <w:t xml:space="preserve">Daily scaling, production and </w:t>
            </w:r>
            <w:r w:rsidR="00BE4841">
              <w:t>finishing</w:t>
            </w:r>
            <w:r>
              <w:t xml:space="preserve"> of </w:t>
            </w:r>
            <w:r w:rsidR="005B3544">
              <w:t xml:space="preserve">hand-made </w:t>
            </w:r>
            <w:r>
              <w:t xml:space="preserve">cakes, cookies, custards, breads, and chocolates </w:t>
            </w:r>
          </w:p>
        </w:tc>
        <w:tc>
          <w:tcPr>
            <w:tcW w:w="1953" w:type="dxa"/>
            <w:tcMar>
              <w:bottom w:w="29" w:type="dxa"/>
            </w:tcMar>
          </w:tcPr>
          <w:p w:rsidR="0047476C" w:rsidRDefault="0047476C">
            <w:pPr>
              <w:pStyle w:val="Dates"/>
            </w:pPr>
          </w:p>
        </w:tc>
      </w:tr>
      <w:tr w:rsidR="0047476C" w:rsidTr="0047476C">
        <w:trPr>
          <w:jc w:val="center"/>
        </w:trPr>
        <w:tc>
          <w:tcPr>
            <w:tcW w:w="8397" w:type="dxa"/>
            <w:tcMar>
              <w:bottom w:w="29" w:type="dxa"/>
            </w:tcMar>
          </w:tcPr>
          <w:p w:rsidR="0047476C" w:rsidRDefault="00DD05F7">
            <w:pPr>
              <w:pStyle w:val="Copy"/>
            </w:pPr>
            <w:r>
              <w:t>National Science Foundation Graduate Research Fellow, University of Illinois</w:t>
            </w:r>
          </w:p>
        </w:tc>
        <w:tc>
          <w:tcPr>
            <w:tcW w:w="1953" w:type="dxa"/>
            <w:tcMar>
              <w:bottom w:w="29" w:type="dxa"/>
            </w:tcMar>
          </w:tcPr>
          <w:p w:rsidR="0047476C" w:rsidRDefault="0047476C" w:rsidP="00DD05F7">
            <w:pPr>
              <w:pStyle w:val="Dates"/>
            </w:pPr>
            <w:sdt>
              <w:sdtPr>
                <w:id w:val="277582280"/>
                <w:placeholder>
                  <w:docPart w:val="89FF89603DA742FB84D8372AB18B6263"/>
                </w:placeholder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 w:rsidR="00DD05F7">
                  <w:t>2002</w:t>
                </w:r>
              </w:sdtContent>
            </w:sdt>
            <w:r>
              <w:t xml:space="preserve"> to </w:t>
            </w:r>
            <w:sdt>
              <w:sdtPr>
                <w:id w:val="277582282"/>
                <w:placeholder>
                  <w:docPart w:val="78EB7E4205CD4AC3802A01DB9F7435AD"/>
                </w:placeholder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 w:rsidR="00DD05F7">
                  <w:t>2005</w:t>
                </w:r>
              </w:sdtContent>
            </w:sdt>
          </w:p>
        </w:tc>
      </w:tr>
      <w:tr w:rsidR="0047476C" w:rsidTr="0047476C">
        <w:trPr>
          <w:jc w:val="center"/>
        </w:trPr>
        <w:tc>
          <w:tcPr>
            <w:tcW w:w="8397" w:type="dxa"/>
          </w:tcPr>
          <w:p w:rsidR="00DD05F7" w:rsidRDefault="00DD05F7" w:rsidP="00DD05F7">
            <w:pPr>
              <w:pStyle w:val="BulletedList"/>
            </w:pPr>
            <w:r>
              <w:t>Performed laboratory research while maintaining rigorous safety protocols and record-keeping procedures</w:t>
            </w:r>
          </w:p>
          <w:p w:rsidR="00DD05F7" w:rsidRDefault="00DD05F7" w:rsidP="00DD05F7">
            <w:pPr>
              <w:pStyle w:val="BulletedList"/>
            </w:pPr>
            <w:r>
              <w:t>Instructor for undergraduate general chemistry courses</w:t>
            </w:r>
          </w:p>
          <w:p w:rsidR="00DD05F7" w:rsidRDefault="00DD05F7" w:rsidP="00DD05F7">
            <w:pPr>
              <w:pStyle w:val="BulletedList"/>
            </w:pPr>
            <w:r>
              <w:rPr>
                <w:rFonts w:hint="eastAsia"/>
              </w:rPr>
              <w:t>Excellence in Teaching Award (2003</w:t>
            </w:r>
            <w:r>
              <w:t>)</w:t>
            </w:r>
          </w:p>
          <w:p w:rsidR="0047476C" w:rsidRDefault="00DD05F7" w:rsidP="00DD05F7">
            <w:pPr>
              <w:pStyle w:val="BulletedList"/>
            </w:pPr>
            <w:r>
              <w:t>Elected to Department of Chemistry Graduate Student Advisory Committee (2004)</w:t>
            </w:r>
          </w:p>
        </w:tc>
        <w:tc>
          <w:tcPr>
            <w:tcW w:w="1953" w:type="dxa"/>
          </w:tcPr>
          <w:p w:rsidR="0047476C" w:rsidRDefault="0047476C"/>
        </w:tc>
      </w:tr>
    </w:tbl>
    <w:p w:rsidR="007F45FE" w:rsidRDefault="007F45FE" w:rsidP="00DD05F7"/>
    <w:sectPr w:rsidR="007F45FE" w:rsidSect="007F45FE">
      <w:pgSz w:w="12240" w:h="15840"/>
      <w:pgMar w:top="1080" w:right="2160" w:bottom="720" w:left="216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Condense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F"/>
    <w:multiLevelType w:val="singleLevel"/>
    <w:tmpl w:val="596CF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3"/>
    <w:multiLevelType w:val="singleLevel"/>
    <w:tmpl w:val="61EC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8"/>
    <w:multiLevelType w:val="singleLevel"/>
    <w:tmpl w:val="6A7A50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9"/>
    <w:multiLevelType w:val="singleLevel"/>
    <w:tmpl w:val="8DDCC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11326E1"/>
    <w:multiLevelType w:val="hybridMultilevel"/>
    <w:tmpl w:val="5BDEC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7216E13"/>
    <w:multiLevelType w:val="hybridMultilevel"/>
    <w:tmpl w:val="4E28D91E"/>
    <w:lvl w:ilvl="0" w:tplc="E01AF61E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attachedTemplate r:id="rId1"/>
  <w:stylePaneFormatFilter w:val="1001"/>
  <w:defaultTabStop w:val="720"/>
  <w:characterSpacingControl w:val="doNotCompress"/>
  <w:compat>
    <w:doNotSnapToGridInCell/>
    <w:doNotWrapTextWithPunct/>
    <w:doNotUseEastAsianBreakRules/>
    <w:growAutofit/>
  </w:compat>
  <w:rsids>
    <w:rsidRoot w:val="0047476C"/>
    <w:rsid w:val="00242540"/>
    <w:rsid w:val="00343215"/>
    <w:rsid w:val="0047476C"/>
    <w:rsid w:val="005B3544"/>
    <w:rsid w:val="005D1725"/>
    <w:rsid w:val="007F45FE"/>
    <w:rsid w:val="00BE4841"/>
    <w:rsid w:val="00C3730C"/>
    <w:rsid w:val="00CA77AC"/>
    <w:rsid w:val="00DD05F7"/>
    <w:rsid w:val="00FA4A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Normal Indent" w:qFormat="1"/>
    <w:lsdException w:name="List Bullet" w:semiHidden="0" w:uiPriority="9" w:unhideWhenUsed="0" w:qFormat="1"/>
    <w:lsdException w:name="List Number" w:semiHidden="0" w:uiPriority="9" w:unhideWhenUsed="0" w:qFormat="1"/>
    <w:lsdException w:name="List Bullet 2" w:semiHidden="0" w:uiPriority="10" w:unhideWhenUsed="0" w:qFormat="1"/>
    <w:lsdException w:name="List Number 2" w:semiHidden="0" w:uiPriority="10" w:unhideWhenUsed="0" w:qFormat="1"/>
    <w:lsdException w:name="Title" w:semiHidden="0" w:uiPriority="4" w:unhideWhenUsed="0" w:qFormat="1"/>
    <w:lsdException w:name="List Continue" w:semiHidden="0" w:uiPriority="9" w:unhideWhenUsed="0" w:qFormat="1"/>
    <w:lsdException w:name="List Continue 2" w:semiHidden="0" w:uiPriority="10" w:unhideWhenUsed="0" w:qFormat="1"/>
    <w:lsdException w:name="Subtitle" w:semiHidden="0" w:uiPriority="5" w:unhideWhenUsed="0" w:qFormat="1"/>
    <w:lsdException w:name="Salutation" w:semiHidden="0" w:unhideWhenUsed="0"/>
    <w:lsdException w:name="Block Text" w:semiHidden="0" w:uiPriority="3" w:unhideWhenUsed="0" w:qFormat="1"/>
    <w:lsdException w:name="Strong" w:semiHidden="0" w:uiPriority="2" w:unhideWhenUsed="0" w:qFormat="1"/>
    <w:lsdException w:name="Emphasis" w:semiHidden="0" w:uiPriority="2" w:unhideWhenUsed="0" w:qFormat="1"/>
    <w:lsdException w:name="Table Grid" w:semiHidden="0" w:uiPriority="1" w:unhideWhenUsed="0"/>
    <w:lsdException w:name="Placeholder Text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7F45FE"/>
    <w:pPr>
      <w:spacing w:after="0" w:line="240" w:lineRule="auto"/>
    </w:pPr>
    <w:rPr>
      <w:rFonts w:eastAsia="Times New Roman" w:cs="Times New Roman"/>
      <w:sz w:val="1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F45F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45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5FE"/>
    <w:rPr>
      <w:rFonts w:ascii="Tahoma" w:eastAsia="Times New Roman" w:hAnsi="Tahoma" w:cs="Tahoma"/>
      <w:sz w:val="16"/>
      <w:szCs w:val="16"/>
    </w:rPr>
  </w:style>
  <w:style w:type="paragraph" w:customStyle="1" w:styleId="Italics">
    <w:name w:val="Italics"/>
    <w:basedOn w:val="Normal"/>
    <w:qFormat/>
    <w:rsid w:val="007F45FE"/>
    <w:pPr>
      <w:spacing w:after="100" w:line="264" w:lineRule="auto"/>
    </w:pPr>
    <w:rPr>
      <w:i/>
    </w:rPr>
  </w:style>
  <w:style w:type="paragraph" w:customStyle="1" w:styleId="BulletedList">
    <w:name w:val="Bulleted List"/>
    <w:basedOn w:val="Normal"/>
    <w:qFormat/>
    <w:rsid w:val="007F45FE"/>
    <w:pPr>
      <w:numPr>
        <w:numId w:val="6"/>
      </w:numPr>
      <w:spacing w:after="100" w:line="264" w:lineRule="auto"/>
      <w:ind w:left="360"/>
      <w:contextualSpacing/>
    </w:pPr>
  </w:style>
  <w:style w:type="paragraph" w:customStyle="1" w:styleId="Dates">
    <w:name w:val="Dates"/>
    <w:basedOn w:val="Normal"/>
    <w:qFormat/>
    <w:rsid w:val="007F45FE"/>
    <w:pPr>
      <w:jc w:val="right"/>
    </w:pPr>
  </w:style>
  <w:style w:type="paragraph" w:customStyle="1" w:styleId="Bold">
    <w:name w:val="Bold"/>
    <w:basedOn w:val="Normal"/>
    <w:qFormat/>
    <w:rsid w:val="007F45FE"/>
    <w:rPr>
      <w:b/>
      <w:spacing w:val="10"/>
    </w:rPr>
  </w:style>
  <w:style w:type="table" w:styleId="TableGrid">
    <w:name w:val="Table Grid"/>
    <w:basedOn w:val="TableNormal"/>
    <w:uiPriority w:val="1"/>
    <w:rsid w:val="007F45F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py">
    <w:name w:val="Copy"/>
    <w:basedOn w:val="Normal"/>
    <w:qFormat/>
    <w:rsid w:val="007F45FE"/>
    <w:rPr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ck%20P\AppData\Roaming\Microsoft\Templates\MH_FunctionalResume_EmphasisEd(4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4AA189B36DE74AFA8031E85EE0AEFF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F93005-D6B6-4F58-8BC6-70C74184F162}"/>
      </w:docPartPr>
      <w:docPartBody>
        <w:p w:rsidR="00000000" w:rsidRDefault="00376ED3">
          <w:pPr>
            <w:pStyle w:val="4AA189B36DE74AFA8031E85EE0AEFF16"/>
          </w:pPr>
          <w:r>
            <w:rPr>
              <w:rStyle w:val="PlaceholderText"/>
            </w:rPr>
            <w:t>[Pick the Year]</w:t>
          </w:r>
        </w:p>
      </w:docPartBody>
    </w:docPart>
    <w:docPart>
      <w:docPartPr>
        <w:name w:val="5701EA42998341D8A39175DD0AF7F2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EB0470-C4AE-443E-9A10-D56BED63CD58}"/>
      </w:docPartPr>
      <w:docPartBody>
        <w:p w:rsidR="00000000" w:rsidRDefault="00376ED3">
          <w:pPr>
            <w:pStyle w:val="5701EA42998341D8A39175DD0AF7F279"/>
          </w:pPr>
          <w:r>
            <w:rPr>
              <w:rStyle w:val="PlaceholderText"/>
            </w:rPr>
            <w:t>[Pick the Year]</w:t>
          </w:r>
        </w:p>
      </w:docPartBody>
    </w:docPart>
    <w:docPart>
      <w:docPartPr>
        <w:name w:val="7358DD16F1AF41ABA31805D7EEE89C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A9DE63-B113-4A6F-85BD-70FAB93F961E}"/>
      </w:docPartPr>
      <w:docPartBody>
        <w:p w:rsidR="00000000" w:rsidRDefault="00376ED3">
          <w:pPr>
            <w:pStyle w:val="7358DD16F1AF41ABA31805D7EEE89CDE"/>
          </w:pPr>
          <w:r>
            <w:rPr>
              <w:rStyle w:val="PlaceholderText"/>
            </w:rPr>
            <w:t>[Pick the Year]</w:t>
          </w:r>
        </w:p>
      </w:docPartBody>
    </w:docPart>
    <w:docPart>
      <w:docPartPr>
        <w:name w:val="0CE5188C8A6C4594B553774E847DC4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FDE51A-03D9-46EE-9A55-5D6F6F6AFE2B}"/>
      </w:docPartPr>
      <w:docPartBody>
        <w:p w:rsidR="00000000" w:rsidRDefault="00376ED3">
          <w:pPr>
            <w:pStyle w:val="0CE5188C8A6C4594B553774E847DC4A8"/>
          </w:pPr>
          <w:r>
            <w:rPr>
              <w:rStyle w:val="PlaceholderText"/>
            </w:rPr>
            <w:t>[End Date]</w:t>
          </w:r>
        </w:p>
      </w:docPartBody>
    </w:docPart>
    <w:docPart>
      <w:docPartPr>
        <w:name w:val="0B8C108239974EC8AE4E6D4F4C3DEE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E97B0C-4D91-4ED8-B422-45810BA7F20C}"/>
      </w:docPartPr>
      <w:docPartBody>
        <w:p w:rsidR="00000000" w:rsidRDefault="000A0F92" w:rsidP="000A0F92">
          <w:pPr>
            <w:pStyle w:val="0B8C108239974EC8AE4E6D4F4C3DEE0F"/>
          </w:pPr>
          <w:r>
            <w:t>[Start Date]</w:t>
          </w:r>
        </w:p>
      </w:docPartBody>
    </w:docPart>
    <w:docPart>
      <w:docPartPr>
        <w:name w:val="DCCD231F28A94125800F7C44628461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D55D8-3F36-45A6-95C2-6C4A78353FAE}"/>
      </w:docPartPr>
      <w:docPartBody>
        <w:p w:rsidR="00000000" w:rsidRDefault="000A0F92" w:rsidP="000A0F92">
          <w:pPr>
            <w:pStyle w:val="DCCD231F28A94125800F7C4462846171"/>
          </w:pPr>
          <w:r>
            <w:t>[End Date]</w:t>
          </w:r>
        </w:p>
      </w:docPartBody>
    </w:docPart>
    <w:docPart>
      <w:docPartPr>
        <w:name w:val="EAF53A970A1B4010990C0E7340C853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E3C69D-5045-4360-8EBC-57A8DE898745}"/>
      </w:docPartPr>
      <w:docPartBody>
        <w:p w:rsidR="00000000" w:rsidRDefault="000A0F92" w:rsidP="000A0F92">
          <w:pPr>
            <w:pStyle w:val="EAF53A970A1B4010990C0E7340C8539A"/>
          </w:pPr>
          <w:r>
            <w:t>[Start Date]</w:t>
          </w:r>
        </w:p>
      </w:docPartBody>
    </w:docPart>
    <w:docPart>
      <w:docPartPr>
        <w:name w:val="40723CB269CB41F5B222E2BD10BEFE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4AEC88-1418-441F-9AC3-4D0B4A74F921}"/>
      </w:docPartPr>
      <w:docPartBody>
        <w:p w:rsidR="00000000" w:rsidRDefault="000A0F92" w:rsidP="000A0F92">
          <w:pPr>
            <w:pStyle w:val="40723CB269CB41F5B222E2BD10BEFE93"/>
          </w:pPr>
          <w:r>
            <w:t>[End Date]</w:t>
          </w:r>
        </w:p>
      </w:docPartBody>
    </w:docPart>
    <w:docPart>
      <w:docPartPr>
        <w:name w:val="89FF89603DA742FB84D8372AB18B62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7B45C1-5580-45B8-B88E-8B017A2D3962}"/>
      </w:docPartPr>
      <w:docPartBody>
        <w:p w:rsidR="00000000" w:rsidRDefault="000A0F92" w:rsidP="000A0F92">
          <w:pPr>
            <w:pStyle w:val="89FF89603DA742FB84D8372AB18B6263"/>
          </w:pPr>
          <w:r>
            <w:t>[Start Date]</w:t>
          </w:r>
        </w:p>
      </w:docPartBody>
    </w:docPart>
    <w:docPart>
      <w:docPartPr>
        <w:name w:val="78EB7E4205CD4AC3802A01DB9F7435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66CC57-A49A-4137-B31F-781C0EC8601E}"/>
      </w:docPartPr>
      <w:docPartBody>
        <w:p w:rsidR="00000000" w:rsidRDefault="000A0F92" w:rsidP="000A0F92">
          <w:pPr>
            <w:pStyle w:val="78EB7E4205CD4AC3802A01DB9F7435AD"/>
          </w:pPr>
          <w:r>
            <w:t>[End Date]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Condense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216E13"/>
    <w:multiLevelType w:val="hybridMultilevel"/>
    <w:tmpl w:val="4E28D91E"/>
    <w:lvl w:ilvl="0" w:tplc="E01AF61E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0A0F92"/>
    <w:rsid w:val="000A0F92"/>
    <w:rsid w:val="00376E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ED5270CD7604D16BE9F1E9915AD744D">
    <w:name w:val="1ED5270CD7604D16BE9F1E9915AD744D"/>
  </w:style>
  <w:style w:type="paragraph" w:customStyle="1" w:styleId="03F16A7C5C274C8388EED5CD20EA2030">
    <w:name w:val="03F16A7C5C274C8388EED5CD20EA2030"/>
  </w:style>
  <w:style w:type="paragraph" w:customStyle="1" w:styleId="3BCE931F0D14466A8A768E0996E5F1BB">
    <w:name w:val="3BCE931F0D14466A8A768E0996E5F1BB"/>
  </w:style>
  <w:style w:type="paragraph" w:customStyle="1" w:styleId="A3E613FFF46A4C97B3286AE90997672A">
    <w:name w:val="A3E613FFF46A4C97B3286AE90997672A"/>
  </w:style>
  <w:style w:type="paragraph" w:customStyle="1" w:styleId="F8DC16FC66D849F3A3993FA73485AD74">
    <w:name w:val="F8DC16FC66D849F3A3993FA73485AD74"/>
  </w:style>
  <w:style w:type="paragraph" w:customStyle="1" w:styleId="BulletedList">
    <w:name w:val="Bulleted List"/>
    <w:basedOn w:val="Normal"/>
    <w:qFormat/>
    <w:rsid w:val="000A0F92"/>
    <w:pPr>
      <w:numPr>
        <w:numId w:val="1"/>
      </w:numPr>
      <w:spacing w:after="100" w:line="264" w:lineRule="auto"/>
      <w:ind w:left="360"/>
      <w:contextualSpacing/>
    </w:pPr>
    <w:rPr>
      <w:rFonts w:eastAsia="Times New Roman" w:cs="Times New Roman"/>
      <w:sz w:val="18"/>
      <w:szCs w:val="24"/>
    </w:rPr>
  </w:style>
  <w:style w:type="paragraph" w:customStyle="1" w:styleId="285A35B6DA7B449ABC2526A8ADBC63DF">
    <w:name w:val="285A35B6DA7B449ABC2526A8ADBC63DF"/>
  </w:style>
  <w:style w:type="paragraph" w:customStyle="1" w:styleId="8E51ECD9342B43E6A3B06AA9347F4247">
    <w:name w:val="8E51ECD9342B43E6A3B06AA9347F4247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AA189B36DE74AFA8031E85EE0AEFF16">
    <w:name w:val="4AA189B36DE74AFA8031E85EE0AEFF16"/>
  </w:style>
  <w:style w:type="paragraph" w:customStyle="1" w:styleId="2DA3CD5CAE184AD1AE4A7401688917A2">
    <w:name w:val="2DA3CD5CAE184AD1AE4A7401688917A2"/>
  </w:style>
  <w:style w:type="paragraph" w:customStyle="1" w:styleId="FCC015A1961047C7B917537972E4E595">
    <w:name w:val="FCC015A1961047C7B917537972E4E595"/>
  </w:style>
  <w:style w:type="paragraph" w:customStyle="1" w:styleId="5701EA42998341D8A39175DD0AF7F279">
    <w:name w:val="5701EA42998341D8A39175DD0AF7F279"/>
  </w:style>
  <w:style w:type="paragraph" w:customStyle="1" w:styleId="331FAAE091E840EDB0C2882F07FF67F0">
    <w:name w:val="331FAAE091E840EDB0C2882F07FF67F0"/>
  </w:style>
  <w:style w:type="paragraph" w:customStyle="1" w:styleId="730DA3EE6049447D9528CBB0B6D0B331">
    <w:name w:val="730DA3EE6049447D9528CBB0B6D0B331"/>
  </w:style>
  <w:style w:type="paragraph" w:customStyle="1" w:styleId="CF3CDB5BB7E04382AEF588FB05A82793">
    <w:name w:val="CF3CDB5BB7E04382AEF588FB05A82793"/>
  </w:style>
  <w:style w:type="paragraph" w:customStyle="1" w:styleId="7358DD16F1AF41ABA31805D7EEE89CDE">
    <w:name w:val="7358DD16F1AF41ABA31805D7EEE89CDE"/>
  </w:style>
  <w:style w:type="paragraph" w:customStyle="1" w:styleId="B29DCC350D474FAAA7CE11922C4AACEE">
    <w:name w:val="B29DCC350D474FAAA7CE11922C4AACEE"/>
  </w:style>
  <w:style w:type="paragraph" w:customStyle="1" w:styleId="ADA03EAFD04345EBB69B32D20800AF75">
    <w:name w:val="ADA03EAFD04345EBB69B32D20800AF75"/>
  </w:style>
  <w:style w:type="paragraph" w:customStyle="1" w:styleId="28E5600905A74C23AC4B0C63A98BC2E2">
    <w:name w:val="28E5600905A74C23AC4B0C63A98BC2E2"/>
  </w:style>
  <w:style w:type="paragraph" w:customStyle="1" w:styleId="0CE5188C8A6C4594B553774E847DC4A8">
    <w:name w:val="0CE5188C8A6C4594B553774E847DC4A8"/>
  </w:style>
  <w:style w:type="paragraph" w:customStyle="1" w:styleId="8A956B9FC1CF40A187A5131FFB3D6085">
    <w:name w:val="8A956B9FC1CF40A187A5131FFB3D6085"/>
  </w:style>
  <w:style w:type="paragraph" w:customStyle="1" w:styleId="FDDEBA422DB1439AB540A2CCE8A079B8">
    <w:name w:val="FDDEBA422DB1439AB540A2CCE8A079B8"/>
  </w:style>
  <w:style w:type="paragraph" w:customStyle="1" w:styleId="1005A07D5F0747A19F570BC69FA9C1C5">
    <w:name w:val="1005A07D5F0747A19F570BC69FA9C1C5"/>
  </w:style>
  <w:style w:type="paragraph" w:customStyle="1" w:styleId="78CA8FD9B4554D8DAA827ABA2AD501B9">
    <w:name w:val="78CA8FD9B4554D8DAA827ABA2AD501B9"/>
  </w:style>
  <w:style w:type="paragraph" w:customStyle="1" w:styleId="D3D7B1366CA04FF6B71642E69D1CD30B">
    <w:name w:val="D3D7B1366CA04FF6B71642E69D1CD30B"/>
  </w:style>
  <w:style w:type="paragraph" w:customStyle="1" w:styleId="163832112A9C4C0CBC274895B8F3229C">
    <w:name w:val="163832112A9C4C0CBC274895B8F3229C"/>
    <w:rsid w:val="000A0F92"/>
  </w:style>
  <w:style w:type="paragraph" w:customStyle="1" w:styleId="0B8C108239974EC8AE4E6D4F4C3DEE0F">
    <w:name w:val="0B8C108239974EC8AE4E6D4F4C3DEE0F"/>
    <w:rsid w:val="000A0F92"/>
  </w:style>
  <w:style w:type="paragraph" w:customStyle="1" w:styleId="DCCD231F28A94125800F7C4462846171">
    <w:name w:val="DCCD231F28A94125800F7C4462846171"/>
    <w:rsid w:val="000A0F92"/>
  </w:style>
  <w:style w:type="paragraph" w:customStyle="1" w:styleId="B0CCFD26DD514453930577729894E80C">
    <w:name w:val="B0CCFD26DD514453930577729894E80C"/>
    <w:rsid w:val="000A0F92"/>
  </w:style>
  <w:style w:type="paragraph" w:customStyle="1" w:styleId="26E3CD466FAE48D1A7A1024C876B8DA4">
    <w:name w:val="26E3CD466FAE48D1A7A1024C876B8DA4"/>
    <w:rsid w:val="000A0F92"/>
  </w:style>
  <w:style w:type="paragraph" w:customStyle="1" w:styleId="A8F7CBB91A7046D384FE4334F7706107">
    <w:name w:val="A8F7CBB91A7046D384FE4334F7706107"/>
    <w:rsid w:val="000A0F92"/>
  </w:style>
  <w:style w:type="paragraph" w:customStyle="1" w:styleId="89ACDFB9CE324C84A93CC4EB1E681118">
    <w:name w:val="89ACDFB9CE324C84A93CC4EB1E681118"/>
    <w:rsid w:val="000A0F92"/>
  </w:style>
  <w:style w:type="paragraph" w:customStyle="1" w:styleId="0951688EFA9A4191BA3DC835996B558A">
    <w:name w:val="0951688EFA9A4191BA3DC835996B558A"/>
    <w:rsid w:val="000A0F92"/>
  </w:style>
  <w:style w:type="paragraph" w:customStyle="1" w:styleId="83498A208A3D4C37AEDE7AD4D23DF13A">
    <w:name w:val="83498A208A3D4C37AEDE7AD4D23DF13A"/>
    <w:rsid w:val="000A0F92"/>
  </w:style>
  <w:style w:type="paragraph" w:customStyle="1" w:styleId="F6D3D3964CCF45BCB52F6C55117E42A1">
    <w:name w:val="F6D3D3964CCF45BCB52F6C55117E42A1"/>
    <w:rsid w:val="000A0F92"/>
  </w:style>
  <w:style w:type="paragraph" w:customStyle="1" w:styleId="EAF53A970A1B4010990C0E7340C8539A">
    <w:name w:val="EAF53A970A1B4010990C0E7340C8539A"/>
    <w:rsid w:val="000A0F92"/>
  </w:style>
  <w:style w:type="paragraph" w:customStyle="1" w:styleId="40723CB269CB41F5B222E2BD10BEFE93">
    <w:name w:val="40723CB269CB41F5B222E2BD10BEFE93"/>
    <w:rsid w:val="000A0F92"/>
  </w:style>
  <w:style w:type="paragraph" w:customStyle="1" w:styleId="A63D2C504BB74A4CB88D515E7B91ABA1">
    <w:name w:val="A63D2C504BB74A4CB88D515E7B91ABA1"/>
    <w:rsid w:val="000A0F92"/>
  </w:style>
  <w:style w:type="paragraph" w:customStyle="1" w:styleId="F7AFC6B9A4954957B5940083CD5DC6A8">
    <w:name w:val="F7AFC6B9A4954957B5940083CD5DC6A8"/>
    <w:rsid w:val="000A0F92"/>
  </w:style>
  <w:style w:type="paragraph" w:customStyle="1" w:styleId="89FF89603DA742FB84D8372AB18B6263">
    <w:name w:val="89FF89603DA742FB84D8372AB18B6263"/>
    <w:rsid w:val="000A0F92"/>
  </w:style>
  <w:style w:type="paragraph" w:customStyle="1" w:styleId="78EB7E4205CD4AC3802A01DB9F7435AD">
    <w:name w:val="78EB7E4205CD4AC3802A01DB9F7435AD"/>
    <w:rsid w:val="000A0F92"/>
  </w:style>
  <w:style w:type="paragraph" w:customStyle="1" w:styleId="0BDDB9C631D748D49E29FB428405F5C0">
    <w:name w:val="0BDDB9C631D748D49E29FB428405F5C0"/>
    <w:rsid w:val="000A0F92"/>
  </w:style>
  <w:style w:type="paragraph" w:customStyle="1" w:styleId="06CBB8D00E8948E98D3FA1FC50F86B0E">
    <w:name w:val="06CBB8D00E8948E98D3FA1FC50F86B0E"/>
    <w:rsid w:val="000A0F92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Custom Theme">
  <a:themeElements>
    <a:clrScheme name="Office Colors">
      <a:dk1>
        <a:sysClr val="windowText" lastClr="000000"/>
      </a:dk1>
      <a:lt1>
        <a:sysClr val="window" lastClr="FFFFFF"/>
      </a:lt1>
      <a:dk2>
        <a:srgbClr val="1F497D"/>
      </a:dk2>
      <a:lt2>
        <a:srgbClr val="FAF3E8"/>
      </a:lt2>
      <a:accent1>
        <a:srgbClr val="5C83B4"/>
      </a:accent1>
      <a:accent2>
        <a:srgbClr val="C0504D"/>
      </a:accent2>
      <a:accent3>
        <a:srgbClr val="9DBB61"/>
      </a:accent3>
      <a:accent4>
        <a:srgbClr val="8066A0"/>
      </a:accent4>
      <a:accent5>
        <a:srgbClr val="4BACC6"/>
      </a:accent5>
      <a:accent6>
        <a:srgbClr val="F59D56"/>
      </a:accent6>
      <a:hlink>
        <a:srgbClr val="0000FF"/>
      </a:hlink>
      <a:folHlink>
        <a:srgbClr val="800080"/>
      </a:folHlink>
    </a:clrScheme>
    <a:fontScheme name="School Presentation">
      <a:majorFont>
        <a:latin typeface="Bookman Old Style"/>
        <a:ea typeface=""/>
        <a:cs typeface=""/>
      </a:majorFont>
      <a:minorFont>
        <a:latin typeface="Segoe Condensed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 rotWithShape="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29D01370-3A48-4729-BBF3-DF358E5A53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MH_FunctionalResume_EmphasisEd(4)</Template>
  <TotalTime>39</TotalTime>
  <Pages>1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resume (Education emphasis)</dc:title>
  <dc:creator>Nick P</dc:creator>
  <cp:lastModifiedBy>Nick P</cp:lastModifiedBy>
  <cp:revision>10</cp:revision>
  <cp:lastPrinted>2014-05-29T16:26:00Z</cp:lastPrinted>
  <dcterms:created xsi:type="dcterms:W3CDTF">2014-05-29T15:49:00Z</dcterms:created>
  <dcterms:modified xsi:type="dcterms:W3CDTF">2014-05-29T16:31:00Z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TC101695639990</vt:lpwstr>
  </property>
</Properties>
</file>