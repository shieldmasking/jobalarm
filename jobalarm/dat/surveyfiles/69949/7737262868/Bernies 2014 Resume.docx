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9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251"/>
        <w:gridCol w:w="89"/>
        <w:gridCol w:w="4499"/>
        <w:gridCol w:w="2251"/>
      </w:tblGrid>
      <w:tr w:rsidR="00971E9D" w:rsidRPr="0021599F">
        <w:trPr>
          <w:trHeight w:hRule="exact" w:val="288"/>
        </w:trPr>
        <w:tc>
          <w:tcPr>
            <w:tcW w:w="9090" w:type="dxa"/>
            <w:gridSpan w:val="4"/>
          </w:tcPr>
          <w:p w:rsidR="00971E9D" w:rsidRPr="00A43F4E" w:rsidRDefault="009C6397" w:rsidP="009F770E">
            <w:pPr>
              <w:pStyle w:val="StyleContactInfo"/>
            </w:pPr>
            <w:r>
              <w:t>918 State Street Apt 2W</w:t>
            </w:r>
            <w:r w:rsidR="00F561DD" w:rsidRPr="00A43F4E">
              <w:t xml:space="preserve">, </w:t>
            </w:r>
            <w:r>
              <w:t>Lemont, IL 60439</w:t>
            </w:r>
            <w:r w:rsidR="00430460">
              <w:sym w:font="Symbol" w:char="F0B7"/>
            </w:r>
            <w:r>
              <w:t>773-726-2868</w:t>
            </w:r>
            <w:r w:rsidR="00430460">
              <w:sym w:font="Symbol" w:char="F0B7"/>
            </w:r>
            <w:r w:rsidR="009F770E">
              <w:t>bgjjr@hotmail.com</w:t>
            </w:r>
          </w:p>
        </w:tc>
      </w:tr>
      <w:tr w:rsidR="00971E9D" w:rsidRPr="00DC1DF3">
        <w:trPr>
          <w:trHeight w:hRule="exact" w:val="720"/>
        </w:trPr>
        <w:tc>
          <w:tcPr>
            <w:tcW w:w="9090" w:type="dxa"/>
            <w:gridSpan w:val="4"/>
          </w:tcPr>
          <w:p w:rsidR="00971E9D" w:rsidRPr="001E6339" w:rsidRDefault="009C6397" w:rsidP="001E6339">
            <w:pPr>
              <w:pStyle w:val="YourName"/>
            </w:pPr>
            <w:r>
              <w:t>Bernard G. Johnson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1F24DC">
              <w:t>Objective</w:t>
            </w:r>
          </w:p>
        </w:tc>
      </w:tr>
      <w:tr w:rsidR="00F561DD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F561DD" w:rsidRPr="0070617C" w:rsidRDefault="009C6397" w:rsidP="00D64B20">
            <w:pPr>
              <w:pStyle w:val="BodyText1"/>
            </w:pPr>
            <w:r>
              <w:t>I am an experienced Environmental Manager with a strong Metal Finishing background. I seek a career-oriented position that will allow me to use my skillsets in a challenging and rewarding environment.</w:t>
            </w:r>
            <w:r w:rsidR="00EC387A">
              <w:t xml:space="preserve"> I am open to assuming new respon</w:t>
            </w:r>
            <w:r w:rsidR="00D64B20">
              <w:t>sibilities as I</w:t>
            </w:r>
            <w:r w:rsidR="00EC387A">
              <w:t xml:space="preserve"> remain teachable </w:t>
            </w:r>
            <w:r w:rsidR="00D64B20">
              <w:t>while</w:t>
            </w:r>
            <w:r w:rsidR="00EC387A">
              <w:t xml:space="preserve"> seek</w:t>
            </w:r>
            <w:r w:rsidR="00D64B20">
              <w:t>ing</w:t>
            </w:r>
            <w:r w:rsidR="00EC387A">
              <w:t xml:space="preserve"> the right opportunity. </w:t>
            </w:r>
            <w:r>
              <w:t xml:space="preserve"> 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70617C">
              <w:t>Experience</w:t>
            </w:r>
          </w:p>
        </w:tc>
      </w:tr>
      <w:tr w:rsidR="00B67166">
        <w:trPr>
          <w:trHeight w:val="555"/>
        </w:trPr>
        <w:tc>
          <w:tcPr>
            <w:tcW w:w="2340" w:type="dxa"/>
            <w:gridSpan w:val="2"/>
            <w:tcBorders>
              <w:top w:val="single" w:sz="12" w:space="0" w:color="auto"/>
            </w:tcBorders>
          </w:tcPr>
          <w:p w:rsidR="00B67166" w:rsidRPr="00B67166" w:rsidRDefault="009C6397" w:rsidP="00A305A2">
            <w:pPr>
              <w:pStyle w:val="BodyText1"/>
            </w:pPr>
            <w:r>
              <w:t xml:space="preserve">11/2012 to </w:t>
            </w:r>
            <w:r w:rsidR="00A305A2">
              <w:t>Present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B67166" w:rsidRPr="00D62111" w:rsidRDefault="009F770E" w:rsidP="00B67166">
            <w:pPr>
              <w:pStyle w:val="BodyText"/>
            </w:pPr>
            <w:r>
              <w:t>Self Employed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Pr="00D62111" w:rsidRDefault="00A305A2" w:rsidP="00B67166">
            <w:pPr>
              <w:pStyle w:val="BodyText3"/>
            </w:pPr>
            <w:r>
              <w:t>Illinois</w:t>
            </w:r>
          </w:p>
        </w:tc>
      </w:tr>
      <w:tr w:rsidR="00B67166">
        <w:trPr>
          <w:trHeight w:val="1050"/>
        </w:trPr>
        <w:tc>
          <w:tcPr>
            <w:tcW w:w="9090" w:type="dxa"/>
            <w:gridSpan w:val="4"/>
          </w:tcPr>
          <w:p w:rsidR="00B67166" w:rsidRDefault="00A305A2" w:rsidP="00F561DD">
            <w:pPr>
              <w:pStyle w:val="Heading2"/>
            </w:pPr>
            <w:r>
              <w:t>Accreditation Specialist</w:t>
            </w:r>
          </w:p>
          <w:p w:rsidR="00B67166" w:rsidRPr="00A43F4E" w:rsidRDefault="00A305A2" w:rsidP="00A43F4E">
            <w:pPr>
              <w:pStyle w:val="BulletedList"/>
            </w:pPr>
            <w:r>
              <w:t>Telephone sales.</w:t>
            </w:r>
          </w:p>
          <w:p w:rsidR="00B67166" w:rsidRPr="00D62111" w:rsidRDefault="00A305A2" w:rsidP="00D62111">
            <w:pPr>
              <w:pStyle w:val="BulletedList"/>
            </w:pPr>
            <w:r>
              <w:t>Customer service.</w:t>
            </w:r>
          </w:p>
          <w:p w:rsidR="00B67166" w:rsidRDefault="00A305A2" w:rsidP="00A43F4E">
            <w:pPr>
              <w:pStyle w:val="BulletedList"/>
            </w:pPr>
            <w:r>
              <w:t>Quality control and</w:t>
            </w:r>
            <w:r w:rsidR="009C6397">
              <w:t xml:space="preserve"> documentation.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F561DD">
            <w:pPr>
              <w:pStyle w:val="Heading2"/>
            </w:pPr>
          </w:p>
        </w:tc>
      </w:tr>
      <w:tr w:rsidR="00B67166">
        <w:trPr>
          <w:trHeight w:val="510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F97C3C" w:rsidP="003E3C7F">
            <w:pPr>
              <w:pStyle w:val="BodyText1"/>
              <w:tabs>
                <w:tab w:val="left" w:pos="2520"/>
              </w:tabs>
            </w:pPr>
            <w:r>
              <w:t>10</w:t>
            </w:r>
            <w:r w:rsidR="00596399">
              <w:t>/201</w:t>
            </w:r>
            <w:r>
              <w:t>1</w:t>
            </w:r>
            <w:bookmarkStart w:id="0" w:name="_GoBack"/>
            <w:bookmarkEnd w:id="0"/>
            <w:r w:rsidR="009C6397">
              <w:t xml:space="preserve"> to 11/2012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9C6397" w:rsidP="00B67166">
            <w:pPr>
              <w:pStyle w:val="BodyText"/>
            </w:pPr>
            <w:r>
              <w:t>Arlington Plating Company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9C6397" w:rsidP="00B67166">
            <w:pPr>
              <w:pStyle w:val="BodyText3"/>
            </w:pPr>
            <w:r>
              <w:t>Palatine, IL</w:t>
            </w:r>
          </w:p>
        </w:tc>
      </w:tr>
      <w:tr w:rsidR="00B67166">
        <w:trPr>
          <w:trHeight w:val="1095"/>
        </w:trPr>
        <w:tc>
          <w:tcPr>
            <w:tcW w:w="9090" w:type="dxa"/>
            <w:gridSpan w:val="4"/>
          </w:tcPr>
          <w:p w:rsidR="00B224C8" w:rsidRDefault="009C6397" w:rsidP="00B224C8">
            <w:pPr>
              <w:pStyle w:val="Heading2"/>
            </w:pPr>
            <w:r>
              <w:t>Lab Technician</w:t>
            </w:r>
          </w:p>
          <w:p w:rsidR="00B224C8" w:rsidRPr="00A43F4E" w:rsidRDefault="009C6397" w:rsidP="00B224C8">
            <w:pPr>
              <w:pStyle w:val="BulletedList"/>
            </w:pPr>
            <w:r>
              <w:t>Performed analysis for plating baths.</w:t>
            </w:r>
          </w:p>
          <w:p w:rsidR="00B224C8" w:rsidRPr="00D62111" w:rsidRDefault="009C6397" w:rsidP="00B224C8">
            <w:pPr>
              <w:pStyle w:val="BulletedList"/>
            </w:pPr>
            <w:r>
              <w:t>Made chemical additions and maintained documentation.</w:t>
            </w:r>
          </w:p>
          <w:p w:rsidR="00B67166" w:rsidRDefault="009C6397" w:rsidP="00B224C8">
            <w:pPr>
              <w:pStyle w:val="BulletedList"/>
            </w:pPr>
            <w:r>
              <w:t>Monitored wastewater treatment and plating lines and developed daily reporting of issues.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rPr>
          <w:trHeight w:val="49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406AA9" w:rsidP="00D62111">
            <w:pPr>
              <w:pStyle w:val="BodyText1"/>
              <w:tabs>
                <w:tab w:val="left" w:pos="2520"/>
              </w:tabs>
            </w:pPr>
            <w:r>
              <w:t>9/2010 to 9</w:t>
            </w:r>
            <w:r w:rsidR="009C6397">
              <w:t>/2011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1F7B1A" w:rsidP="00B67166">
            <w:pPr>
              <w:pStyle w:val="BodyText"/>
            </w:pPr>
            <w:r>
              <w:t>Berteau-Lowell Plating Works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1F7B1A" w:rsidP="00B67166">
            <w:pPr>
              <w:pStyle w:val="BodyText3"/>
            </w:pPr>
            <w:r>
              <w:t>Chicago, IL</w:t>
            </w:r>
          </w:p>
        </w:tc>
      </w:tr>
      <w:tr w:rsidR="00B67166">
        <w:trPr>
          <w:trHeight w:val="1110"/>
        </w:trPr>
        <w:tc>
          <w:tcPr>
            <w:tcW w:w="9090" w:type="dxa"/>
            <w:gridSpan w:val="4"/>
          </w:tcPr>
          <w:p w:rsidR="00B224C8" w:rsidRDefault="001F7B1A" w:rsidP="00B224C8">
            <w:pPr>
              <w:pStyle w:val="Heading2"/>
            </w:pPr>
            <w:r>
              <w:t>Process Control Supervisor</w:t>
            </w:r>
          </w:p>
          <w:p w:rsidR="00B224C8" w:rsidRPr="00A43F4E" w:rsidRDefault="001F7B1A" w:rsidP="00B224C8">
            <w:pPr>
              <w:pStyle w:val="BulletedList"/>
            </w:pPr>
            <w:r>
              <w:t>Maintained wastewater treatment and environmental, health, and safety program.</w:t>
            </w:r>
          </w:p>
          <w:p w:rsidR="00B224C8" w:rsidRPr="00D62111" w:rsidRDefault="001F7B1A" w:rsidP="00B224C8">
            <w:pPr>
              <w:pStyle w:val="BulletedList"/>
            </w:pPr>
            <w:r>
              <w:t>Managed laboratory and quality control systems.</w:t>
            </w:r>
          </w:p>
          <w:p w:rsidR="00B67166" w:rsidRDefault="001F7B1A" w:rsidP="00B224C8">
            <w:pPr>
              <w:pStyle w:val="BulletedList"/>
            </w:pPr>
            <w:r>
              <w:t>Maintenance, documentation, and additional duties.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rPr>
          <w:trHeight w:val="52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A43F4E" w:rsidRDefault="001F7B1A" w:rsidP="00D62111">
            <w:pPr>
              <w:pStyle w:val="BodyText1"/>
              <w:tabs>
                <w:tab w:val="left" w:pos="2520"/>
              </w:tabs>
            </w:pPr>
            <w:r>
              <w:t>5/2006</w:t>
            </w:r>
            <w:r w:rsidR="009C704A">
              <w:t xml:space="preserve"> to 9</w:t>
            </w:r>
            <w:r>
              <w:t>/2010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A43F4E" w:rsidRDefault="001F7B1A" w:rsidP="00B67166">
            <w:pPr>
              <w:pStyle w:val="BodyText"/>
            </w:pPr>
            <w:r>
              <w:t>Local 225 Laborers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A43F4E" w:rsidRDefault="001F7B1A" w:rsidP="00B67166">
            <w:pPr>
              <w:pStyle w:val="BodyText3"/>
            </w:pPr>
            <w:r>
              <w:t>Willow Springs, IL</w:t>
            </w:r>
          </w:p>
        </w:tc>
      </w:tr>
      <w:tr w:rsidR="00B67166">
        <w:trPr>
          <w:trHeight w:val="1080"/>
        </w:trPr>
        <w:tc>
          <w:tcPr>
            <w:tcW w:w="9090" w:type="dxa"/>
            <w:gridSpan w:val="4"/>
          </w:tcPr>
          <w:p w:rsidR="00B224C8" w:rsidRDefault="001F7B1A" w:rsidP="00B224C8">
            <w:pPr>
              <w:pStyle w:val="Heading2"/>
            </w:pPr>
            <w:r>
              <w:t>Laborer</w:t>
            </w:r>
          </w:p>
          <w:p w:rsidR="00B224C8" w:rsidRPr="00A43F4E" w:rsidRDefault="001F7B1A" w:rsidP="00B224C8">
            <w:pPr>
              <w:pStyle w:val="BulletedList"/>
            </w:pPr>
            <w:r>
              <w:t>Asbestos abatement and hazardous material removal.</w:t>
            </w:r>
          </w:p>
          <w:p w:rsidR="00B224C8" w:rsidRPr="00D62111" w:rsidRDefault="001F7B1A" w:rsidP="00B224C8">
            <w:pPr>
              <w:pStyle w:val="BulletedList"/>
            </w:pPr>
            <w:r>
              <w:t>Labor and light construction.</w:t>
            </w:r>
          </w:p>
          <w:p w:rsidR="00B67166" w:rsidRDefault="001F7B1A" w:rsidP="00B224C8">
            <w:pPr>
              <w:pStyle w:val="BulletedList"/>
            </w:pPr>
            <w:r>
              <w:t>Demolition and machine operation.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F561DD" w:rsidP="00F561DD">
            <w:pPr>
              <w:pStyle w:val="Heading1"/>
            </w:pPr>
            <w:r w:rsidRPr="003126B2">
              <w:t>Education</w:t>
            </w:r>
          </w:p>
        </w:tc>
      </w:tr>
      <w:tr w:rsidR="00B67166">
        <w:trPr>
          <w:trHeight w:val="525"/>
        </w:trPr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F70B71" w:rsidP="00B67166">
            <w:pPr>
              <w:pStyle w:val="BodyText1"/>
            </w:pPr>
            <w:r>
              <w:t>2003 to 2007</w:t>
            </w: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:rsidR="00B67166" w:rsidRDefault="00F70B71" w:rsidP="00B67166">
            <w:pPr>
              <w:pStyle w:val="BodyText"/>
            </w:pPr>
            <w:r>
              <w:t>College of DuPage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F70B71" w:rsidP="00B67166">
            <w:pPr>
              <w:pStyle w:val="BodyText3"/>
            </w:pPr>
            <w:r>
              <w:t>Glen Ellyn, IL</w:t>
            </w:r>
          </w:p>
        </w:tc>
      </w:tr>
      <w:tr w:rsidR="00B67166">
        <w:trPr>
          <w:trHeight w:val="555"/>
        </w:trPr>
        <w:tc>
          <w:tcPr>
            <w:tcW w:w="9090" w:type="dxa"/>
            <w:gridSpan w:val="4"/>
          </w:tcPr>
          <w:p w:rsidR="00B67166" w:rsidRDefault="00F70B71" w:rsidP="00A43F4E">
            <w:pPr>
              <w:pStyle w:val="Heading2"/>
            </w:pPr>
            <w:r>
              <w:t>39 credit hours earned</w:t>
            </w:r>
          </w:p>
          <w:p w:rsidR="00B67166" w:rsidRDefault="00F70B71" w:rsidP="00A43F4E">
            <w:pPr>
              <w:pStyle w:val="BulletedList"/>
            </w:pPr>
            <w:r>
              <w:t>3.14 GPA</w:t>
            </w:r>
          </w:p>
          <w:p w:rsidR="00E032A8" w:rsidRDefault="00E032A8" w:rsidP="00E032A8"/>
          <w:p w:rsidR="00E032A8" w:rsidRDefault="00E032A8" w:rsidP="00E032A8"/>
          <w:p w:rsidR="00E032A8" w:rsidRDefault="00E032A8" w:rsidP="00E032A8"/>
          <w:p w:rsidR="00E032A8" w:rsidRDefault="00E032A8" w:rsidP="00E032A8"/>
          <w:p w:rsidR="00E032A8" w:rsidRDefault="00E032A8" w:rsidP="00E032A8"/>
          <w:p w:rsidR="00E032A8" w:rsidRDefault="00E032A8" w:rsidP="00E032A8"/>
          <w:p w:rsidR="00E032A8" w:rsidRDefault="00E032A8" w:rsidP="00E032A8"/>
          <w:p w:rsidR="00E032A8" w:rsidRPr="00E032A8" w:rsidRDefault="00E032A8" w:rsidP="00E032A8"/>
          <w:p w:rsidR="00E032A8" w:rsidRDefault="00E032A8" w:rsidP="00E032A8"/>
          <w:p w:rsidR="00E032A8" w:rsidRDefault="00E032A8" w:rsidP="00E032A8"/>
          <w:p w:rsidR="00E032A8" w:rsidRDefault="00E032A8" w:rsidP="00E032A8"/>
          <w:p w:rsidR="00E032A8" w:rsidRDefault="00E032A8" w:rsidP="00E032A8"/>
          <w:p w:rsidR="00E032A8" w:rsidRPr="00E032A8" w:rsidRDefault="00E032A8" w:rsidP="00E032A8"/>
        </w:tc>
      </w:tr>
      <w:tr w:rsidR="00F561DD" w:rsidRPr="007A5F3F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F561DD" w:rsidP="00D62111">
            <w:pPr>
              <w:pStyle w:val="Heading1"/>
            </w:pPr>
            <w:r>
              <w:lastRenderedPageBreak/>
              <w:t>References</w:t>
            </w:r>
          </w:p>
        </w:tc>
      </w:tr>
    </w:tbl>
    <w:p w:rsidR="00E032A8" w:rsidRPr="00CA7C13" w:rsidRDefault="00E032A8" w:rsidP="00E032A8">
      <w:pPr>
        <w:autoSpaceDE w:val="0"/>
        <w:autoSpaceDN w:val="0"/>
        <w:adjustRightInd w:val="0"/>
        <w:rPr>
          <w:rFonts w:cs="Arial"/>
          <w:color w:val="534F4E"/>
          <w:sz w:val="24"/>
          <w:szCs w:val="24"/>
        </w:rPr>
      </w:pPr>
      <w:r w:rsidRPr="00CA7C13">
        <w:rPr>
          <w:rFonts w:cs="Arial"/>
          <w:b/>
          <w:bCs/>
          <w:color w:val="6A6665"/>
          <w:sz w:val="24"/>
          <w:szCs w:val="24"/>
        </w:rPr>
        <w:t>K</w:t>
      </w:r>
      <w:r w:rsidRPr="00CA7C13">
        <w:rPr>
          <w:rFonts w:cs="Arial"/>
          <w:b/>
          <w:bCs/>
          <w:color w:val="534F4E"/>
          <w:sz w:val="24"/>
          <w:szCs w:val="24"/>
        </w:rPr>
        <w:t>en Des</w:t>
      </w:r>
      <w:r w:rsidRPr="00CA7C13">
        <w:rPr>
          <w:rFonts w:cs="Arial"/>
          <w:b/>
          <w:bCs/>
          <w:color w:val="6A6665"/>
          <w:sz w:val="24"/>
          <w:szCs w:val="24"/>
        </w:rPr>
        <w:t>m</w:t>
      </w:r>
      <w:r w:rsidRPr="00CA7C13">
        <w:rPr>
          <w:rFonts w:cs="Arial"/>
          <w:b/>
          <w:bCs/>
          <w:color w:val="534F4E"/>
          <w:sz w:val="24"/>
          <w:szCs w:val="24"/>
        </w:rPr>
        <w:t>ang</w:t>
      </w:r>
      <w:r w:rsidRPr="00CA7C13">
        <w:rPr>
          <w:rFonts w:cs="Arial"/>
          <w:b/>
          <w:bCs/>
          <w:color w:val="6A6665"/>
          <w:sz w:val="24"/>
          <w:szCs w:val="24"/>
        </w:rPr>
        <w:t>l</w:t>
      </w:r>
      <w:r w:rsidRPr="00CA7C13">
        <w:rPr>
          <w:rFonts w:cs="Arial"/>
          <w:b/>
          <w:bCs/>
          <w:color w:val="534F4E"/>
          <w:sz w:val="24"/>
          <w:szCs w:val="24"/>
        </w:rPr>
        <w:t>e</w:t>
      </w:r>
      <w:r w:rsidRPr="00CA7C13">
        <w:rPr>
          <w:rFonts w:cs="Arial"/>
          <w:b/>
          <w:bCs/>
          <w:color w:val="6A6665"/>
          <w:sz w:val="24"/>
          <w:szCs w:val="24"/>
        </w:rPr>
        <w:t xml:space="preserve">s </w:t>
      </w:r>
      <w:r w:rsidRPr="00CA7C13">
        <w:rPr>
          <w:rFonts w:cs="Arial"/>
          <w:color w:val="534F4E"/>
          <w:sz w:val="24"/>
          <w:szCs w:val="24"/>
        </w:rPr>
        <w:t>Former Manager now with Donson Machine- (708</w:t>
      </w:r>
      <w:r w:rsidRPr="00CA7C13">
        <w:rPr>
          <w:rFonts w:cs="Arial"/>
          <w:color w:val="6A6665"/>
          <w:sz w:val="24"/>
          <w:szCs w:val="24"/>
        </w:rPr>
        <w:t>)</w:t>
      </w:r>
      <w:r w:rsidRPr="00CA7C13">
        <w:rPr>
          <w:rFonts w:cs="Arial"/>
          <w:color w:val="534F4E"/>
          <w:sz w:val="24"/>
          <w:szCs w:val="24"/>
        </w:rPr>
        <w:t>205</w:t>
      </w:r>
      <w:r w:rsidRPr="00CA7C13">
        <w:rPr>
          <w:rFonts w:cs="Arial"/>
          <w:color w:val="2D2C2A"/>
          <w:sz w:val="24"/>
          <w:szCs w:val="24"/>
        </w:rPr>
        <w:t>-</w:t>
      </w:r>
      <w:r w:rsidRPr="00CA7C13">
        <w:rPr>
          <w:rFonts w:cs="Arial"/>
          <w:color w:val="534F4E"/>
          <w:sz w:val="24"/>
          <w:szCs w:val="24"/>
        </w:rPr>
        <w:t>5603</w:t>
      </w:r>
    </w:p>
    <w:p w:rsidR="00E032A8" w:rsidRPr="00CA7C13" w:rsidRDefault="00E032A8" w:rsidP="00E032A8">
      <w:pPr>
        <w:autoSpaceDE w:val="0"/>
        <w:autoSpaceDN w:val="0"/>
        <w:adjustRightInd w:val="0"/>
        <w:rPr>
          <w:rFonts w:cs="Arial"/>
          <w:color w:val="534F4E"/>
          <w:sz w:val="24"/>
          <w:szCs w:val="24"/>
        </w:rPr>
      </w:pPr>
      <w:r w:rsidRPr="00CA7C13">
        <w:rPr>
          <w:rFonts w:cs="Arial"/>
          <w:b/>
          <w:bCs/>
          <w:color w:val="6A6665"/>
          <w:sz w:val="24"/>
          <w:szCs w:val="24"/>
        </w:rPr>
        <w:t>J</w:t>
      </w:r>
      <w:r w:rsidRPr="00CA7C13">
        <w:rPr>
          <w:rFonts w:cs="Arial"/>
          <w:b/>
          <w:bCs/>
          <w:color w:val="534F4E"/>
          <w:sz w:val="24"/>
          <w:szCs w:val="24"/>
        </w:rPr>
        <w:t>oe</w:t>
      </w:r>
      <w:r w:rsidRPr="00CA7C13">
        <w:rPr>
          <w:rFonts w:cs="Arial"/>
          <w:b/>
          <w:bCs/>
          <w:color w:val="6A6665"/>
          <w:sz w:val="24"/>
          <w:szCs w:val="24"/>
        </w:rPr>
        <w:t xml:space="preserve">l </w:t>
      </w:r>
      <w:r w:rsidRPr="00CA7C13">
        <w:rPr>
          <w:rFonts w:cs="Arial"/>
          <w:b/>
          <w:bCs/>
          <w:color w:val="534F4E"/>
          <w:sz w:val="24"/>
          <w:szCs w:val="24"/>
        </w:rPr>
        <w:t>Li</w:t>
      </w:r>
      <w:r w:rsidRPr="00CA7C13">
        <w:rPr>
          <w:rFonts w:cs="Arial"/>
          <w:b/>
          <w:bCs/>
          <w:color w:val="6A6665"/>
          <w:sz w:val="24"/>
          <w:szCs w:val="24"/>
        </w:rPr>
        <w:t>p</w:t>
      </w:r>
      <w:r w:rsidRPr="00CA7C13">
        <w:rPr>
          <w:rFonts w:cs="Arial"/>
          <w:b/>
          <w:bCs/>
          <w:color w:val="534F4E"/>
          <w:sz w:val="24"/>
          <w:szCs w:val="24"/>
        </w:rPr>
        <w:t>o</w:t>
      </w:r>
      <w:r w:rsidRPr="00CA7C13">
        <w:rPr>
          <w:rFonts w:cs="Arial"/>
          <w:b/>
          <w:bCs/>
          <w:color w:val="6A6665"/>
          <w:sz w:val="24"/>
          <w:szCs w:val="24"/>
        </w:rPr>
        <w:t xml:space="preserve">f </w:t>
      </w:r>
      <w:r w:rsidRPr="00CA7C13">
        <w:rPr>
          <w:rFonts w:cs="Arial"/>
          <w:color w:val="534F4E"/>
          <w:sz w:val="24"/>
          <w:szCs w:val="24"/>
        </w:rPr>
        <w:t>Fo</w:t>
      </w:r>
      <w:r w:rsidRPr="00CA7C13">
        <w:rPr>
          <w:rFonts w:cs="Arial"/>
          <w:color w:val="6A6665"/>
          <w:sz w:val="24"/>
          <w:szCs w:val="24"/>
        </w:rPr>
        <w:t>r</w:t>
      </w:r>
      <w:r w:rsidRPr="00CA7C13">
        <w:rPr>
          <w:rFonts w:cs="Arial"/>
          <w:color w:val="534F4E"/>
          <w:sz w:val="24"/>
          <w:szCs w:val="24"/>
        </w:rPr>
        <w:t>mer Manage</w:t>
      </w:r>
      <w:r w:rsidRPr="00CA7C13">
        <w:rPr>
          <w:rFonts w:cs="Arial"/>
          <w:color w:val="6A6665"/>
          <w:sz w:val="24"/>
          <w:szCs w:val="24"/>
        </w:rPr>
        <w:t xml:space="preserve">r </w:t>
      </w:r>
      <w:r w:rsidRPr="00CA7C13">
        <w:rPr>
          <w:rFonts w:cs="Arial"/>
          <w:color w:val="534F4E"/>
          <w:sz w:val="24"/>
          <w:szCs w:val="24"/>
        </w:rPr>
        <w:t xml:space="preserve">at Magnetic now </w:t>
      </w:r>
      <w:r>
        <w:rPr>
          <w:rFonts w:cs="Arial"/>
          <w:color w:val="534F4E"/>
          <w:sz w:val="24"/>
          <w:szCs w:val="24"/>
        </w:rPr>
        <w:t>Quality Manager</w:t>
      </w:r>
      <w:r w:rsidRPr="00CA7C13">
        <w:rPr>
          <w:rFonts w:cs="Arial"/>
          <w:color w:val="534F4E"/>
          <w:sz w:val="24"/>
          <w:szCs w:val="24"/>
        </w:rPr>
        <w:t>-</w:t>
      </w:r>
      <w:r w:rsidRPr="00CA7C13">
        <w:rPr>
          <w:rFonts w:cs="Arial"/>
          <w:color w:val="6A6665"/>
          <w:sz w:val="24"/>
          <w:szCs w:val="24"/>
        </w:rPr>
        <w:t>(</w:t>
      </w:r>
      <w:r w:rsidRPr="00CA7C13">
        <w:rPr>
          <w:rFonts w:cs="Arial"/>
          <w:color w:val="534F4E"/>
          <w:sz w:val="24"/>
          <w:szCs w:val="24"/>
        </w:rPr>
        <w:t>3</w:t>
      </w:r>
      <w:r w:rsidRPr="00CA7C13">
        <w:rPr>
          <w:rFonts w:cs="Arial"/>
          <w:color w:val="6A6665"/>
          <w:sz w:val="24"/>
          <w:szCs w:val="24"/>
        </w:rPr>
        <w:t>1</w:t>
      </w:r>
      <w:r w:rsidRPr="00CA7C13">
        <w:rPr>
          <w:rFonts w:cs="Arial"/>
          <w:color w:val="534F4E"/>
          <w:sz w:val="24"/>
          <w:szCs w:val="24"/>
        </w:rPr>
        <w:t>4)413-9593</w:t>
      </w:r>
    </w:p>
    <w:p w:rsidR="00763259" w:rsidRDefault="00E032A8" w:rsidP="00E032A8">
      <w:pPr>
        <w:rPr>
          <w:rFonts w:cs="Arial"/>
          <w:color w:val="534F4E"/>
          <w:sz w:val="24"/>
          <w:szCs w:val="24"/>
        </w:rPr>
      </w:pPr>
      <w:r w:rsidRPr="00CA7C13">
        <w:rPr>
          <w:rFonts w:cs="Arial"/>
          <w:b/>
          <w:bCs/>
          <w:color w:val="6A6665"/>
          <w:sz w:val="24"/>
          <w:szCs w:val="24"/>
        </w:rPr>
        <w:t>P</w:t>
      </w:r>
      <w:r w:rsidRPr="00CA7C13">
        <w:rPr>
          <w:rFonts w:cs="Arial"/>
          <w:b/>
          <w:bCs/>
          <w:color w:val="534F4E"/>
          <w:sz w:val="24"/>
          <w:szCs w:val="24"/>
        </w:rPr>
        <w:t xml:space="preserve">ete </w:t>
      </w:r>
      <w:r w:rsidRPr="00CA7C13">
        <w:rPr>
          <w:rFonts w:cs="Arial"/>
          <w:b/>
          <w:bCs/>
          <w:color w:val="6A6665"/>
          <w:sz w:val="24"/>
          <w:szCs w:val="24"/>
        </w:rPr>
        <w:t>Tr</w:t>
      </w:r>
      <w:r w:rsidRPr="00CA7C13">
        <w:rPr>
          <w:rFonts w:cs="Arial"/>
          <w:b/>
          <w:bCs/>
          <w:color w:val="534F4E"/>
          <w:sz w:val="24"/>
          <w:szCs w:val="24"/>
        </w:rPr>
        <w:t>e</w:t>
      </w:r>
      <w:r w:rsidRPr="00CA7C13">
        <w:rPr>
          <w:rFonts w:cs="Arial"/>
          <w:b/>
          <w:bCs/>
          <w:color w:val="6A6665"/>
          <w:sz w:val="24"/>
          <w:szCs w:val="24"/>
        </w:rPr>
        <w:t>m</w:t>
      </w:r>
      <w:r w:rsidRPr="00CA7C13">
        <w:rPr>
          <w:rFonts w:cs="Arial"/>
          <w:b/>
          <w:bCs/>
          <w:color w:val="534F4E"/>
          <w:sz w:val="24"/>
          <w:szCs w:val="24"/>
        </w:rPr>
        <w:t>m</w:t>
      </w:r>
      <w:r w:rsidRPr="00CA7C13">
        <w:rPr>
          <w:rFonts w:cs="Arial"/>
          <w:b/>
          <w:bCs/>
          <w:color w:val="6A6665"/>
          <w:sz w:val="24"/>
          <w:szCs w:val="24"/>
        </w:rPr>
        <w:t xml:space="preserve">el </w:t>
      </w:r>
      <w:r w:rsidRPr="00CA7C13">
        <w:rPr>
          <w:rFonts w:cs="Arial"/>
          <w:color w:val="534F4E"/>
          <w:sz w:val="24"/>
          <w:szCs w:val="24"/>
        </w:rPr>
        <w:t>Manager for Acculabs-</w:t>
      </w:r>
      <w:r w:rsidRPr="00CA7C13">
        <w:rPr>
          <w:rFonts w:cs="Arial"/>
          <w:color w:val="6A6665"/>
          <w:sz w:val="24"/>
          <w:szCs w:val="24"/>
        </w:rPr>
        <w:t>(</w:t>
      </w:r>
      <w:r w:rsidRPr="00CA7C13">
        <w:rPr>
          <w:rFonts w:cs="Arial"/>
          <w:color w:val="534F4E"/>
          <w:sz w:val="24"/>
          <w:szCs w:val="24"/>
        </w:rPr>
        <w:t>773)93</w:t>
      </w:r>
      <w:r w:rsidRPr="00CA7C13">
        <w:rPr>
          <w:rFonts w:cs="Arial"/>
          <w:color w:val="6A6665"/>
          <w:sz w:val="24"/>
          <w:szCs w:val="24"/>
        </w:rPr>
        <w:t>1</w:t>
      </w:r>
      <w:r w:rsidRPr="00CA7C13">
        <w:rPr>
          <w:rFonts w:cs="Arial"/>
          <w:color w:val="534F4E"/>
          <w:sz w:val="24"/>
          <w:szCs w:val="24"/>
        </w:rPr>
        <w:t>-4070</w:t>
      </w:r>
    </w:p>
    <w:p w:rsidR="00E032A8" w:rsidRDefault="00E032A8" w:rsidP="00E032A8">
      <w:pPr>
        <w:rPr>
          <w:rFonts w:cs="Arial"/>
          <w:color w:val="534F4E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771"/>
        <w:gridCol w:w="1771"/>
        <w:gridCol w:w="1771"/>
        <w:gridCol w:w="1771"/>
        <w:gridCol w:w="1772"/>
      </w:tblGrid>
      <w:tr w:rsidR="00E032A8" w:rsidTr="00AD3DE7">
        <w:trPr>
          <w:trHeight w:val="7433"/>
        </w:trPr>
        <w:tc>
          <w:tcPr>
            <w:tcW w:w="1771" w:type="dxa"/>
          </w:tcPr>
          <w:p w:rsidR="00E032A8" w:rsidRDefault="00E032A8" w:rsidP="00AD3DE7">
            <w:r>
              <w:t>Environmental</w:t>
            </w:r>
          </w:p>
          <w:p w:rsidR="00E032A8" w:rsidRDefault="00E032A8" w:rsidP="00AD3DE7">
            <w:r>
              <w:t>Skills:</w:t>
            </w:r>
          </w:p>
          <w:p w:rsidR="00E032A8" w:rsidRDefault="00E032A8" w:rsidP="00AD3DE7"/>
          <w:p w:rsidR="00E032A8" w:rsidRDefault="00E032A8" w:rsidP="00AD3DE7">
            <w:r>
              <w:t>1. 3 Class K Wastewater Treatment Licenses Obtained</w:t>
            </w:r>
          </w:p>
          <w:p w:rsidR="00E032A8" w:rsidRDefault="00E032A8" w:rsidP="00AD3DE7"/>
          <w:p w:rsidR="00E032A8" w:rsidRDefault="00E032A8" w:rsidP="00AD3DE7">
            <w:r>
              <w:t>2. 40 Hour OSHA HAZMAT Certificate</w:t>
            </w:r>
          </w:p>
          <w:p w:rsidR="00E032A8" w:rsidRDefault="00E032A8" w:rsidP="00AD3DE7"/>
          <w:p w:rsidR="00E032A8" w:rsidRDefault="00E032A8" w:rsidP="00AD3DE7">
            <w:r>
              <w:t>3.Environmental, Health, and Safety Manager Certificate</w:t>
            </w:r>
          </w:p>
          <w:p w:rsidR="00E032A8" w:rsidRDefault="00E032A8" w:rsidP="00AD3DE7"/>
          <w:p w:rsidR="00E032A8" w:rsidRDefault="00E032A8" w:rsidP="00AD3DE7">
            <w:r>
              <w:t>4. Asbestos Abatement Supervisor and Worker Experience</w:t>
            </w:r>
          </w:p>
          <w:p w:rsidR="00E032A8" w:rsidRDefault="00E032A8" w:rsidP="00AD3DE7"/>
          <w:p w:rsidR="00E032A8" w:rsidRDefault="00E032A8" w:rsidP="00AD3DE7">
            <w:r>
              <w:t xml:space="preserve">5. Many related certificates earned, training completed, and practical applied experience. </w:t>
            </w:r>
          </w:p>
          <w:p w:rsidR="00E032A8" w:rsidRDefault="00E032A8" w:rsidP="00AD3DE7"/>
          <w:p w:rsidR="00E032A8" w:rsidRDefault="00E032A8" w:rsidP="00AD3DE7"/>
          <w:p w:rsidR="00E032A8" w:rsidRDefault="00E032A8" w:rsidP="00AD3DE7"/>
          <w:p w:rsidR="00E032A8" w:rsidRDefault="00E032A8" w:rsidP="00AD3DE7"/>
        </w:tc>
        <w:tc>
          <w:tcPr>
            <w:tcW w:w="1771" w:type="dxa"/>
          </w:tcPr>
          <w:p w:rsidR="00E032A8" w:rsidRDefault="00E032A8" w:rsidP="00AD3DE7">
            <w:r>
              <w:t>Material Handling Skills:</w:t>
            </w:r>
          </w:p>
          <w:p w:rsidR="00E032A8" w:rsidRDefault="00E032A8" w:rsidP="00AD3DE7"/>
          <w:p w:rsidR="00E032A8" w:rsidRDefault="00E032A8" w:rsidP="00AD3DE7">
            <w:r>
              <w:t>1. Expert Forklift driver</w:t>
            </w:r>
          </w:p>
          <w:p w:rsidR="00E032A8" w:rsidRDefault="00E032A8" w:rsidP="00AD3DE7"/>
          <w:p w:rsidR="00E032A8" w:rsidRDefault="00E032A8" w:rsidP="00AD3DE7">
            <w:r>
              <w:t>2. Excellent organizational skills</w:t>
            </w:r>
          </w:p>
          <w:p w:rsidR="00E032A8" w:rsidRDefault="00E032A8" w:rsidP="00AD3DE7"/>
          <w:p w:rsidR="00E032A8" w:rsidRDefault="00E032A8" w:rsidP="00AD3DE7">
            <w:r>
              <w:t>3. Have operated many different types of lifts as well</w:t>
            </w:r>
          </w:p>
          <w:p w:rsidR="00E032A8" w:rsidRDefault="00E032A8" w:rsidP="00AD3DE7"/>
          <w:p w:rsidR="00E032A8" w:rsidRDefault="00E032A8" w:rsidP="00AD3DE7">
            <w:r>
              <w:t>4. Chemical and hazardous material and waste management experience</w:t>
            </w:r>
          </w:p>
        </w:tc>
        <w:tc>
          <w:tcPr>
            <w:tcW w:w="1771" w:type="dxa"/>
          </w:tcPr>
          <w:p w:rsidR="00E032A8" w:rsidRDefault="00E032A8" w:rsidP="00AD3DE7">
            <w:r>
              <w:t>Laboratory Skills:</w:t>
            </w:r>
          </w:p>
          <w:p w:rsidR="00E032A8" w:rsidRDefault="00E032A8" w:rsidP="00AD3DE7"/>
          <w:p w:rsidR="00E032A8" w:rsidRDefault="00E032A8" w:rsidP="00AD3DE7"/>
          <w:p w:rsidR="00E032A8" w:rsidRDefault="00E032A8" w:rsidP="00AD3DE7">
            <w:r>
              <w:t>1. Extensive applied science knowledge of laboratory management and operations</w:t>
            </w:r>
          </w:p>
          <w:p w:rsidR="00E032A8" w:rsidRDefault="00E032A8" w:rsidP="00AD3DE7"/>
          <w:p w:rsidR="00E032A8" w:rsidRDefault="00E032A8" w:rsidP="00AD3DE7">
            <w:r>
              <w:t>2. Atomic Absorption operator certification</w:t>
            </w:r>
          </w:p>
          <w:p w:rsidR="00E032A8" w:rsidRDefault="00E032A8" w:rsidP="00AD3DE7"/>
          <w:p w:rsidR="00E032A8" w:rsidRDefault="00E032A8" w:rsidP="00AD3DE7">
            <w:r>
              <w:t>3. Documentation and implementation of ISO and NADCAP standards relating to laboratory.</w:t>
            </w:r>
          </w:p>
          <w:p w:rsidR="00E032A8" w:rsidRDefault="00E032A8" w:rsidP="00AD3DE7"/>
          <w:p w:rsidR="00E032A8" w:rsidRDefault="00E032A8" w:rsidP="00AD3DE7">
            <w:r>
              <w:t xml:space="preserve">4. Material testing experience and certificates earned </w:t>
            </w:r>
          </w:p>
        </w:tc>
        <w:tc>
          <w:tcPr>
            <w:tcW w:w="1771" w:type="dxa"/>
          </w:tcPr>
          <w:p w:rsidR="00E032A8" w:rsidRDefault="00E032A8" w:rsidP="00AD3DE7">
            <w:r>
              <w:t>Quality Control Skills:</w:t>
            </w:r>
          </w:p>
          <w:p w:rsidR="00E032A8" w:rsidRDefault="00E032A8" w:rsidP="00AD3DE7"/>
          <w:p w:rsidR="00E032A8" w:rsidRDefault="00E032A8" w:rsidP="00AD3DE7">
            <w:r>
              <w:t>1. Certified ISO Internal auditor</w:t>
            </w:r>
          </w:p>
          <w:p w:rsidR="00E032A8" w:rsidRDefault="00E032A8" w:rsidP="00AD3DE7"/>
          <w:p w:rsidR="00E032A8" w:rsidRDefault="00E032A8" w:rsidP="00AD3DE7">
            <w:r>
              <w:t>2. Root Cause and Analysis training</w:t>
            </w:r>
          </w:p>
          <w:p w:rsidR="00E032A8" w:rsidRDefault="00E032A8" w:rsidP="00AD3DE7"/>
          <w:p w:rsidR="00E032A8" w:rsidRDefault="00E032A8" w:rsidP="00AD3DE7">
            <w:r>
              <w:t>3. NADCAP and ISO certification audit experience</w:t>
            </w:r>
          </w:p>
        </w:tc>
        <w:tc>
          <w:tcPr>
            <w:tcW w:w="1772" w:type="dxa"/>
          </w:tcPr>
          <w:p w:rsidR="00E032A8" w:rsidRDefault="00E032A8" w:rsidP="00AD3DE7">
            <w:r>
              <w:t>Additional Skills:</w:t>
            </w:r>
          </w:p>
          <w:p w:rsidR="00E032A8" w:rsidRDefault="00E032A8" w:rsidP="00AD3DE7"/>
          <w:p w:rsidR="00E032A8" w:rsidRDefault="00E032A8" w:rsidP="00AD3DE7"/>
          <w:p w:rsidR="00E032A8" w:rsidRDefault="00E032A8" w:rsidP="00AD3DE7">
            <w:r>
              <w:t>1. Supervisory experience</w:t>
            </w:r>
          </w:p>
          <w:p w:rsidR="00E032A8" w:rsidRDefault="00E032A8" w:rsidP="00AD3DE7"/>
          <w:p w:rsidR="00E032A8" w:rsidRDefault="00E032A8" w:rsidP="00AD3DE7">
            <w:r>
              <w:t>2. General electrician training.</w:t>
            </w:r>
          </w:p>
          <w:p w:rsidR="00E032A8" w:rsidRDefault="00E032A8" w:rsidP="00AD3DE7"/>
          <w:p w:rsidR="00E032A8" w:rsidRDefault="00E032A8" w:rsidP="00AD3DE7">
            <w:r>
              <w:t>3. Project management experience</w:t>
            </w:r>
          </w:p>
          <w:p w:rsidR="00E032A8" w:rsidRDefault="00E032A8" w:rsidP="00AD3DE7"/>
          <w:p w:rsidR="00E032A8" w:rsidRDefault="00E032A8" w:rsidP="00AD3DE7">
            <w:r>
              <w:t xml:space="preserve">4. Proficient in Microsoft office, laboratory software, and other related software packages. </w:t>
            </w:r>
          </w:p>
          <w:p w:rsidR="00E032A8" w:rsidRDefault="00E032A8" w:rsidP="00AD3DE7"/>
          <w:p w:rsidR="00E032A8" w:rsidRDefault="00E032A8" w:rsidP="00AD3DE7">
            <w:r>
              <w:t>5. TWIC card holder.</w:t>
            </w:r>
          </w:p>
        </w:tc>
      </w:tr>
    </w:tbl>
    <w:p w:rsidR="00E032A8" w:rsidRDefault="00E032A8" w:rsidP="00E032A8"/>
    <w:sectPr w:rsidR="00E032A8" w:rsidSect="00FB371B">
      <w:headerReference w:type="default" r:id="rId8"/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6A9A" w:rsidRDefault="00C76A9A">
      <w:r>
        <w:separator/>
      </w:r>
    </w:p>
  </w:endnote>
  <w:endnote w:type="continuationSeparator" w:id="0">
    <w:p w:rsidR="00C76A9A" w:rsidRDefault="00C76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6A9A" w:rsidRDefault="00C76A9A">
      <w:r>
        <w:separator/>
      </w:r>
    </w:p>
  </w:footnote>
  <w:footnote w:type="continuationSeparator" w:id="0">
    <w:p w:rsidR="00C76A9A" w:rsidRDefault="00C76A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71B" w:rsidRDefault="00E032A8" w:rsidP="00FB371B">
    <w:pPr>
      <w:pStyle w:val="StyleContactInfo"/>
    </w:pPr>
    <w:r>
      <w:t>(773)726-2868</w:t>
    </w:r>
    <w:r w:rsidR="00763259">
      <w:sym w:font="Symbol" w:char="F0B7"/>
    </w:r>
    <w:r>
      <w:t>bgjohnjr@comcast.net</w:t>
    </w:r>
  </w:p>
  <w:p w:rsidR="00FB371B" w:rsidRDefault="00E032A8" w:rsidP="00FB371B">
    <w:pPr>
      <w:pStyle w:val="YourNamePage2"/>
    </w:pPr>
    <w:r>
      <w:t>Bernard G Johnson</w:t>
    </w:r>
  </w:p>
  <w:p w:rsidR="00E032A8" w:rsidRPr="00FB371B" w:rsidRDefault="00E032A8" w:rsidP="00FB371B">
    <w:pPr>
      <w:pStyle w:val="YourNamePage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76C06AD9"/>
    <w:multiLevelType w:val="hybridMultilevel"/>
    <w:tmpl w:val="AF1445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1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397"/>
    <w:rsid w:val="001014A0"/>
    <w:rsid w:val="00180747"/>
    <w:rsid w:val="00192D4A"/>
    <w:rsid w:val="001E6339"/>
    <w:rsid w:val="001F7B1A"/>
    <w:rsid w:val="002802E5"/>
    <w:rsid w:val="002A58AA"/>
    <w:rsid w:val="00365AEA"/>
    <w:rsid w:val="0037263E"/>
    <w:rsid w:val="003E3C7F"/>
    <w:rsid w:val="00406AA9"/>
    <w:rsid w:val="00430460"/>
    <w:rsid w:val="004467E5"/>
    <w:rsid w:val="00536728"/>
    <w:rsid w:val="00596399"/>
    <w:rsid w:val="00657B9E"/>
    <w:rsid w:val="006A52DF"/>
    <w:rsid w:val="00727993"/>
    <w:rsid w:val="00763259"/>
    <w:rsid w:val="00971E9D"/>
    <w:rsid w:val="009C6397"/>
    <w:rsid w:val="009C704A"/>
    <w:rsid w:val="009F770E"/>
    <w:rsid w:val="00A305A2"/>
    <w:rsid w:val="00A43F4E"/>
    <w:rsid w:val="00AA47AE"/>
    <w:rsid w:val="00AB451F"/>
    <w:rsid w:val="00AD63E4"/>
    <w:rsid w:val="00B224C8"/>
    <w:rsid w:val="00B5218C"/>
    <w:rsid w:val="00B64B21"/>
    <w:rsid w:val="00B67166"/>
    <w:rsid w:val="00B83D28"/>
    <w:rsid w:val="00BB2FAB"/>
    <w:rsid w:val="00C5369F"/>
    <w:rsid w:val="00C66D11"/>
    <w:rsid w:val="00C76A9A"/>
    <w:rsid w:val="00C8736B"/>
    <w:rsid w:val="00D43291"/>
    <w:rsid w:val="00D467AD"/>
    <w:rsid w:val="00D62111"/>
    <w:rsid w:val="00D64B20"/>
    <w:rsid w:val="00D65EE4"/>
    <w:rsid w:val="00D73271"/>
    <w:rsid w:val="00DC126E"/>
    <w:rsid w:val="00E032A8"/>
    <w:rsid w:val="00EC387A"/>
    <w:rsid w:val="00F561DD"/>
    <w:rsid w:val="00F70B71"/>
    <w:rsid w:val="00F95D8A"/>
    <w:rsid w:val="00F97C3C"/>
    <w:rsid w:val="00FB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rnardG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36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Bernard G Johnson Jr</dc:creator>
  <cp:lastModifiedBy>Bernard G Johnson Jr</cp:lastModifiedBy>
  <cp:revision>17</cp:revision>
  <cp:lastPrinted>2002-06-26T16:17:00Z</cp:lastPrinted>
  <dcterms:created xsi:type="dcterms:W3CDTF">2013-05-21T12:33:00Z</dcterms:created>
  <dcterms:modified xsi:type="dcterms:W3CDTF">2014-05-22T22:45:00Z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