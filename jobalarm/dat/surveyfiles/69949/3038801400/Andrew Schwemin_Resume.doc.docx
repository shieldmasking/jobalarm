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82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9" w:type="dxa"/>
          <w:left w:w="115" w:type="dxa"/>
          <w:bottom w:w="29" w:type="dxa"/>
          <w:right w:w="115" w:type="dxa"/>
        </w:tblCellMar>
        <w:tblLook w:val="04A0" w:firstRow="1" w:lastRow="0" w:firstColumn="1" w:lastColumn="0" w:noHBand="0" w:noVBand="1"/>
      </w:tblPr>
      <w:tblGrid>
        <w:gridCol w:w="450"/>
        <w:gridCol w:w="5338"/>
        <w:gridCol w:w="2467"/>
      </w:tblGrid>
      <w:tr w:rsidR="0015235D">
        <w:trPr>
          <w:trHeight w:val="51"/>
        </w:trPr>
        <w:sdt>
          <w:sdtPr>
            <w:rPr>
              <w:rStyle w:val="TitleChar"/>
              <w:color w:val="auto"/>
            </w:rPr>
            <w:alias w:val="Author"/>
            <w:id w:val="91148862"/>
            <w:placeholder>
              <w:docPart w:val="44D97DAC26544E89AEA7770E9E2B94D9"/>
            </w:placeholder>
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<w:text/>
          </w:sdtPr>
          <w:sdtEndPr>
            <w:rPr>
              <w:rStyle w:val="TitleChar"/>
            </w:rPr>
          </w:sdtEndPr>
          <w:sdtContent>
            <w:tc>
              <w:tcPr>
                <w:tcW w:w="8255" w:type="dxa"/>
                <w:gridSpan w:val="3"/>
                <w:vAlign w:val="bottom"/>
              </w:tcPr>
              <w:p w:rsidR="0015235D" w:rsidRPr="00E97828" w:rsidRDefault="00F0502B">
                <w:pPr>
                  <w:pStyle w:val="YourName"/>
                  <w:rPr>
                    <w:color w:val="auto"/>
                  </w:rPr>
                </w:pPr>
                <w:r w:rsidRPr="00E97828">
                  <w:rPr>
                    <w:rStyle w:val="TitleChar"/>
                    <w:color w:val="auto"/>
                  </w:rPr>
                  <w:t>Andrew Schwemin</w:t>
                </w:r>
              </w:p>
            </w:tc>
          </w:sdtContent>
        </w:sdt>
      </w:tr>
      <w:tr w:rsidR="0015235D">
        <w:trPr>
          <w:trHeight w:val="88"/>
        </w:trPr>
        <w:tc>
          <w:tcPr>
            <w:tcW w:w="450" w:type="dxa"/>
          </w:tcPr>
          <w:p w:rsidR="0015235D" w:rsidRPr="00E97828" w:rsidRDefault="0015235D"/>
        </w:tc>
        <w:tc>
          <w:tcPr>
            <w:tcW w:w="7805" w:type="dxa"/>
            <w:gridSpan w:val="2"/>
          </w:tcPr>
          <w:p w:rsidR="0015235D" w:rsidRPr="00E97828" w:rsidRDefault="00F0502B" w:rsidP="00F0502B">
            <w:pPr>
              <w:pStyle w:val="PersonalInformation"/>
              <w:rPr>
                <w:color w:val="auto"/>
              </w:rPr>
            </w:pPr>
            <w:r w:rsidRPr="00E97828">
              <w:rPr>
                <w:color w:val="auto"/>
              </w:rPr>
              <w:t>9300 W. 53</w:t>
            </w:r>
            <w:r w:rsidRPr="00E97828">
              <w:rPr>
                <w:color w:val="auto"/>
                <w:vertAlign w:val="superscript"/>
              </w:rPr>
              <w:t>rd</w:t>
            </w:r>
            <w:r w:rsidRPr="00E97828">
              <w:rPr>
                <w:color w:val="auto"/>
              </w:rPr>
              <w:t xml:space="preserve"> Ave</w:t>
            </w:r>
            <w:r w:rsidR="00B72433" w:rsidRPr="00E97828">
              <w:rPr>
                <w:color w:val="auto"/>
              </w:rPr>
              <w:t xml:space="preserve">  |  </w:t>
            </w:r>
            <w:r w:rsidRPr="00E97828">
              <w:rPr>
                <w:color w:val="auto"/>
              </w:rPr>
              <w:t>Arvada, CO 80002</w:t>
            </w:r>
            <w:r w:rsidR="00B72433" w:rsidRPr="00E97828">
              <w:rPr>
                <w:color w:val="auto"/>
              </w:rPr>
              <w:t xml:space="preserve">  |  </w:t>
            </w:r>
            <w:r w:rsidRPr="00E97828">
              <w:rPr>
                <w:color w:val="auto"/>
              </w:rPr>
              <w:t>(303) 880-1400</w:t>
            </w:r>
            <w:r w:rsidR="00B72433" w:rsidRPr="00E97828">
              <w:rPr>
                <w:color w:val="auto"/>
              </w:rPr>
              <w:t xml:space="preserve">  |  </w:t>
            </w:r>
            <w:r w:rsidRPr="00E97828">
              <w:rPr>
                <w:color w:val="auto"/>
              </w:rPr>
              <w:t>schwem462@hotmail.com</w:t>
            </w:r>
          </w:p>
        </w:tc>
      </w:tr>
      <w:tr w:rsidR="0015235D">
        <w:tc>
          <w:tcPr>
            <w:tcW w:w="8255" w:type="dxa"/>
            <w:gridSpan w:val="3"/>
            <w:vAlign w:val="center"/>
          </w:tcPr>
          <w:p w:rsidR="00B72433" w:rsidRPr="00E97828" w:rsidRDefault="00B72433">
            <w:pPr>
              <w:pStyle w:val="SectionHeading"/>
              <w:rPr>
                <w:color w:val="auto"/>
              </w:rPr>
            </w:pPr>
          </w:p>
          <w:p w:rsidR="0015235D" w:rsidRPr="00E97828" w:rsidRDefault="00B72433">
            <w:pPr>
              <w:pStyle w:val="SectionHeading"/>
              <w:rPr>
                <w:color w:val="auto"/>
              </w:rPr>
            </w:pPr>
            <w:r w:rsidRPr="00E97828">
              <w:rPr>
                <w:color w:val="auto"/>
              </w:rPr>
              <w:t>Objective</w:t>
            </w:r>
          </w:p>
        </w:tc>
      </w:tr>
      <w:tr w:rsidR="0015235D">
        <w:tc>
          <w:tcPr>
            <w:tcW w:w="8255" w:type="dxa"/>
            <w:gridSpan w:val="3"/>
            <w:tcMar>
              <w:bottom w:w="259" w:type="dxa"/>
            </w:tcMar>
          </w:tcPr>
          <w:p w:rsidR="0015235D" w:rsidRPr="00E97828" w:rsidRDefault="00F0502B" w:rsidP="00E31B8B">
            <w:pPr>
              <w:pStyle w:val="Copy"/>
            </w:pPr>
            <w:r w:rsidRPr="00E97828">
              <w:t xml:space="preserve">To obtain a position in </w:t>
            </w:r>
            <w:r w:rsidR="008A512F">
              <w:t>a</w:t>
            </w:r>
            <w:r w:rsidR="00E31B8B">
              <w:t xml:space="preserve"> scientific</w:t>
            </w:r>
            <w:bookmarkStart w:id="0" w:name="_GoBack"/>
            <w:bookmarkEnd w:id="0"/>
            <w:r w:rsidRPr="00E97828">
              <w:t xml:space="preserve"> field with growth potential that utilizes previous education, and experience.</w:t>
            </w:r>
          </w:p>
        </w:tc>
      </w:tr>
      <w:tr w:rsidR="0015235D">
        <w:tc>
          <w:tcPr>
            <w:tcW w:w="8255" w:type="dxa"/>
            <w:gridSpan w:val="3"/>
            <w:vAlign w:val="center"/>
          </w:tcPr>
          <w:p w:rsidR="0015235D" w:rsidRPr="00E97828" w:rsidRDefault="00B72433">
            <w:pPr>
              <w:pStyle w:val="SectionHeading"/>
              <w:rPr>
                <w:color w:val="auto"/>
              </w:rPr>
            </w:pPr>
            <w:r w:rsidRPr="00E97828">
              <w:rPr>
                <w:color w:val="auto"/>
              </w:rPr>
              <w:t>Employment History</w:t>
            </w:r>
          </w:p>
        </w:tc>
      </w:tr>
      <w:tr w:rsidR="0015235D">
        <w:tc>
          <w:tcPr>
            <w:tcW w:w="5788" w:type="dxa"/>
            <w:gridSpan w:val="2"/>
          </w:tcPr>
          <w:p w:rsidR="0015235D" w:rsidRPr="00E97828" w:rsidRDefault="00F0502B">
            <w:pPr>
              <w:pStyle w:val="Bold"/>
            </w:pPr>
            <w:r w:rsidRPr="00E97828">
              <w:t>Wet Chemistry Analyst, Test America</w:t>
            </w:r>
          </w:p>
        </w:tc>
        <w:tc>
          <w:tcPr>
            <w:tcW w:w="2467" w:type="dxa"/>
          </w:tcPr>
          <w:p w:rsidR="0015235D" w:rsidRPr="00E97828" w:rsidRDefault="00E31B8B" w:rsidP="00F0502B">
            <w:pPr>
              <w:pStyle w:val="Dates"/>
              <w:rPr>
                <w:color w:val="auto"/>
              </w:rPr>
            </w:pPr>
            <w:sdt>
              <w:sdtPr>
                <w:rPr>
                  <w:color w:val="auto"/>
                </w:rPr>
                <w:id w:val="270558851"/>
                <w:placeholder>
                  <w:docPart w:val="00C98D2B52E34A29928A3EC3956C5476"/>
                </w:placeholder>
                <w:date w:fullDate="2013-07-01T00:00:00Z">
                  <w:dateFormat w:val="M/d/yyyy"/>
                  <w:lid w:val="en-US"/>
                  <w:storeMappedDataAs w:val="dateTime"/>
                  <w:calendar w:val="gregorian"/>
                </w:date>
              </w:sdtPr>
              <w:sdtEndPr/>
              <w:sdtContent>
                <w:r w:rsidR="00F0502B" w:rsidRPr="00E97828">
                  <w:rPr>
                    <w:color w:val="auto"/>
                  </w:rPr>
                  <w:t>7/1/2013</w:t>
                </w:r>
              </w:sdtContent>
            </w:sdt>
            <w:r w:rsidR="00B72433" w:rsidRPr="00E97828">
              <w:rPr>
                <w:color w:val="auto"/>
              </w:rPr>
              <w:t xml:space="preserve"> — </w:t>
            </w:r>
            <w:sdt>
              <w:sdtPr>
                <w:rPr>
                  <w:color w:val="auto"/>
                </w:rPr>
                <w:id w:val="270558854"/>
                <w:placeholder>
                  <w:docPart w:val="2A134819FFFD4A3087D7FAAE1BAF5D97"/>
                </w:placeholder>
                <w:date>
                  <w:dateFormat w:val="M/d/yyyy"/>
                  <w:lid w:val="en-US"/>
                  <w:storeMappedDataAs w:val="dateTime"/>
                  <w:calendar w:val="gregorian"/>
                </w:date>
              </w:sdtPr>
              <w:sdtEndPr/>
              <w:sdtContent>
                <w:r w:rsidR="00F0502B" w:rsidRPr="00E97828">
                  <w:rPr>
                    <w:color w:val="auto"/>
                  </w:rPr>
                  <w:t>Present</w:t>
                </w:r>
              </w:sdtContent>
            </w:sdt>
          </w:p>
        </w:tc>
      </w:tr>
      <w:tr w:rsidR="0015235D">
        <w:tc>
          <w:tcPr>
            <w:tcW w:w="8255" w:type="dxa"/>
            <w:gridSpan w:val="3"/>
            <w:tcMar>
              <w:bottom w:w="115" w:type="dxa"/>
            </w:tcMar>
          </w:tcPr>
          <w:sdt>
            <w:sdtPr>
              <w:id w:val="737166375"/>
              <w:placeholder>
                <w:docPart w:val="F5D104A10589483BBB5437B3B26A2051"/>
              </w:placeholder>
            </w:sdtPr>
            <w:sdtEndPr/>
            <w:sdtContent>
              <w:p w:rsidR="0015235D" w:rsidRPr="00E97828" w:rsidRDefault="00F0502B">
                <w:pPr>
                  <w:pStyle w:val="Italics"/>
                </w:pPr>
                <w:r w:rsidRPr="00E97828">
                  <w:t>Denver, CO</w:t>
                </w:r>
              </w:p>
            </w:sdtContent>
          </w:sdt>
          <w:p w:rsidR="00F0502B" w:rsidRPr="00E97828" w:rsidRDefault="00F0502B" w:rsidP="00F0502B">
            <w:pPr>
              <w:pStyle w:val="ListParagraph"/>
            </w:pPr>
            <w:r w:rsidRPr="00E97828">
              <w:t>Analyze organic compounds using gravimetric, titration, distillation and spectrophotometry methods.</w:t>
            </w:r>
          </w:p>
          <w:p w:rsidR="00F0502B" w:rsidRPr="00E97828" w:rsidRDefault="00F0502B" w:rsidP="00F0502B">
            <w:pPr>
              <w:pStyle w:val="ListParagraph"/>
            </w:pPr>
            <w:r w:rsidRPr="00E97828">
              <w:t>Maintain laboratory instruments to ensure proper working order and troubleshoot malfunctions when needed</w:t>
            </w:r>
          </w:p>
          <w:p w:rsidR="00F0502B" w:rsidRPr="00E97828" w:rsidRDefault="00F0502B" w:rsidP="00F0502B">
            <w:pPr>
              <w:pStyle w:val="ListParagraph"/>
            </w:pPr>
            <w:r w:rsidRPr="00E97828">
              <w:t>Followed Methods and SOP’s for each analysis</w:t>
            </w:r>
          </w:p>
          <w:p w:rsidR="0015235D" w:rsidRPr="00E97828" w:rsidRDefault="00F0502B" w:rsidP="00F0502B">
            <w:pPr>
              <w:pStyle w:val="ListParagraph"/>
            </w:pPr>
            <w:r w:rsidRPr="00E97828">
              <w:t>Prepared chemical solutions according to standard formulas</w:t>
            </w:r>
          </w:p>
        </w:tc>
      </w:tr>
      <w:tr w:rsidR="0015235D">
        <w:tc>
          <w:tcPr>
            <w:tcW w:w="5788" w:type="dxa"/>
            <w:gridSpan w:val="2"/>
          </w:tcPr>
          <w:p w:rsidR="0015235D" w:rsidRPr="00E97828" w:rsidRDefault="00F0502B">
            <w:pPr>
              <w:pStyle w:val="Bold"/>
            </w:pPr>
            <w:r w:rsidRPr="00E97828">
              <w:t>Metallurgical Technician, Newmont Mining</w:t>
            </w:r>
          </w:p>
        </w:tc>
        <w:tc>
          <w:tcPr>
            <w:tcW w:w="2467" w:type="dxa"/>
          </w:tcPr>
          <w:p w:rsidR="0015235D" w:rsidRPr="00E97828" w:rsidRDefault="00E31B8B" w:rsidP="00F0502B">
            <w:pPr>
              <w:pStyle w:val="Dates"/>
              <w:rPr>
                <w:color w:val="auto"/>
              </w:rPr>
            </w:pPr>
            <w:sdt>
              <w:sdtPr>
                <w:rPr>
                  <w:color w:val="auto"/>
                </w:rPr>
                <w:id w:val="270558858"/>
                <w:placeholder>
                  <w:docPart w:val="7620D0C07352473596DA27D438C43F8A"/>
                </w:placeholder>
                <w:date w:fullDate="2010-06-01T00:00:00Z">
                  <w:dateFormat w:val="M/d/yyyy"/>
                  <w:lid w:val="en-US"/>
                  <w:storeMappedDataAs w:val="dateTime"/>
                  <w:calendar w:val="gregorian"/>
                </w:date>
              </w:sdtPr>
              <w:sdtEndPr/>
              <w:sdtContent>
                <w:r w:rsidR="00F0502B" w:rsidRPr="00E97828">
                  <w:rPr>
                    <w:color w:val="auto"/>
                  </w:rPr>
                  <w:t>6/1/2010</w:t>
                </w:r>
              </w:sdtContent>
            </w:sdt>
            <w:r w:rsidR="00B72433" w:rsidRPr="00E97828">
              <w:rPr>
                <w:color w:val="auto"/>
              </w:rPr>
              <w:t xml:space="preserve"> — </w:t>
            </w:r>
            <w:sdt>
              <w:sdtPr>
                <w:rPr>
                  <w:color w:val="auto"/>
                </w:rPr>
                <w:id w:val="270558861"/>
                <w:placeholder>
                  <w:docPart w:val="7DDD452039994F38A1E7EA27D386FD7A"/>
                </w:placeholder>
                <w:date w:fullDate="2013-06-01T00:00:00Z">
                  <w:dateFormat w:val="M/d/yyyy"/>
                  <w:lid w:val="en-US"/>
                  <w:storeMappedDataAs w:val="dateTime"/>
                  <w:calendar w:val="gregorian"/>
                </w:date>
              </w:sdtPr>
              <w:sdtEndPr/>
              <w:sdtContent>
                <w:r w:rsidR="00F0502B" w:rsidRPr="00E97828">
                  <w:rPr>
                    <w:color w:val="auto"/>
                  </w:rPr>
                  <w:t>6/1/2013</w:t>
                </w:r>
              </w:sdtContent>
            </w:sdt>
          </w:p>
        </w:tc>
      </w:tr>
      <w:tr w:rsidR="0015235D">
        <w:tc>
          <w:tcPr>
            <w:tcW w:w="8255" w:type="dxa"/>
            <w:gridSpan w:val="3"/>
            <w:tcMar>
              <w:bottom w:w="115" w:type="dxa"/>
            </w:tcMar>
          </w:tcPr>
          <w:p w:rsidR="0015235D" w:rsidRPr="00E97828" w:rsidRDefault="00F0502B">
            <w:pPr>
              <w:pStyle w:val="Italics"/>
            </w:pPr>
            <w:r w:rsidRPr="00E97828">
              <w:t>Denver, CO</w:t>
            </w:r>
          </w:p>
          <w:p w:rsidR="00F0502B" w:rsidRPr="00E97828" w:rsidRDefault="00F0502B" w:rsidP="00F0502B">
            <w:pPr>
              <w:pStyle w:val="ListParagraph"/>
            </w:pPr>
            <w:r w:rsidRPr="00E97828">
              <w:t>Prepared raw ore for analysis by crushing, screening and sub-sampling</w:t>
            </w:r>
          </w:p>
          <w:p w:rsidR="00F0502B" w:rsidRPr="00E97828" w:rsidRDefault="00F0502B" w:rsidP="00F0502B">
            <w:pPr>
              <w:pStyle w:val="ListParagraph"/>
            </w:pPr>
            <w:r w:rsidRPr="00E97828">
              <w:t>Responsible for various tests including grind studies, Bond test, JK Drop Weight, column studies  and the leaching of ores</w:t>
            </w:r>
          </w:p>
          <w:p w:rsidR="00F0502B" w:rsidRPr="00E97828" w:rsidRDefault="00F0502B" w:rsidP="00F0502B">
            <w:pPr>
              <w:pStyle w:val="ListParagraph"/>
            </w:pPr>
            <w:r w:rsidRPr="00E97828">
              <w:t>Responsible for training new employees</w:t>
            </w:r>
          </w:p>
          <w:p w:rsidR="0015235D" w:rsidRPr="00E97828" w:rsidRDefault="00F0502B" w:rsidP="00F0502B">
            <w:pPr>
              <w:pStyle w:val="ListParagraph"/>
            </w:pPr>
            <w:r w:rsidRPr="00E97828">
              <w:t>Served on the Monthly Safety Inspection Team</w:t>
            </w:r>
          </w:p>
        </w:tc>
      </w:tr>
      <w:tr w:rsidR="0015235D">
        <w:tc>
          <w:tcPr>
            <w:tcW w:w="5788" w:type="dxa"/>
            <w:gridSpan w:val="2"/>
          </w:tcPr>
          <w:p w:rsidR="0015235D" w:rsidRPr="00E97828" w:rsidRDefault="00F0502B">
            <w:pPr>
              <w:pStyle w:val="Bold"/>
            </w:pPr>
            <w:r w:rsidRPr="00E97828">
              <w:t xml:space="preserve">Organic Prep Analyst, General Engineering Laboratories </w:t>
            </w:r>
          </w:p>
        </w:tc>
        <w:tc>
          <w:tcPr>
            <w:tcW w:w="2467" w:type="dxa"/>
          </w:tcPr>
          <w:p w:rsidR="0015235D" w:rsidRPr="00E97828" w:rsidRDefault="00E31B8B" w:rsidP="00F0502B">
            <w:pPr>
              <w:pStyle w:val="Dates"/>
              <w:rPr>
                <w:color w:val="auto"/>
              </w:rPr>
            </w:pPr>
            <w:sdt>
              <w:sdtPr>
                <w:rPr>
                  <w:color w:val="auto"/>
                </w:rPr>
                <w:id w:val="270558866"/>
                <w:placeholder>
                  <w:docPart w:val="98CD448D6B7E479988AD953CF76D4525"/>
                </w:placeholder>
                <w:date w:fullDate="2007-08-01T00:00:00Z">
                  <w:dateFormat w:val="M/d/yyyy"/>
                  <w:lid w:val="en-US"/>
                  <w:storeMappedDataAs w:val="dateTime"/>
                  <w:calendar w:val="gregorian"/>
                </w:date>
              </w:sdtPr>
              <w:sdtEndPr/>
              <w:sdtContent>
                <w:r w:rsidR="00F0502B" w:rsidRPr="00E97828">
                  <w:rPr>
                    <w:color w:val="auto"/>
                  </w:rPr>
                  <w:t>8/1/2007</w:t>
                </w:r>
              </w:sdtContent>
            </w:sdt>
            <w:r w:rsidR="00B72433" w:rsidRPr="00E97828">
              <w:rPr>
                <w:color w:val="auto"/>
              </w:rPr>
              <w:t xml:space="preserve"> — </w:t>
            </w:r>
            <w:sdt>
              <w:sdtPr>
                <w:rPr>
                  <w:color w:val="auto"/>
                </w:rPr>
                <w:id w:val="270558869"/>
                <w:placeholder>
                  <w:docPart w:val="BC26AEEC1C5C4203BD87537DF5322735"/>
                </w:placeholder>
                <w:date w:fullDate="2010-05-01T00:00:00Z">
                  <w:dateFormat w:val="M/d/yyyy"/>
                  <w:lid w:val="en-US"/>
                  <w:storeMappedDataAs w:val="dateTime"/>
                  <w:calendar w:val="gregorian"/>
                </w:date>
              </w:sdtPr>
              <w:sdtEndPr/>
              <w:sdtContent>
                <w:r w:rsidR="00F0502B" w:rsidRPr="00E97828">
                  <w:rPr>
                    <w:color w:val="auto"/>
                  </w:rPr>
                  <w:t>5/1/2010</w:t>
                </w:r>
              </w:sdtContent>
            </w:sdt>
          </w:p>
        </w:tc>
      </w:tr>
      <w:tr w:rsidR="0015235D">
        <w:tc>
          <w:tcPr>
            <w:tcW w:w="8255" w:type="dxa"/>
            <w:gridSpan w:val="3"/>
            <w:tcMar>
              <w:bottom w:w="115" w:type="dxa"/>
            </w:tcMar>
          </w:tcPr>
          <w:p w:rsidR="0015235D" w:rsidRPr="00E97828" w:rsidRDefault="00F0502B">
            <w:pPr>
              <w:pStyle w:val="Italics"/>
            </w:pPr>
            <w:r w:rsidRPr="00E97828">
              <w:t>Charleston, SC</w:t>
            </w:r>
          </w:p>
          <w:p w:rsidR="00F0502B" w:rsidRPr="00E97828" w:rsidRDefault="00F0502B" w:rsidP="00F0502B">
            <w:pPr>
              <w:pStyle w:val="ListParagraph"/>
            </w:pPr>
            <w:r w:rsidRPr="00E97828">
              <w:t>Performed laboratory tests on various matrices for Organic compounds</w:t>
            </w:r>
          </w:p>
          <w:p w:rsidR="00F0502B" w:rsidRPr="00E97828" w:rsidRDefault="00F0502B" w:rsidP="00F0502B">
            <w:pPr>
              <w:pStyle w:val="ListParagraph"/>
            </w:pPr>
            <w:r w:rsidRPr="00E97828">
              <w:t>Followed Methods and SOP’s for each analysis</w:t>
            </w:r>
          </w:p>
          <w:p w:rsidR="00F0502B" w:rsidRPr="00E97828" w:rsidRDefault="00F0502B" w:rsidP="00F0502B">
            <w:pPr>
              <w:pStyle w:val="ListParagraph"/>
            </w:pPr>
            <w:r w:rsidRPr="00E97828">
              <w:t>Set-up, adjusted and operated a full range of laboratory equipment</w:t>
            </w:r>
          </w:p>
          <w:p w:rsidR="0015235D" w:rsidRPr="00E97828" w:rsidRDefault="00F0502B" w:rsidP="00F0502B">
            <w:pPr>
              <w:pStyle w:val="ListParagraph"/>
            </w:pPr>
            <w:r w:rsidRPr="00E97828">
              <w:t>Added chemicals and raw materials in order to process solutions and product batches</w:t>
            </w:r>
          </w:p>
        </w:tc>
      </w:tr>
      <w:tr w:rsidR="00B72433" w:rsidTr="000D5D1D">
        <w:tc>
          <w:tcPr>
            <w:tcW w:w="8255" w:type="dxa"/>
            <w:gridSpan w:val="3"/>
            <w:vAlign w:val="center"/>
          </w:tcPr>
          <w:p w:rsidR="00B72433" w:rsidRPr="00E97828" w:rsidRDefault="00B72433" w:rsidP="000D5D1D">
            <w:pPr>
              <w:pStyle w:val="SectionHeading"/>
              <w:rPr>
                <w:color w:val="auto"/>
              </w:rPr>
            </w:pPr>
          </w:p>
          <w:p w:rsidR="00B72433" w:rsidRPr="00E97828" w:rsidRDefault="00B72433" w:rsidP="000D5D1D">
            <w:pPr>
              <w:pStyle w:val="SectionHeading"/>
              <w:rPr>
                <w:color w:val="auto"/>
              </w:rPr>
            </w:pPr>
            <w:r w:rsidRPr="00E97828">
              <w:rPr>
                <w:color w:val="auto"/>
              </w:rPr>
              <w:t>EDucation</w:t>
            </w:r>
          </w:p>
        </w:tc>
      </w:tr>
      <w:tr w:rsidR="00B72433" w:rsidTr="000D5D1D">
        <w:tc>
          <w:tcPr>
            <w:tcW w:w="5788" w:type="dxa"/>
            <w:gridSpan w:val="2"/>
          </w:tcPr>
          <w:p w:rsidR="00B72433" w:rsidRPr="00E97828" w:rsidRDefault="00B72433" w:rsidP="000D5D1D">
            <w:pPr>
              <w:pStyle w:val="Bold"/>
            </w:pPr>
            <w:r w:rsidRPr="00E97828">
              <w:t>B.S. in Philosophy, Northern Michigan University</w:t>
            </w:r>
          </w:p>
        </w:tc>
        <w:tc>
          <w:tcPr>
            <w:tcW w:w="2467" w:type="dxa"/>
          </w:tcPr>
          <w:p w:rsidR="00B72433" w:rsidRPr="00E97828" w:rsidRDefault="00E31B8B" w:rsidP="00B72433">
            <w:pPr>
              <w:pStyle w:val="Dates"/>
              <w:rPr>
                <w:color w:val="auto"/>
              </w:rPr>
            </w:pPr>
            <w:sdt>
              <w:sdtPr>
                <w:rPr>
                  <w:color w:val="auto"/>
                </w:rPr>
                <w:id w:val="2017258203"/>
                <w:placeholder>
                  <w:docPart w:val="4EA7FCB7860540178B7E6CFEDE3B5DC2"/>
                </w:placeholder>
                <w:date w:fullDate="2006-08-01T00:00:00Z">
                  <w:dateFormat w:val="M/d/yyyy"/>
                  <w:lid w:val="en-US"/>
                  <w:storeMappedDataAs w:val="dateTime"/>
                  <w:calendar w:val="gregorian"/>
                </w:date>
              </w:sdtPr>
              <w:sdtEndPr/>
              <w:sdtContent>
                <w:r w:rsidR="00B72433" w:rsidRPr="00E97828">
                  <w:rPr>
                    <w:color w:val="auto"/>
                  </w:rPr>
                  <w:t>8/1/2006</w:t>
                </w:r>
              </w:sdtContent>
            </w:sdt>
          </w:p>
        </w:tc>
      </w:tr>
      <w:tr w:rsidR="00B72433" w:rsidTr="000D5D1D">
        <w:tc>
          <w:tcPr>
            <w:tcW w:w="8255" w:type="dxa"/>
            <w:gridSpan w:val="3"/>
            <w:tcMar>
              <w:bottom w:w="115" w:type="dxa"/>
            </w:tcMar>
          </w:tcPr>
          <w:sdt>
            <w:sdtPr>
              <w:id w:val="761032651"/>
              <w:placeholder>
                <w:docPart w:val="A886C7BC1FB44D7686659C492E1C5F9B"/>
              </w:placeholder>
            </w:sdtPr>
            <w:sdtEndPr/>
            <w:sdtContent>
              <w:p w:rsidR="00B72433" w:rsidRPr="00E97828" w:rsidRDefault="00B72433" w:rsidP="000D5D1D">
                <w:pPr>
                  <w:pStyle w:val="Italics"/>
                </w:pPr>
                <w:r w:rsidRPr="00E97828">
                  <w:t>Marquette, MI</w:t>
                </w:r>
              </w:p>
            </w:sdtContent>
          </w:sdt>
          <w:p w:rsidR="00B72433" w:rsidRPr="00E97828" w:rsidRDefault="00B72433" w:rsidP="000D5D1D">
            <w:pPr>
              <w:pStyle w:val="ListParagraph"/>
            </w:pPr>
            <w:r w:rsidRPr="00E97828">
              <w:t xml:space="preserve">Minor in Outdoor Recreation Leadership and Management </w:t>
            </w:r>
          </w:p>
          <w:p w:rsidR="00B72433" w:rsidRPr="00E97828" w:rsidRDefault="00B72433" w:rsidP="00E97828">
            <w:pPr>
              <w:ind w:left="144"/>
            </w:pPr>
          </w:p>
        </w:tc>
      </w:tr>
      <w:tr w:rsidR="00A85B3A" w:rsidTr="00A11514">
        <w:tc>
          <w:tcPr>
            <w:tcW w:w="8255" w:type="dxa"/>
            <w:gridSpan w:val="3"/>
          </w:tcPr>
          <w:p w:rsidR="00A85B3A" w:rsidRPr="00E97828" w:rsidRDefault="00A85B3A" w:rsidP="00A11514">
            <w:pPr>
              <w:pStyle w:val="SectionHeading"/>
              <w:rPr>
                <w:color w:val="auto"/>
              </w:rPr>
            </w:pPr>
            <w:r w:rsidRPr="00E97828">
              <w:rPr>
                <w:color w:val="auto"/>
              </w:rPr>
              <w:t>Skills</w:t>
            </w:r>
          </w:p>
        </w:tc>
      </w:tr>
      <w:tr w:rsidR="00A85B3A" w:rsidTr="00A11514">
        <w:tc>
          <w:tcPr>
            <w:tcW w:w="8255" w:type="dxa"/>
            <w:gridSpan w:val="3"/>
            <w:tcMar>
              <w:bottom w:w="259" w:type="dxa"/>
            </w:tcMar>
          </w:tcPr>
          <w:p w:rsidR="008A512F" w:rsidRPr="00E97828" w:rsidRDefault="008A512F" w:rsidP="008A512F">
            <w:pPr>
              <w:pStyle w:val="ListParagraph"/>
            </w:pPr>
            <w:proofErr w:type="spellStart"/>
            <w:r>
              <w:t>Konelab</w:t>
            </w:r>
            <w:proofErr w:type="spellEnd"/>
            <w:r>
              <w:t xml:space="preserve"> Analyzer </w:t>
            </w:r>
            <w:r w:rsidR="000D3B6D">
              <w:t>Operation</w:t>
            </w:r>
          </w:p>
          <w:p w:rsidR="008A512F" w:rsidRDefault="008A512F" w:rsidP="008A512F">
            <w:pPr>
              <w:pStyle w:val="ListParagraph"/>
            </w:pPr>
            <w:proofErr w:type="spellStart"/>
            <w:r>
              <w:t>Alpkem</w:t>
            </w:r>
            <w:proofErr w:type="spellEnd"/>
            <w:r>
              <w:t xml:space="preserve">  Rapid Flow A</w:t>
            </w:r>
            <w:r w:rsidRPr="008A512F">
              <w:t>nalyzer</w:t>
            </w:r>
            <w:r w:rsidR="000D3B6D">
              <w:t xml:space="preserve"> Operation</w:t>
            </w:r>
          </w:p>
          <w:p w:rsidR="00A85B3A" w:rsidRPr="00E97828" w:rsidRDefault="00A85B3A" w:rsidP="008A512F">
            <w:pPr>
              <w:pStyle w:val="ListParagraph"/>
            </w:pPr>
            <w:r w:rsidRPr="00E97828">
              <w:t>Laboratory Information Management System (LIMS)</w:t>
            </w:r>
          </w:p>
          <w:p w:rsidR="00A85B3A" w:rsidRPr="00E97828" w:rsidRDefault="00A85B3A" w:rsidP="00A11514">
            <w:pPr>
              <w:pStyle w:val="ListParagraph"/>
            </w:pPr>
            <w:r w:rsidRPr="00E97828">
              <w:t>Microsoft Applications:  Outlook, Excel, Word, PowerPoint</w:t>
            </w:r>
          </w:p>
          <w:p w:rsidR="00A85B3A" w:rsidRPr="00E97828" w:rsidRDefault="00A85B3A" w:rsidP="008A512F">
            <w:pPr>
              <w:ind w:left="144"/>
            </w:pPr>
          </w:p>
        </w:tc>
      </w:tr>
      <w:tr w:rsidR="0015235D">
        <w:trPr>
          <w:trHeight w:val="51"/>
        </w:trPr>
        <w:tc>
          <w:tcPr>
            <w:tcW w:w="8255" w:type="dxa"/>
            <w:gridSpan w:val="3"/>
            <w:vAlign w:val="center"/>
          </w:tcPr>
          <w:p w:rsidR="0015235D" w:rsidRPr="00E97828" w:rsidRDefault="00B72433">
            <w:pPr>
              <w:pStyle w:val="SectionHeading"/>
              <w:rPr>
                <w:color w:val="auto"/>
              </w:rPr>
            </w:pPr>
            <w:r w:rsidRPr="00E97828">
              <w:rPr>
                <w:color w:val="auto"/>
              </w:rPr>
              <w:t>References</w:t>
            </w:r>
            <w:r w:rsidR="00F0502B" w:rsidRPr="00E97828">
              <w:rPr>
                <w:color w:val="auto"/>
              </w:rPr>
              <w:t xml:space="preserve"> </w:t>
            </w:r>
          </w:p>
        </w:tc>
      </w:tr>
      <w:tr w:rsidR="0015235D">
        <w:trPr>
          <w:trHeight w:val="51"/>
        </w:trPr>
        <w:tc>
          <w:tcPr>
            <w:tcW w:w="8255" w:type="dxa"/>
            <w:gridSpan w:val="3"/>
            <w:tcMar>
              <w:bottom w:w="144" w:type="dxa"/>
            </w:tcMar>
          </w:tcPr>
          <w:p w:rsidR="0015235D" w:rsidRPr="00E97828" w:rsidRDefault="00B72433" w:rsidP="00B72433">
            <w:pPr>
              <w:pStyle w:val="ListParagraph"/>
            </w:pPr>
            <w:r w:rsidRPr="00E97828">
              <w:t>References are available on request.</w:t>
            </w:r>
          </w:p>
        </w:tc>
      </w:tr>
    </w:tbl>
    <w:p w:rsidR="0015235D" w:rsidRDefault="0015235D" w:rsidP="00A85B3A"/>
    <w:sectPr w:rsidR="0015235D">
      <w:pgSz w:w="12240" w:h="15840"/>
      <w:pgMar w:top="1440" w:right="180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F"/>
    <w:multiLevelType w:val="singleLevel"/>
    <w:tmpl w:val="B9BE4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>
    <w:nsid w:val="FFFFFF83"/>
    <w:multiLevelType w:val="singleLevel"/>
    <w:tmpl w:val="AFE20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>
    <w:nsid w:val="FFFFFF88"/>
    <w:multiLevelType w:val="singleLevel"/>
    <w:tmpl w:val="D7A2DBB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>
    <w:nsid w:val="FFFFFF89"/>
    <w:multiLevelType w:val="singleLevel"/>
    <w:tmpl w:val="8ABA856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>
    <w:nsid w:val="146E67AD"/>
    <w:multiLevelType w:val="hybridMultilevel"/>
    <w:tmpl w:val="2CB8F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C622236"/>
    <w:multiLevelType w:val="hybridMultilevel"/>
    <w:tmpl w:val="737A7F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6E97123"/>
    <w:multiLevelType w:val="hybridMultilevel"/>
    <w:tmpl w:val="2F146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D1A6A94"/>
    <w:multiLevelType w:val="hybridMultilevel"/>
    <w:tmpl w:val="175EED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D9F5DB7"/>
    <w:multiLevelType w:val="hybridMultilevel"/>
    <w:tmpl w:val="FE2C696E"/>
    <w:lvl w:ilvl="0" w:tplc="8BAA88BE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9">
    <w:nsid w:val="30804842"/>
    <w:multiLevelType w:val="hybridMultilevel"/>
    <w:tmpl w:val="7ECA72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6AF1F9F"/>
    <w:multiLevelType w:val="hybridMultilevel"/>
    <w:tmpl w:val="A7609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D191A37"/>
    <w:multiLevelType w:val="hybridMultilevel"/>
    <w:tmpl w:val="A628FC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5174540"/>
    <w:multiLevelType w:val="hybridMultilevel"/>
    <w:tmpl w:val="DE02B6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3AF1609"/>
    <w:multiLevelType w:val="hybridMultilevel"/>
    <w:tmpl w:val="3E64DF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963688A"/>
    <w:multiLevelType w:val="hybridMultilevel"/>
    <w:tmpl w:val="988CAA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A193D60"/>
    <w:multiLevelType w:val="hybridMultilevel"/>
    <w:tmpl w:val="941ED220"/>
    <w:lvl w:ilvl="0" w:tplc="928C7D54">
      <w:start w:val="5"/>
      <w:numFmt w:val="bullet"/>
      <w:pStyle w:val="ListParagraph"/>
      <w:lvlText w:val="-"/>
      <w:lvlJc w:val="left"/>
      <w:pPr>
        <w:ind w:left="720" w:hanging="360"/>
      </w:pPr>
      <w:rPr>
        <w:rFonts w:ascii="Corbel" w:eastAsiaTheme="minorHAnsi" w:hAnsi="Corbe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E470D11"/>
    <w:multiLevelType w:val="hybridMultilevel"/>
    <w:tmpl w:val="D132F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D8D4D3D"/>
    <w:multiLevelType w:val="hybridMultilevel"/>
    <w:tmpl w:val="9F227D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E54296C"/>
    <w:multiLevelType w:val="hybridMultilevel"/>
    <w:tmpl w:val="B5D67D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EB25133"/>
    <w:multiLevelType w:val="hybridMultilevel"/>
    <w:tmpl w:val="AD34477E"/>
    <w:lvl w:ilvl="0" w:tplc="8BAA88BE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num w:numId="1">
    <w:abstractNumId w:val="12"/>
  </w:num>
  <w:num w:numId="2">
    <w:abstractNumId w:val="16"/>
  </w:num>
  <w:num w:numId="3">
    <w:abstractNumId w:val="5"/>
  </w:num>
  <w:num w:numId="4">
    <w:abstractNumId w:val="4"/>
  </w:num>
  <w:num w:numId="5">
    <w:abstractNumId w:val="17"/>
  </w:num>
  <w:num w:numId="6">
    <w:abstractNumId w:val="13"/>
  </w:num>
  <w:num w:numId="7">
    <w:abstractNumId w:val="18"/>
  </w:num>
  <w:num w:numId="8">
    <w:abstractNumId w:val="10"/>
  </w:num>
  <w:num w:numId="9">
    <w:abstractNumId w:val="14"/>
  </w:num>
  <w:num w:numId="10">
    <w:abstractNumId w:val="6"/>
  </w:num>
  <w:num w:numId="11">
    <w:abstractNumId w:val="19"/>
  </w:num>
  <w:num w:numId="12">
    <w:abstractNumId w:val="8"/>
  </w:num>
  <w:num w:numId="13">
    <w:abstractNumId w:val="11"/>
  </w:num>
  <w:num w:numId="14">
    <w:abstractNumId w:val="9"/>
  </w:num>
  <w:num w:numId="15">
    <w:abstractNumId w:val="7"/>
  </w:num>
  <w:num w:numId="16">
    <w:abstractNumId w:val="3"/>
  </w:num>
  <w:num w:numId="17">
    <w:abstractNumId w:val="2"/>
  </w:num>
  <w:num w:numId="18">
    <w:abstractNumId w:val="1"/>
  </w:num>
  <w:num w:numId="19">
    <w:abstractNumId w:val="0"/>
  </w:num>
  <w:num w:numId="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2"/>
  </w:compat>
  <w:rsids>
    <w:rsidRoot w:val="00F0502B"/>
    <w:rsid w:val="000D3B6D"/>
    <w:rsid w:val="0015235D"/>
    <w:rsid w:val="008A512F"/>
    <w:rsid w:val="00A85B3A"/>
    <w:rsid w:val="00B72433"/>
    <w:rsid w:val="00E31B8B"/>
    <w:rsid w:val="00E97828"/>
    <w:rsid w:val="00F05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semiHidden="0" w:uiPriority="1" w:unhideWhenUsed="0" w:qFormat="1"/>
    <w:lsdException w:name="heading 3" w:uiPriority="1" w:unhideWhenUsed="0" w:qFormat="1"/>
    <w:lsdException w:name="heading 4" w:uiPriority="1" w:qFormat="1"/>
    <w:lsdException w:name="heading 5" w:uiPriority="1" w:qFormat="1"/>
    <w:lsdException w:name="heading 6" w:uiPriority="1" w:qFormat="1"/>
    <w:lsdException w:name="heading 7" w:uiPriority="1" w:qFormat="1"/>
    <w:lsdException w:name="heading 8" w:uiPriority="1" w:qFormat="1"/>
    <w:lsdException w:name="heading 9" w:uiPriority="1" w:qFormat="1"/>
    <w:lsdException w:name="Normal Indent" w:qFormat="1"/>
    <w:lsdException w:name="List Bullet" w:semiHidden="0" w:uiPriority="9" w:unhideWhenUsed="0" w:qFormat="1"/>
    <w:lsdException w:name="List Number" w:semiHidden="0" w:uiPriority="9" w:unhideWhenUsed="0" w:qFormat="1"/>
    <w:lsdException w:name="List Bullet 2" w:semiHidden="0" w:uiPriority="10" w:unhideWhenUsed="0" w:qFormat="1"/>
    <w:lsdException w:name="List Number 2" w:semiHidden="0" w:uiPriority="10" w:unhideWhenUsed="0" w:qFormat="1"/>
    <w:lsdException w:name="Title" w:semiHidden="0" w:uiPriority="4" w:unhideWhenUsed="0" w:qFormat="1"/>
    <w:lsdException w:name="List Continue" w:semiHidden="0" w:uiPriority="9" w:unhideWhenUsed="0" w:qFormat="1"/>
    <w:lsdException w:name="List Continue 2" w:semiHidden="0" w:uiPriority="10" w:unhideWhenUsed="0" w:qFormat="1"/>
    <w:lsdException w:name="Subtitle" w:semiHidden="0" w:uiPriority="5" w:unhideWhenUsed="0" w:qFormat="1"/>
    <w:lsdException w:name="Block Text" w:semiHidden="0" w:uiPriority="3" w:unhideWhenUsed="0" w:qFormat="1"/>
    <w:lsdException w:name="Strong" w:semiHidden="0" w:uiPriority="2" w:unhideWhenUsed="0" w:qFormat="1"/>
    <w:lsdException w:name="Emphasis" w:semiHidden="0" w:uiPriority="2" w:unhideWhenUsed="0" w:qFormat="1"/>
    <w:lsdException w:name="Balloon Text" w:uiPriority="0"/>
    <w:lsdException w:name="Table Grid" w:semiHidden="0" w:uiPriority="1" w:unhideWhenUsed="0"/>
    <w:lsdException w:name="Placeholder Text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semiHidden/>
    <w:qFormat/>
    <w:pPr>
      <w:spacing w:after="0" w:line="264" w:lineRule="auto"/>
    </w:pPr>
    <w:rPr>
      <w:sz w:val="16"/>
    </w:rPr>
  </w:style>
  <w:style w:type="paragraph" w:styleId="Heading1">
    <w:name w:val="heading 1"/>
    <w:basedOn w:val="Normal"/>
    <w:next w:val="Normal"/>
    <w:link w:val="Heading1Char"/>
    <w:uiPriority w:val="1"/>
    <w:semiHidden/>
    <w:qFormat/>
    <w:pPr>
      <w:outlineLvl w:val="0"/>
    </w:pPr>
    <w:rPr>
      <w:caps/>
      <w:color w:val="A6A6A6" w:themeColor="background1" w:themeShade="A6"/>
      <w:spacing w:val="40"/>
      <w:sz w:val="40"/>
    </w:rPr>
  </w:style>
  <w:style w:type="paragraph" w:styleId="Heading2">
    <w:name w:val="heading 2"/>
    <w:basedOn w:val="Normal"/>
    <w:next w:val="Normal"/>
    <w:link w:val="Heading2Char"/>
    <w:uiPriority w:val="1"/>
    <w:semiHidden/>
    <w:qFormat/>
    <w:pPr>
      <w:outlineLvl w:val="1"/>
    </w:pPr>
    <w:rPr>
      <w:caps/>
      <w:color w:val="595959" w:themeColor="text1" w:themeTint="A6"/>
      <w:spacing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BalloonText">
    <w:name w:val="Balloon Text"/>
    <w:basedOn w:val="Normal"/>
    <w:link w:val="BalloonTextChar"/>
    <w:semiHidden/>
    <w:unhideWhenUsed/>
    <w:pPr>
      <w:spacing w:line="240" w:lineRule="auto"/>
    </w:pPr>
    <w:rPr>
      <w:rFonts w:ascii="Tahoma" w:hAnsi="Tahoma" w:cs="Tahoma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1"/>
    <w:semiHidden/>
    <w:rPr>
      <w:caps/>
      <w:color w:val="A6A6A6" w:themeColor="background1" w:themeShade="A6"/>
      <w:spacing w:val="40"/>
      <w:sz w:val="40"/>
    </w:rPr>
  </w:style>
  <w:style w:type="paragraph" w:customStyle="1" w:styleId="PersonalInformation">
    <w:name w:val="Personal Information"/>
    <w:basedOn w:val="Normal"/>
    <w:qFormat/>
    <w:rPr>
      <w:color w:val="595959" w:themeColor="text1" w:themeTint="A6"/>
      <w:spacing w:val="10"/>
    </w:rPr>
  </w:style>
  <w:style w:type="character" w:customStyle="1" w:styleId="Heading2Char">
    <w:name w:val="Heading 2 Char"/>
    <w:basedOn w:val="DefaultParagraphFont"/>
    <w:link w:val="Heading2"/>
    <w:uiPriority w:val="1"/>
    <w:semiHidden/>
    <w:rPr>
      <w:caps/>
      <w:color w:val="595959" w:themeColor="text1" w:themeTint="A6"/>
      <w:spacing w:val="20"/>
      <w:sz w:val="16"/>
    </w:rPr>
  </w:style>
  <w:style w:type="paragraph" w:customStyle="1" w:styleId="Bold">
    <w:name w:val="Bold"/>
    <w:basedOn w:val="Normal"/>
    <w:qFormat/>
    <w:rPr>
      <w:b/>
      <w:spacing w:val="10"/>
    </w:rPr>
  </w:style>
  <w:style w:type="paragraph" w:customStyle="1" w:styleId="Dates">
    <w:name w:val="Dates"/>
    <w:basedOn w:val="Normal"/>
    <w:qFormat/>
    <w:pPr>
      <w:jc w:val="right"/>
    </w:pPr>
    <w:rPr>
      <w:color w:val="595959" w:themeColor="text1" w:themeTint="A6"/>
    </w:rPr>
  </w:style>
  <w:style w:type="paragraph" w:customStyle="1" w:styleId="Italics">
    <w:name w:val="Italics"/>
    <w:basedOn w:val="Normal"/>
    <w:qFormat/>
    <w:pPr>
      <w:spacing w:after="80"/>
    </w:pPr>
    <w:rPr>
      <w:i/>
    </w:rPr>
  </w:style>
  <w:style w:type="paragraph" w:styleId="ListParagraph">
    <w:name w:val="List Paragraph"/>
    <w:basedOn w:val="Normal"/>
    <w:uiPriority w:val="34"/>
    <w:qFormat/>
    <w:pPr>
      <w:numPr>
        <w:numId w:val="20"/>
      </w:numPr>
      <w:spacing w:after="80"/>
      <w:ind w:left="360" w:hanging="216"/>
    </w:pPr>
  </w:style>
  <w:style w:type="paragraph" w:customStyle="1" w:styleId="Copy">
    <w:name w:val="Copy"/>
    <w:basedOn w:val="Normal"/>
    <w:qFormat/>
    <w:pPr>
      <w:spacing w:after="80"/>
    </w:pPr>
  </w:style>
  <w:style w:type="paragraph" w:customStyle="1" w:styleId="PlaceholderAutotext10">
    <w:name w:val="PlaceholderAutotext_10"/>
    <w:rPr>
      <w:rFonts w:eastAsiaTheme="minorEastAsia"/>
    </w:rPr>
  </w:style>
  <w:style w:type="paragraph" w:customStyle="1" w:styleId="YourName">
    <w:name w:val="Your Name"/>
    <w:basedOn w:val="Normal"/>
    <w:qFormat/>
    <w:rPr>
      <w:caps/>
      <w:color w:val="A6A6A6" w:themeColor="background1" w:themeShade="A6"/>
      <w:spacing w:val="40"/>
      <w:sz w:val="40"/>
    </w:rPr>
  </w:style>
  <w:style w:type="paragraph" w:customStyle="1" w:styleId="SectionHeading">
    <w:name w:val="Section Heading"/>
    <w:basedOn w:val="Normal"/>
    <w:qFormat/>
    <w:rPr>
      <w:caps/>
      <w:color w:val="595959" w:themeColor="text1" w:themeTint="A6"/>
      <w:spacing w:val="20"/>
    </w:rPr>
  </w:style>
  <w:style w:type="paragraph" w:styleId="Title">
    <w:name w:val="Title"/>
    <w:basedOn w:val="Normal"/>
    <w:next w:val="Normal"/>
    <w:link w:val="TitleChar"/>
    <w:uiPriority w:val="4"/>
    <w:qFormat/>
    <w:rsid w:val="00E97828"/>
    <w:pPr>
      <w:pBdr>
        <w:bottom w:val="single" w:sz="8" w:space="4" w:color="5C83B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4"/>
    <w:rsid w:val="00E9782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drew\AppData\Roaming\Microsoft\Templates\Chronological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44D97DAC26544E89AEA7770E9E2B94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D7DACB-2C51-4E6E-BAC7-9D73A7EA937C}"/>
      </w:docPartPr>
      <w:docPartBody>
        <w:p w:rsidR="00A41A07" w:rsidRDefault="00D906DB">
          <w:pPr>
            <w:pStyle w:val="44D97DAC26544E89AEA7770E9E2B94D9"/>
          </w:pPr>
          <w:r>
            <w:t>[your name]</w:t>
          </w:r>
        </w:p>
      </w:docPartBody>
    </w:docPart>
    <w:docPart>
      <w:docPartPr>
        <w:name w:val="00C98D2B52E34A29928A3EC3956C54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CA1D56-F352-45FF-BF59-A18C8C690C8E}"/>
      </w:docPartPr>
      <w:docPartBody>
        <w:p w:rsidR="00A41A07" w:rsidRDefault="00D906DB">
          <w:pPr>
            <w:pStyle w:val="00C98D2B52E34A29928A3EC3956C5476"/>
          </w:pPr>
          <w:r>
            <w:t>[Start Date]</w:t>
          </w:r>
        </w:p>
      </w:docPartBody>
    </w:docPart>
    <w:docPart>
      <w:docPartPr>
        <w:name w:val="2A134819FFFD4A3087D7FAAE1BAF5D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14D3D2-A7B9-4FDA-8759-CDD5E8427A3E}"/>
      </w:docPartPr>
      <w:docPartBody>
        <w:p w:rsidR="00A41A07" w:rsidRDefault="00D906DB">
          <w:pPr>
            <w:pStyle w:val="2A134819FFFD4A3087D7FAAE1BAF5D97"/>
          </w:pPr>
          <w:r>
            <w:rPr>
              <w:rStyle w:val="PlaceholderText"/>
            </w:rPr>
            <w:t>[End Date]</w:t>
          </w:r>
        </w:p>
      </w:docPartBody>
    </w:docPart>
    <w:docPart>
      <w:docPartPr>
        <w:name w:val="F5D104A10589483BBB5437B3B26A20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DE619E-6917-42D0-9523-F015A1B3C2D9}"/>
      </w:docPartPr>
      <w:docPartBody>
        <w:p w:rsidR="00A41A07" w:rsidRDefault="00D906DB">
          <w:pPr>
            <w:pStyle w:val="F5D104A10589483BBB5437B3B26A2051"/>
          </w:pPr>
          <w:r>
            <w:t>[Rochester, NY]</w:t>
          </w:r>
        </w:p>
      </w:docPartBody>
    </w:docPart>
    <w:docPart>
      <w:docPartPr>
        <w:name w:val="7620D0C07352473596DA27D438C43F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73149F-A90E-4C07-B037-02F9C97719C5}"/>
      </w:docPartPr>
      <w:docPartBody>
        <w:p w:rsidR="00A41A07" w:rsidRDefault="00D906DB">
          <w:pPr>
            <w:pStyle w:val="7620D0C07352473596DA27D438C43F8A"/>
          </w:pPr>
          <w:r>
            <w:rPr>
              <w:rStyle w:val="PlaceholderText"/>
            </w:rPr>
            <w:t>[Start Date]</w:t>
          </w:r>
        </w:p>
      </w:docPartBody>
    </w:docPart>
    <w:docPart>
      <w:docPartPr>
        <w:name w:val="7DDD452039994F38A1E7EA27D386FD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B26D14-8564-42B2-BC8D-80BE3100920B}"/>
      </w:docPartPr>
      <w:docPartBody>
        <w:p w:rsidR="00A41A07" w:rsidRDefault="00D906DB">
          <w:pPr>
            <w:pStyle w:val="7DDD452039994F38A1E7EA27D386FD7A"/>
          </w:pPr>
          <w:r>
            <w:rPr>
              <w:rStyle w:val="PlaceholderText"/>
            </w:rPr>
            <w:t>[End Date]</w:t>
          </w:r>
        </w:p>
      </w:docPartBody>
    </w:docPart>
    <w:docPart>
      <w:docPartPr>
        <w:name w:val="98CD448D6B7E479988AD953CF76D45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38248B-4431-4C83-87E2-E1F7BEB069BB}"/>
      </w:docPartPr>
      <w:docPartBody>
        <w:p w:rsidR="00A41A07" w:rsidRDefault="00D906DB">
          <w:pPr>
            <w:pStyle w:val="98CD448D6B7E479988AD953CF76D4525"/>
          </w:pPr>
          <w:r>
            <w:rPr>
              <w:rStyle w:val="PlaceholderText"/>
            </w:rPr>
            <w:t>[Start Date]</w:t>
          </w:r>
        </w:p>
      </w:docPartBody>
    </w:docPart>
    <w:docPart>
      <w:docPartPr>
        <w:name w:val="BC26AEEC1C5C4203BD87537DF53227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DA0C4C-1161-458E-A369-0539B5DDEA95}"/>
      </w:docPartPr>
      <w:docPartBody>
        <w:p w:rsidR="00A41A07" w:rsidRDefault="00D906DB">
          <w:pPr>
            <w:pStyle w:val="BC26AEEC1C5C4203BD87537DF5322735"/>
          </w:pPr>
          <w:r>
            <w:rPr>
              <w:rStyle w:val="PlaceholderText"/>
            </w:rPr>
            <w:t>[End Date]</w:t>
          </w:r>
        </w:p>
      </w:docPartBody>
    </w:docPart>
    <w:docPart>
      <w:docPartPr>
        <w:name w:val="4EA7FCB7860540178B7E6CFEDE3B5D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590E4A-99BD-4808-BF8C-DB793C55B615}"/>
      </w:docPartPr>
      <w:docPartBody>
        <w:p w:rsidR="00A41A07" w:rsidRDefault="00BC5C60" w:rsidP="00BC5C60">
          <w:pPr>
            <w:pStyle w:val="4EA7FCB7860540178B7E6CFEDE3B5DC2"/>
          </w:pPr>
          <w:r>
            <w:rPr>
              <w:rStyle w:val="PlaceholderText"/>
            </w:rPr>
            <w:t>[End Date]</w:t>
          </w:r>
        </w:p>
      </w:docPartBody>
    </w:docPart>
    <w:docPart>
      <w:docPartPr>
        <w:name w:val="A886C7BC1FB44D7686659C492E1C5F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9EDF6B-2292-456D-B3A4-4783A4F1A229}"/>
      </w:docPartPr>
      <w:docPartBody>
        <w:p w:rsidR="00A41A07" w:rsidRDefault="00BC5C60" w:rsidP="00BC5C60">
          <w:pPr>
            <w:pStyle w:val="A886C7BC1FB44D7686659C492E1C5F9B"/>
          </w:pPr>
          <w:r>
            <w:t>[Rochester, NY]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A193D60"/>
    <w:multiLevelType w:val="hybridMultilevel"/>
    <w:tmpl w:val="941ED220"/>
    <w:lvl w:ilvl="0" w:tplc="928C7D54">
      <w:start w:val="5"/>
      <w:numFmt w:val="bullet"/>
      <w:pStyle w:val="ListParagraph"/>
      <w:lvlText w:val="-"/>
      <w:lvlJc w:val="left"/>
      <w:pPr>
        <w:ind w:left="720" w:hanging="360"/>
      </w:pPr>
      <w:rPr>
        <w:rFonts w:ascii="Corbel" w:eastAsiaTheme="minorHAnsi" w:hAnsi="Corbe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5C60"/>
    <w:rsid w:val="003E1189"/>
    <w:rsid w:val="006D059C"/>
    <w:rsid w:val="00A41A07"/>
    <w:rsid w:val="00BC5C60"/>
    <w:rsid w:val="00C344A2"/>
    <w:rsid w:val="00D90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4D97DAC26544E89AEA7770E9E2B94D9">
    <w:name w:val="44D97DAC26544E89AEA7770E9E2B94D9"/>
  </w:style>
  <w:style w:type="paragraph" w:customStyle="1" w:styleId="ACFF824DCE0B439192E6340EE2C0AFAF">
    <w:name w:val="ACFF824DCE0B439192E6340EE2C0AFAF"/>
  </w:style>
  <w:style w:type="paragraph" w:customStyle="1" w:styleId="766934162FA0468A9E15EF94A7F317EF">
    <w:name w:val="766934162FA0468A9E15EF94A7F317EF"/>
  </w:style>
  <w:style w:type="paragraph" w:customStyle="1" w:styleId="EF4F8AFFDA6549C58B5773B1E249B727">
    <w:name w:val="EF4F8AFFDA6549C58B5773B1E249B727"/>
  </w:style>
  <w:style w:type="paragraph" w:customStyle="1" w:styleId="4F095A5907AC4B8D9F3B90DBA9D25E02">
    <w:name w:val="4F095A5907AC4B8D9F3B90DBA9D25E02"/>
  </w:style>
  <w:style w:type="paragraph" w:customStyle="1" w:styleId="EF41E6481D7C428DBFE6A5A219069A09">
    <w:name w:val="EF41E6481D7C428DBFE6A5A219069A09"/>
  </w:style>
  <w:style w:type="paragraph" w:styleId="ListParagraph">
    <w:name w:val="List Paragraph"/>
    <w:basedOn w:val="Normal"/>
    <w:uiPriority w:val="34"/>
    <w:qFormat/>
    <w:pPr>
      <w:numPr>
        <w:numId w:val="1"/>
      </w:numPr>
      <w:spacing w:after="80" w:line="264" w:lineRule="auto"/>
      <w:ind w:left="360" w:hanging="216"/>
    </w:pPr>
    <w:rPr>
      <w:rFonts w:eastAsiaTheme="minorHAnsi"/>
      <w:sz w:val="16"/>
    </w:rPr>
  </w:style>
  <w:style w:type="paragraph" w:customStyle="1" w:styleId="6BBBF03504AE470284892FE9CED60865">
    <w:name w:val="6BBBF03504AE470284892FE9CED60865"/>
  </w:style>
  <w:style w:type="paragraph" w:customStyle="1" w:styleId="12E9A70B7BCE42A68716C83CA1E77088">
    <w:name w:val="12E9A70B7BCE42A68716C83CA1E77088"/>
  </w:style>
  <w:style w:type="paragraph" w:customStyle="1" w:styleId="00C98D2B52E34A29928A3EC3956C5476">
    <w:name w:val="00C98D2B52E34A29928A3EC3956C5476"/>
  </w:style>
  <w:style w:type="character" w:styleId="PlaceholderText">
    <w:name w:val="Placeholder Text"/>
    <w:basedOn w:val="DefaultParagraphFont"/>
    <w:uiPriority w:val="99"/>
    <w:rsid w:val="00BC5C60"/>
    <w:rPr>
      <w:color w:val="808080"/>
    </w:rPr>
  </w:style>
  <w:style w:type="paragraph" w:customStyle="1" w:styleId="2A134819FFFD4A3087D7FAAE1BAF5D97">
    <w:name w:val="2A134819FFFD4A3087D7FAAE1BAF5D97"/>
  </w:style>
  <w:style w:type="paragraph" w:customStyle="1" w:styleId="F5D104A10589483BBB5437B3B26A2051">
    <w:name w:val="F5D104A10589483BBB5437B3B26A2051"/>
  </w:style>
  <w:style w:type="paragraph" w:customStyle="1" w:styleId="244060F74EC74B86A94C59363FDDA6FB">
    <w:name w:val="244060F74EC74B86A94C59363FDDA6FB"/>
  </w:style>
  <w:style w:type="paragraph" w:customStyle="1" w:styleId="21A31E8B00044C47BF7963F587B2C823">
    <w:name w:val="21A31E8B00044C47BF7963F587B2C823"/>
  </w:style>
  <w:style w:type="paragraph" w:customStyle="1" w:styleId="7620D0C07352473596DA27D438C43F8A">
    <w:name w:val="7620D0C07352473596DA27D438C43F8A"/>
  </w:style>
  <w:style w:type="paragraph" w:customStyle="1" w:styleId="7DDD452039994F38A1E7EA27D386FD7A">
    <w:name w:val="7DDD452039994F38A1E7EA27D386FD7A"/>
  </w:style>
  <w:style w:type="paragraph" w:customStyle="1" w:styleId="CB5D48B284D44CEAADAEB808ABE95A48">
    <w:name w:val="CB5D48B284D44CEAADAEB808ABE95A48"/>
  </w:style>
  <w:style w:type="paragraph" w:customStyle="1" w:styleId="BAAA2A02E5544376BFEC2863A7DF040E">
    <w:name w:val="BAAA2A02E5544376BFEC2863A7DF040E"/>
  </w:style>
  <w:style w:type="paragraph" w:customStyle="1" w:styleId="D438471200174BDC90F430C6ABC5DE39">
    <w:name w:val="D438471200174BDC90F430C6ABC5DE39"/>
  </w:style>
  <w:style w:type="paragraph" w:customStyle="1" w:styleId="98CD448D6B7E479988AD953CF76D4525">
    <w:name w:val="98CD448D6B7E479988AD953CF76D4525"/>
  </w:style>
  <w:style w:type="paragraph" w:customStyle="1" w:styleId="BC26AEEC1C5C4203BD87537DF5322735">
    <w:name w:val="BC26AEEC1C5C4203BD87537DF5322735"/>
  </w:style>
  <w:style w:type="paragraph" w:customStyle="1" w:styleId="0246B1A0ACE44DCBBAE41EB761DE3148">
    <w:name w:val="0246B1A0ACE44DCBBAE41EB761DE3148"/>
  </w:style>
  <w:style w:type="paragraph" w:customStyle="1" w:styleId="5E3E6AA4F595454081A972D4406075A3">
    <w:name w:val="5E3E6AA4F595454081A972D4406075A3"/>
  </w:style>
  <w:style w:type="paragraph" w:customStyle="1" w:styleId="9BDEA149B231412BB7BE37F4ACB35072">
    <w:name w:val="9BDEA149B231412BB7BE37F4ACB35072"/>
  </w:style>
  <w:style w:type="paragraph" w:customStyle="1" w:styleId="0EC44A14FE164E649498697AF42F0C75">
    <w:name w:val="0EC44A14FE164E649498697AF42F0C75"/>
  </w:style>
  <w:style w:type="paragraph" w:customStyle="1" w:styleId="73E99F2F5FF34774A63ED3160A40B9F9">
    <w:name w:val="73E99F2F5FF34774A63ED3160A40B9F9"/>
  </w:style>
  <w:style w:type="paragraph" w:customStyle="1" w:styleId="2AA488E184F74D678B25CF04BD5C1175">
    <w:name w:val="2AA488E184F74D678B25CF04BD5C1175"/>
  </w:style>
  <w:style w:type="paragraph" w:customStyle="1" w:styleId="198F4839F37A41A8A7BFB5F808F61781">
    <w:name w:val="198F4839F37A41A8A7BFB5F808F61781"/>
  </w:style>
  <w:style w:type="paragraph" w:customStyle="1" w:styleId="DE7F388BFD0045CBAC3408E761FF4F6D">
    <w:name w:val="DE7F388BFD0045CBAC3408E761FF4F6D"/>
  </w:style>
  <w:style w:type="paragraph" w:customStyle="1" w:styleId="C8E0FA7E5D2A46BB94C6FB22654CD41A">
    <w:name w:val="C8E0FA7E5D2A46BB94C6FB22654CD41A"/>
  </w:style>
  <w:style w:type="paragraph" w:customStyle="1" w:styleId="7E5633C6A9E742E091794DB81CA1B872">
    <w:name w:val="7E5633C6A9E742E091794DB81CA1B872"/>
  </w:style>
  <w:style w:type="paragraph" w:customStyle="1" w:styleId="7992F2C8D06F45F3B3E989A714432797">
    <w:name w:val="7992F2C8D06F45F3B3E989A714432797"/>
  </w:style>
  <w:style w:type="paragraph" w:customStyle="1" w:styleId="7E575477AFAF4E58A352472EA4BF4A7D">
    <w:name w:val="7E575477AFAF4E58A352472EA4BF4A7D"/>
  </w:style>
  <w:style w:type="paragraph" w:customStyle="1" w:styleId="A9D091FF4F63439280340F3BC6999379">
    <w:name w:val="A9D091FF4F63439280340F3BC6999379"/>
  </w:style>
  <w:style w:type="paragraph" w:customStyle="1" w:styleId="694E2A3540A84709A9225773A67E7394">
    <w:name w:val="694E2A3540A84709A9225773A67E7394"/>
    <w:rsid w:val="00BC5C60"/>
  </w:style>
  <w:style w:type="paragraph" w:customStyle="1" w:styleId="0536FF948A8445709BBD920494B4BC2C">
    <w:name w:val="0536FF948A8445709BBD920494B4BC2C"/>
    <w:rsid w:val="00BC5C60"/>
  </w:style>
  <w:style w:type="paragraph" w:customStyle="1" w:styleId="17606923257B4F6891678F2100CA6DE2">
    <w:name w:val="17606923257B4F6891678F2100CA6DE2"/>
    <w:rsid w:val="00BC5C60"/>
  </w:style>
  <w:style w:type="paragraph" w:customStyle="1" w:styleId="CE0379892F324175A69A7B3CFB581489">
    <w:name w:val="CE0379892F324175A69A7B3CFB581489"/>
    <w:rsid w:val="00BC5C60"/>
  </w:style>
  <w:style w:type="paragraph" w:customStyle="1" w:styleId="46FE4ADAEDED4E459B8DB4EA259A23F9">
    <w:name w:val="46FE4ADAEDED4E459B8DB4EA259A23F9"/>
    <w:rsid w:val="00BC5C60"/>
  </w:style>
  <w:style w:type="paragraph" w:customStyle="1" w:styleId="971B8E50EDB34056974A47659BFC5CEF">
    <w:name w:val="971B8E50EDB34056974A47659BFC5CEF"/>
    <w:rsid w:val="00BC5C60"/>
  </w:style>
  <w:style w:type="paragraph" w:customStyle="1" w:styleId="0802F7E69A3642958B6AAD849FD33D88">
    <w:name w:val="0802F7E69A3642958B6AAD849FD33D88"/>
    <w:rsid w:val="00BC5C60"/>
  </w:style>
  <w:style w:type="paragraph" w:customStyle="1" w:styleId="3E68E206568A4649A5349309ABC9B3DA">
    <w:name w:val="3E68E206568A4649A5349309ABC9B3DA"/>
    <w:rsid w:val="00BC5C60"/>
  </w:style>
  <w:style w:type="paragraph" w:customStyle="1" w:styleId="D05C056E96AA44308A694387135740CB">
    <w:name w:val="D05C056E96AA44308A694387135740CB"/>
    <w:rsid w:val="00BC5C60"/>
  </w:style>
  <w:style w:type="paragraph" w:customStyle="1" w:styleId="4EA7FCB7860540178B7E6CFEDE3B5DC2">
    <w:name w:val="4EA7FCB7860540178B7E6CFEDE3B5DC2"/>
    <w:rsid w:val="00BC5C60"/>
  </w:style>
  <w:style w:type="paragraph" w:customStyle="1" w:styleId="A886C7BC1FB44D7686659C492E1C5F9B">
    <w:name w:val="A886C7BC1FB44D7686659C492E1C5F9B"/>
    <w:rsid w:val="00BC5C60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4D97DAC26544E89AEA7770E9E2B94D9">
    <w:name w:val="44D97DAC26544E89AEA7770E9E2B94D9"/>
  </w:style>
  <w:style w:type="paragraph" w:customStyle="1" w:styleId="ACFF824DCE0B439192E6340EE2C0AFAF">
    <w:name w:val="ACFF824DCE0B439192E6340EE2C0AFAF"/>
  </w:style>
  <w:style w:type="paragraph" w:customStyle="1" w:styleId="766934162FA0468A9E15EF94A7F317EF">
    <w:name w:val="766934162FA0468A9E15EF94A7F317EF"/>
  </w:style>
  <w:style w:type="paragraph" w:customStyle="1" w:styleId="EF4F8AFFDA6549C58B5773B1E249B727">
    <w:name w:val="EF4F8AFFDA6549C58B5773B1E249B727"/>
  </w:style>
  <w:style w:type="paragraph" w:customStyle="1" w:styleId="4F095A5907AC4B8D9F3B90DBA9D25E02">
    <w:name w:val="4F095A5907AC4B8D9F3B90DBA9D25E02"/>
  </w:style>
  <w:style w:type="paragraph" w:customStyle="1" w:styleId="EF41E6481D7C428DBFE6A5A219069A09">
    <w:name w:val="EF41E6481D7C428DBFE6A5A219069A09"/>
  </w:style>
  <w:style w:type="paragraph" w:styleId="ListParagraph">
    <w:name w:val="List Paragraph"/>
    <w:basedOn w:val="Normal"/>
    <w:uiPriority w:val="34"/>
    <w:qFormat/>
    <w:pPr>
      <w:numPr>
        <w:numId w:val="1"/>
      </w:numPr>
      <w:spacing w:after="80" w:line="264" w:lineRule="auto"/>
      <w:ind w:left="360" w:hanging="216"/>
    </w:pPr>
    <w:rPr>
      <w:rFonts w:eastAsiaTheme="minorHAnsi"/>
      <w:sz w:val="16"/>
    </w:rPr>
  </w:style>
  <w:style w:type="paragraph" w:customStyle="1" w:styleId="6BBBF03504AE470284892FE9CED60865">
    <w:name w:val="6BBBF03504AE470284892FE9CED60865"/>
  </w:style>
  <w:style w:type="paragraph" w:customStyle="1" w:styleId="12E9A70B7BCE42A68716C83CA1E77088">
    <w:name w:val="12E9A70B7BCE42A68716C83CA1E77088"/>
  </w:style>
  <w:style w:type="paragraph" w:customStyle="1" w:styleId="00C98D2B52E34A29928A3EC3956C5476">
    <w:name w:val="00C98D2B52E34A29928A3EC3956C5476"/>
  </w:style>
  <w:style w:type="character" w:styleId="PlaceholderText">
    <w:name w:val="Placeholder Text"/>
    <w:basedOn w:val="DefaultParagraphFont"/>
    <w:uiPriority w:val="99"/>
    <w:rsid w:val="00BC5C60"/>
    <w:rPr>
      <w:color w:val="808080"/>
    </w:rPr>
  </w:style>
  <w:style w:type="paragraph" w:customStyle="1" w:styleId="2A134819FFFD4A3087D7FAAE1BAF5D97">
    <w:name w:val="2A134819FFFD4A3087D7FAAE1BAF5D97"/>
  </w:style>
  <w:style w:type="paragraph" w:customStyle="1" w:styleId="F5D104A10589483BBB5437B3B26A2051">
    <w:name w:val="F5D104A10589483BBB5437B3B26A2051"/>
  </w:style>
  <w:style w:type="paragraph" w:customStyle="1" w:styleId="244060F74EC74B86A94C59363FDDA6FB">
    <w:name w:val="244060F74EC74B86A94C59363FDDA6FB"/>
  </w:style>
  <w:style w:type="paragraph" w:customStyle="1" w:styleId="21A31E8B00044C47BF7963F587B2C823">
    <w:name w:val="21A31E8B00044C47BF7963F587B2C823"/>
  </w:style>
  <w:style w:type="paragraph" w:customStyle="1" w:styleId="7620D0C07352473596DA27D438C43F8A">
    <w:name w:val="7620D0C07352473596DA27D438C43F8A"/>
  </w:style>
  <w:style w:type="paragraph" w:customStyle="1" w:styleId="7DDD452039994F38A1E7EA27D386FD7A">
    <w:name w:val="7DDD452039994F38A1E7EA27D386FD7A"/>
  </w:style>
  <w:style w:type="paragraph" w:customStyle="1" w:styleId="CB5D48B284D44CEAADAEB808ABE95A48">
    <w:name w:val="CB5D48B284D44CEAADAEB808ABE95A48"/>
  </w:style>
  <w:style w:type="paragraph" w:customStyle="1" w:styleId="BAAA2A02E5544376BFEC2863A7DF040E">
    <w:name w:val="BAAA2A02E5544376BFEC2863A7DF040E"/>
  </w:style>
  <w:style w:type="paragraph" w:customStyle="1" w:styleId="D438471200174BDC90F430C6ABC5DE39">
    <w:name w:val="D438471200174BDC90F430C6ABC5DE39"/>
  </w:style>
  <w:style w:type="paragraph" w:customStyle="1" w:styleId="98CD448D6B7E479988AD953CF76D4525">
    <w:name w:val="98CD448D6B7E479988AD953CF76D4525"/>
  </w:style>
  <w:style w:type="paragraph" w:customStyle="1" w:styleId="BC26AEEC1C5C4203BD87537DF5322735">
    <w:name w:val="BC26AEEC1C5C4203BD87537DF5322735"/>
  </w:style>
  <w:style w:type="paragraph" w:customStyle="1" w:styleId="0246B1A0ACE44DCBBAE41EB761DE3148">
    <w:name w:val="0246B1A0ACE44DCBBAE41EB761DE3148"/>
  </w:style>
  <w:style w:type="paragraph" w:customStyle="1" w:styleId="5E3E6AA4F595454081A972D4406075A3">
    <w:name w:val="5E3E6AA4F595454081A972D4406075A3"/>
  </w:style>
  <w:style w:type="paragraph" w:customStyle="1" w:styleId="9BDEA149B231412BB7BE37F4ACB35072">
    <w:name w:val="9BDEA149B231412BB7BE37F4ACB35072"/>
  </w:style>
  <w:style w:type="paragraph" w:customStyle="1" w:styleId="0EC44A14FE164E649498697AF42F0C75">
    <w:name w:val="0EC44A14FE164E649498697AF42F0C75"/>
  </w:style>
  <w:style w:type="paragraph" w:customStyle="1" w:styleId="73E99F2F5FF34774A63ED3160A40B9F9">
    <w:name w:val="73E99F2F5FF34774A63ED3160A40B9F9"/>
  </w:style>
  <w:style w:type="paragraph" w:customStyle="1" w:styleId="2AA488E184F74D678B25CF04BD5C1175">
    <w:name w:val="2AA488E184F74D678B25CF04BD5C1175"/>
  </w:style>
  <w:style w:type="paragraph" w:customStyle="1" w:styleId="198F4839F37A41A8A7BFB5F808F61781">
    <w:name w:val="198F4839F37A41A8A7BFB5F808F61781"/>
  </w:style>
  <w:style w:type="paragraph" w:customStyle="1" w:styleId="DE7F388BFD0045CBAC3408E761FF4F6D">
    <w:name w:val="DE7F388BFD0045CBAC3408E761FF4F6D"/>
  </w:style>
  <w:style w:type="paragraph" w:customStyle="1" w:styleId="C8E0FA7E5D2A46BB94C6FB22654CD41A">
    <w:name w:val="C8E0FA7E5D2A46BB94C6FB22654CD41A"/>
  </w:style>
  <w:style w:type="paragraph" w:customStyle="1" w:styleId="7E5633C6A9E742E091794DB81CA1B872">
    <w:name w:val="7E5633C6A9E742E091794DB81CA1B872"/>
  </w:style>
  <w:style w:type="paragraph" w:customStyle="1" w:styleId="7992F2C8D06F45F3B3E989A714432797">
    <w:name w:val="7992F2C8D06F45F3B3E989A714432797"/>
  </w:style>
  <w:style w:type="paragraph" w:customStyle="1" w:styleId="7E575477AFAF4E58A352472EA4BF4A7D">
    <w:name w:val="7E575477AFAF4E58A352472EA4BF4A7D"/>
  </w:style>
  <w:style w:type="paragraph" w:customStyle="1" w:styleId="A9D091FF4F63439280340F3BC6999379">
    <w:name w:val="A9D091FF4F63439280340F3BC6999379"/>
  </w:style>
  <w:style w:type="paragraph" w:customStyle="1" w:styleId="694E2A3540A84709A9225773A67E7394">
    <w:name w:val="694E2A3540A84709A9225773A67E7394"/>
    <w:rsid w:val="00BC5C60"/>
  </w:style>
  <w:style w:type="paragraph" w:customStyle="1" w:styleId="0536FF948A8445709BBD920494B4BC2C">
    <w:name w:val="0536FF948A8445709BBD920494B4BC2C"/>
    <w:rsid w:val="00BC5C60"/>
  </w:style>
  <w:style w:type="paragraph" w:customStyle="1" w:styleId="17606923257B4F6891678F2100CA6DE2">
    <w:name w:val="17606923257B4F6891678F2100CA6DE2"/>
    <w:rsid w:val="00BC5C60"/>
  </w:style>
  <w:style w:type="paragraph" w:customStyle="1" w:styleId="CE0379892F324175A69A7B3CFB581489">
    <w:name w:val="CE0379892F324175A69A7B3CFB581489"/>
    <w:rsid w:val="00BC5C60"/>
  </w:style>
  <w:style w:type="paragraph" w:customStyle="1" w:styleId="46FE4ADAEDED4E459B8DB4EA259A23F9">
    <w:name w:val="46FE4ADAEDED4E459B8DB4EA259A23F9"/>
    <w:rsid w:val="00BC5C60"/>
  </w:style>
  <w:style w:type="paragraph" w:customStyle="1" w:styleId="971B8E50EDB34056974A47659BFC5CEF">
    <w:name w:val="971B8E50EDB34056974A47659BFC5CEF"/>
    <w:rsid w:val="00BC5C60"/>
  </w:style>
  <w:style w:type="paragraph" w:customStyle="1" w:styleId="0802F7E69A3642958B6AAD849FD33D88">
    <w:name w:val="0802F7E69A3642958B6AAD849FD33D88"/>
    <w:rsid w:val="00BC5C60"/>
  </w:style>
  <w:style w:type="paragraph" w:customStyle="1" w:styleId="3E68E206568A4649A5349309ABC9B3DA">
    <w:name w:val="3E68E206568A4649A5349309ABC9B3DA"/>
    <w:rsid w:val="00BC5C60"/>
  </w:style>
  <w:style w:type="paragraph" w:customStyle="1" w:styleId="D05C056E96AA44308A694387135740CB">
    <w:name w:val="D05C056E96AA44308A694387135740CB"/>
    <w:rsid w:val="00BC5C60"/>
  </w:style>
  <w:style w:type="paragraph" w:customStyle="1" w:styleId="4EA7FCB7860540178B7E6CFEDE3B5DC2">
    <w:name w:val="4EA7FCB7860540178B7E6CFEDE3B5DC2"/>
    <w:rsid w:val="00BC5C60"/>
  </w:style>
  <w:style w:type="paragraph" w:customStyle="1" w:styleId="A886C7BC1FB44D7686659C492E1C5F9B">
    <w:name w:val="A886C7BC1FB44D7686659C492E1C5F9B"/>
    <w:rsid w:val="00BC5C6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Custom Theme">
  <a:themeElements>
    <a:clrScheme name="Office Colors">
      <a:dk1>
        <a:sysClr val="windowText" lastClr="000000"/>
      </a:dk1>
      <a:lt1>
        <a:sysClr val="window" lastClr="FFFFFF"/>
      </a:lt1>
      <a:dk2>
        <a:srgbClr val="1F497D"/>
      </a:dk2>
      <a:lt2>
        <a:srgbClr val="FAF3E8"/>
      </a:lt2>
      <a:accent1>
        <a:srgbClr val="5C83B4"/>
      </a:accent1>
      <a:accent2>
        <a:srgbClr val="C0504D"/>
      </a:accent2>
      <a:accent3>
        <a:srgbClr val="9DBB61"/>
      </a:accent3>
      <a:accent4>
        <a:srgbClr val="8066A0"/>
      </a:accent4>
      <a:accent5>
        <a:srgbClr val="4BACC6"/>
      </a:accent5>
      <a:accent6>
        <a:srgbClr val="F59D56"/>
      </a:accent6>
      <a:hlink>
        <a:srgbClr val="0000FF"/>
      </a:hlink>
      <a:folHlink>
        <a:srgbClr val="800080"/>
      </a:folHlink>
    </a:clrScheme>
    <a:fontScheme name="Deluxe">
      <a:majorFont>
        <a:latin typeface="Corbel"/>
        <a:ea typeface=""/>
        <a:cs typeface=""/>
        <a:font script="Jpan" typeface="HGｺﾞｼｯｸM"/>
        <a:font script="Hang" typeface="HY엽서L"/>
        <a:font script="Hans" typeface="楷体_GB2312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Corbel"/>
        <a:ea typeface=""/>
        <a:cs typeface=""/>
        <a:font script="Jpan" typeface="HGｺﾞｼｯｸM"/>
        <a:font script="Hang" typeface="HY엽서L"/>
        <a:font script="Hans" typeface="楷体_GB2312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 rotWithShape="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D7F26A1B-11AC-4436-9823-0F93C6E088F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ChronologicalResume</Template>
  <TotalTime>39</TotalTime>
  <Pages>1</Pages>
  <Words>258</Words>
  <Characters>1473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Chronological resume (Minimalist design)</vt:lpstr>
    </vt:vector>
  </TitlesOfParts>
  <Company/>
  <LinksUpToDate>false</LinksUpToDate>
  <CharactersWithSpaces>1728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Chronological resume (Minimalist design)</dc:title>
  <dc:creator>Andrew Schwemin</dc:creator>
  <cp:lastModifiedBy>Andrew Schwemin</cp:lastModifiedBy>
  <cp:revision>6</cp:revision>
  <cp:lastPrinted>2014-03-01T23:25:00Z</cp:lastPrinted>
  <dcterms:created xsi:type="dcterms:W3CDTF">2014-03-01T19:42:00Z</dcterms:created>
  <dcterms:modified xsi:type="dcterms:W3CDTF">2014-04-17T01:07:00Z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TC101686509990</vt:lpwstr>
  </property>
</Properties>
</file>