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205C" w:rsidRDefault="00E24C29" w:rsidP="00BA319A">
      <w:pPr>
        <w:pStyle w:val="ContactInfo"/>
      </w:pPr>
      <w:r>
        <w:t>1931 Maul Ridge, Rd. Bedford IN 47421</w:t>
      </w:r>
      <w:bookmarkStart w:id="0" w:name="_GoBack"/>
      <w:bookmarkEnd w:id="0"/>
    </w:p>
    <w:p w:rsidR="00F15207" w:rsidRDefault="003B5F29" w:rsidP="00BA319A">
      <w:pPr>
        <w:pStyle w:val="ContactInfo"/>
      </w:pPr>
      <w:r>
        <w:t>812-320-8204</w:t>
      </w:r>
    </w:p>
    <w:p w:rsidR="00DC205C" w:rsidRDefault="003B5F29" w:rsidP="00BA319A">
      <w:pPr>
        <w:pStyle w:val="ContactInfo"/>
      </w:pPr>
      <w:r>
        <w:t>j.k.lanier@hotmail.com</w:t>
      </w:r>
    </w:p>
    <w:p w:rsidR="00DC205C" w:rsidRDefault="003B5F29" w:rsidP="00DC205C">
      <w:pPr>
        <w:pStyle w:val="Name"/>
      </w:pPr>
      <w:r>
        <w:t>John Lanier</w:t>
      </w:r>
    </w:p>
    <w:p w:rsidR="00DC205C" w:rsidRPr="001B1B78" w:rsidRDefault="00DC205C" w:rsidP="00DC205C">
      <w:pPr>
        <w:pStyle w:val="SectionTitle"/>
        <w:rPr>
          <w:sz w:val="20"/>
          <w:szCs w:val="20"/>
        </w:rPr>
      </w:pPr>
      <w:r w:rsidRPr="001B1B78">
        <w:rPr>
          <w:sz w:val="20"/>
          <w:szCs w:val="20"/>
        </w:rPr>
        <w:t>Experience</w:t>
      </w:r>
    </w:p>
    <w:p w:rsidR="00A50767" w:rsidRDefault="00A50767" w:rsidP="001B1B78">
      <w:pPr>
        <w:pStyle w:val="DateandLocation"/>
        <w:ind w:left="0"/>
        <w:rPr>
          <w:b/>
        </w:rPr>
      </w:pPr>
    </w:p>
    <w:p w:rsidR="00DC205C" w:rsidRPr="00EE10C5" w:rsidRDefault="00530805" w:rsidP="00DC6890">
      <w:pPr>
        <w:pStyle w:val="DateandLocation"/>
        <w:rPr>
          <w:b/>
          <w:sz w:val="18"/>
          <w:szCs w:val="18"/>
        </w:rPr>
      </w:pPr>
      <w:proofErr w:type="gramStart"/>
      <w:r w:rsidRPr="00EE10C5">
        <w:rPr>
          <w:b/>
          <w:sz w:val="18"/>
          <w:szCs w:val="18"/>
        </w:rPr>
        <w:t>2007-Current</w:t>
      </w:r>
      <w:r w:rsidR="001B1B78" w:rsidRPr="00EE10C5">
        <w:rPr>
          <w:b/>
          <w:sz w:val="18"/>
          <w:szCs w:val="18"/>
        </w:rPr>
        <w:tab/>
      </w:r>
      <w:r w:rsidRPr="00EE10C5">
        <w:rPr>
          <w:b/>
          <w:sz w:val="18"/>
          <w:szCs w:val="18"/>
        </w:rPr>
        <w:t>Cook Pharmica LLC.</w:t>
      </w:r>
      <w:proofErr w:type="gramEnd"/>
      <w:r w:rsidR="0057153D" w:rsidRPr="00EE10C5">
        <w:rPr>
          <w:b/>
          <w:sz w:val="18"/>
          <w:szCs w:val="18"/>
        </w:rPr>
        <w:tab/>
      </w:r>
      <w:r w:rsidRPr="00EE10C5">
        <w:rPr>
          <w:b/>
          <w:sz w:val="18"/>
          <w:szCs w:val="18"/>
        </w:rPr>
        <w:t>Bloomington, IN</w:t>
      </w:r>
    </w:p>
    <w:p w:rsidR="001B1B78" w:rsidRPr="00EE10C5" w:rsidRDefault="001B1B78" w:rsidP="002D0446">
      <w:pPr>
        <w:pStyle w:val="JobTitle"/>
        <w:rPr>
          <w:b/>
          <w:color w:val="000000" w:themeColor="text1"/>
          <w:sz w:val="18"/>
          <w:szCs w:val="18"/>
        </w:rPr>
      </w:pPr>
    </w:p>
    <w:p w:rsidR="00DC205C" w:rsidRPr="00EE10C5" w:rsidRDefault="00530805" w:rsidP="002D0446">
      <w:pPr>
        <w:pStyle w:val="JobTitle"/>
        <w:rPr>
          <w:b/>
          <w:color w:val="000000" w:themeColor="text1"/>
          <w:sz w:val="18"/>
          <w:szCs w:val="18"/>
        </w:rPr>
      </w:pPr>
      <w:r w:rsidRPr="00EE10C5">
        <w:rPr>
          <w:b/>
          <w:color w:val="000000" w:themeColor="text1"/>
          <w:sz w:val="18"/>
          <w:szCs w:val="18"/>
        </w:rPr>
        <w:t>Senior Process Engineer</w:t>
      </w:r>
    </w:p>
    <w:p w:rsidR="00530805" w:rsidRDefault="00530805" w:rsidP="00530805">
      <w:pPr>
        <w:pStyle w:val="Achievements"/>
      </w:pPr>
      <w:r>
        <w:t xml:space="preserve">System owner/Engineer for API </w:t>
      </w:r>
      <w:r w:rsidR="00650847">
        <w:t xml:space="preserve">downstream purification and form/fill/finish </w:t>
      </w:r>
      <w:r>
        <w:t>equipment.</w:t>
      </w:r>
      <w:r w:rsidR="00AE3F1B">
        <w:t xml:space="preserve"> Provide engineering over-site for all </w:t>
      </w:r>
      <w:r w:rsidR="00901F8F">
        <w:t xml:space="preserve">CGMP </w:t>
      </w:r>
      <w:r w:rsidR="00AE3F1B">
        <w:t>equipment and process control functions. Establish calibration specifications, prev</w:t>
      </w:r>
      <w:r w:rsidR="00283472">
        <w:t xml:space="preserve">entative maintenance schedules. Design and execute client product and component evaluations. </w:t>
      </w:r>
    </w:p>
    <w:p w:rsidR="00AF690F" w:rsidRDefault="008706A0" w:rsidP="008706A0">
      <w:pPr>
        <w:pStyle w:val="Achievements"/>
      </w:pPr>
      <w:r>
        <w:t>Lead project engineer for primary filling expansion proj</w:t>
      </w:r>
      <w:r w:rsidR="00AF690F">
        <w:t>ect. Lead technical FAT</w:t>
      </w:r>
      <w:r w:rsidR="00776141">
        <w:t>’s</w:t>
      </w:r>
      <w:r>
        <w:t xml:space="preserve"> for isolators and filling equipment.</w:t>
      </w:r>
      <w:r w:rsidR="009B64AE">
        <w:t xml:space="preserve"> Design, Deliver and Qualify two filling lines in &lt;2.5 years</w:t>
      </w:r>
    </w:p>
    <w:p w:rsidR="008706A0" w:rsidRDefault="008706A0" w:rsidP="008706A0">
      <w:pPr>
        <w:pStyle w:val="Achievements"/>
      </w:pPr>
      <w:r>
        <w:t xml:space="preserve"> Provide engineering/technical g</w:t>
      </w:r>
      <w:r w:rsidR="00E67340">
        <w:t>uidance for equipment design,</w:t>
      </w:r>
      <w:r>
        <w:t xml:space="preserve"> installation and commissioning. </w:t>
      </w:r>
    </w:p>
    <w:p w:rsidR="00616C76" w:rsidRPr="00616C76" w:rsidRDefault="00AF690F" w:rsidP="00AF690F">
      <w:pPr>
        <w:pStyle w:val="Achievements"/>
        <w:rPr>
          <w:rFonts w:cs="Tahoma"/>
        </w:rPr>
      </w:pPr>
      <w:r>
        <w:rPr>
          <w:rFonts w:cs="Tahoma"/>
          <w:color w:val="000000"/>
        </w:rPr>
        <w:t>Process validation</w:t>
      </w:r>
      <w:r w:rsidR="008706A0" w:rsidRPr="00650847">
        <w:rPr>
          <w:rFonts w:cs="Tahoma"/>
          <w:color w:val="000000"/>
        </w:rPr>
        <w:t xml:space="preserve"> (IQ/OQ/PQ) of syringe and vial filling lines</w:t>
      </w:r>
      <w:r w:rsidR="008706A0">
        <w:rPr>
          <w:rFonts w:cs="Tahoma"/>
          <w:color w:val="000000"/>
        </w:rPr>
        <w:t xml:space="preserve">. Prepare, review, and execute validation </w:t>
      </w:r>
      <w:r w:rsidR="00776141">
        <w:rPr>
          <w:rFonts w:cs="Tahoma"/>
          <w:color w:val="000000"/>
        </w:rPr>
        <w:t>of</w:t>
      </w:r>
      <w:r w:rsidR="00283472">
        <w:rPr>
          <w:rFonts w:cs="Tahoma"/>
          <w:color w:val="000000"/>
        </w:rPr>
        <w:t xml:space="preserve"> line equipment.</w:t>
      </w:r>
    </w:p>
    <w:p w:rsidR="00AF690F" w:rsidRPr="00AF690F" w:rsidRDefault="008706A0" w:rsidP="00AF690F">
      <w:pPr>
        <w:pStyle w:val="Achievements"/>
        <w:rPr>
          <w:rFonts w:cs="Tahoma"/>
        </w:rPr>
      </w:pPr>
      <w:r>
        <w:rPr>
          <w:rFonts w:cs="Tahoma"/>
          <w:color w:val="000000"/>
        </w:rPr>
        <w:t xml:space="preserve"> Execute smoke studies, bio-decontamination cycle development, media fills, and CCIT, CCOQ efforts</w:t>
      </w:r>
      <w:r w:rsidR="00AF690F">
        <w:rPr>
          <w:rFonts w:cs="Tahoma"/>
        </w:rPr>
        <w:t>.</w:t>
      </w:r>
      <w:r w:rsidR="009B64AE">
        <w:rPr>
          <w:rFonts w:cs="Tahoma"/>
        </w:rPr>
        <w:t xml:space="preserve"> Zero Media failures since PQ. Successful PAI inspection of facility 2012</w:t>
      </w:r>
    </w:p>
    <w:p w:rsidR="00DC205C" w:rsidRDefault="00530805" w:rsidP="00530805">
      <w:pPr>
        <w:pStyle w:val="Achievements"/>
      </w:pPr>
      <w:r>
        <w:t xml:space="preserve"> Engineer/</w:t>
      </w:r>
      <w:r w:rsidR="00AF690F">
        <w:t xml:space="preserve">System </w:t>
      </w:r>
      <w:r>
        <w:t xml:space="preserve">Owner for </w:t>
      </w:r>
      <w:r w:rsidR="006A718D">
        <w:t>syringe and vial aseptic filling lines.</w:t>
      </w:r>
      <w:r w:rsidR="00E87C7E">
        <w:t xml:space="preserve"> Implement SPC and variability reduction </w:t>
      </w:r>
      <w:r w:rsidR="00AF690F">
        <w:t xml:space="preserve">efforts within line teams. </w:t>
      </w:r>
      <w:r w:rsidR="00283472">
        <w:t xml:space="preserve">Own and execute all capital projects for facility and equipment. </w:t>
      </w:r>
    </w:p>
    <w:p w:rsidR="00AF690F" w:rsidRDefault="00AF690F" w:rsidP="00AF690F">
      <w:pPr>
        <w:pStyle w:val="Achievements"/>
      </w:pPr>
      <w:r>
        <w:t>Ensure operational compliance with cGMP, investigate and resolve product and process deviations, lead projects to i</w:t>
      </w:r>
      <w:r w:rsidR="00AE3F1B">
        <w:t>mprove quality and productivity and reduce variability.</w:t>
      </w:r>
    </w:p>
    <w:p w:rsidR="00180BE2" w:rsidRDefault="00650847" w:rsidP="00180BE2">
      <w:pPr>
        <w:pStyle w:val="Achievements"/>
      </w:pPr>
      <w:r>
        <w:t>Subject matter expert for</w:t>
      </w:r>
      <w:r w:rsidR="006A718D">
        <w:t xml:space="preserve"> Barrier Isolators and Vaporized Hydrogen peroxide delivery system.</w:t>
      </w:r>
      <w:r w:rsidR="00E87C7E">
        <w:t xml:space="preserve"> </w:t>
      </w:r>
      <w:r w:rsidR="00AF690F">
        <w:t>Led severa</w:t>
      </w:r>
      <w:r w:rsidR="00616C76">
        <w:t>l process and equipment changes to r</w:t>
      </w:r>
      <w:r w:rsidR="00E87C7E">
        <w:t>educe residual VHP levels to &lt;0.5 ppm in under 4 hours total cycle time.</w:t>
      </w:r>
    </w:p>
    <w:p w:rsidR="00283472" w:rsidRDefault="00283472" w:rsidP="00BA319A">
      <w:pPr>
        <w:pStyle w:val="Achievements"/>
      </w:pPr>
      <w:r>
        <w:t>Head cross-functional performance team designed to establish metrics and monitor performance of all fill finish line activities.</w:t>
      </w:r>
    </w:p>
    <w:p w:rsidR="00283472" w:rsidRDefault="00283472" w:rsidP="00BA319A">
      <w:pPr>
        <w:pStyle w:val="Achievements"/>
      </w:pPr>
      <w:r>
        <w:t>Point engineer for client audits, FDA and EU audits, Project teams and new project evaluations.</w:t>
      </w:r>
    </w:p>
    <w:p w:rsidR="001B1B78" w:rsidRDefault="001B1B78" w:rsidP="00DC6890">
      <w:pPr>
        <w:pStyle w:val="DateandLocation"/>
        <w:rPr>
          <w:b/>
        </w:rPr>
      </w:pPr>
    </w:p>
    <w:p w:rsidR="001B1B78" w:rsidRDefault="00AB4E4D" w:rsidP="00EE10C5">
      <w:pPr>
        <w:pStyle w:val="DateandLocation"/>
        <w:rPr>
          <w:b/>
          <w:sz w:val="18"/>
          <w:szCs w:val="18"/>
        </w:rPr>
      </w:pPr>
      <w:r w:rsidRPr="00EE10C5">
        <w:rPr>
          <w:b/>
          <w:sz w:val="18"/>
          <w:szCs w:val="18"/>
        </w:rPr>
        <w:t>2006-2007</w:t>
      </w:r>
      <w:r w:rsidR="004506BF" w:rsidRPr="00EE10C5">
        <w:rPr>
          <w:b/>
          <w:sz w:val="18"/>
          <w:szCs w:val="18"/>
        </w:rPr>
        <w:tab/>
      </w:r>
      <w:r w:rsidRPr="00EE10C5">
        <w:rPr>
          <w:b/>
          <w:sz w:val="18"/>
          <w:szCs w:val="18"/>
        </w:rPr>
        <w:t>Rockwell Engineering- contract</w:t>
      </w:r>
      <w:r w:rsidR="00DC6890" w:rsidRPr="00EE10C5">
        <w:rPr>
          <w:b/>
          <w:sz w:val="18"/>
          <w:szCs w:val="18"/>
        </w:rPr>
        <w:tab/>
      </w:r>
      <w:r w:rsidRPr="00EE10C5">
        <w:rPr>
          <w:b/>
          <w:sz w:val="18"/>
          <w:szCs w:val="18"/>
        </w:rPr>
        <w:t>Indianapolis, IN</w:t>
      </w:r>
    </w:p>
    <w:p w:rsidR="00EE10C5" w:rsidRPr="00EE10C5" w:rsidRDefault="00EE10C5" w:rsidP="00EE10C5">
      <w:pPr>
        <w:pStyle w:val="DateandLocation"/>
        <w:rPr>
          <w:b/>
          <w:sz w:val="18"/>
          <w:szCs w:val="18"/>
        </w:rPr>
      </w:pPr>
    </w:p>
    <w:p w:rsidR="004506BF" w:rsidRPr="00EE10C5" w:rsidRDefault="005521C6" w:rsidP="002D0446">
      <w:pPr>
        <w:pStyle w:val="JobTitle"/>
        <w:rPr>
          <w:b/>
          <w:color w:val="000000" w:themeColor="text1"/>
          <w:sz w:val="18"/>
          <w:szCs w:val="18"/>
        </w:rPr>
      </w:pPr>
      <w:r w:rsidRPr="00EE10C5">
        <w:rPr>
          <w:b/>
          <w:color w:val="000000" w:themeColor="text1"/>
          <w:sz w:val="18"/>
          <w:szCs w:val="18"/>
        </w:rPr>
        <w:t>Validation Engineer</w:t>
      </w:r>
    </w:p>
    <w:p w:rsidR="00650847" w:rsidRPr="00650847" w:rsidRDefault="00650847" w:rsidP="00650847">
      <w:pPr>
        <w:pStyle w:val="Achievements"/>
      </w:pPr>
      <w:r>
        <w:t xml:space="preserve">Validation engineer for Analytical </w:t>
      </w:r>
      <w:r w:rsidRPr="008D5291">
        <w:t>Test Method</w:t>
      </w:r>
      <w:r>
        <w:t xml:space="preserve"> </w:t>
      </w:r>
      <w:r w:rsidR="00AB4E4D">
        <w:t>remediation project</w:t>
      </w:r>
      <w:r w:rsidR="00776141">
        <w:t>.</w:t>
      </w:r>
    </w:p>
    <w:p w:rsidR="004506BF" w:rsidRPr="00AB4E4D" w:rsidRDefault="00650847" w:rsidP="00BA319A">
      <w:pPr>
        <w:pStyle w:val="Achievements"/>
      </w:pPr>
      <w:r w:rsidRPr="008D5291">
        <w:rPr>
          <w:rFonts w:cs="Tahoma"/>
          <w:color w:val="000000"/>
        </w:rPr>
        <w:t>Prepare and execute validation documentation for manufacturing fill lines at Roche Diagnostics.</w:t>
      </w:r>
    </w:p>
    <w:p w:rsidR="00AB4E4D" w:rsidRDefault="00AB4E4D" w:rsidP="00BA319A">
      <w:pPr>
        <w:pStyle w:val="Achievements"/>
      </w:pPr>
      <w:r w:rsidRPr="008D5291">
        <w:rPr>
          <w:rFonts w:cs="Tahoma"/>
          <w:color w:val="000000"/>
        </w:rPr>
        <w:t xml:space="preserve">Create IQ/OQ/PQ testing plans compliant with FDA guidelines. (CFR parts </w:t>
      </w:r>
      <w:r>
        <w:rPr>
          <w:rFonts w:cs="Tahoma"/>
          <w:color w:val="000000"/>
        </w:rPr>
        <w:t>820,211,210</w:t>
      </w:r>
      <w:r w:rsidRPr="008D5291">
        <w:rPr>
          <w:rFonts w:cs="Tahoma"/>
          <w:color w:val="000000"/>
        </w:rPr>
        <w:t>).</w:t>
      </w:r>
    </w:p>
    <w:p w:rsidR="001B1B78" w:rsidRDefault="001B1B78" w:rsidP="00DC6890">
      <w:pPr>
        <w:pStyle w:val="DateandLocation"/>
        <w:rPr>
          <w:b/>
        </w:rPr>
      </w:pPr>
    </w:p>
    <w:p w:rsidR="004506BF" w:rsidRPr="00180BE2" w:rsidRDefault="00AB4E4D" w:rsidP="00DC6890">
      <w:pPr>
        <w:pStyle w:val="DateandLocation"/>
        <w:rPr>
          <w:b/>
          <w:sz w:val="18"/>
          <w:szCs w:val="18"/>
        </w:rPr>
      </w:pPr>
      <w:r w:rsidRPr="00180BE2">
        <w:rPr>
          <w:b/>
          <w:sz w:val="18"/>
          <w:szCs w:val="18"/>
        </w:rPr>
        <w:t>2005-2006</w:t>
      </w:r>
      <w:r w:rsidR="004506BF" w:rsidRPr="00180BE2">
        <w:rPr>
          <w:b/>
          <w:sz w:val="18"/>
          <w:szCs w:val="18"/>
        </w:rPr>
        <w:tab/>
      </w:r>
      <w:r w:rsidRPr="00180BE2">
        <w:rPr>
          <w:b/>
          <w:sz w:val="18"/>
          <w:szCs w:val="18"/>
        </w:rPr>
        <w:t>Applied Engineering</w:t>
      </w:r>
      <w:r w:rsidR="0057153D" w:rsidRPr="00180BE2">
        <w:rPr>
          <w:b/>
          <w:sz w:val="18"/>
          <w:szCs w:val="18"/>
        </w:rPr>
        <w:tab/>
      </w:r>
      <w:r w:rsidRPr="00180BE2">
        <w:rPr>
          <w:b/>
          <w:sz w:val="18"/>
          <w:szCs w:val="18"/>
        </w:rPr>
        <w:t>Indianapolis, IN</w:t>
      </w:r>
    </w:p>
    <w:p w:rsidR="001B1B78" w:rsidRPr="00180BE2" w:rsidRDefault="001B1B78" w:rsidP="00BA319A">
      <w:pPr>
        <w:pStyle w:val="JobTitle"/>
        <w:rPr>
          <w:b/>
          <w:color w:val="000000" w:themeColor="text1"/>
          <w:sz w:val="18"/>
          <w:szCs w:val="18"/>
        </w:rPr>
      </w:pPr>
    </w:p>
    <w:p w:rsidR="004506BF" w:rsidRPr="00180BE2" w:rsidRDefault="005521C6" w:rsidP="00BA319A">
      <w:pPr>
        <w:pStyle w:val="JobTitle"/>
        <w:rPr>
          <w:b/>
          <w:color w:val="000000" w:themeColor="text1"/>
          <w:sz w:val="18"/>
          <w:szCs w:val="18"/>
        </w:rPr>
      </w:pPr>
      <w:r w:rsidRPr="00180BE2">
        <w:rPr>
          <w:b/>
          <w:color w:val="000000" w:themeColor="text1"/>
          <w:sz w:val="18"/>
          <w:szCs w:val="18"/>
        </w:rPr>
        <w:t>Project Engineer</w:t>
      </w:r>
    </w:p>
    <w:p w:rsidR="00AB4E4D" w:rsidRPr="008D5291" w:rsidRDefault="00AB4E4D" w:rsidP="00AB4E4D">
      <w:pPr>
        <w:pStyle w:val="Achievements"/>
      </w:pPr>
      <w:r w:rsidRPr="008D5291">
        <w:t>Liquid nitrogen distribution system design</w:t>
      </w:r>
      <w:r w:rsidR="00776141">
        <w:t>.</w:t>
      </w:r>
    </w:p>
    <w:p w:rsidR="00AB4E4D" w:rsidRPr="008D5291" w:rsidRDefault="00AB4E4D" w:rsidP="00AB4E4D">
      <w:pPr>
        <w:pStyle w:val="Achievements"/>
      </w:pPr>
      <w:r w:rsidRPr="008D5291">
        <w:lastRenderedPageBreak/>
        <w:t>Fermentation laboratory / pilot plant utilities distributions</w:t>
      </w:r>
      <w:r w:rsidR="00776141">
        <w:t>.</w:t>
      </w:r>
    </w:p>
    <w:p w:rsidR="00AB4E4D" w:rsidRPr="008D5291" w:rsidRDefault="00AB4E4D" w:rsidP="00AB4E4D">
      <w:pPr>
        <w:pStyle w:val="Achievements"/>
      </w:pPr>
      <w:r w:rsidRPr="008D5291">
        <w:t>Site Utilities Master plan review</w:t>
      </w:r>
      <w:r w:rsidR="00776141">
        <w:t>.</w:t>
      </w:r>
    </w:p>
    <w:p w:rsidR="001B1B78" w:rsidRDefault="001B1B78" w:rsidP="00DC6890">
      <w:pPr>
        <w:pStyle w:val="DateandLocation"/>
        <w:rPr>
          <w:b/>
        </w:rPr>
      </w:pPr>
    </w:p>
    <w:p w:rsidR="004506BF" w:rsidRPr="00180BE2" w:rsidRDefault="005521C6" w:rsidP="00DC6890">
      <w:pPr>
        <w:pStyle w:val="DateandLocation"/>
        <w:rPr>
          <w:b/>
          <w:sz w:val="18"/>
          <w:szCs w:val="18"/>
        </w:rPr>
      </w:pPr>
      <w:r w:rsidRPr="00180BE2">
        <w:rPr>
          <w:b/>
          <w:sz w:val="18"/>
          <w:szCs w:val="18"/>
        </w:rPr>
        <w:t>2004-2005</w:t>
      </w:r>
      <w:r w:rsidR="004506BF" w:rsidRPr="00180BE2">
        <w:rPr>
          <w:b/>
          <w:sz w:val="18"/>
          <w:szCs w:val="18"/>
        </w:rPr>
        <w:tab/>
      </w:r>
      <w:r w:rsidR="00AB4E4D" w:rsidRPr="00180BE2">
        <w:rPr>
          <w:b/>
          <w:sz w:val="18"/>
          <w:szCs w:val="18"/>
        </w:rPr>
        <w:t>Delphi Energy and Chassis</w:t>
      </w:r>
      <w:r w:rsidR="0057153D" w:rsidRPr="00180BE2">
        <w:rPr>
          <w:b/>
          <w:sz w:val="18"/>
          <w:szCs w:val="18"/>
        </w:rPr>
        <w:tab/>
      </w:r>
      <w:r w:rsidR="00AB4E4D" w:rsidRPr="00180BE2">
        <w:rPr>
          <w:b/>
          <w:sz w:val="18"/>
          <w:szCs w:val="18"/>
        </w:rPr>
        <w:t>Indianapolis, IN</w:t>
      </w:r>
    </w:p>
    <w:p w:rsidR="001B1B78" w:rsidRPr="00180BE2" w:rsidRDefault="001B1B78" w:rsidP="005521C6">
      <w:pPr>
        <w:pStyle w:val="Achievements"/>
        <w:numPr>
          <w:ilvl w:val="0"/>
          <w:numId w:val="0"/>
        </w:numPr>
        <w:ind w:left="2520" w:hanging="360"/>
        <w:rPr>
          <w:b/>
          <w:sz w:val="18"/>
          <w:szCs w:val="18"/>
        </w:rPr>
      </w:pPr>
    </w:p>
    <w:p w:rsidR="00AB4E4D" w:rsidRPr="00180BE2" w:rsidRDefault="005521C6" w:rsidP="005521C6">
      <w:pPr>
        <w:pStyle w:val="Achievements"/>
        <w:numPr>
          <w:ilvl w:val="0"/>
          <w:numId w:val="0"/>
        </w:numPr>
        <w:ind w:left="2520" w:hanging="360"/>
        <w:rPr>
          <w:b/>
          <w:sz w:val="18"/>
          <w:szCs w:val="18"/>
        </w:rPr>
      </w:pPr>
      <w:r w:rsidRPr="00180BE2">
        <w:rPr>
          <w:b/>
          <w:sz w:val="18"/>
          <w:szCs w:val="18"/>
        </w:rPr>
        <w:t>Chemical Process Engineer</w:t>
      </w:r>
    </w:p>
    <w:p w:rsidR="00AB4E4D" w:rsidRPr="008D5291" w:rsidRDefault="005521C6" w:rsidP="00EE10C5">
      <w:pPr>
        <w:pStyle w:val="Achievements"/>
      </w:pPr>
      <w:r>
        <w:t>Design</w:t>
      </w:r>
      <w:r w:rsidR="00EE0888">
        <w:t>ed/</w:t>
      </w:r>
      <w:r>
        <w:t>engineer</w:t>
      </w:r>
      <w:r w:rsidR="00EE0888">
        <w:t>ed</w:t>
      </w:r>
      <w:r w:rsidR="00AB4E4D" w:rsidRPr="008D5291">
        <w:t xml:space="preserve"> automated </w:t>
      </w:r>
      <w:r>
        <w:t xml:space="preserve">battery </w:t>
      </w:r>
      <w:r w:rsidR="00AB4E4D" w:rsidRPr="008D5291">
        <w:t>acid delivery system</w:t>
      </w:r>
      <w:r w:rsidR="00776141">
        <w:t>.</w:t>
      </w:r>
      <w:r w:rsidR="009B64AE">
        <w:t xml:space="preserve">   Successfully integrated a mixing skid to deliver varying concentrations of battery acid into </w:t>
      </w:r>
      <w:r w:rsidR="00EE10C5">
        <w:t>a battery production line. This significantly tightened in-process control of specific gravity thereby reducing out-of-tolerance rejects.</w:t>
      </w:r>
    </w:p>
    <w:p w:rsidR="00AB4E4D" w:rsidRPr="008D5291" w:rsidRDefault="00AB4E4D" w:rsidP="00776141">
      <w:pPr>
        <w:pStyle w:val="Achievements"/>
      </w:pPr>
      <w:r w:rsidRPr="008D5291">
        <w:t xml:space="preserve">Lead design, construction, and installation of system for two </w:t>
      </w:r>
      <w:r w:rsidR="00776141" w:rsidRPr="008D5291">
        <w:t>plant</w:t>
      </w:r>
      <w:r w:rsidR="00776141">
        <w:t xml:space="preserve"> sites to meet </w:t>
      </w:r>
      <w:r w:rsidRPr="008D5291">
        <w:t>six sigma and lean manufacturing criteria</w:t>
      </w:r>
      <w:r w:rsidR="00776141">
        <w:t>.</w:t>
      </w:r>
    </w:p>
    <w:p w:rsidR="00AB4E4D" w:rsidRPr="008D5291" w:rsidRDefault="00AB4E4D" w:rsidP="00AB4E4D">
      <w:pPr>
        <w:pStyle w:val="Achievements"/>
      </w:pPr>
      <w:r w:rsidRPr="008D5291">
        <w:t>Prepare</w:t>
      </w:r>
      <w:r w:rsidR="00EE0888">
        <w:t>d</w:t>
      </w:r>
      <w:r w:rsidRPr="008D5291">
        <w:t xml:space="preserve"> and execute</w:t>
      </w:r>
      <w:r w:rsidR="00EE0888">
        <w:t>d</w:t>
      </w:r>
      <w:r w:rsidRPr="008D5291">
        <w:t xml:space="preserve"> system qu</w:t>
      </w:r>
      <w:r w:rsidR="001B1B78">
        <w:t>alification including all FAT's.</w:t>
      </w:r>
    </w:p>
    <w:p w:rsidR="00AB4E4D" w:rsidRPr="008D5291" w:rsidRDefault="00E87C7E" w:rsidP="00E87C7E">
      <w:pPr>
        <w:pStyle w:val="Achievements"/>
      </w:pPr>
      <w:r>
        <w:t>Wrote IQ/OQ/PQ protocols, </w:t>
      </w:r>
      <w:r w:rsidR="00AB4E4D" w:rsidRPr="008D5291">
        <w:t>Dry and wet loop checks, cleaning and sampling</w:t>
      </w:r>
      <w:r>
        <w:t xml:space="preserve"> </w:t>
      </w:r>
      <w:r w:rsidR="00AB4E4D" w:rsidRPr="008D5291">
        <w:t xml:space="preserve">strategies. </w:t>
      </w:r>
      <w:r w:rsidR="00EE10C5">
        <w:t>Conceptual design to qualified skid in 6 months.</w:t>
      </w:r>
    </w:p>
    <w:p w:rsidR="001763D3" w:rsidRDefault="00AB4E4D" w:rsidP="001B1B78">
      <w:pPr>
        <w:pStyle w:val="Achievements"/>
      </w:pPr>
      <w:r w:rsidRPr="008D5291">
        <w:t>Design</w:t>
      </w:r>
      <w:r w:rsidR="00EE0888">
        <w:t>ed</w:t>
      </w:r>
      <w:r w:rsidRPr="008D5291">
        <w:t xml:space="preserve"> and develop</w:t>
      </w:r>
      <w:r w:rsidR="00EE0888">
        <w:t>ed</w:t>
      </w:r>
      <w:r w:rsidRPr="008D5291">
        <w:t xml:space="preserve"> process control strategy, equipment</w:t>
      </w:r>
      <w:r w:rsidR="001B1B78">
        <w:t xml:space="preserve"> </w:t>
      </w:r>
      <w:r w:rsidR="00776141">
        <w:t>layout, equipment </w:t>
      </w:r>
      <w:r w:rsidRPr="008D5291">
        <w:t>specificati</w:t>
      </w:r>
      <w:r w:rsidR="001B1B78">
        <w:t xml:space="preserve">ons, P&amp;ID's, </w:t>
      </w:r>
      <w:r w:rsidR="00776141">
        <w:t>isometrics.</w:t>
      </w:r>
    </w:p>
    <w:p w:rsidR="00F44E24" w:rsidRPr="00180BE2" w:rsidRDefault="00F44E24" w:rsidP="00F44E24">
      <w:pPr>
        <w:pStyle w:val="Achievements"/>
        <w:numPr>
          <w:ilvl w:val="0"/>
          <w:numId w:val="0"/>
        </w:numPr>
        <w:ind w:left="2520" w:hanging="360"/>
        <w:rPr>
          <w:sz w:val="18"/>
          <w:szCs w:val="18"/>
        </w:rPr>
      </w:pPr>
    </w:p>
    <w:p w:rsidR="00AB4E4D" w:rsidRPr="00180BE2" w:rsidRDefault="001763D3" w:rsidP="001763D3">
      <w:pPr>
        <w:pStyle w:val="Achievements"/>
        <w:numPr>
          <w:ilvl w:val="0"/>
          <w:numId w:val="0"/>
        </w:numPr>
        <w:ind w:left="2160"/>
        <w:rPr>
          <w:b/>
          <w:sz w:val="18"/>
          <w:szCs w:val="18"/>
        </w:rPr>
      </w:pPr>
      <w:proofErr w:type="gramStart"/>
      <w:r w:rsidRPr="00180BE2">
        <w:rPr>
          <w:b/>
          <w:sz w:val="18"/>
          <w:szCs w:val="18"/>
        </w:rPr>
        <w:t>1987-2003</w:t>
      </w:r>
      <w:r w:rsidR="007F69C2" w:rsidRPr="00180BE2">
        <w:rPr>
          <w:b/>
          <w:sz w:val="18"/>
          <w:szCs w:val="18"/>
        </w:rPr>
        <w:tab/>
      </w:r>
      <w:r w:rsidRPr="00180BE2">
        <w:rPr>
          <w:b/>
          <w:sz w:val="18"/>
          <w:szCs w:val="18"/>
        </w:rPr>
        <w:t>Eli Lilly &amp; Co.</w:t>
      </w:r>
      <w:proofErr w:type="gramEnd"/>
      <w:r w:rsidRPr="00180BE2">
        <w:rPr>
          <w:b/>
          <w:sz w:val="18"/>
          <w:szCs w:val="18"/>
        </w:rPr>
        <w:t xml:space="preserve"> </w:t>
      </w:r>
      <w:r w:rsidR="007F69C2" w:rsidRPr="00180BE2">
        <w:rPr>
          <w:b/>
          <w:sz w:val="18"/>
          <w:szCs w:val="18"/>
        </w:rPr>
        <w:tab/>
      </w:r>
      <w:r w:rsidR="007F69C2" w:rsidRPr="00180BE2">
        <w:rPr>
          <w:b/>
          <w:sz w:val="18"/>
          <w:szCs w:val="18"/>
        </w:rPr>
        <w:tab/>
      </w:r>
      <w:r w:rsidR="007F69C2" w:rsidRPr="00180BE2">
        <w:rPr>
          <w:b/>
          <w:sz w:val="18"/>
          <w:szCs w:val="18"/>
        </w:rPr>
        <w:tab/>
        <w:t>Indianapolis, IN</w:t>
      </w:r>
    </w:p>
    <w:p w:rsidR="005521C6" w:rsidRPr="00180BE2" w:rsidRDefault="005521C6" w:rsidP="001763D3">
      <w:pPr>
        <w:pStyle w:val="Achievements"/>
        <w:numPr>
          <w:ilvl w:val="0"/>
          <w:numId w:val="0"/>
        </w:numPr>
        <w:ind w:left="2520" w:hanging="360"/>
        <w:rPr>
          <w:b/>
          <w:sz w:val="18"/>
          <w:szCs w:val="18"/>
        </w:rPr>
      </w:pPr>
      <w:r w:rsidRPr="00180BE2">
        <w:rPr>
          <w:b/>
          <w:sz w:val="18"/>
          <w:szCs w:val="18"/>
        </w:rPr>
        <w:t>Process Development Engineer</w:t>
      </w:r>
      <w:r w:rsidR="001763D3" w:rsidRPr="00180BE2">
        <w:rPr>
          <w:b/>
          <w:sz w:val="18"/>
          <w:szCs w:val="18"/>
        </w:rPr>
        <w:t xml:space="preserve"> Biosynthetic Manufacturing</w:t>
      </w:r>
    </w:p>
    <w:p w:rsidR="005521C6" w:rsidRPr="008D5291" w:rsidRDefault="005521C6" w:rsidP="00776141">
      <w:pPr>
        <w:pStyle w:val="Achievements"/>
      </w:pPr>
      <w:r w:rsidRPr="008D5291">
        <w:t>Designed purification processes for biosynthetic and mammalian cell</w:t>
      </w:r>
      <w:r w:rsidR="00776141">
        <w:t xml:space="preserve"> derived </w:t>
      </w:r>
      <w:r w:rsidRPr="008D5291">
        <w:t>protein products</w:t>
      </w:r>
      <w:r w:rsidR="00776141">
        <w:t>.</w:t>
      </w:r>
    </w:p>
    <w:p w:rsidR="005521C6" w:rsidRDefault="005521C6" w:rsidP="00F44E24">
      <w:pPr>
        <w:pStyle w:val="Achievements"/>
      </w:pPr>
      <w:r w:rsidRPr="008D5291">
        <w:t>Scale</w:t>
      </w:r>
      <w:r w:rsidR="00EE10C5">
        <w:t>d</w:t>
      </w:r>
      <w:r w:rsidRPr="008D5291">
        <w:t>-up and prepare</w:t>
      </w:r>
      <w:r w:rsidR="00EE10C5">
        <w:t>d</w:t>
      </w:r>
      <w:r w:rsidRPr="008D5291">
        <w:t xml:space="preserve"> clinical trial material in pilot plant quantities</w:t>
      </w:r>
      <w:r w:rsidR="00776141">
        <w:t>.</w:t>
      </w:r>
    </w:p>
    <w:p w:rsidR="00F44E24" w:rsidRPr="008D5291" w:rsidRDefault="00F44E24" w:rsidP="00F44E24">
      <w:pPr>
        <w:pStyle w:val="Achievements"/>
        <w:numPr>
          <w:ilvl w:val="0"/>
          <w:numId w:val="0"/>
        </w:numPr>
        <w:ind w:left="2160"/>
      </w:pPr>
    </w:p>
    <w:p w:rsidR="005521C6" w:rsidRPr="00180BE2" w:rsidRDefault="005521C6" w:rsidP="00F44E24">
      <w:pPr>
        <w:pStyle w:val="Achievements"/>
        <w:numPr>
          <w:ilvl w:val="0"/>
          <w:numId w:val="0"/>
        </w:numPr>
        <w:ind w:left="2520" w:hanging="360"/>
        <w:rPr>
          <w:b/>
          <w:sz w:val="18"/>
          <w:szCs w:val="18"/>
        </w:rPr>
      </w:pPr>
      <w:r w:rsidRPr="00180BE2">
        <w:rPr>
          <w:b/>
          <w:sz w:val="18"/>
          <w:szCs w:val="18"/>
        </w:rPr>
        <w:t>Technical Service</w:t>
      </w:r>
    </w:p>
    <w:p w:rsidR="00FB10B6" w:rsidRDefault="005521C6" w:rsidP="00FB10B6">
      <w:pPr>
        <w:pStyle w:val="Achievements"/>
      </w:pPr>
      <w:r w:rsidRPr="008D5291">
        <w:t>Provided technical support for the manufacture of human insulin and</w:t>
      </w:r>
      <w:r w:rsidR="00FB10B6">
        <w:t xml:space="preserve"> </w:t>
      </w:r>
      <w:r w:rsidR="00F44E24">
        <w:t>human growth </w:t>
      </w:r>
      <w:r w:rsidRPr="008D5291">
        <w:t xml:space="preserve">hormone. </w:t>
      </w:r>
    </w:p>
    <w:p w:rsidR="005521C6" w:rsidRPr="008D5291" w:rsidRDefault="005521C6" w:rsidP="00FB10B6">
      <w:pPr>
        <w:pStyle w:val="Achievements"/>
      </w:pPr>
      <w:r w:rsidRPr="008D5291">
        <w:t>Design</w:t>
      </w:r>
      <w:r w:rsidR="00EE10C5">
        <w:t>ed</w:t>
      </w:r>
      <w:r w:rsidRPr="008D5291">
        <w:t xml:space="preserve"> and implement</w:t>
      </w:r>
      <w:r w:rsidR="00EE10C5">
        <w:t>ed</w:t>
      </w:r>
      <w:r w:rsidRPr="008D5291">
        <w:t xml:space="preserve"> process improvement activities to increase</w:t>
      </w:r>
      <w:r w:rsidR="00FB10B6">
        <w:t xml:space="preserve"> </w:t>
      </w:r>
      <w:r w:rsidR="00E87C7E">
        <w:t xml:space="preserve">throughput, </w:t>
      </w:r>
      <w:r w:rsidRPr="008D5291">
        <w:t>improve quality, reduce variability, reduce or eliminate</w:t>
      </w:r>
      <w:r w:rsidR="00FB10B6">
        <w:t xml:space="preserve"> </w:t>
      </w:r>
      <w:r w:rsidRPr="008D5291">
        <w:t>emissions/wa</w:t>
      </w:r>
      <w:r w:rsidR="00E87C7E">
        <w:t>ste </w:t>
      </w:r>
      <w:r w:rsidRPr="008D5291">
        <w:t>streams, lower costs, and increase productivity.</w:t>
      </w:r>
    </w:p>
    <w:p w:rsidR="00E87C7E" w:rsidRDefault="00EE10C5" w:rsidP="00E87C7E">
      <w:pPr>
        <w:pStyle w:val="Achievements"/>
      </w:pPr>
      <w:r>
        <w:t>Investigated</w:t>
      </w:r>
      <w:r w:rsidR="005521C6" w:rsidRPr="008D5291">
        <w:t xml:space="preserve"> process deviations, root-cause analysis, implement SPC</w:t>
      </w:r>
      <w:r w:rsidR="00E87C7E">
        <w:t xml:space="preserve"> </w:t>
      </w:r>
      <w:r>
        <w:t>into daily </w:t>
      </w:r>
      <w:r w:rsidR="005521C6" w:rsidRPr="008D5291">
        <w:t>operations</w:t>
      </w:r>
      <w:r w:rsidR="00776141">
        <w:t>.</w:t>
      </w:r>
    </w:p>
    <w:p w:rsidR="00E87C7E" w:rsidRPr="008D5291" w:rsidRDefault="00E87C7E" w:rsidP="00E87C7E">
      <w:pPr>
        <w:pStyle w:val="Achievements"/>
        <w:numPr>
          <w:ilvl w:val="0"/>
          <w:numId w:val="0"/>
        </w:numPr>
        <w:ind w:left="2520" w:hanging="360"/>
      </w:pPr>
    </w:p>
    <w:p w:rsidR="005521C6" w:rsidRPr="00180BE2" w:rsidRDefault="005521C6" w:rsidP="00FB10B6">
      <w:pPr>
        <w:pStyle w:val="Achievements"/>
        <w:numPr>
          <w:ilvl w:val="0"/>
          <w:numId w:val="0"/>
        </w:numPr>
        <w:ind w:left="2160"/>
        <w:rPr>
          <w:b/>
          <w:sz w:val="18"/>
          <w:szCs w:val="18"/>
        </w:rPr>
      </w:pPr>
      <w:r w:rsidRPr="00180BE2">
        <w:rPr>
          <w:sz w:val="18"/>
          <w:szCs w:val="18"/>
        </w:rPr>
        <w:t xml:space="preserve"> </w:t>
      </w:r>
      <w:r w:rsidRPr="00180BE2">
        <w:rPr>
          <w:b/>
          <w:sz w:val="18"/>
          <w:szCs w:val="18"/>
        </w:rPr>
        <w:t>Department Head Insulin Manufacturing</w:t>
      </w:r>
    </w:p>
    <w:p w:rsidR="005521C6" w:rsidRPr="008D5291" w:rsidRDefault="005521C6" w:rsidP="00E87C7E">
      <w:pPr>
        <w:pStyle w:val="Achievements"/>
      </w:pPr>
      <w:r w:rsidRPr="008D5291">
        <w:t>Supervised approximately 60 people across 4 shifts. Including support</w:t>
      </w:r>
      <w:r w:rsidR="00E87C7E">
        <w:t xml:space="preserve"> </w:t>
      </w:r>
      <w:r w:rsidR="00A50767">
        <w:t>engineers, </w:t>
      </w:r>
      <w:r w:rsidRPr="008D5291">
        <w:t>maintenance coordinators, and administrative personnel</w:t>
      </w:r>
      <w:r w:rsidR="00E87C7E">
        <w:t>.</w:t>
      </w:r>
    </w:p>
    <w:p w:rsidR="005521C6" w:rsidRPr="008D5291" w:rsidRDefault="005521C6" w:rsidP="005521C6">
      <w:pPr>
        <w:pStyle w:val="Achievements"/>
      </w:pPr>
      <w:r w:rsidRPr="008D5291">
        <w:t>Implement</w:t>
      </w:r>
      <w:r w:rsidR="00EE10C5">
        <w:t>ed</w:t>
      </w:r>
      <w:r w:rsidRPr="008D5291">
        <w:t xml:space="preserve"> SPC and Continuous improvement strategies into daily work</w:t>
      </w:r>
      <w:r w:rsidR="00776141">
        <w:t>.</w:t>
      </w:r>
    </w:p>
    <w:p w:rsidR="005521C6" w:rsidRPr="008D5291" w:rsidRDefault="005521C6" w:rsidP="005521C6">
      <w:pPr>
        <w:pStyle w:val="Achievements"/>
      </w:pPr>
      <w:r w:rsidRPr="008D5291">
        <w:t>Prepare</w:t>
      </w:r>
      <w:r w:rsidR="00EE10C5">
        <w:t>d</w:t>
      </w:r>
      <w:r w:rsidRPr="008D5291">
        <w:t xml:space="preserve"> and execute</w:t>
      </w:r>
      <w:r w:rsidR="00EE10C5">
        <w:t>d</w:t>
      </w:r>
      <w:r w:rsidRPr="008D5291">
        <w:t xml:space="preserve"> training for all production and support personnel</w:t>
      </w:r>
      <w:r w:rsidR="00776141">
        <w:t>.</w:t>
      </w:r>
    </w:p>
    <w:p w:rsidR="005521C6" w:rsidRPr="008D5291" w:rsidRDefault="005521C6" w:rsidP="00E87C7E">
      <w:pPr>
        <w:pStyle w:val="Achievements"/>
      </w:pPr>
      <w:r w:rsidRPr="008D5291">
        <w:t xml:space="preserve">Business planning- </w:t>
      </w:r>
      <w:r w:rsidR="00EE10C5">
        <w:t>Prepared h</w:t>
      </w:r>
      <w:r w:rsidRPr="008D5291">
        <w:t>eadcount forecasts, personnel training and</w:t>
      </w:r>
      <w:r w:rsidR="00E87C7E">
        <w:t xml:space="preserve"> </w:t>
      </w:r>
      <w:r w:rsidR="00EE0888">
        <w:t>development, </w:t>
      </w:r>
      <w:r w:rsidRPr="008D5291">
        <w:t>expense planning, capitalization estimates, supply</w:t>
      </w:r>
      <w:r w:rsidR="00E87C7E">
        <w:t xml:space="preserve">, </w:t>
      </w:r>
      <w:r w:rsidRPr="008D5291">
        <w:t>chain commun</w:t>
      </w:r>
      <w:r w:rsidR="00776141">
        <w:t>ications.</w:t>
      </w:r>
    </w:p>
    <w:p w:rsidR="00E87C7E" w:rsidRPr="00180BE2" w:rsidRDefault="00E87C7E" w:rsidP="00E87C7E">
      <w:pPr>
        <w:pStyle w:val="Achievements"/>
        <w:numPr>
          <w:ilvl w:val="0"/>
          <w:numId w:val="0"/>
        </w:numPr>
        <w:ind w:left="2520" w:hanging="360"/>
        <w:rPr>
          <w:b/>
          <w:sz w:val="18"/>
          <w:szCs w:val="18"/>
        </w:rPr>
      </w:pPr>
      <w:r w:rsidRPr="00180BE2">
        <w:rPr>
          <w:b/>
          <w:sz w:val="18"/>
          <w:szCs w:val="18"/>
        </w:rPr>
        <w:t>Senior Project engineer</w:t>
      </w:r>
    </w:p>
    <w:p w:rsidR="00E87C7E" w:rsidRDefault="00E87C7E" w:rsidP="00E87C7E">
      <w:pPr>
        <w:pStyle w:val="Achievements"/>
      </w:pPr>
      <w:r w:rsidRPr="008D5291">
        <w:t>Technical/Engineering support for design and start of human insulin</w:t>
      </w:r>
      <w:r>
        <w:t xml:space="preserve"> </w:t>
      </w:r>
      <w:r w:rsidR="00A50767">
        <w:t>manufacturing </w:t>
      </w:r>
      <w:r w:rsidRPr="008D5291">
        <w:t>facility</w:t>
      </w:r>
      <w:r w:rsidR="00A50767">
        <w:t>.</w:t>
      </w:r>
    </w:p>
    <w:p w:rsidR="00E87C7E" w:rsidRPr="008D5291" w:rsidRDefault="00E87C7E" w:rsidP="00E87C7E">
      <w:pPr>
        <w:pStyle w:val="Achievements"/>
      </w:pPr>
      <w:r w:rsidRPr="008D5291">
        <w:t>Lead design engineer for 6 million dollar materials management center</w:t>
      </w:r>
      <w:r w:rsidR="00A50767">
        <w:t>.</w:t>
      </w:r>
    </w:p>
    <w:p w:rsidR="00E87C7E" w:rsidRPr="008D5291" w:rsidRDefault="00E87C7E" w:rsidP="00E87C7E">
      <w:pPr>
        <w:pStyle w:val="Achievements"/>
      </w:pPr>
      <w:r w:rsidRPr="008D5291">
        <w:t>Facility provides weighing and dispensing operation for all raw</w:t>
      </w:r>
      <w:r>
        <w:t xml:space="preserve"> </w:t>
      </w:r>
      <w:r w:rsidR="00616C76">
        <w:t>materials used </w:t>
      </w:r>
      <w:r w:rsidRPr="008D5291">
        <w:t>for Indianapolis bulk manufacturing</w:t>
      </w:r>
      <w:r w:rsidR="008706A0">
        <w:t>.</w:t>
      </w:r>
    </w:p>
    <w:p w:rsidR="005521C6" w:rsidRDefault="005521C6" w:rsidP="008706A0">
      <w:pPr>
        <w:pStyle w:val="Achievements"/>
        <w:numPr>
          <w:ilvl w:val="0"/>
          <w:numId w:val="0"/>
        </w:numPr>
        <w:ind w:left="2160"/>
      </w:pPr>
    </w:p>
    <w:p w:rsidR="007F69C2" w:rsidRPr="001B1B78" w:rsidRDefault="007F69C2" w:rsidP="0057153D">
      <w:pPr>
        <w:pStyle w:val="SectionTitle"/>
        <w:rPr>
          <w:sz w:val="20"/>
          <w:szCs w:val="20"/>
        </w:rPr>
      </w:pPr>
    </w:p>
    <w:p w:rsidR="00A50767" w:rsidRPr="00180BE2" w:rsidRDefault="00180BE2" w:rsidP="00F44E24">
      <w:pPr>
        <w:ind w:left="0"/>
        <w:rPr>
          <w:sz w:val="20"/>
          <w:szCs w:val="20"/>
        </w:rPr>
      </w:pPr>
      <w:proofErr w:type="gramStart"/>
      <w:r w:rsidRPr="00180BE2">
        <w:rPr>
          <w:sz w:val="20"/>
          <w:szCs w:val="20"/>
        </w:rPr>
        <w:t>Education :</w:t>
      </w:r>
      <w:proofErr w:type="gramEnd"/>
    </w:p>
    <w:p w:rsidR="00616C76" w:rsidRDefault="00616C76" w:rsidP="00A50767">
      <w:pPr>
        <w:ind w:left="1440" w:firstLine="720"/>
      </w:pPr>
      <w:proofErr w:type="gramStart"/>
      <w:r>
        <w:t>1984</w:t>
      </w:r>
      <w:r w:rsidR="009D284C">
        <w:t xml:space="preserve"> - </w:t>
      </w:r>
      <w:r>
        <w:t>Butler University</w:t>
      </w:r>
      <w:r w:rsidR="009D284C">
        <w:t>.</w:t>
      </w:r>
      <w:proofErr w:type="gramEnd"/>
      <w:r w:rsidR="009D284C">
        <w:t xml:space="preserve"> </w:t>
      </w:r>
      <w:r>
        <w:t xml:space="preserve"> Bachelor of Science </w:t>
      </w:r>
      <w:r w:rsidR="00A65B5E">
        <w:t>degree</w:t>
      </w:r>
      <w:r w:rsidR="00EE0888">
        <w:t>-</w:t>
      </w:r>
      <w:r w:rsidR="00A65B5E">
        <w:t xml:space="preserve"> </w:t>
      </w:r>
      <w:r w:rsidR="00EE0888">
        <w:t>Chemistry</w:t>
      </w:r>
    </w:p>
    <w:p w:rsidR="00EE10C5" w:rsidRDefault="00EE10C5" w:rsidP="00A50767">
      <w:pPr>
        <w:ind w:left="1440" w:firstLine="720"/>
      </w:pPr>
    </w:p>
    <w:p w:rsidR="00EE10C5" w:rsidRDefault="00EE10C5" w:rsidP="00EE10C5">
      <w:r>
        <w:t xml:space="preserve">1987 </w:t>
      </w:r>
      <w:r w:rsidR="00180BE2">
        <w:t>–</w:t>
      </w:r>
      <w:r>
        <w:t xml:space="preserve"> </w:t>
      </w:r>
      <w:r w:rsidR="00180BE2">
        <w:t xml:space="preserve">Rose </w:t>
      </w:r>
      <w:proofErr w:type="spellStart"/>
      <w:r w:rsidR="00180BE2">
        <w:t>h</w:t>
      </w:r>
      <w:r>
        <w:t>ulman</w:t>
      </w:r>
      <w:proofErr w:type="spellEnd"/>
      <w:r>
        <w:t xml:space="preserve"> Institute of Technology/Eli Lilly.</w:t>
      </w:r>
      <w:r w:rsidR="00D47CD6">
        <w:t xml:space="preserve"> 3 years</w:t>
      </w:r>
      <w:r>
        <w:t xml:space="preserve"> Engineering course work.</w:t>
      </w:r>
    </w:p>
    <w:p w:rsidR="00180BE2" w:rsidRDefault="00180BE2" w:rsidP="00EE10C5">
      <w:r>
        <w:t>Member/Presenter - ISPE Barrier Isolator conference.  2009-2012</w:t>
      </w:r>
      <w:r w:rsidR="00F51C1D">
        <w:t>, 2015</w:t>
      </w:r>
      <w:r>
        <w:t xml:space="preserve"> </w:t>
      </w:r>
    </w:p>
    <w:p w:rsidR="00EE10C5" w:rsidRDefault="00EE10C5" w:rsidP="00A50767">
      <w:pPr>
        <w:ind w:left="1440" w:firstLine="720"/>
      </w:pPr>
    </w:p>
    <w:sectPr w:rsidR="00EE10C5" w:rsidSect="00BA319A">
      <w:pgSz w:w="12240" w:h="15840"/>
      <w:pgMar w:top="1440" w:right="2160" w:bottom="7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9E0C89"/>
    <w:multiLevelType w:val="multilevel"/>
    <w:tmpl w:val="3BC8EABA"/>
    <w:lvl w:ilvl="0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87D534B"/>
    <w:multiLevelType w:val="hybridMultilevel"/>
    <w:tmpl w:val="E45E66B2"/>
    <w:lvl w:ilvl="0" w:tplc="84148F0A">
      <w:start w:val="1"/>
      <w:numFmt w:val="bullet"/>
      <w:pStyle w:val="Achievements"/>
      <w:lvlText w:val=""/>
      <w:lvlJc w:val="left"/>
      <w:pPr>
        <w:tabs>
          <w:tab w:val="num" w:pos="-360"/>
        </w:tabs>
        <w:ind w:left="2520" w:hanging="360"/>
      </w:pPr>
      <w:rPr>
        <w:rFonts w:ascii="Symbol" w:hAnsi="Symbol" w:hint="default"/>
        <w:color w:val="999999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523A360D"/>
    <w:multiLevelType w:val="multilevel"/>
    <w:tmpl w:val="37B6B180"/>
    <w:lvl w:ilvl="0">
      <w:start w:val="1"/>
      <w:numFmt w:val="bullet"/>
      <w:lvlText w:val=""/>
      <w:lvlJc w:val="left"/>
      <w:pPr>
        <w:tabs>
          <w:tab w:val="num" w:pos="-360"/>
        </w:tabs>
        <w:ind w:left="2520" w:hanging="360"/>
      </w:pPr>
      <w:rPr>
        <w:rFonts w:ascii="Symbol" w:hAnsi="Symbol" w:hint="default"/>
        <w:color w:val="808080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5FDF483C"/>
    <w:multiLevelType w:val="multilevel"/>
    <w:tmpl w:val="370C2762"/>
    <w:lvl w:ilvl="0">
      <w:start w:val="1"/>
      <w:numFmt w:val="bullet"/>
      <w:lvlText w:val="o"/>
      <w:lvlJc w:val="left"/>
      <w:pPr>
        <w:tabs>
          <w:tab w:val="num" w:pos="-360"/>
        </w:tabs>
        <w:ind w:left="2520" w:hanging="360"/>
      </w:pPr>
      <w:rPr>
        <w:rFonts w:ascii="Courier New" w:hAnsi="Courier New" w:hint="default"/>
        <w:color w:val="808080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72DB0D82"/>
    <w:multiLevelType w:val="hybridMultilevel"/>
    <w:tmpl w:val="C260597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2"/>
  </w:compat>
  <w:rsids>
    <w:rsidRoot w:val="003B5F29"/>
    <w:rsid w:val="00060912"/>
    <w:rsid w:val="00107916"/>
    <w:rsid w:val="001763D3"/>
    <w:rsid w:val="00180BE2"/>
    <w:rsid w:val="001B1B78"/>
    <w:rsid w:val="00283472"/>
    <w:rsid w:val="002D0446"/>
    <w:rsid w:val="002E406B"/>
    <w:rsid w:val="003B32DC"/>
    <w:rsid w:val="003B5F29"/>
    <w:rsid w:val="003B6096"/>
    <w:rsid w:val="004506BF"/>
    <w:rsid w:val="00530805"/>
    <w:rsid w:val="005521C6"/>
    <w:rsid w:val="0057153D"/>
    <w:rsid w:val="00572953"/>
    <w:rsid w:val="00616C76"/>
    <w:rsid w:val="00650847"/>
    <w:rsid w:val="006A718D"/>
    <w:rsid w:val="006E6BA3"/>
    <w:rsid w:val="00765B8E"/>
    <w:rsid w:val="00776141"/>
    <w:rsid w:val="007B19DC"/>
    <w:rsid w:val="007E5CB5"/>
    <w:rsid w:val="007F69C2"/>
    <w:rsid w:val="00845A3E"/>
    <w:rsid w:val="008706A0"/>
    <w:rsid w:val="008914CD"/>
    <w:rsid w:val="00901F8F"/>
    <w:rsid w:val="009B64AE"/>
    <w:rsid w:val="009D284C"/>
    <w:rsid w:val="009D54F5"/>
    <w:rsid w:val="009F2AA4"/>
    <w:rsid w:val="00A50767"/>
    <w:rsid w:val="00A65B5E"/>
    <w:rsid w:val="00AB4E4D"/>
    <w:rsid w:val="00AE3F1B"/>
    <w:rsid w:val="00AF690F"/>
    <w:rsid w:val="00BA319A"/>
    <w:rsid w:val="00CF6C49"/>
    <w:rsid w:val="00D009B1"/>
    <w:rsid w:val="00D47CD6"/>
    <w:rsid w:val="00DB5E11"/>
    <w:rsid w:val="00DC205C"/>
    <w:rsid w:val="00DC6890"/>
    <w:rsid w:val="00DD168A"/>
    <w:rsid w:val="00E24C29"/>
    <w:rsid w:val="00E545EF"/>
    <w:rsid w:val="00E67340"/>
    <w:rsid w:val="00E87C7E"/>
    <w:rsid w:val="00EC2B6D"/>
    <w:rsid w:val="00EE0888"/>
    <w:rsid w:val="00EE10C5"/>
    <w:rsid w:val="00EE16AC"/>
    <w:rsid w:val="00F15207"/>
    <w:rsid w:val="00F44E24"/>
    <w:rsid w:val="00F51C1D"/>
    <w:rsid w:val="00FB1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A319A"/>
    <w:pPr>
      <w:spacing w:before="60" w:after="60"/>
      <w:ind w:left="2160"/>
    </w:pPr>
    <w:rPr>
      <w:rFonts w:ascii="Tahoma" w:hAnsi="Tahoma"/>
      <w:spacing w:val="1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next w:val="Normal"/>
    <w:autoRedefine/>
    <w:rsid w:val="00DC6890"/>
    <w:pPr>
      <w:spacing w:before="360" w:after="440" w:line="240" w:lineRule="atLeast"/>
    </w:pPr>
    <w:rPr>
      <w:rFonts w:ascii="Tahoma" w:hAnsi="Tahoma"/>
      <w:noProof/>
      <w:color w:val="999999"/>
      <w:spacing w:val="10"/>
      <w:sz w:val="48"/>
      <w:szCs w:val="48"/>
    </w:rPr>
  </w:style>
  <w:style w:type="paragraph" w:styleId="BalloonText">
    <w:name w:val="Balloon Text"/>
    <w:basedOn w:val="Normal"/>
    <w:semiHidden/>
    <w:rsid w:val="00DC205C"/>
    <w:rPr>
      <w:rFonts w:cs="Tahoma"/>
    </w:rPr>
  </w:style>
  <w:style w:type="paragraph" w:customStyle="1" w:styleId="SectionTitle">
    <w:name w:val="Section Title"/>
    <w:rsid w:val="00DC6890"/>
    <w:pPr>
      <w:pBdr>
        <w:bottom w:val="single" w:sz="4" w:space="1" w:color="C0C0C0"/>
      </w:pBdr>
      <w:spacing w:before="160"/>
    </w:pPr>
    <w:rPr>
      <w:rFonts w:ascii="Tahoma" w:hAnsi="Tahoma"/>
      <w:spacing w:val="10"/>
      <w:sz w:val="16"/>
      <w:szCs w:val="16"/>
    </w:rPr>
  </w:style>
  <w:style w:type="paragraph" w:customStyle="1" w:styleId="ContactInfo">
    <w:name w:val="Contact Info"/>
    <w:rsid w:val="00BA319A"/>
    <w:rPr>
      <w:rFonts w:ascii="Tahoma" w:hAnsi="Tahoma"/>
      <w:spacing w:val="10"/>
      <w:sz w:val="16"/>
      <w:szCs w:val="16"/>
    </w:rPr>
  </w:style>
  <w:style w:type="paragraph" w:customStyle="1" w:styleId="JobTitle">
    <w:name w:val="Job Title"/>
    <w:basedOn w:val="Normal"/>
    <w:rsid w:val="002D0446"/>
    <w:pPr>
      <w:spacing w:before="0"/>
    </w:pPr>
    <w:rPr>
      <w:color w:val="808080"/>
    </w:rPr>
  </w:style>
  <w:style w:type="paragraph" w:customStyle="1" w:styleId="Achievements">
    <w:name w:val="Achievements"/>
    <w:basedOn w:val="Normal"/>
    <w:rsid w:val="00060912"/>
    <w:pPr>
      <w:numPr>
        <w:numId w:val="1"/>
      </w:numPr>
    </w:pPr>
  </w:style>
  <w:style w:type="paragraph" w:customStyle="1" w:styleId="DateandLocation">
    <w:name w:val="Date and Location"/>
    <w:basedOn w:val="Normal"/>
    <w:rsid w:val="00E545EF"/>
    <w:pPr>
      <w:tabs>
        <w:tab w:val="left" w:pos="3600"/>
        <w:tab w:val="right" w:pos="8640"/>
      </w:tabs>
      <w:spacing w:before="160"/>
    </w:pPr>
  </w:style>
  <w:style w:type="paragraph" w:customStyle="1" w:styleId="Objective">
    <w:name w:val="Objective"/>
    <w:basedOn w:val="Normal"/>
    <w:rsid w:val="00E545EF"/>
    <w:pPr>
      <w:spacing w:after="200"/>
    </w:pPr>
  </w:style>
  <w:style w:type="paragraph" w:styleId="HTMLPreformatted">
    <w:name w:val="HTML Preformatted"/>
    <w:basedOn w:val="Normal"/>
    <w:link w:val="HTMLPreformattedChar"/>
    <w:rsid w:val="006508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/>
    </w:pPr>
    <w:rPr>
      <w:rFonts w:ascii="Courier New" w:eastAsia="SimSun" w:hAnsi="Courier New" w:cs="Courier New"/>
      <w:spacing w:val="0"/>
      <w:sz w:val="20"/>
      <w:szCs w:val="20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rsid w:val="00650847"/>
    <w:rPr>
      <w:rFonts w:ascii="Courier New" w:eastAsia="SimSun" w:hAnsi="Courier New" w:cs="Courier New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Lanier\Application%20Data\Microsoft\Templates\Sales%20manager%20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83916A-2FFC-4E44-A98C-806AC3855D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Sales manager resume</Template>
  <TotalTime>404</TotalTime>
  <Pages>3</Pages>
  <Words>731</Words>
  <Characters>4169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Microsoft Corporation</Company>
  <LinksUpToDate>false</LinksUpToDate>
  <CharactersWithSpaces>4891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Lanier</dc:creator>
  <cp:keywords/>
  <dc:description/>
  <cp:lastModifiedBy>JLanier</cp:lastModifiedBy>
  <cp:revision>30</cp:revision>
  <cp:lastPrinted>2003-09-24T15:51:00Z</cp:lastPrinted>
  <dcterms:created xsi:type="dcterms:W3CDTF">2011-12-30T19:01:00Z</dcterms:created>
  <dcterms:modified xsi:type="dcterms:W3CDTF">2015-03-01T16:37:00Z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TC063694991033</vt:lpwstr>
  </property>
</Properties>
</file>