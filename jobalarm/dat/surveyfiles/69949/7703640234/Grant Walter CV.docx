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EC67CC" w14:textId="77777777" w:rsidR="002C42BC" w:rsidRPr="00EF3AD7" w:rsidRDefault="00C8395F" w:rsidP="00C8395F">
      <w:pPr>
        <w:jc w:val="center"/>
        <w:rPr>
          <w:b/>
          <w:sz w:val="32"/>
          <w:szCs w:val="32"/>
        </w:rPr>
      </w:pPr>
      <w:bookmarkStart w:id="0" w:name="_GoBack"/>
      <w:bookmarkEnd w:id="0"/>
      <w:r w:rsidRPr="00EF3AD7">
        <w:rPr>
          <w:b/>
          <w:sz w:val="32"/>
          <w:szCs w:val="32"/>
        </w:rPr>
        <w:t>Grant A. Walter</w:t>
      </w:r>
    </w:p>
    <w:p w14:paraId="5A56FA77" w14:textId="571FD579" w:rsidR="00C8395F" w:rsidRDefault="00C8395F" w:rsidP="00C8395F">
      <w:pPr>
        <w:jc w:val="center"/>
      </w:pPr>
      <w:r>
        <w:t>4324 Catamount Dr.</w:t>
      </w:r>
      <w:r w:rsidR="00300FBE">
        <w:t>,</w:t>
      </w:r>
      <w:r>
        <w:t xml:space="preserve"> Lilburn, GA 30047</w:t>
      </w:r>
      <w:r w:rsidR="001A14A1">
        <w:t xml:space="preserve"> </w:t>
      </w:r>
      <w:r w:rsidR="00300FBE">
        <w:t>-</w:t>
      </w:r>
      <w:r>
        <w:t xml:space="preserve"> (770)364-0234</w:t>
      </w:r>
      <w:r w:rsidR="001A14A1">
        <w:t xml:space="preserve"> </w:t>
      </w:r>
      <w:r w:rsidR="00300FBE">
        <w:t>-</w:t>
      </w:r>
      <w:r w:rsidR="001A14A1">
        <w:t xml:space="preserve"> </w:t>
      </w:r>
      <w:r w:rsidR="00B10F95">
        <w:t>gwalte90@gmail.com</w:t>
      </w:r>
    </w:p>
    <w:tbl>
      <w:tblPr>
        <w:tblStyle w:val="ResumeTable"/>
        <w:tblW w:w="5917" w:type="pct"/>
        <w:tblInd w:w="-540" w:type="dxa"/>
        <w:tblLook w:val="0600" w:firstRow="0" w:lastRow="0" w:firstColumn="0" w:lastColumn="0" w:noHBand="1" w:noVBand="1"/>
        <w:tblDescription w:val="Resume"/>
      </w:tblPr>
      <w:tblGrid>
        <w:gridCol w:w="384"/>
        <w:gridCol w:w="12397"/>
      </w:tblGrid>
      <w:tr w:rsidR="00C24D6B" w14:paraId="12912458" w14:textId="77777777" w:rsidTr="00F97066">
        <w:tc>
          <w:tcPr>
            <w:tcW w:w="384" w:type="dxa"/>
          </w:tcPr>
          <w:p w14:paraId="55D37CB9" w14:textId="77777777" w:rsidR="00C24D6B" w:rsidRDefault="00C24D6B" w:rsidP="00E35A2C"/>
        </w:tc>
        <w:tc>
          <w:tcPr>
            <w:tcW w:w="12397" w:type="dxa"/>
          </w:tcPr>
          <w:sdt>
            <w:sdtPr>
              <w:rPr>
                <w:rFonts w:eastAsiaTheme="minorEastAsia"/>
                <w:b/>
                <w:bCs/>
                <w:caps/>
              </w:rPr>
              <w:id w:val="1516970354"/>
            </w:sdtPr>
            <w:sdtEndPr>
              <w:rPr>
                <w:b w:val="0"/>
                <w:bCs w:val="0"/>
                <w:caps w:val="0"/>
              </w:rPr>
            </w:sdtEndPr>
            <w:sdtContent>
              <w:sdt>
                <w:sdtPr>
                  <w:rPr>
                    <w:rFonts w:eastAsiaTheme="minorEastAsia"/>
                    <w:b/>
                    <w:bCs/>
                    <w:caps/>
                  </w:rPr>
                  <w:id w:val="1763951934"/>
                </w:sdtPr>
                <w:sdtEndPr>
                  <w:rPr>
                    <w:b w:val="0"/>
                    <w:bCs w:val="0"/>
                    <w:caps w:val="0"/>
                  </w:rPr>
                </w:sdtEndPr>
                <w:sdtContent>
                  <w:p w14:paraId="2D64A8B7" w14:textId="77777777" w:rsidR="00C24D6B" w:rsidRPr="00CF068E" w:rsidRDefault="00C24D6B" w:rsidP="00C24D6B">
                    <w:pPr>
                      <w:pStyle w:val="ResumeText"/>
                      <w:rPr>
                        <w:b/>
                        <w:sz w:val="22"/>
                      </w:rPr>
                    </w:pPr>
                    <w:r w:rsidRPr="00CF068E">
                      <w:rPr>
                        <w:b/>
                        <w:sz w:val="22"/>
                      </w:rPr>
                      <w:t>Education</w:t>
                    </w:r>
                  </w:p>
                  <w:p w14:paraId="09A9305A" w14:textId="5609EFC0" w:rsidR="00C24D6B" w:rsidRDefault="00C24D6B" w:rsidP="00C24D6B">
                    <w:pPr>
                      <w:pStyle w:val="ResumeText"/>
                      <w:rPr>
                        <w:b/>
                      </w:rPr>
                    </w:pPr>
                    <w:r>
                      <w:rPr>
                        <w:b/>
                      </w:rPr>
                      <w:t>M</w:t>
                    </w:r>
                    <w:r w:rsidRPr="00C24D6B">
                      <w:rPr>
                        <w:b/>
                      </w:rPr>
                      <w:t>aster of Public Health</w:t>
                    </w:r>
                    <w:r>
                      <w:rPr>
                        <w:b/>
                      </w:rPr>
                      <w:t>, Environmental Health</w:t>
                    </w:r>
                    <w:r w:rsidR="006512FA">
                      <w:rPr>
                        <w:b/>
                      </w:rPr>
                      <w:t xml:space="preserve"> Sciences</w:t>
                    </w:r>
                    <w:r w:rsidR="002A43DF">
                      <w:rPr>
                        <w:b/>
                      </w:rPr>
                      <w:t>(Exposure Science)</w:t>
                    </w:r>
                    <w:r>
                      <w:rPr>
                        <w:b/>
                      </w:rPr>
                      <w:t xml:space="preserve"> May 2015</w:t>
                    </w:r>
                  </w:p>
                  <w:p w14:paraId="15D1BEB9" w14:textId="00103CBA" w:rsidR="00AB4E71" w:rsidRPr="00AB4E71" w:rsidRDefault="00AB4E71" w:rsidP="00C24D6B">
                    <w:pPr>
                      <w:pStyle w:val="ResumeText"/>
                    </w:pPr>
                    <w:r w:rsidRPr="00AB4E71">
                      <w:t>Cum</w:t>
                    </w:r>
                    <w:r>
                      <w:t xml:space="preserve"> Laude(GPA 3.67)</w:t>
                    </w:r>
                  </w:p>
                  <w:p w14:paraId="3AB0A531" w14:textId="0D996DB2" w:rsidR="00EF3AD7" w:rsidRDefault="00C24D6B" w:rsidP="00C24D6B">
                    <w:pPr>
                      <w:pStyle w:val="ResumeText"/>
                    </w:pPr>
                    <w:r>
                      <w:t>Rollins School of Public Health</w:t>
                    </w:r>
                    <w:r w:rsidR="00AB4E71">
                      <w:t>, Emory University, Atlanta, GA</w:t>
                    </w:r>
                  </w:p>
                  <w:p w14:paraId="25BE20FE" w14:textId="52120C65" w:rsidR="00C24D6B" w:rsidRDefault="00C24D6B" w:rsidP="00C24D6B">
                    <w:pPr>
                      <w:pStyle w:val="ResumeText"/>
                    </w:pPr>
                    <w:r w:rsidRPr="00C24D6B">
                      <w:rPr>
                        <w:b/>
                      </w:rPr>
                      <w:t>Bachelor of Science, Biology</w:t>
                    </w:r>
                    <w:r w:rsidR="002A43DF">
                      <w:rPr>
                        <w:b/>
                      </w:rPr>
                      <w:t xml:space="preserve">, Chemistry </w:t>
                    </w:r>
                    <w:r>
                      <w:rPr>
                        <w:b/>
                      </w:rPr>
                      <w:t>May 2012</w:t>
                    </w:r>
                    <w:r>
                      <w:t xml:space="preserve"> </w:t>
                    </w:r>
                  </w:p>
                  <w:p w14:paraId="0A048219" w14:textId="22D6C1E3" w:rsidR="00C24D6B" w:rsidRDefault="00C24D6B" w:rsidP="00C24D6B">
                    <w:pPr>
                      <w:pStyle w:val="ResumeText"/>
                    </w:pPr>
                    <w:r>
                      <w:t>Cum Laude</w:t>
                    </w:r>
                    <w:r w:rsidR="00AA5A29">
                      <w:t>(GPA 3.50)</w:t>
                    </w:r>
                  </w:p>
                  <w:p w14:paraId="315B6524" w14:textId="599CD047" w:rsidR="00AB4E71" w:rsidRPr="004C24D4" w:rsidRDefault="00AB4E71" w:rsidP="00C24D6B">
                    <w:pPr>
                      <w:pStyle w:val="ResumeText"/>
                    </w:pPr>
                    <w:r>
                      <w:t>Berry College, Mount Berry, GA</w:t>
                    </w:r>
                  </w:p>
                  <w:p w14:paraId="69FFBA0B" w14:textId="77777777" w:rsidR="00C24D6B" w:rsidRPr="001D4D61" w:rsidRDefault="00C24D6B" w:rsidP="00C24D6B">
                    <w:pPr>
                      <w:pStyle w:val="ResumeText"/>
                      <w:rPr>
                        <w:rFonts w:eastAsiaTheme="minorEastAsia"/>
                      </w:rPr>
                    </w:pPr>
                    <w:r>
                      <w:t xml:space="preserve">Academic Scholarship of $6,940, HOPE Scholarship $2,370, Beta </w:t>
                    </w:r>
                    <w:proofErr w:type="spellStart"/>
                    <w:r>
                      <w:t>Beta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Beta</w:t>
                    </w:r>
                    <w:proofErr w:type="spellEnd"/>
                    <w:r>
                      <w:t xml:space="preserve"> member</w:t>
                    </w:r>
                  </w:p>
                </w:sdtContent>
              </w:sdt>
            </w:sdtContent>
          </w:sdt>
        </w:tc>
      </w:tr>
      <w:tr w:rsidR="00C24D6B" w14:paraId="36AA003C" w14:textId="77777777" w:rsidTr="00F97066">
        <w:tc>
          <w:tcPr>
            <w:tcW w:w="384" w:type="dxa"/>
          </w:tcPr>
          <w:p w14:paraId="652C1078" w14:textId="77777777" w:rsidR="00C24D6B" w:rsidRDefault="00C24D6B" w:rsidP="00E35A2C"/>
        </w:tc>
        <w:tc>
          <w:tcPr>
            <w:tcW w:w="12397" w:type="dxa"/>
          </w:tcPr>
          <w:sdt>
            <w:sdtPr>
              <w:rPr>
                <w:rFonts w:eastAsiaTheme="minorEastAsia"/>
                <w:bCs/>
                <w:caps/>
              </w:rPr>
              <w:id w:val="1595513032"/>
            </w:sdtPr>
            <w:sdtEndPr>
              <w:rPr>
                <w:rFonts w:eastAsiaTheme="minorHAnsi"/>
                <w:bCs w:val="0"/>
                <w:caps w:val="0"/>
              </w:rPr>
            </w:sdtEndPr>
            <w:sdtContent>
              <w:sdt>
                <w:sdtPr>
                  <w:rPr>
                    <w:rFonts w:eastAsiaTheme="minorEastAsia"/>
                    <w:bCs/>
                    <w:caps/>
                  </w:rPr>
                  <w:id w:val="-1546678039"/>
                </w:sdtPr>
                <w:sdtEndPr>
                  <w:rPr>
                    <w:bCs w:val="0"/>
                    <w:caps w:val="0"/>
                  </w:rPr>
                </w:sdtEndPr>
                <w:sdtContent>
                  <w:p w14:paraId="4BCF7ACC" w14:textId="5BA96914" w:rsidR="00CF068E" w:rsidRPr="00CF068E" w:rsidRDefault="00CF068E" w:rsidP="002E4B74">
                    <w:pPr>
                      <w:pStyle w:val="ResumeText"/>
                      <w:rPr>
                        <w:rFonts w:eastAsiaTheme="minorEastAsia"/>
                        <w:b/>
                        <w:bCs/>
                        <w:caps/>
                      </w:rPr>
                    </w:pPr>
                    <w:r w:rsidRPr="00CF068E">
                      <w:rPr>
                        <w:b/>
                        <w:sz w:val="22"/>
                      </w:rPr>
                      <w:t>Experience</w:t>
                    </w:r>
                  </w:p>
                  <w:p w14:paraId="7B068971" w14:textId="2A74A432" w:rsidR="00F10836" w:rsidRPr="00F10836" w:rsidRDefault="00F10836" w:rsidP="0053798D">
                    <w:pPr>
                      <w:pStyle w:val="ResumeText"/>
                    </w:pPr>
                    <w:r>
                      <w:rPr>
                        <w:b/>
                      </w:rPr>
                      <w:t xml:space="preserve">Centers for Disease Control and Prevention National Institute of Environmental Health, </w:t>
                    </w:r>
                    <w:r w:rsidR="00CB5AA5">
                      <w:t xml:space="preserve">Atlanta, GA </w:t>
                    </w:r>
                    <w:r w:rsidR="006512FA">
                      <w:t xml:space="preserve">       </w:t>
                    </w:r>
                    <w:r w:rsidR="00CB5AA5">
                      <w:t>Sep 2014-Dec 2014</w:t>
                    </w:r>
                  </w:p>
                  <w:p w14:paraId="05C9ACA8" w14:textId="3444342F" w:rsidR="00F10836" w:rsidRDefault="00F10836" w:rsidP="00AE7C1E">
                    <w:pPr>
                      <w:rPr>
                        <w:i/>
                      </w:rPr>
                    </w:pPr>
                    <w:r w:rsidRPr="00F10836">
                      <w:rPr>
                        <w:i/>
                      </w:rPr>
                      <w:t>Guest Researcher</w:t>
                    </w:r>
                    <w:r w:rsidR="00AE7C1E">
                      <w:rPr>
                        <w:i/>
                      </w:rPr>
                      <w:t xml:space="preserve"> – contact: John Barr PhD., </w:t>
                    </w:r>
                    <w:hyperlink r:id="rId11" w:history="1">
                      <w:r w:rsidR="00AE7C1E" w:rsidRPr="00AE7C1E">
                        <w:rPr>
                          <w:rStyle w:val="Hyperlink"/>
                          <w:rFonts w:eastAsia="Times New Roman" w:cs="Times New Roman"/>
                          <w:i/>
                          <w:color w:val="595959" w:themeColor="text1" w:themeTint="A6"/>
                          <w:kern w:val="0"/>
                          <w:lang w:eastAsia="en-US"/>
                        </w:rPr>
                        <w:t>jbb0@cdc.gov</w:t>
                      </w:r>
                    </w:hyperlink>
                    <w:r w:rsidR="00AE7C1E" w:rsidRPr="00AE7C1E">
                      <w:rPr>
                        <w:rFonts w:eastAsia="Times New Roman" w:cs="Times New Roman"/>
                        <w:i/>
                        <w:kern w:val="0"/>
                        <w:lang w:eastAsia="en-US"/>
                      </w:rPr>
                      <w:t xml:space="preserve">, </w:t>
                    </w:r>
                    <w:r w:rsidR="00AE7C1E" w:rsidRPr="00AE7C1E">
                      <w:rPr>
                        <w:i/>
                        <w:iCs/>
                      </w:rPr>
                      <w:t>770-488-7848</w:t>
                    </w:r>
                  </w:p>
                  <w:p w14:paraId="5EC42EEF" w14:textId="4004DC85" w:rsidR="00F10836" w:rsidRDefault="00F10836" w:rsidP="00F10836">
                    <w:pPr>
                      <w:pStyle w:val="ResumeText"/>
                      <w:numPr>
                        <w:ilvl w:val="0"/>
                        <w:numId w:val="34"/>
                      </w:numPr>
                    </w:pPr>
                    <w:r>
                      <w:t>Performed size exclusion chromatography(SEC) for separation of influenza samples</w:t>
                    </w:r>
                  </w:p>
                  <w:p w14:paraId="166C715D" w14:textId="25AC6F41" w:rsidR="00F10836" w:rsidRDefault="00F10836" w:rsidP="00F10836">
                    <w:pPr>
                      <w:pStyle w:val="ResumeText"/>
                      <w:numPr>
                        <w:ilvl w:val="0"/>
                        <w:numId w:val="34"/>
                      </w:numPr>
                    </w:pPr>
                    <w:r>
                      <w:t>Prepared and analyzed samples from size exclusion chromatography for Mass Spectrometry</w:t>
                    </w:r>
                  </w:p>
                  <w:p w14:paraId="61079DEF" w14:textId="2E768CF5" w:rsidR="00CB5AA5" w:rsidRDefault="00F10836" w:rsidP="00CB5AA5">
                    <w:pPr>
                      <w:pStyle w:val="ResumeText"/>
                      <w:numPr>
                        <w:ilvl w:val="0"/>
                        <w:numId w:val="34"/>
                      </w:numPr>
                    </w:pPr>
                    <w:r>
                      <w:t xml:space="preserve">Ran serial radial </w:t>
                    </w:r>
                    <w:proofErr w:type="spellStart"/>
                    <w:r>
                      <w:t>immunodiffusion</w:t>
                    </w:r>
                    <w:proofErr w:type="spellEnd"/>
                    <w:r>
                      <w:t xml:space="preserve"> assays to test influenza vaccines</w:t>
                    </w:r>
                  </w:p>
                  <w:p w14:paraId="222D928D" w14:textId="77777777" w:rsidR="006512FA" w:rsidRDefault="006512FA" w:rsidP="006512FA">
                    <w:pPr>
                      <w:pStyle w:val="ResumeText"/>
                      <w:ind w:left="360"/>
                    </w:pPr>
                  </w:p>
                  <w:p w14:paraId="3B390C72" w14:textId="4691BD29" w:rsidR="007F02D4" w:rsidRDefault="007F02D4" w:rsidP="007F02D4">
                    <w:pPr>
                      <w:pStyle w:val="ResumeText"/>
                    </w:pPr>
                    <w:r w:rsidRPr="00BF32CA">
                      <w:rPr>
                        <w:b/>
                      </w:rPr>
                      <w:t>Emory University Rollins School of Public Health</w:t>
                    </w:r>
                    <w:r>
                      <w:rPr>
                        <w:b/>
                      </w:rPr>
                      <w:t xml:space="preserve">, </w:t>
                    </w:r>
                    <w:r w:rsidRPr="00B24B7A">
                      <w:t>Atlanta, GA</w:t>
                    </w:r>
                    <w:r>
                      <w:t xml:space="preserve"> </w:t>
                    </w:r>
                    <w:r w:rsidR="006512FA">
                      <w:t xml:space="preserve">                                                                                      </w:t>
                    </w:r>
                    <w:r>
                      <w:t>Oct 2013-Sep 2014</w:t>
                    </w:r>
                  </w:p>
                  <w:p w14:paraId="169F421D" w14:textId="52B2DC2C" w:rsidR="007F02D4" w:rsidRPr="00AE7C1E" w:rsidRDefault="007F02D4" w:rsidP="00AE7C1E">
                    <w:pPr>
                      <w:rPr>
                        <w:rFonts w:ascii="Times New Roman" w:eastAsia="Times New Roman" w:hAnsi="Times New Roman" w:cs="Times New Roman"/>
                        <w:color w:val="auto"/>
                        <w:kern w:val="0"/>
                        <w:sz w:val="24"/>
                        <w:szCs w:val="24"/>
                        <w:lang w:eastAsia="en-US"/>
                      </w:rPr>
                    </w:pPr>
                    <w:r w:rsidRPr="00BF32CA">
                      <w:rPr>
                        <w:i/>
                      </w:rPr>
                      <w:t>Graduate Research Assistant</w:t>
                    </w:r>
                    <w:r w:rsidR="00AE7C1E">
                      <w:rPr>
                        <w:i/>
                      </w:rPr>
                      <w:t xml:space="preserve"> – Dana Boyd Barr PhD., email:</w:t>
                    </w:r>
                    <w:r w:rsidR="00AE7C1E">
                      <w:rPr>
                        <w:rStyle w:val="HeaderChar"/>
                      </w:rPr>
                      <w:t xml:space="preserve"> </w:t>
                    </w:r>
                    <w:hyperlink r:id="rId12" w:history="1">
                      <w:r w:rsidR="00AE7C1E" w:rsidRPr="006237A3">
                        <w:rPr>
                          <w:rStyle w:val="Hyperlink"/>
                        </w:rPr>
                        <w:t>dbbarr@emory.edu</w:t>
                      </w:r>
                    </w:hyperlink>
                    <w:r w:rsidR="00AE7C1E">
                      <w:rPr>
                        <w:rStyle w:val="HeaderChar"/>
                      </w:rPr>
                      <w:t xml:space="preserve">, phone: </w:t>
                    </w:r>
                    <w:r w:rsidR="00AE7C1E">
                      <w:rPr>
                        <w:rStyle w:val="rpcs1"/>
                      </w:rPr>
                      <w:t>404-727-9605</w:t>
                    </w:r>
                  </w:p>
                  <w:p w14:paraId="76B81E0F" w14:textId="74828A68" w:rsidR="007F02D4" w:rsidRPr="000706A8" w:rsidRDefault="002079EA" w:rsidP="007F02D4">
                    <w:pPr>
                      <w:pStyle w:val="ResumeText"/>
                      <w:numPr>
                        <w:ilvl w:val="0"/>
                        <w:numId w:val="28"/>
                      </w:numPr>
                      <w:rPr>
                        <w:rFonts w:ascii="Times New Roman" w:eastAsia="Times New Roman" w:hAnsi="Times New Roman" w:cs="Times New Roman"/>
                        <w:color w:val="000000"/>
                      </w:rPr>
                    </w:pPr>
                    <w:r>
                      <w:rPr>
                        <w:rFonts w:ascii="Calibri" w:eastAsia="Times New Roman" w:hAnsi="Calibri" w:cs="Times New Roman"/>
                        <w:color w:val="595959"/>
                        <w:kern w:val="0"/>
                        <w:lang w:eastAsia="en-US"/>
                      </w:rPr>
                      <w:t>Performed</w:t>
                    </w:r>
                    <w:r w:rsidR="007F02D4" w:rsidRPr="00B24B7A">
                      <w:rPr>
                        <w:rFonts w:ascii="Calibri" w:eastAsia="Times New Roman" w:hAnsi="Calibri" w:cs="Times New Roman"/>
                        <w:color w:val="595959"/>
                        <w:kern w:val="0"/>
                        <w:lang w:eastAsia="en-US"/>
                      </w:rPr>
                      <w:t xml:space="preserve"> biological sample extraction of biomarkers of human exposures to environmental toxicants, including heavy </w:t>
                    </w:r>
                    <w:r w:rsidR="007F02D4" w:rsidRPr="00B24B7A">
                      <w:rPr>
                        <w:rFonts w:ascii="Calibri" w:eastAsia="Times New Roman" w:hAnsi="Calibri" w:cs="Times New Roman"/>
                        <w:color w:val="595959"/>
                      </w:rPr>
                      <w:t xml:space="preserve">metals </w:t>
                    </w:r>
                    <w:r w:rsidR="007F02D4">
                      <w:rPr>
                        <w:rFonts w:ascii="Calibri" w:eastAsia="Times New Roman" w:hAnsi="Calibri" w:cs="Times New Roman"/>
                        <w:color w:val="595959"/>
                      </w:rPr>
                      <w:t xml:space="preserve">Phthalates, Organ chlorine pesticides, </w:t>
                    </w:r>
                    <w:proofErr w:type="spellStart"/>
                    <w:r w:rsidR="007F02D4">
                      <w:rPr>
                        <w:rFonts w:ascii="Calibri" w:eastAsia="Times New Roman" w:hAnsi="Calibri" w:cs="Times New Roman"/>
                        <w:color w:val="595959"/>
                      </w:rPr>
                      <w:t>Bis</w:t>
                    </w:r>
                    <w:proofErr w:type="spellEnd"/>
                    <w:r w:rsidR="007F02D4">
                      <w:rPr>
                        <w:rFonts w:ascii="Calibri" w:eastAsia="Times New Roman" w:hAnsi="Calibri" w:cs="Times New Roman"/>
                        <w:color w:val="595959"/>
                      </w:rPr>
                      <w:t>-phenol A, and others</w:t>
                    </w:r>
                    <w:r w:rsidR="007F02D4" w:rsidRPr="00B24B7A">
                      <w:rPr>
                        <w:rFonts w:ascii="Calibri" w:eastAsia="Times New Roman" w:hAnsi="Calibri" w:cs="Times New Roman"/>
                        <w:color w:val="595959"/>
                      </w:rPr>
                      <w:t>.</w:t>
                    </w:r>
                  </w:p>
                  <w:p w14:paraId="10662940" w14:textId="75198A10" w:rsidR="007F02D4" w:rsidRPr="00B24B7A" w:rsidRDefault="002079EA" w:rsidP="007F02D4">
                    <w:pPr>
                      <w:pStyle w:val="ResumeText"/>
                      <w:numPr>
                        <w:ilvl w:val="0"/>
                        <w:numId w:val="28"/>
                      </w:numPr>
                      <w:rPr>
                        <w:rFonts w:ascii="Times New Roman" w:eastAsia="Times New Roman" w:hAnsi="Times New Roman" w:cs="Times New Roman"/>
                        <w:color w:val="000000"/>
                      </w:rPr>
                    </w:pPr>
                    <w:r>
                      <w:rPr>
                        <w:rFonts w:ascii="Calibri" w:eastAsia="Times New Roman" w:hAnsi="Calibri" w:cs="Times New Roman"/>
                        <w:color w:val="595959"/>
                      </w:rPr>
                      <w:t>Analyzed</w:t>
                    </w:r>
                    <w:r w:rsidR="007F02D4">
                      <w:rPr>
                        <w:rFonts w:ascii="Calibri" w:eastAsia="Times New Roman" w:hAnsi="Calibri" w:cs="Times New Roman"/>
                        <w:color w:val="595959"/>
                      </w:rPr>
                      <w:t xml:space="preserve"> of </w:t>
                    </w:r>
                    <w:proofErr w:type="spellStart"/>
                    <w:r w:rsidR="007F02D4">
                      <w:rPr>
                        <w:rFonts w:ascii="Calibri" w:eastAsia="Times New Roman" w:hAnsi="Calibri" w:cs="Times New Roman"/>
                        <w:color w:val="595959"/>
                      </w:rPr>
                      <w:t>analyts</w:t>
                    </w:r>
                    <w:proofErr w:type="spellEnd"/>
                    <w:r w:rsidR="007F02D4">
                      <w:rPr>
                        <w:rFonts w:ascii="Calibri" w:eastAsia="Times New Roman" w:hAnsi="Calibri" w:cs="Times New Roman"/>
                        <w:color w:val="595959"/>
                      </w:rPr>
                      <w:t xml:space="preserve"> from multiple media including: whole blood, serum, follicular fluid, urine, cell pellets, homogenized tissue, and saliva using ICP-MS, Triple quad LC/MS, and Triple quad GC/MS</w:t>
                    </w:r>
                  </w:p>
                  <w:p w14:paraId="1E8DEFC9" w14:textId="25D02889" w:rsidR="006512FA" w:rsidRPr="006512FA" w:rsidRDefault="006512FA" w:rsidP="006512FA">
                    <w:pPr>
                      <w:pStyle w:val="ResumeText"/>
                      <w:numPr>
                        <w:ilvl w:val="0"/>
                        <w:numId w:val="28"/>
                      </w:numPr>
                      <w:rPr>
                        <w:rFonts w:asciiTheme="majorHAnsi" w:hAnsiTheme="majorHAnsi"/>
                      </w:rPr>
                    </w:pPr>
                    <w:r w:rsidRPr="006512FA">
                      <w:rPr>
                        <w:rFonts w:asciiTheme="majorHAnsi" w:hAnsiTheme="majorHAnsi"/>
                      </w:rPr>
                      <w:t>Pro</w:t>
                    </w:r>
                    <w:r>
                      <w:rPr>
                        <w:rFonts w:asciiTheme="majorHAnsi" w:hAnsiTheme="majorHAnsi"/>
                      </w:rPr>
                      <w:t>cessed collected field samples for inclusion into Access Database</w:t>
                    </w:r>
                  </w:p>
                  <w:p w14:paraId="27A4229F" w14:textId="3DAFDE85" w:rsidR="007F02D4" w:rsidRPr="00B24B7A" w:rsidRDefault="007F02D4" w:rsidP="006512FA">
                    <w:pPr>
                      <w:pStyle w:val="ListParagraph"/>
                      <w:numPr>
                        <w:ilvl w:val="0"/>
                        <w:numId w:val="27"/>
                      </w:numPr>
                      <w:spacing w:after="40" w:line="240" w:lineRule="auto"/>
                      <w:rPr>
                        <w:rFonts w:ascii="Times New Roman" w:eastAsia="Times New Roman" w:hAnsi="Times New Roman" w:cs="Times New Roman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Times New Roman" w:hAnsi="Calibri" w:cs="Times New Roman"/>
                        <w:color w:val="595959"/>
                        <w:sz w:val="20"/>
                        <w:szCs w:val="20"/>
                      </w:rPr>
                      <w:t xml:space="preserve">Creation of Access database relating plane identification to plane weight with over 5000 observations for analysis </w:t>
                    </w:r>
                  </w:p>
                  <w:p w14:paraId="5ED0E37C" w14:textId="77777777" w:rsidR="007F02D4" w:rsidRPr="006512FA" w:rsidRDefault="007F02D4" w:rsidP="007F02D4">
                    <w:pPr>
                      <w:pStyle w:val="ListParagraph"/>
                      <w:numPr>
                        <w:ilvl w:val="0"/>
                        <w:numId w:val="27"/>
                      </w:numPr>
                      <w:spacing w:after="40" w:line="240" w:lineRule="auto"/>
                      <w:rPr>
                        <w:rFonts w:ascii="Times New Roman" w:eastAsia="Times New Roman" w:hAnsi="Times New Roman" w:cs="Times New Roman"/>
                        <w:color w:val="000000"/>
                        <w:sz w:val="20"/>
                        <w:szCs w:val="20"/>
                      </w:rPr>
                    </w:pPr>
                    <w:r w:rsidRPr="00B24B7A">
                      <w:rPr>
                        <w:rFonts w:ascii="Calibri" w:eastAsia="Times New Roman" w:hAnsi="Calibri" w:cs="Times New Roman"/>
                        <w:color w:val="595959"/>
                        <w:sz w:val="20"/>
                        <w:szCs w:val="20"/>
                      </w:rPr>
                      <w:t xml:space="preserve">Co-writing a pilot research </w:t>
                    </w:r>
                    <w:r>
                      <w:rPr>
                        <w:rFonts w:ascii="Calibri" w:eastAsia="Times New Roman" w:hAnsi="Calibri" w:cs="Times New Roman"/>
                        <w:color w:val="595959"/>
                        <w:sz w:val="20"/>
                        <w:szCs w:val="20"/>
                      </w:rPr>
                      <w:t>proposal</w:t>
                    </w:r>
                    <w:r w:rsidRPr="00B24B7A">
                      <w:rPr>
                        <w:rFonts w:ascii="Calibri" w:eastAsia="Times New Roman" w:hAnsi="Calibri" w:cs="Times New Roman"/>
                        <w:color w:val="595959"/>
                        <w:sz w:val="20"/>
                        <w:szCs w:val="20"/>
                      </w:rPr>
                      <w:t xml:space="preserve"> aiming to investigate in-utero lead exposures and hormone imbalances among Thai neonates.</w:t>
                    </w:r>
                  </w:p>
                  <w:p w14:paraId="2503F50D" w14:textId="53285696" w:rsidR="00CB5AA5" w:rsidRPr="0096782B" w:rsidRDefault="00CB5AA5" w:rsidP="00CB5AA5">
                    <w:pPr>
                      <w:pStyle w:val="ResumeText"/>
                      <w:rPr>
                        <w:i/>
                      </w:rPr>
                    </w:pPr>
                    <w:r w:rsidRPr="0096782B">
                      <w:rPr>
                        <w:i/>
                      </w:rPr>
                      <w:t>Teachers Assistant</w:t>
                    </w:r>
                  </w:p>
                  <w:p w14:paraId="55E7868A" w14:textId="0F012B21" w:rsidR="006512FA" w:rsidRPr="006512FA" w:rsidRDefault="00CB5AA5" w:rsidP="006512FA">
                    <w:pPr>
                      <w:pStyle w:val="ResumeText"/>
                      <w:numPr>
                        <w:ilvl w:val="0"/>
                        <w:numId w:val="36"/>
                      </w:numPr>
                      <w:rPr>
                        <w:rFonts w:asciiTheme="majorHAnsi" w:hAnsiTheme="majorHAnsi"/>
                      </w:rPr>
                    </w:pPr>
                    <w:r>
                      <w:rPr>
                        <w:rFonts w:asciiTheme="majorHAnsi" w:hAnsiTheme="majorHAnsi"/>
                      </w:rPr>
                      <w:t>Acted as a teacher’s assistant for Environmental Health 500 Perspectives in Environmental Health</w:t>
                    </w:r>
                  </w:p>
                  <w:p w14:paraId="6C5C45E4" w14:textId="5988311A" w:rsidR="00CB5AA5" w:rsidRDefault="006512FA" w:rsidP="00CB5AA5">
                    <w:pPr>
                      <w:pStyle w:val="ResumeText"/>
                      <w:numPr>
                        <w:ilvl w:val="0"/>
                        <w:numId w:val="36"/>
                      </w:numPr>
                      <w:rPr>
                        <w:rFonts w:asciiTheme="majorHAnsi" w:hAnsiTheme="majorHAnsi"/>
                      </w:rPr>
                    </w:pPr>
                    <w:r>
                      <w:rPr>
                        <w:rFonts w:asciiTheme="majorHAnsi" w:hAnsiTheme="majorHAnsi"/>
                      </w:rPr>
                      <w:t xml:space="preserve">Communicated with faculty for guest lectures in class and </w:t>
                    </w:r>
                    <w:r w:rsidR="00CB5AA5">
                      <w:rPr>
                        <w:rFonts w:asciiTheme="majorHAnsi" w:hAnsiTheme="majorHAnsi"/>
                      </w:rPr>
                      <w:t>information for student use on Emory’s Blackboard site</w:t>
                    </w:r>
                  </w:p>
                  <w:p w14:paraId="079AFC13" w14:textId="547F53E2" w:rsidR="00CB5AA5" w:rsidRDefault="00CB5AA5" w:rsidP="007F02D4">
                    <w:pPr>
                      <w:pStyle w:val="ResumeText"/>
                      <w:numPr>
                        <w:ilvl w:val="0"/>
                        <w:numId w:val="36"/>
                      </w:numPr>
                      <w:rPr>
                        <w:rFonts w:asciiTheme="majorHAnsi" w:hAnsiTheme="majorHAnsi"/>
                      </w:rPr>
                    </w:pPr>
                    <w:r>
                      <w:rPr>
                        <w:rFonts w:asciiTheme="majorHAnsi" w:hAnsiTheme="majorHAnsi"/>
                      </w:rPr>
                      <w:t>Graded midterm exams including multiple choice and essay formatted questions</w:t>
                    </w:r>
                  </w:p>
                  <w:p w14:paraId="23ED577A" w14:textId="77777777" w:rsidR="006512FA" w:rsidRPr="007F02D4" w:rsidRDefault="006512FA" w:rsidP="006512FA">
                    <w:pPr>
                      <w:pStyle w:val="ResumeText"/>
                      <w:ind w:left="630"/>
                      <w:rPr>
                        <w:rFonts w:asciiTheme="majorHAnsi" w:hAnsiTheme="majorHAnsi"/>
                      </w:rPr>
                    </w:pPr>
                  </w:p>
                  <w:p w14:paraId="2F5BC0ED" w14:textId="3A01107F" w:rsidR="00922939" w:rsidRDefault="00922939" w:rsidP="00922939">
                    <w:pPr>
                      <w:pStyle w:val="ResumeText"/>
                      <w:rPr>
                        <w:rFonts w:asciiTheme="majorHAnsi" w:hAnsiTheme="majorHAnsi"/>
                      </w:rPr>
                    </w:pPr>
                    <w:r>
                      <w:rPr>
                        <w:b/>
                      </w:rPr>
                      <w:t xml:space="preserve">Portal de </w:t>
                    </w:r>
                    <w:proofErr w:type="spellStart"/>
                    <w:r>
                      <w:rPr>
                        <w:b/>
                      </w:rPr>
                      <w:t>Salud</w:t>
                    </w:r>
                    <w:proofErr w:type="spellEnd"/>
                    <w:r>
                      <w:rPr>
                        <w:b/>
                      </w:rPr>
                      <w:t xml:space="preserve">, </w:t>
                    </w:r>
                    <w:r w:rsidRPr="00922939">
                      <w:rPr>
                        <w:rFonts w:asciiTheme="majorHAnsi" w:hAnsiTheme="majorHAnsi"/>
                      </w:rPr>
                      <w:t>Lilburn</w:t>
                    </w:r>
                    <w:r w:rsidR="00F10836">
                      <w:rPr>
                        <w:rFonts w:asciiTheme="majorHAnsi" w:hAnsiTheme="majorHAnsi"/>
                      </w:rPr>
                      <w:t xml:space="preserve">, GA </w:t>
                    </w:r>
                    <w:r w:rsidR="006512FA">
                      <w:rPr>
                        <w:rFonts w:asciiTheme="majorHAnsi" w:hAnsiTheme="majorHAnsi"/>
                      </w:rPr>
                      <w:t xml:space="preserve">                                                                                                                       </w:t>
                    </w:r>
                    <w:r w:rsidR="00AE7C1E">
                      <w:rPr>
                        <w:rFonts w:asciiTheme="majorHAnsi" w:hAnsiTheme="majorHAnsi"/>
                      </w:rPr>
                      <w:t xml:space="preserve">                              </w:t>
                    </w:r>
                    <w:r w:rsidR="006512FA">
                      <w:rPr>
                        <w:rFonts w:asciiTheme="majorHAnsi" w:hAnsiTheme="majorHAnsi"/>
                      </w:rPr>
                      <w:t xml:space="preserve"> </w:t>
                    </w:r>
                    <w:r w:rsidR="00AE7C1E">
                      <w:rPr>
                        <w:rFonts w:asciiTheme="majorHAnsi" w:hAnsiTheme="majorHAnsi"/>
                      </w:rPr>
                      <w:t>May 2014- April 2015</w:t>
                    </w:r>
                  </w:p>
                  <w:p w14:paraId="1F6B214F" w14:textId="2925AE0E" w:rsidR="00AE7C1E" w:rsidRPr="00AE7C1E" w:rsidRDefault="00AE7C1E" w:rsidP="00AE7C1E">
                    <w:pPr>
                      <w:spacing w:after="0"/>
                      <w:rPr>
                        <w:rFonts w:eastAsia="Times New Roman" w:cs="Times New Roman"/>
                        <w:i/>
                        <w:kern w:val="0"/>
                        <w:lang w:eastAsia="en-US"/>
                      </w:rPr>
                    </w:pPr>
                    <w:r w:rsidRPr="00AE7C1E">
                      <w:rPr>
                        <w:i/>
                      </w:rPr>
                      <w:t xml:space="preserve">Health Needs Assessor – contact: Olga Lucia Jimenez, </w:t>
                    </w:r>
                    <w:r w:rsidRPr="00AE7C1E">
                      <w:rPr>
                        <w:rFonts w:eastAsia="Times New Roman" w:cs="Times New Roman"/>
                        <w:i/>
                        <w:kern w:val="0"/>
                        <w:lang w:eastAsia="en-US"/>
                      </w:rPr>
                      <w:t>oljimenez@portal-de-salud.org</w:t>
                    </w:r>
                    <w:r w:rsidRPr="00AE7C1E">
                      <w:rPr>
                        <w:i/>
                      </w:rPr>
                      <w:t xml:space="preserve"> ,404-625-4075</w:t>
                    </w:r>
                  </w:p>
                  <w:p w14:paraId="36816B67" w14:textId="6BE98BF8" w:rsidR="00922939" w:rsidRDefault="00922939" w:rsidP="00922939">
                    <w:pPr>
                      <w:pStyle w:val="ResumeText"/>
                      <w:numPr>
                        <w:ilvl w:val="0"/>
                        <w:numId w:val="32"/>
                      </w:numPr>
                      <w:rPr>
                        <w:rFonts w:asciiTheme="majorHAnsi" w:hAnsiTheme="majorHAnsi"/>
                      </w:rPr>
                    </w:pPr>
                    <w:r>
                      <w:rPr>
                        <w:rFonts w:asciiTheme="majorHAnsi" w:hAnsiTheme="majorHAnsi"/>
                      </w:rPr>
                      <w:t xml:space="preserve">Development and implementation of Focus group guides </w:t>
                    </w:r>
                    <w:r w:rsidR="00F046FD">
                      <w:rPr>
                        <w:rFonts w:asciiTheme="majorHAnsi" w:hAnsiTheme="majorHAnsi"/>
                      </w:rPr>
                      <w:t>in English and Spanish</w:t>
                    </w:r>
                  </w:p>
                  <w:p w14:paraId="2406C2C8" w14:textId="23D0BC4D" w:rsidR="00F046FD" w:rsidRDefault="00DB51B3" w:rsidP="00922939">
                    <w:pPr>
                      <w:pStyle w:val="ResumeText"/>
                      <w:numPr>
                        <w:ilvl w:val="0"/>
                        <w:numId w:val="32"/>
                      </w:numPr>
                      <w:rPr>
                        <w:rFonts w:asciiTheme="majorHAnsi" w:hAnsiTheme="majorHAnsi"/>
                      </w:rPr>
                    </w:pPr>
                    <w:r>
                      <w:rPr>
                        <w:rFonts w:asciiTheme="majorHAnsi" w:hAnsiTheme="majorHAnsi"/>
                      </w:rPr>
                      <w:t>Creation and implemen</w:t>
                    </w:r>
                    <w:r w:rsidR="00B4219E">
                      <w:rPr>
                        <w:rFonts w:asciiTheme="majorHAnsi" w:hAnsiTheme="majorHAnsi"/>
                      </w:rPr>
                      <w:t>tation of individual surveys in</w:t>
                    </w:r>
                    <w:r>
                      <w:rPr>
                        <w:rFonts w:asciiTheme="majorHAnsi" w:hAnsiTheme="majorHAnsi"/>
                      </w:rPr>
                      <w:t xml:space="preserve"> English and Spanish</w:t>
                    </w:r>
                  </w:p>
                  <w:p w14:paraId="62939BCC" w14:textId="0D2FBD82" w:rsidR="00DB51B3" w:rsidRDefault="00DB51B3" w:rsidP="00922939">
                    <w:pPr>
                      <w:pStyle w:val="ResumeText"/>
                      <w:numPr>
                        <w:ilvl w:val="0"/>
                        <w:numId w:val="32"/>
                      </w:numPr>
                      <w:rPr>
                        <w:rFonts w:asciiTheme="majorHAnsi" w:hAnsiTheme="majorHAnsi"/>
                      </w:rPr>
                    </w:pPr>
                    <w:r>
                      <w:rPr>
                        <w:rFonts w:asciiTheme="majorHAnsi" w:hAnsiTheme="majorHAnsi"/>
                      </w:rPr>
                      <w:t>Organized recruitment and advertisement for focus groups and individual surveys</w:t>
                    </w:r>
                  </w:p>
                  <w:p w14:paraId="2BEB3A06" w14:textId="77777777" w:rsidR="00DB51B3" w:rsidRDefault="00DB51B3" w:rsidP="00922939">
                    <w:pPr>
                      <w:pStyle w:val="ResumeText"/>
                      <w:numPr>
                        <w:ilvl w:val="0"/>
                        <w:numId w:val="32"/>
                      </w:numPr>
                      <w:rPr>
                        <w:rFonts w:asciiTheme="majorHAnsi" w:hAnsiTheme="majorHAnsi"/>
                      </w:rPr>
                    </w:pPr>
                    <w:r>
                      <w:rPr>
                        <w:rFonts w:asciiTheme="majorHAnsi" w:hAnsiTheme="majorHAnsi"/>
                      </w:rPr>
                      <w:t>Interpretation of focus group data through thematic analysis and coding</w:t>
                    </w:r>
                  </w:p>
                  <w:p w14:paraId="4D3B3AD1" w14:textId="51F7712F" w:rsidR="00DB51B3" w:rsidRDefault="00DB51B3" w:rsidP="00922939">
                    <w:pPr>
                      <w:pStyle w:val="ResumeText"/>
                      <w:numPr>
                        <w:ilvl w:val="0"/>
                        <w:numId w:val="32"/>
                      </w:numPr>
                      <w:rPr>
                        <w:rFonts w:asciiTheme="majorHAnsi" w:hAnsiTheme="majorHAnsi"/>
                      </w:rPr>
                    </w:pPr>
                    <w:r>
                      <w:rPr>
                        <w:rFonts w:asciiTheme="majorHAnsi" w:hAnsiTheme="majorHAnsi"/>
                      </w:rPr>
                      <w:t xml:space="preserve">Analysis of individual </w:t>
                    </w:r>
                    <w:r w:rsidR="00F10836">
                      <w:rPr>
                        <w:rFonts w:asciiTheme="majorHAnsi" w:hAnsiTheme="majorHAnsi"/>
                      </w:rPr>
                      <w:t>surveys</w:t>
                    </w:r>
                    <w:r>
                      <w:rPr>
                        <w:rFonts w:asciiTheme="majorHAnsi" w:hAnsiTheme="majorHAnsi"/>
                      </w:rPr>
                      <w:t xml:space="preserve"> </w:t>
                    </w:r>
                    <w:r w:rsidR="00B4219E">
                      <w:rPr>
                        <w:rFonts w:asciiTheme="majorHAnsi" w:hAnsiTheme="majorHAnsi"/>
                      </w:rPr>
                      <w:t>and basic descriptive statistics in SPSS</w:t>
                    </w:r>
                  </w:p>
                  <w:p w14:paraId="2FAFA09F" w14:textId="79FB87C3" w:rsidR="00B4219E" w:rsidRDefault="00B4219E" w:rsidP="00922939">
                    <w:pPr>
                      <w:pStyle w:val="ResumeText"/>
                      <w:numPr>
                        <w:ilvl w:val="0"/>
                        <w:numId w:val="32"/>
                      </w:numPr>
                      <w:rPr>
                        <w:rFonts w:asciiTheme="majorHAnsi" w:hAnsiTheme="majorHAnsi"/>
                      </w:rPr>
                    </w:pPr>
                    <w:r>
                      <w:rPr>
                        <w:rFonts w:asciiTheme="majorHAnsi" w:hAnsiTheme="majorHAnsi"/>
                      </w:rPr>
                      <w:lastRenderedPageBreak/>
                      <w:t>Creating of secondary data profiles for four major counties through Georgia Department</w:t>
                    </w:r>
                    <w:r w:rsidR="00090A41">
                      <w:rPr>
                        <w:rFonts w:asciiTheme="majorHAnsi" w:hAnsiTheme="majorHAnsi"/>
                      </w:rPr>
                      <w:t xml:space="preserve"> of Public Health OASIS database and other national databases</w:t>
                    </w:r>
                  </w:p>
                  <w:p w14:paraId="5F310FE0" w14:textId="48F9DF4C" w:rsidR="007F02D4" w:rsidRDefault="00090A41" w:rsidP="00F10836">
                    <w:pPr>
                      <w:pStyle w:val="ResumeText"/>
                      <w:numPr>
                        <w:ilvl w:val="0"/>
                        <w:numId w:val="32"/>
                      </w:numPr>
                      <w:rPr>
                        <w:rFonts w:asciiTheme="majorHAnsi" w:hAnsiTheme="majorHAnsi"/>
                      </w:rPr>
                    </w:pPr>
                    <w:r>
                      <w:rPr>
                        <w:rFonts w:asciiTheme="majorHAnsi" w:hAnsiTheme="majorHAnsi"/>
                      </w:rPr>
                      <w:t>Organization and writing of the final report for review</w:t>
                    </w:r>
                  </w:p>
                  <w:p w14:paraId="7760876C" w14:textId="77777777" w:rsidR="00AE7C1E" w:rsidRPr="006512FA" w:rsidRDefault="00AE7C1E" w:rsidP="00AE7C1E">
                    <w:pPr>
                      <w:pStyle w:val="ResumeText"/>
                      <w:ind w:left="630"/>
                      <w:rPr>
                        <w:rFonts w:asciiTheme="majorHAnsi" w:hAnsiTheme="majorHAnsi"/>
                      </w:rPr>
                    </w:pPr>
                  </w:p>
                  <w:p w14:paraId="2D5835B3" w14:textId="042DC50E" w:rsidR="00F10836" w:rsidRDefault="00F10836" w:rsidP="00F10836">
                    <w:pPr>
                      <w:pStyle w:val="ResumeText"/>
                    </w:pPr>
                    <w:r>
                      <w:rPr>
                        <w:b/>
                      </w:rPr>
                      <w:t xml:space="preserve">Mommy and Me Family Literacy Program, </w:t>
                    </w:r>
                    <w:r>
                      <w:t>Clarkston</w:t>
                    </w:r>
                    <w:r w:rsidRPr="00B24B7A">
                      <w:t>, GA</w:t>
                    </w:r>
                    <w:r>
                      <w:t xml:space="preserve"> </w:t>
                    </w:r>
                    <w:r w:rsidR="006512FA">
                      <w:t xml:space="preserve">                                                                                                </w:t>
                    </w:r>
                    <w:r>
                      <w:t>May 2014-Oct 2014</w:t>
                    </w:r>
                  </w:p>
                  <w:p w14:paraId="2C10E747" w14:textId="77777777" w:rsidR="00F10836" w:rsidRDefault="00F10836" w:rsidP="00F10836">
                    <w:pPr>
                      <w:pStyle w:val="ResumeText"/>
                      <w:numPr>
                        <w:ilvl w:val="0"/>
                        <w:numId w:val="31"/>
                      </w:numPr>
                      <w:rPr>
                        <w:rFonts w:asciiTheme="majorHAnsi" w:hAnsiTheme="majorHAnsi"/>
                      </w:rPr>
                    </w:pPr>
                    <w:r>
                      <w:rPr>
                        <w:rFonts w:asciiTheme="majorHAnsi" w:hAnsiTheme="majorHAnsi"/>
                      </w:rPr>
                      <w:t>Administered Market</w:t>
                    </w:r>
                    <w:r w:rsidRPr="000A5C9C">
                      <w:rPr>
                        <w:rFonts w:asciiTheme="majorHAnsi" w:hAnsiTheme="majorHAnsi"/>
                      </w:rPr>
                      <w:t xml:space="preserve"> Survey</w:t>
                    </w:r>
                    <w:r>
                      <w:rPr>
                        <w:rFonts w:asciiTheme="majorHAnsi" w:hAnsiTheme="majorHAnsi"/>
                      </w:rPr>
                      <w:t>s to corner stores and grocery stores with their consent to determine food availability</w:t>
                    </w:r>
                  </w:p>
                  <w:p w14:paraId="1F8551B5" w14:textId="77777777" w:rsidR="00F10836" w:rsidRDefault="00F10836" w:rsidP="00F10836">
                    <w:pPr>
                      <w:pStyle w:val="ResumeText"/>
                      <w:numPr>
                        <w:ilvl w:val="0"/>
                        <w:numId w:val="31"/>
                      </w:numPr>
                      <w:rPr>
                        <w:rFonts w:asciiTheme="majorHAnsi" w:hAnsiTheme="majorHAnsi"/>
                      </w:rPr>
                    </w:pPr>
                    <w:r>
                      <w:rPr>
                        <w:rFonts w:asciiTheme="majorHAnsi" w:hAnsiTheme="majorHAnsi"/>
                      </w:rPr>
                      <w:t>Organization of Market Survey information by creation of Access database</w:t>
                    </w:r>
                  </w:p>
                  <w:p w14:paraId="589C4819" w14:textId="77777777" w:rsidR="00F10836" w:rsidRDefault="00F10836" w:rsidP="00F10836">
                    <w:pPr>
                      <w:pStyle w:val="ResumeText"/>
                      <w:numPr>
                        <w:ilvl w:val="0"/>
                        <w:numId w:val="31"/>
                      </w:numPr>
                      <w:rPr>
                        <w:rFonts w:asciiTheme="majorHAnsi" w:hAnsiTheme="majorHAnsi"/>
                      </w:rPr>
                    </w:pPr>
                    <w:r>
                      <w:rPr>
                        <w:rFonts w:asciiTheme="majorHAnsi" w:hAnsiTheme="majorHAnsi"/>
                      </w:rPr>
                      <w:t>Creation and administration of in-depth interview guides for various groups and parties</w:t>
                    </w:r>
                  </w:p>
                  <w:p w14:paraId="7E86BB86" w14:textId="77777777" w:rsidR="00F10836" w:rsidRDefault="00F10836" w:rsidP="00F10836">
                    <w:pPr>
                      <w:pStyle w:val="ResumeText"/>
                      <w:numPr>
                        <w:ilvl w:val="0"/>
                        <w:numId w:val="31"/>
                      </w:numPr>
                      <w:rPr>
                        <w:rFonts w:asciiTheme="majorHAnsi" w:hAnsiTheme="majorHAnsi"/>
                      </w:rPr>
                    </w:pPr>
                    <w:r>
                      <w:rPr>
                        <w:rFonts w:asciiTheme="majorHAnsi" w:hAnsiTheme="majorHAnsi"/>
                      </w:rPr>
                      <w:t>Interpretation of qualitative data through thematic analysis and coding to apply to nutrition and exercise lesson plan</w:t>
                    </w:r>
                  </w:p>
                  <w:p w14:paraId="11D4F8B9" w14:textId="77777777" w:rsidR="00F10836" w:rsidRDefault="00F10836" w:rsidP="00F10836">
                    <w:pPr>
                      <w:pStyle w:val="ResumeText"/>
                      <w:numPr>
                        <w:ilvl w:val="0"/>
                        <w:numId w:val="31"/>
                      </w:numPr>
                      <w:rPr>
                        <w:rFonts w:asciiTheme="majorHAnsi" w:hAnsiTheme="majorHAnsi"/>
                      </w:rPr>
                    </w:pPr>
                    <w:r>
                      <w:rPr>
                        <w:rFonts w:asciiTheme="majorHAnsi" w:hAnsiTheme="majorHAnsi"/>
                      </w:rPr>
                      <w:t>Creation of nutrition and exercise curriculum for recently arrived refugees to the US</w:t>
                    </w:r>
                  </w:p>
                  <w:p w14:paraId="117AF299" w14:textId="2A3E6B3F" w:rsidR="00F10836" w:rsidRDefault="00F10836" w:rsidP="00F10836">
                    <w:pPr>
                      <w:pStyle w:val="ResumeText"/>
                      <w:numPr>
                        <w:ilvl w:val="0"/>
                        <w:numId w:val="31"/>
                      </w:numPr>
                      <w:rPr>
                        <w:rFonts w:asciiTheme="majorHAnsi" w:hAnsiTheme="majorHAnsi"/>
                      </w:rPr>
                    </w:pPr>
                    <w:r>
                      <w:rPr>
                        <w:rFonts w:asciiTheme="majorHAnsi" w:hAnsiTheme="majorHAnsi"/>
                      </w:rPr>
                      <w:t>Collaborated with ESL teachers to create a culturally appropriate curriculum for multiple ethnicities</w:t>
                    </w:r>
                  </w:p>
                  <w:p w14:paraId="606E151D" w14:textId="77777777" w:rsidR="006512FA" w:rsidRPr="007F02D4" w:rsidRDefault="006512FA" w:rsidP="006512FA">
                    <w:pPr>
                      <w:pStyle w:val="ResumeText"/>
                      <w:ind w:left="360"/>
                      <w:rPr>
                        <w:rFonts w:asciiTheme="majorHAnsi" w:hAnsiTheme="majorHAnsi"/>
                      </w:rPr>
                    </w:pPr>
                  </w:p>
                  <w:p w14:paraId="550BE300" w14:textId="28E1098F" w:rsidR="00DB51B3" w:rsidRDefault="00E77BF7" w:rsidP="00DB51B3">
                    <w:pPr>
                      <w:pStyle w:val="ResumeText"/>
                      <w:rPr>
                        <w:rFonts w:asciiTheme="majorHAnsi" w:hAnsiTheme="majorHAnsi"/>
                      </w:rPr>
                    </w:pPr>
                    <w:proofErr w:type="spellStart"/>
                    <w:r>
                      <w:rPr>
                        <w:b/>
                      </w:rPr>
                      <w:t>HealthMPowers</w:t>
                    </w:r>
                    <w:proofErr w:type="spellEnd"/>
                    <w:r>
                      <w:rPr>
                        <w:b/>
                      </w:rPr>
                      <w:t xml:space="preserve">, </w:t>
                    </w:r>
                    <w:r w:rsidR="00F10836">
                      <w:rPr>
                        <w:rFonts w:asciiTheme="majorHAnsi" w:hAnsiTheme="majorHAnsi"/>
                      </w:rPr>
                      <w:t xml:space="preserve">Norcross, GA </w:t>
                    </w:r>
                    <w:r w:rsidR="006512FA">
                      <w:rPr>
                        <w:rFonts w:asciiTheme="majorHAnsi" w:hAnsiTheme="majorHAnsi"/>
                      </w:rPr>
                      <w:t xml:space="preserve">                                                                                                                                                    </w:t>
                    </w:r>
                    <w:r w:rsidR="00F10836">
                      <w:rPr>
                        <w:rFonts w:asciiTheme="majorHAnsi" w:hAnsiTheme="majorHAnsi"/>
                      </w:rPr>
                      <w:t>Jun 2014- Aug 2014</w:t>
                    </w:r>
                  </w:p>
                  <w:p w14:paraId="69AEA1DD" w14:textId="5FE696BD" w:rsidR="00E77BF7" w:rsidRDefault="00E77BF7" w:rsidP="00E77BF7">
                    <w:pPr>
                      <w:pStyle w:val="ResumeText"/>
                      <w:numPr>
                        <w:ilvl w:val="0"/>
                        <w:numId w:val="33"/>
                      </w:numPr>
                      <w:rPr>
                        <w:rFonts w:asciiTheme="majorHAnsi" w:hAnsiTheme="majorHAnsi"/>
                      </w:rPr>
                    </w:pPr>
                    <w:r>
                      <w:rPr>
                        <w:rFonts w:asciiTheme="majorHAnsi" w:hAnsiTheme="majorHAnsi"/>
                      </w:rPr>
                      <w:t xml:space="preserve">Cleaning and management of data in Excel </w:t>
                    </w:r>
                  </w:p>
                  <w:p w14:paraId="39F4288B" w14:textId="0526F422" w:rsidR="00247758" w:rsidRDefault="00247758" w:rsidP="00E77BF7">
                    <w:pPr>
                      <w:pStyle w:val="ResumeText"/>
                      <w:numPr>
                        <w:ilvl w:val="0"/>
                        <w:numId w:val="33"/>
                      </w:numPr>
                      <w:rPr>
                        <w:rFonts w:asciiTheme="majorHAnsi" w:hAnsiTheme="majorHAnsi"/>
                      </w:rPr>
                    </w:pPr>
                    <w:r>
                      <w:rPr>
                        <w:rFonts w:asciiTheme="majorHAnsi" w:hAnsiTheme="majorHAnsi"/>
                      </w:rPr>
                      <w:t>Creation of a relational database within Access</w:t>
                    </w:r>
                  </w:p>
                  <w:p w14:paraId="0962A361" w14:textId="0A2A6BB4" w:rsidR="000A5C9C" w:rsidRDefault="00F10836" w:rsidP="00B41402">
                    <w:pPr>
                      <w:pStyle w:val="ResumeText"/>
                      <w:numPr>
                        <w:ilvl w:val="0"/>
                        <w:numId w:val="33"/>
                      </w:numPr>
                      <w:rPr>
                        <w:rFonts w:asciiTheme="majorHAnsi" w:hAnsiTheme="majorHAnsi"/>
                      </w:rPr>
                    </w:pPr>
                    <w:r>
                      <w:rPr>
                        <w:rFonts w:asciiTheme="majorHAnsi" w:hAnsiTheme="majorHAnsi"/>
                      </w:rPr>
                      <w:t>Taught Access database ge</w:t>
                    </w:r>
                    <w:r w:rsidR="00454E87">
                      <w:rPr>
                        <w:rFonts w:asciiTheme="majorHAnsi" w:hAnsiTheme="majorHAnsi"/>
                      </w:rPr>
                      <w:t>neration and SQL coding</w:t>
                    </w:r>
                  </w:p>
                  <w:p w14:paraId="48AC6494" w14:textId="77777777" w:rsidR="006512FA" w:rsidRPr="007F02D4" w:rsidRDefault="006512FA" w:rsidP="006512FA">
                    <w:pPr>
                      <w:pStyle w:val="ResumeText"/>
                      <w:ind w:left="360"/>
                      <w:rPr>
                        <w:rFonts w:asciiTheme="majorHAnsi" w:hAnsiTheme="majorHAnsi"/>
                      </w:rPr>
                    </w:pPr>
                  </w:p>
                  <w:p w14:paraId="1C649EF5" w14:textId="58DC8B40" w:rsidR="00B41402" w:rsidRDefault="00B41402" w:rsidP="00B41402">
                    <w:pPr>
                      <w:pStyle w:val="ResumeText"/>
                    </w:pPr>
                    <w:r w:rsidRPr="0060394A">
                      <w:rPr>
                        <w:b/>
                      </w:rPr>
                      <w:t>Emory University</w:t>
                    </w:r>
                    <w:r w:rsidR="00423219">
                      <w:t xml:space="preserve">, Atlanta, GA </w:t>
                    </w:r>
                    <w:r w:rsidR="006512FA">
                      <w:t xml:space="preserve">                                                                                                                                                     </w:t>
                    </w:r>
                    <w:r>
                      <w:t>Jun 2013-</w:t>
                    </w:r>
                    <w:r w:rsidR="00F046FD">
                      <w:t>May 2014</w:t>
                    </w:r>
                  </w:p>
                  <w:p w14:paraId="5B32DEA4" w14:textId="77777777" w:rsidR="00B41402" w:rsidRPr="00B41402" w:rsidRDefault="00B41402" w:rsidP="00B41402">
                    <w:pPr>
                      <w:pStyle w:val="ResumeText"/>
                      <w:rPr>
                        <w:i/>
                      </w:rPr>
                    </w:pPr>
                    <w:r w:rsidRPr="00B41402">
                      <w:rPr>
                        <w:i/>
                      </w:rPr>
                      <w:t>Committee on the Environment Member</w:t>
                    </w:r>
                  </w:p>
                  <w:p w14:paraId="499417EA" w14:textId="77777777" w:rsidR="00B41402" w:rsidRPr="00BA7FE4" w:rsidRDefault="003D6E94" w:rsidP="00B41402">
                    <w:pPr>
                      <w:pStyle w:val="ResumeText"/>
                      <w:numPr>
                        <w:ilvl w:val="0"/>
                        <w:numId w:val="9"/>
                      </w:numPr>
                    </w:pPr>
                    <w:r>
                      <w:t>V</w:t>
                    </w:r>
                    <w:r w:rsidR="00B41402">
                      <w:t>oting member on any project on Emory’s campus that involved changes in vegetation and added input for possible improvements to reduce Emory University environmental damage</w:t>
                    </w:r>
                  </w:p>
                  <w:p w14:paraId="571594BE" w14:textId="60BBA3C5" w:rsidR="00F97066" w:rsidRDefault="003D6E94" w:rsidP="00BF32CA">
                    <w:pPr>
                      <w:pStyle w:val="ResumeText"/>
                      <w:numPr>
                        <w:ilvl w:val="0"/>
                        <w:numId w:val="9"/>
                      </w:numPr>
                    </w:pPr>
                    <w:r>
                      <w:t>P</w:t>
                    </w:r>
                    <w:r w:rsidR="00B41402" w:rsidRPr="00BA7FE4">
                      <w:t>roposed possible projects for the school to undertake to reduce environmental impact</w:t>
                    </w:r>
                  </w:p>
                  <w:p w14:paraId="79C70402" w14:textId="77777777" w:rsidR="006512FA" w:rsidRPr="007F02D4" w:rsidRDefault="006512FA" w:rsidP="006512FA">
                    <w:pPr>
                      <w:pStyle w:val="ResumeText"/>
                      <w:ind w:left="360"/>
                    </w:pPr>
                  </w:p>
                  <w:p w14:paraId="266C1DBA" w14:textId="27DCF74C" w:rsidR="00BF32CA" w:rsidRDefault="00BF32CA" w:rsidP="00BF32CA">
                    <w:pPr>
                      <w:pStyle w:val="ResumeText"/>
                    </w:pPr>
                    <w:r w:rsidRPr="00EF3AD7">
                      <w:rPr>
                        <w:b/>
                      </w:rPr>
                      <w:t>Emory University School of Medicine</w:t>
                    </w:r>
                    <w:r>
                      <w:t xml:space="preserve">,  Atlanta, GA </w:t>
                    </w:r>
                    <w:r w:rsidR="0005289F">
                      <w:t xml:space="preserve">                                                                                                              </w:t>
                    </w:r>
                    <w:r>
                      <w:t>Sep 2012-</w:t>
                    </w:r>
                    <w:r w:rsidR="00764036">
                      <w:t>Oct 2013</w:t>
                    </w:r>
                  </w:p>
                  <w:p w14:paraId="1CBD2231" w14:textId="77777777" w:rsidR="00BF32CA" w:rsidRPr="00EF3AD7" w:rsidRDefault="00BF32CA" w:rsidP="00BF32CA">
                    <w:pPr>
                      <w:pStyle w:val="ResumeText"/>
                      <w:rPr>
                        <w:i/>
                      </w:rPr>
                    </w:pPr>
                    <w:r w:rsidRPr="00EF3AD7">
                      <w:rPr>
                        <w:i/>
                      </w:rPr>
                      <w:t xml:space="preserve">Laboratory Technician </w:t>
                    </w:r>
                  </w:p>
                  <w:p w14:paraId="1ED57F6E" w14:textId="77777777" w:rsidR="00BF32CA" w:rsidRDefault="00BF32CA" w:rsidP="00BF32CA">
                    <w:pPr>
                      <w:pStyle w:val="ResumeText"/>
                      <w:numPr>
                        <w:ilvl w:val="0"/>
                        <w:numId w:val="15"/>
                      </w:numPr>
                    </w:pPr>
                    <w:r>
                      <w:t>Stimulation of cell cultures with multiple compounds for: Western Blotting, RNA extraction and RT PCR and real time PCR for statistical analysis</w:t>
                    </w:r>
                  </w:p>
                  <w:p w14:paraId="7F865954" w14:textId="77777777" w:rsidR="00BF32CA" w:rsidRDefault="00BF32CA" w:rsidP="00BF32CA">
                    <w:pPr>
                      <w:pStyle w:val="ResumeText"/>
                      <w:numPr>
                        <w:ilvl w:val="0"/>
                        <w:numId w:val="15"/>
                      </w:numPr>
                    </w:pPr>
                    <w:r>
                      <w:t>Oral feeding of Mice for eventual cell extraction and culturing</w:t>
                    </w:r>
                  </w:p>
                  <w:p w14:paraId="601DD876" w14:textId="77777777" w:rsidR="00BF32CA" w:rsidRDefault="00BF32CA" w:rsidP="00BF32CA">
                    <w:pPr>
                      <w:pStyle w:val="ResumeText"/>
                      <w:numPr>
                        <w:ilvl w:val="0"/>
                        <w:numId w:val="15"/>
                      </w:numPr>
                    </w:pPr>
                    <w:r>
                      <w:t>Supervision of undergraduate students and instruction in multiple lab techniques for use in their own projects</w:t>
                    </w:r>
                  </w:p>
                  <w:p w14:paraId="740604C0" w14:textId="77777777" w:rsidR="00BF32CA" w:rsidRDefault="00BF32CA" w:rsidP="00BF32CA">
                    <w:pPr>
                      <w:pStyle w:val="ResumeText"/>
                      <w:numPr>
                        <w:ilvl w:val="0"/>
                        <w:numId w:val="15"/>
                      </w:numPr>
                    </w:pPr>
                    <w:r>
                      <w:t xml:space="preserve">Extraction and cultivation of patient cell types for stimulation </w:t>
                    </w:r>
                  </w:p>
                  <w:p w14:paraId="25F12A72" w14:textId="77777777" w:rsidR="00BF32CA" w:rsidRDefault="00BF32CA" w:rsidP="00BF32CA">
                    <w:pPr>
                      <w:pStyle w:val="ResumeText"/>
                      <w:numPr>
                        <w:ilvl w:val="0"/>
                        <w:numId w:val="15"/>
                      </w:numPr>
                    </w:pPr>
                    <w:r>
                      <w:t>Immunocytochemistry on multiple cell lines to asses functionality of experiments</w:t>
                    </w:r>
                  </w:p>
                  <w:p w14:paraId="59C39C53" w14:textId="7AAF7221" w:rsidR="00B41402" w:rsidRDefault="00BF32CA" w:rsidP="002E4B74">
                    <w:pPr>
                      <w:pStyle w:val="ResumeText"/>
                      <w:numPr>
                        <w:ilvl w:val="0"/>
                        <w:numId w:val="15"/>
                      </w:numPr>
                    </w:pPr>
                    <w:r>
                      <w:t xml:space="preserve">Enzyme linked </w:t>
                    </w:r>
                    <w:proofErr w:type="spellStart"/>
                    <w:r>
                      <w:t>immunesorbant</w:t>
                    </w:r>
                    <w:proofErr w:type="spellEnd"/>
                    <w:r>
                      <w:t xml:space="preserve"> assays to measure cell production of VEGF protein</w:t>
                    </w:r>
                  </w:p>
                  <w:p w14:paraId="0126F528" w14:textId="2742CEDA" w:rsidR="00F97066" w:rsidRDefault="00764036" w:rsidP="002E4B74">
                    <w:pPr>
                      <w:pStyle w:val="ResumeText"/>
                      <w:numPr>
                        <w:ilvl w:val="0"/>
                        <w:numId w:val="15"/>
                      </w:numPr>
                    </w:pPr>
                    <w:r>
                      <w:t>Ran kinetic assays focused on function of acetylcholine in breast cancer cells</w:t>
                    </w:r>
                  </w:p>
                  <w:p w14:paraId="35201B60" w14:textId="77777777" w:rsidR="006512FA" w:rsidRPr="007F02D4" w:rsidRDefault="006512FA" w:rsidP="006512FA">
                    <w:pPr>
                      <w:pStyle w:val="ResumeText"/>
                      <w:ind w:left="360"/>
                    </w:pPr>
                  </w:p>
                  <w:p w14:paraId="405100DB" w14:textId="73A8C1A0" w:rsidR="0053798D" w:rsidRDefault="00C24D6B" w:rsidP="002E4B74">
                    <w:pPr>
                      <w:pStyle w:val="ResumeText"/>
                    </w:pPr>
                    <w:r w:rsidRPr="0053798D">
                      <w:rPr>
                        <w:b/>
                      </w:rPr>
                      <w:t>Emory Univ</w:t>
                    </w:r>
                    <w:r w:rsidR="0053798D" w:rsidRPr="0053798D">
                      <w:rPr>
                        <w:b/>
                      </w:rPr>
                      <w:t xml:space="preserve">ersity </w:t>
                    </w:r>
                    <w:r w:rsidR="00764036">
                      <w:rPr>
                        <w:b/>
                      </w:rPr>
                      <w:t xml:space="preserve">Rollins </w:t>
                    </w:r>
                    <w:r w:rsidR="0053798D" w:rsidRPr="0053798D">
                      <w:rPr>
                        <w:b/>
                      </w:rPr>
                      <w:t>School of Public Health</w:t>
                    </w:r>
                    <w:r>
                      <w:t xml:space="preserve">, Atlanta, GA </w:t>
                    </w:r>
                    <w:r w:rsidR="006512FA">
                      <w:t xml:space="preserve">                                                                                    </w:t>
                    </w:r>
                    <w:r w:rsidR="00B71BD5">
                      <w:t>Aug 2012-Mar</w:t>
                    </w:r>
                    <w:r w:rsidR="0053798D">
                      <w:t xml:space="preserve"> 2013</w:t>
                    </w:r>
                  </w:p>
                  <w:p w14:paraId="7E9AB031" w14:textId="77777777" w:rsidR="00C24D6B" w:rsidRPr="0053798D" w:rsidRDefault="00C24D6B" w:rsidP="002E4B74">
                    <w:pPr>
                      <w:pStyle w:val="ResumeText"/>
                      <w:rPr>
                        <w:i/>
                      </w:rPr>
                    </w:pPr>
                    <w:r w:rsidRPr="0053798D">
                      <w:rPr>
                        <w:i/>
                      </w:rPr>
                      <w:t xml:space="preserve">Laboratory Technician </w:t>
                    </w:r>
                  </w:p>
                  <w:p w14:paraId="0F663174" w14:textId="77777777" w:rsidR="00C24D6B" w:rsidRDefault="00C24D6B" w:rsidP="002E4B74">
                    <w:pPr>
                      <w:pStyle w:val="ResumeText"/>
                      <w:numPr>
                        <w:ilvl w:val="0"/>
                        <w:numId w:val="14"/>
                      </w:numPr>
                    </w:pPr>
                    <w:r>
                      <w:t>Troubleshot and created methods of DNA and RNA quantification used</w:t>
                    </w:r>
                    <w:r w:rsidR="0053798D">
                      <w:t xml:space="preserve"> by others in the lab</w:t>
                    </w:r>
                  </w:p>
                  <w:p w14:paraId="5E83E71C" w14:textId="53806C80" w:rsidR="00B71BD5" w:rsidRDefault="00B71BD5" w:rsidP="002E4B74">
                    <w:pPr>
                      <w:pStyle w:val="ResumeText"/>
                      <w:numPr>
                        <w:ilvl w:val="0"/>
                        <w:numId w:val="14"/>
                      </w:numPr>
                    </w:pPr>
                    <w:r>
                      <w:t>Designed and used primers for mutation and tested with each with PCR</w:t>
                    </w:r>
                  </w:p>
                  <w:p w14:paraId="05461151" w14:textId="77777777" w:rsidR="0053798D" w:rsidRPr="0053798D" w:rsidRDefault="0053798D" w:rsidP="0053798D">
                    <w:pPr>
                      <w:pStyle w:val="ResumeText"/>
                      <w:numPr>
                        <w:ilvl w:val="0"/>
                        <w:numId w:val="14"/>
                      </w:numPr>
                    </w:pPr>
                    <w:r>
                      <w:t xml:space="preserve">Isolation of </w:t>
                    </w:r>
                    <w:r w:rsidRPr="0053798D">
                      <w:rPr>
                        <w:i/>
                      </w:rPr>
                      <w:t>Streptococcus Pneumonia</w:t>
                    </w:r>
                    <w:r>
                      <w:t xml:space="preserve"> from human samples for surveillance studies</w:t>
                    </w:r>
                  </w:p>
                  <w:p w14:paraId="2A309869" w14:textId="28003792" w:rsidR="00F97066" w:rsidRPr="006512FA" w:rsidRDefault="0053798D" w:rsidP="00BA7FE4">
                    <w:pPr>
                      <w:pStyle w:val="ResumeText"/>
                      <w:numPr>
                        <w:ilvl w:val="0"/>
                        <w:numId w:val="14"/>
                      </w:numPr>
                      <w:rPr>
                        <w:rFonts w:eastAsiaTheme="minorEastAsia"/>
                        <w:bCs/>
                        <w:caps/>
                      </w:rPr>
                    </w:pPr>
                    <w:r>
                      <w:t xml:space="preserve">Transformation of </w:t>
                    </w:r>
                    <w:r w:rsidRPr="0053798D">
                      <w:rPr>
                        <w:i/>
                      </w:rPr>
                      <w:t>Streptococcus Pneumonia</w:t>
                    </w:r>
                    <w:r>
                      <w:t xml:space="preserve"> to study function of mutated gene</w:t>
                    </w:r>
                  </w:p>
                  <w:p w14:paraId="09573DA6" w14:textId="77777777" w:rsidR="006512FA" w:rsidRPr="007F02D4" w:rsidRDefault="006512FA" w:rsidP="006512FA">
                    <w:pPr>
                      <w:pStyle w:val="ResumeText"/>
                      <w:ind w:left="360"/>
                      <w:rPr>
                        <w:rFonts w:eastAsiaTheme="minorEastAsia"/>
                        <w:bCs/>
                        <w:caps/>
                      </w:rPr>
                    </w:pPr>
                  </w:p>
                  <w:p w14:paraId="5AA05DD4" w14:textId="7BCE8786" w:rsidR="00C24D6B" w:rsidRDefault="00C24D6B" w:rsidP="00BA7FE4">
                    <w:pPr>
                      <w:pStyle w:val="ResumeText"/>
                    </w:pPr>
                    <w:r w:rsidRPr="0060394A">
                      <w:rPr>
                        <w:b/>
                      </w:rPr>
                      <w:lastRenderedPageBreak/>
                      <w:t>Emory University</w:t>
                    </w:r>
                    <w:r w:rsidRPr="0060394A">
                      <w:rPr>
                        <w:b/>
                        <w:i/>
                      </w:rPr>
                      <w:t xml:space="preserve"> </w:t>
                    </w:r>
                    <w:r w:rsidRPr="0060394A">
                      <w:rPr>
                        <w:b/>
                      </w:rPr>
                      <w:t>School of M</w:t>
                    </w:r>
                    <w:r w:rsidR="00B71BD5" w:rsidRPr="0060394A">
                      <w:rPr>
                        <w:b/>
                      </w:rPr>
                      <w:t>edicine</w:t>
                    </w:r>
                    <w:r>
                      <w:t xml:space="preserve">, Atlanta, GA </w:t>
                    </w:r>
                    <w:r w:rsidR="006512FA">
                      <w:t xml:space="preserve">                            </w:t>
                    </w:r>
                    <w:r w:rsidR="00B71BD5">
                      <w:t>May 2011-Aug 2011; Dec 2011-Jan</w:t>
                    </w:r>
                    <w:r w:rsidR="00B71BD5" w:rsidRPr="001E3602">
                      <w:t xml:space="preserve"> 2012</w:t>
                    </w:r>
                    <w:r w:rsidR="00B71BD5">
                      <w:t>; May 2012-Aug 2012</w:t>
                    </w:r>
                  </w:p>
                  <w:p w14:paraId="553C77AA" w14:textId="77777777" w:rsidR="00C24D6B" w:rsidRPr="00B71BD5" w:rsidRDefault="00C24D6B" w:rsidP="00BA7FE4">
                    <w:pPr>
                      <w:pStyle w:val="ResumeText"/>
                      <w:rPr>
                        <w:i/>
                      </w:rPr>
                    </w:pPr>
                    <w:r w:rsidRPr="00B71BD5">
                      <w:rPr>
                        <w:i/>
                      </w:rPr>
                      <w:t xml:space="preserve">Laboratory Technician </w:t>
                    </w:r>
                  </w:p>
                  <w:p w14:paraId="0BC792F2" w14:textId="77777777" w:rsidR="00C24D6B" w:rsidRDefault="00B71BD5" w:rsidP="00BA7FE4">
                    <w:pPr>
                      <w:pStyle w:val="ResumeText"/>
                      <w:numPr>
                        <w:ilvl w:val="0"/>
                        <w:numId w:val="11"/>
                      </w:numPr>
                    </w:pPr>
                    <w:r>
                      <w:t xml:space="preserve">Designed, troubleshot, and used </w:t>
                    </w:r>
                    <w:proofErr w:type="spellStart"/>
                    <w:r w:rsidR="00C24D6B">
                      <w:t>Immunohisto</w:t>
                    </w:r>
                    <w:proofErr w:type="spellEnd"/>
                    <w:r w:rsidR="00C24D6B">
                      <w:t>-/Immunocy</w:t>
                    </w:r>
                    <w:r>
                      <w:t>tochemistry for evaluation of experimental drug in mice</w:t>
                    </w:r>
                  </w:p>
                  <w:p w14:paraId="025D0DC2" w14:textId="77777777" w:rsidR="00C24D6B" w:rsidRDefault="00B71BD5" w:rsidP="00282290">
                    <w:pPr>
                      <w:pStyle w:val="ResumeText"/>
                      <w:numPr>
                        <w:ilvl w:val="0"/>
                        <w:numId w:val="11"/>
                      </w:numPr>
                    </w:pPr>
                    <w:r>
                      <w:t xml:space="preserve">Performed </w:t>
                    </w:r>
                    <w:r w:rsidR="00C24D6B">
                      <w:t>Western Blotting</w:t>
                    </w:r>
                    <w:r>
                      <w:t xml:space="preserve"> to evaluate stimulated cultured cells</w:t>
                    </w:r>
                  </w:p>
                  <w:p w14:paraId="46E575A9" w14:textId="77777777" w:rsidR="00282290" w:rsidRDefault="00282290" w:rsidP="00282290">
                    <w:pPr>
                      <w:pStyle w:val="ResumeText"/>
                      <w:numPr>
                        <w:ilvl w:val="0"/>
                        <w:numId w:val="11"/>
                      </w:numPr>
                    </w:pPr>
                    <w:r>
                      <w:t>A</w:t>
                    </w:r>
                    <w:r w:rsidRPr="00282290">
                      <w:t>nesthetize</w:t>
                    </w:r>
                    <w:r>
                      <w:t xml:space="preserve">d, </w:t>
                    </w:r>
                    <w:proofErr w:type="spellStart"/>
                    <w:r>
                      <w:t>gavaged</w:t>
                    </w:r>
                    <w:proofErr w:type="spellEnd"/>
                    <w:r>
                      <w:t>, and performed basic surgery on mice for evaluation of drug delivery effectiveness</w:t>
                    </w:r>
                  </w:p>
                  <w:p w14:paraId="6BDFB859" w14:textId="77777777" w:rsidR="00C24D6B" w:rsidRPr="00313CCD" w:rsidRDefault="00282290" w:rsidP="00282290">
                    <w:pPr>
                      <w:pStyle w:val="ResumeText"/>
                      <w:numPr>
                        <w:ilvl w:val="0"/>
                        <w:numId w:val="11"/>
                      </w:numPr>
                    </w:pPr>
                    <w:r>
                      <w:t>Quantified self-designed experiments of bacteria for growth curve evaluation and use in mice</w:t>
                    </w:r>
                    <w:r w:rsidR="00C24D6B" w:rsidRPr="00313CCD">
                      <w:t xml:space="preserve"> </w:t>
                    </w:r>
                  </w:p>
                  <w:p w14:paraId="00B02B04" w14:textId="77777777" w:rsidR="00C24D6B" w:rsidRDefault="00282290" w:rsidP="00BA7FE4">
                    <w:pPr>
                      <w:pStyle w:val="ResumeText"/>
                      <w:numPr>
                        <w:ilvl w:val="0"/>
                        <w:numId w:val="11"/>
                      </w:numPr>
                    </w:pPr>
                    <w:r>
                      <w:t>Quantified fluorescent experiments previously used for presentation and publication</w:t>
                    </w:r>
                  </w:p>
                  <w:p w14:paraId="016EF586" w14:textId="77777777" w:rsidR="00C24D6B" w:rsidRDefault="00282290" w:rsidP="00BA7FE4">
                    <w:pPr>
                      <w:pStyle w:val="ResumeText"/>
                      <w:numPr>
                        <w:ilvl w:val="0"/>
                        <w:numId w:val="11"/>
                      </w:numPr>
                    </w:pPr>
                    <w:r>
                      <w:t>Achieved site-directed mutagenesis with mouse plasmid and screened with PCR for use in cell culture</w:t>
                    </w:r>
                  </w:p>
                  <w:p w14:paraId="18CDCA95" w14:textId="77777777" w:rsidR="00C24D6B" w:rsidRDefault="00282290" w:rsidP="00BA7FE4">
                    <w:pPr>
                      <w:pStyle w:val="ResumeText"/>
                      <w:numPr>
                        <w:ilvl w:val="0"/>
                        <w:numId w:val="11"/>
                      </w:numPr>
                    </w:pPr>
                    <w:r>
                      <w:t xml:space="preserve">Transformed and screened </w:t>
                    </w:r>
                    <w:r w:rsidR="00AA2864">
                      <w:t>gene vectors for truncation and mutagenesis experiments</w:t>
                    </w:r>
                  </w:p>
                  <w:p w14:paraId="490D2C13" w14:textId="77777777" w:rsidR="002D2D2D" w:rsidRDefault="00C24D6B" w:rsidP="007F02D4">
                    <w:pPr>
                      <w:pStyle w:val="ResumeText"/>
                      <w:numPr>
                        <w:ilvl w:val="0"/>
                        <w:numId w:val="11"/>
                      </w:numPr>
                    </w:pPr>
                    <w:r w:rsidRPr="00897C47">
                      <w:t>Shadowed three physicians through Emory VA hospital and Grady Memorial Hospital in the Cardiolog</w:t>
                    </w:r>
                    <w:r w:rsidR="00B41402">
                      <w:t xml:space="preserve">y Outpatient Clinics learned basic </w:t>
                    </w:r>
                    <w:r w:rsidRPr="00897C47">
                      <w:t>physical examination</w:t>
                    </w:r>
                    <w:r w:rsidR="003D6E94">
                      <w:t>s</w:t>
                    </w:r>
                  </w:p>
                  <w:p w14:paraId="4AB50659" w14:textId="1960A826" w:rsidR="00C24D6B" w:rsidRDefault="00D35C4F" w:rsidP="002D2D2D">
                    <w:pPr>
                      <w:pStyle w:val="ResumeText"/>
                      <w:ind w:left="540"/>
                    </w:pPr>
                  </w:p>
                </w:sdtContent>
              </w:sdt>
              <w:sdt>
                <w:sdtPr>
                  <w:rPr>
                    <w:rFonts w:eastAsiaTheme="minorEastAsia"/>
                    <w:bCs/>
                    <w:caps/>
                  </w:rPr>
                  <w:id w:val="-872527658"/>
                </w:sdtPr>
                <w:sdtEndPr>
                  <w:rPr>
                    <w:bCs w:val="0"/>
                    <w:caps w:val="0"/>
                  </w:rPr>
                </w:sdtEndPr>
                <w:sdtContent>
                  <w:p w14:paraId="1DC16328" w14:textId="4B74B14D" w:rsidR="00B41402" w:rsidRDefault="00C24D6B" w:rsidP="00BA7FE4">
                    <w:pPr>
                      <w:pStyle w:val="ResumeText"/>
                    </w:pPr>
                    <w:r w:rsidRPr="0060394A">
                      <w:rPr>
                        <w:b/>
                      </w:rPr>
                      <w:t>Berry College</w:t>
                    </w:r>
                    <w:r>
                      <w:t>, Mount Berry, GA</w:t>
                    </w:r>
                    <w:r w:rsidRPr="00E00A73">
                      <w:t xml:space="preserve"> </w:t>
                    </w:r>
                    <w:r w:rsidR="006512FA">
                      <w:t xml:space="preserve">                                                                                                                                                  Aug</w:t>
                    </w:r>
                    <w:r w:rsidR="00B41402" w:rsidRPr="00E00A73">
                      <w:t xml:space="preserve"> 2011</w:t>
                    </w:r>
                    <w:r w:rsidR="00B41402">
                      <w:t>-May 2012</w:t>
                    </w:r>
                  </w:p>
                  <w:p w14:paraId="1F05B705" w14:textId="77777777" w:rsidR="00C24D6B" w:rsidRPr="00B41402" w:rsidRDefault="00B41402" w:rsidP="00BA7FE4">
                    <w:pPr>
                      <w:pStyle w:val="ResumeText"/>
                      <w:rPr>
                        <w:i/>
                      </w:rPr>
                    </w:pPr>
                    <w:r w:rsidRPr="00B41402">
                      <w:rPr>
                        <w:i/>
                      </w:rPr>
                      <w:t xml:space="preserve">Research Assistant </w:t>
                    </w:r>
                  </w:p>
                  <w:p w14:paraId="394B0B37" w14:textId="77777777" w:rsidR="00C24D6B" w:rsidRDefault="00C24D6B" w:rsidP="00E501FC">
                    <w:pPr>
                      <w:pStyle w:val="ResumeText"/>
                      <w:numPr>
                        <w:ilvl w:val="0"/>
                        <w:numId w:val="12"/>
                      </w:numPr>
                    </w:pPr>
                    <w:r w:rsidRPr="00B3626E">
                      <w:t>E</w:t>
                    </w:r>
                    <w:r w:rsidR="00B41402">
                      <w:t>xtracted RNA and</w:t>
                    </w:r>
                    <w:r w:rsidRPr="00B3626E">
                      <w:t xml:space="preserve"> quan</w:t>
                    </w:r>
                    <w:r w:rsidR="00B41402">
                      <w:t>tified then compiled for conversion to dsDNA</w:t>
                    </w:r>
                  </w:p>
                  <w:p w14:paraId="0EFA1300" w14:textId="77777777" w:rsidR="00C24D6B" w:rsidRPr="00B3626E" w:rsidRDefault="00B41402" w:rsidP="00E501FC">
                    <w:pPr>
                      <w:pStyle w:val="ResumeText"/>
                      <w:numPr>
                        <w:ilvl w:val="0"/>
                        <w:numId w:val="12"/>
                      </w:numPr>
                    </w:pPr>
                    <w:r>
                      <w:t>Verified each genetic product in each phase to determine viability</w:t>
                    </w:r>
                  </w:p>
                  <w:p w14:paraId="2AB7AE8F" w14:textId="77777777" w:rsidR="00C24D6B" w:rsidRDefault="00C24D6B" w:rsidP="00E501FC">
                    <w:pPr>
                      <w:pStyle w:val="ResumeText"/>
                      <w:numPr>
                        <w:ilvl w:val="0"/>
                        <w:numId w:val="12"/>
                      </w:numPr>
                    </w:pPr>
                    <w:r>
                      <w:t>Maintain Anemone specimen</w:t>
                    </w:r>
                    <w:r w:rsidR="00B41402">
                      <w:t xml:space="preserve"> as source of genetic material </w:t>
                    </w:r>
                  </w:p>
                  <w:p w14:paraId="63B06955" w14:textId="77777777" w:rsidR="00C24D6B" w:rsidRDefault="00B41402" w:rsidP="00B41402">
                    <w:pPr>
                      <w:pStyle w:val="ResumeText"/>
                      <w:numPr>
                        <w:ilvl w:val="0"/>
                        <w:numId w:val="12"/>
                      </w:numPr>
                    </w:pPr>
                    <w:r>
                      <w:t xml:space="preserve">Transformation of </w:t>
                    </w:r>
                    <w:r w:rsidRPr="00B41402">
                      <w:rPr>
                        <w:i/>
                      </w:rPr>
                      <w:t>Escherichia coli</w:t>
                    </w:r>
                    <w:r>
                      <w:t xml:space="preserve"> for producing large amounts of DNA material</w:t>
                    </w:r>
                  </w:p>
                  <w:p w14:paraId="01C5C35D" w14:textId="77777777" w:rsidR="00C24D6B" w:rsidRDefault="00C24D6B" w:rsidP="00E501FC">
                    <w:pPr>
                      <w:pStyle w:val="ResumeText"/>
                      <w:numPr>
                        <w:ilvl w:val="0"/>
                        <w:numId w:val="12"/>
                      </w:numPr>
                    </w:pPr>
                    <w:r w:rsidRPr="002738B9">
                      <w:t xml:space="preserve">Trained in BLAST usage, </w:t>
                    </w:r>
                    <w:proofErr w:type="spellStart"/>
                    <w:r w:rsidRPr="002738B9">
                      <w:t>contiguation</w:t>
                    </w:r>
                    <w:proofErr w:type="spellEnd"/>
                    <w:r w:rsidRPr="002738B9">
                      <w:t xml:space="preserve"> formation and anal</w:t>
                    </w:r>
                    <w:r>
                      <w:t>ysis</w:t>
                    </w:r>
                    <w:r w:rsidR="00B41402">
                      <w:t xml:space="preserve"> for genome mapping </w:t>
                    </w:r>
                  </w:p>
                  <w:p w14:paraId="1AE48654" w14:textId="572C36F4" w:rsidR="00C24D6B" w:rsidRPr="002738B9" w:rsidRDefault="00B41402" w:rsidP="005B4BC2">
                    <w:pPr>
                      <w:pStyle w:val="ResumeText"/>
                      <w:numPr>
                        <w:ilvl w:val="0"/>
                        <w:numId w:val="12"/>
                      </w:numPr>
                    </w:pPr>
                    <w:r>
                      <w:t>Graded</w:t>
                    </w:r>
                    <w:r w:rsidR="00C24D6B" w:rsidRPr="002738B9">
                      <w:t xml:space="preserve"> over 40 Lab reports weekly on upper level cell biology course and varied on the sub</w:t>
                    </w:r>
                    <w:r w:rsidR="00C24D6B">
                      <w:t>ject, graded lab exams</w:t>
                    </w:r>
                  </w:p>
                  <w:p w14:paraId="4C01F931" w14:textId="35C77309" w:rsidR="00C24D6B" w:rsidRPr="00844672" w:rsidRDefault="00C24D6B" w:rsidP="00BA7FE4">
                    <w:pPr>
                      <w:pStyle w:val="ResumeText"/>
                    </w:pPr>
                    <w:r w:rsidRPr="00B41402">
                      <w:rPr>
                        <w:i/>
                      </w:rPr>
                      <w:t>Teache</w:t>
                    </w:r>
                    <w:r w:rsidR="00B41402" w:rsidRPr="00B41402">
                      <w:rPr>
                        <w:i/>
                      </w:rPr>
                      <w:t>rs Assistant</w:t>
                    </w:r>
                    <w:r>
                      <w:t xml:space="preserve"> </w:t>
                    </w:r>
                    <w:r w:rsidR="006512FA">
                      <w:t xml:space="preserve">                                                                                                                                                                             Aug 2010-May </w:t>
                    </w:r>
                    <w:r>
                      <w:t>2012</w:t>
                    </w:r>
                  </w:p>
                  <w:p w14:paraId="02C1B1E2" w14:textId="77777777" w:rsidR="00C24D6B" w:rsidRDefault="00C24D6B" w:rsidP="00E501FC">
                    <w:pPr>
                      <w:pStyle w:val="ResumeText"/>
                      <w:numPr>
                        <w:ilvl w:val="0"/>
                        <w:numId w:val="13"/>
                      </w:numPr>
                    </w:pPr>
                    <w:r>
                      <w:t>Graded over 40 Lab reports on a Bi-weekly schedule for the lower level biology class</w:t>
                    </w:r>
                  </w:p>
                  <w:p w14:paraId="5BD1DFDA" w14:textId="77777777" w:rsidR="00C24D6B" w:rsidRDefault="00C24D6B" w:rsidP="00E501FC">
                    <w:pPr>
                      <w:pStyle w:val="ResumeText"/>
                      <w:numPr>
                        <w:ilvl w:val="0"/>
                        <w:numId w:val="13"/>
                      </w:numPr>
                    </w:pPr>
                    <w:r>
                      <w:t>Created quizzes weekly to test students</w:t>
                    </w:r>
                  </w:p>
                  <w:p w14:paraId="1D85833E" w14:textId="77777777" w:rsidR="00B41402" w:rsidRDefault="00C24D6B" w:rsidP="002E4B74">
                    <w:pPr>
                      <w:pStyle w:val="ResumeText"/>
                      <w:numPr>
                        <w:ilvl w:val="0"/>
                        <w:numId w:val="13"/>
                      </w:numPr>
                    </w:pPr>
                    <w:r>
                      <w:t>Created Lecture outline for pre-lab lecture bi-weekly to explain principles of lab and material</w:t>
                    </w:r>
                  </w:p>
                  <w:p w14:paraId="2608B239" w14:textId="77777777" w:rsidR="00C24D6B" w:rsidRPr="002E4B74" w:rsidRDefault="00D35C4F" w:rsidP="00B41402">
                    <w:pPr>
                      <w:pStyle w:val="ResumeText"/>
                      <w:ind w:left="360"/>
                    </w:pPr>
                  </w:p>
                </w:sdtContent>
              </w:sdt>
            </w:sdtContent>
          </w:sdt>
        </w:tc>
      </w:tr>
      <w:tr w:rsidR="00CF068E" w14:paraId="6A6A0439" w14:textId="77777777" w:rsidTr="00F97066">
        <w:tc>
          <w:tcPr>
            <w:tcW w:w="384" w:type="dxa"/>
          </w:tcPr>
          <w:p w14:paraId="6F99D409" w14:textId="17077406" w:rsidR="00CF068E" w:rsidRDefault="00CF068E"/>
        </w:tc>
        <w:tc>
          <w:tcPr>
            <w:tcW w:w="12397" w:type="dxa"/>
          </w:tcPr>
          <w:p w14:paraId="6C9166B0" w14:textId="77777777" w:rsidR="00CF068E" w:rsidRPr="000C273B" w:rsidRDefault="00CF068E" w:rsidP="000C273B">
            <w:pPr>
              <w:pStyle w:val="ResumeText"/>
              <w:rPr>
                <w:b/>
                <w:bCs/>
                <w:sz w:val="22"/>
              </w:rPr>
            </w:pPr>
            <w:r w:rsidRPr="000C273B">
              <w:rPr>
                <w:b/>
                <w:bCs/>
                <w:sz w:val="22"/>
              </w:rPr>
              <w:t>Abstracts</w:t>
            </w:r>
          </w:p>
          <w:p w14:paraId="24C70A3B" w14:textId="29839C44" w:rsidR="007F02D4" w:rsidRDefault="004C7311" w:rsidP="007F02D4">
            <w:pPr>
              <w:pStyle w:val="ResumeText"/>
              <w:numPr>
                <w:ilvl w:val="0"/>
                <w:numId w:val="13"/>
              </w:numPr>
              <w:rPr>
                <w:bCs/>
              </w:rPr>
            </w:pPr>
            <w:r w:rsidRPr="004C7311">
              <w:rPr>
                <w:bCs/>
              </w:rPr>
              <w:t xml:space="preserve">Best M.W. MD, Taylor R.N. MD PhD, </w:t>
            </w:r>
            <w:proofErr w:type="spellStart"/>
            <w:r w:rsidRPr="004C7311">
              <w:rPr>
                <w:bCs/>
              </w:rPr>
              <w:t>Pierzchalski</w:t>
            </w:r>
            <w:proofErr w:type="spellEnd"/>
            <w:r w:rsidRPr="004C7311">
              <w:rPr>
                <w:bCs/>
              </w:rPr>
              <w:t xml:space="preserve"> K., </w:t>
            </w:r>
            <w:r w:rsidRPr="00777FA0">
              <w:rPr>
                <w:b/>
                <w:bCs/>
              </w:rPr>
              <w:t>Walter G</w:t>
            </w:r>
            <w:r w:rsidRPr="004C7311">
              <w:rPr>
                <w:bCs/>
              </w:rPr>
              <w:t xml:space="preserve">., Kane M.A. PhD, and </w:t>
            </w:r>
            <w:proofErr w:type="spellStart"/>
            <w:r w:rsidRPr="004C7311">
              <w:rPr>
                <w:bCs/>
              </w:rPr>
              <w:t>Sidell</w:t>
            </w:r>
            <w:proofErr w:type="spellEnd"/>
            <w:r w:rsidRPr="004C7311">
              <w:rPr>
                <w:bCs/>
              </w:rPr>
              <w:t xml:space="preserve"> N. PhD</w:t>
            </w:r>
            <w:r>
              <w:rPr>
                <w:bCs/>
              </w:rPr>
              <w:t xml:space="preserve"> </w:t>
            </w:r>
            <w:r w:rsidRPr="004C7311">
              <w:rPr>
                <w:bCs/>
                <w:i/>
              </w:rPr>
              <w:t>Modulation of Cxn43 by Retinoic Acid in Human Granulosa Cells</w:t>
            </w:r>
            <w:r>
              <w:rPr>
                <w:bCs/>
                <w:i/>
              </w:rPr>
              <w:t xml:space="preserve">. </w:t>
            </w:r>
            <w:r>
              <w:rPr>
                <w:bCs/>
              </w:rPr>
              <w:t>2012</w:t>
            </w:r>
            <w:r w:rsidR="00777FA0">
              <w:rPr>
                <w:bCs/>
              </w:rPr>
              <w:t xml:space="preserve"> Society of Gynecologic Investigation Annul Meeting March 20-23, 2012. Orlando, FL</w:t>
            </w:r>
            <w:r w:rsidR="006512FA">
              <w:rPr>
                <w:bCs/>
              </w:rPr>
              <w:t>.</w:t>
            </w:r>
          </w:p>
          <w:p w14:paraId="7911D9AB" w14:textId="23B86B39" w:rsidR="00A847C0" w:rsidRDefault="00A847C0" w:rsidP="007F02D4">
            <w:pPr>
              <w:pStyle w:val="ResumeText"/>
              <w:numPr>
                <w:ilvl w:val="0"/>
                <w:numId w:val="13"/>
              </w:numPr>
              <w:rPr>
                <w:bCs/>
              </w:rPr>
            </w:pPr>
            <w:r w:rsidRPr="00A847C0">
              <w:rPr>
                <w:b/>
                <w:bCs/>
              </w:rPr>
              <w:t>Walter, G.</w:t>
            </w:r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Radhakrishna</w:t>
            </w:r>
            <w:proofErr w:type="spellEnd"/>
            <w:r>
              <w:rPr>
                <w:bCs/>
              </w:rPr>
              <w:t xml:space="preserve">, L., Gross, T., Warren, M. </w:t>
            </w:r>
            <w:r w:rsidRPr="00A7019F">
              <w:rPr>
                <w:rFonts w:ascii="Calibri" w:hAnsi="Calibri"/>
              </w:rPr>
              <w:t xml:space="preserve">Georgia’s Refugees: </w:t>
            </w:r>
            <w:r>
              <w:rPr>
                <w:rFonts w:ascii="Calibri" w:hAnsi="Calibri"/>
              </w:rPr>
              <w:t xml:space="preserve"> </w:t>
            </w:r>
            <w:r w:rsidRPr="00A7019F">
              <w:rPr>
                <w:rFonts w:ascii="Calibri" w:hAnsi="Calibri"/>
              </w:rPr>
              <w:t xml:space="preserve">Unique Challenges in this Underserved Population and the Role of </w:t>
            </w:r>
            <w:proofErr w:type="spellStart"/>
            <w:r w:rsidRPr="00A7019F">
              <w:rPr>
                <w:rFonts w:ascii="Calibri" w:hAnsi="Calibri"/>
              </w:rPr>
              <w:t>Interprofessional</w:t>
            </w:r>
            <w:proofErr w:type="spellEnd"/>
            <w:r w:rsidRPr="00A7019F">
              <w:rPr>
                <w:rFonts w:ascii="Calibri" w:hAnsi="Calibri"/>
              </w:rPr>
              <w:t xml:space="preserve"> Educatio</w:t>
            </w:r>
            <w:r>
              <w:rPr>
                <w:rFonts w:ascii="Calibri" w:hAnsi="Calibri"/>
              </w:rPr>
              <w:t xml:space="preserve">n. </w:t>
            </w:r>
            <w:proofErr w:type="spellStart"/>
            <w:r>
              <w:rPr>
                <w:rFonts w:ascii="Calibri" w:hAnsi="Calibri"/>
              </w:rPr>
              <w:t>HealthSTAT</w:t>
            </w:r>
            <w:proofErr w:type="spellEnd"/>
            <w:r>
              <w:rPr>
                <w:rFonts w:ascii="Calibri" w:hAnsi="Calibri"/>
              </w:rPr>
              <w:t xml:space="preserve"> Leadership Symposium 2014 Medicine and Society: Multidisciplinary Perspectives on Improving Access to Health and Healthcare. April 14, 2014. Atlanta, GA. </w:t>
            </w:r>
          </w:p>
          <w:p w14:paraId="7B68469E" w14:textId="17F50A6D" w:rsidR="00A847C0" w:rsidRPr="00A847C0" w:rsidRDefault="00F91057" w:rsidP="00A847C0">
            <w:pPr>
              <w:pStyle w:val="ResumeText"/>
              <w:numPr>
                <w:ilvl w:val="0"/>
                <w:numId w:val="13"/>
              </w:numPr>
              <w:rPr>
                <w:bCs/>
              </w:rPr>
            </w:pPr>
            <w:r>
              <w:rPr>
                <w:b/>
                <w:bCs/>
              </w:rPr>
              <w:t>Walter G.</w:t>
            </w:r>
            <w:r w:rsidR="006512FA">
              <w:rPr>
                <w:bCs/>
              </w:rPr>
              <w:t xml:space="preserve">, Panuwet, P. PhD, Ryan P.B. PhD, Barr D.B. PhD. </w:t>
            </w:r>
            <w:r w:rsidR="006512FA" w:rsidRPr="006512FA">
              <w:rPr>
                <w:i/>
              </w:rPr>
              <w:t>Endocrine Modulation &amp; Metal Exposure: Long Term Effects on the Children of Agricultural Working Mothers in Thailand</w:t>
            </w:r>
            <w:r w:rsidR="006512FA">
              <w:rPr>
                <w:i/>
              </w:rPr>
              <w:t xml:space="preserve">. </w:t>
            </w:r>
            <w:r w:rsidR="006512FA">
              <w:t>Break the Cycle 10: Break the Cycle of Environmental Health Disparities in Children. April 24-25, 2015. Atlanta, GA.</w:t>
            </w:r>
          </w:p>
        </w:tc>
      </w:tr>
      <w:tr w:rsidR="005B4BC2" w14:paraId="6D7D3300" w14:textId="77777777" w:rsidTr="00F97066">
        <w:tc>
          <w:tcPr>
            <w:tcW w:w="384" w:type="dxa"/>
          </w:tcPr>
          <w:p w14:paraId="418BE290" w14:textId="77777777" w:rsidR="005B4BC2" w:rsidRDefault="005B4BC2"/>
        </w:tc>
        <w:tc>
          <w:tcPr>
            <w:tcW w:w="12397" w:type="dxa"/>
          </w:tcPr>
          <w:p w14:paraId="1D1E411C" w14:textId="77777777" w:rsidR="005B4BC2" w:rsidRDefault="005B4BC2" w:rsidP="000C273B">
            <w:pPr>
              <w:pStyle w:val="ResumeTex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Posters</w:t>
            </w:r>
          </w:p>
          <w:p w14:paraId="2E7F877B" w14:textId="7F99AF7D" w:rsidR="005B4BC2" w:rsidRDefault="005B4BC2" w:rsidP="005B4BC2">
            <w:pPr>
              <w:pStyle w:val="ResumeText"/>
              <w:numPr>
                <w:ilvl w:val="0"/>
                <w:numId w:val="37"/>
              </w:numPr>
              <w:rPr>
                <w:b/>
                <w:bCs/>
                <w:sz w:val="22"/>
              </w:rPr>
            </w:pPr>
            <w:r>
              <w:rPr>
                <w:b/>
                <w:bCs/>
              </w:rPr>
              <w:t>Walter G.</w:t>
            </w:r>
            <w:r>
              <w:rPr>
                <w:bCs/>
              </w:rPr>
              <w:t xml:space="preserve">, Panuwet, P. PhD, Ryan P.B. PhD, Barr D.B. PhD. </w:t>
            </w:r>
            <w:r w:rsidRPr="006512FA">
              <w:rPr>
                <w:i/>
              </w:rPr>
              <w:t>Endocrine Modulation &amp; Metal Exposure: Long Term Effects on the Children of Agricultural Working Mothers in Thailand</w:t>
            </w:r>
            <w:r>
              <w:rPr>
                <w:i/>
              </w:rPr>
              <w:t xml:space="preserve">. </w:t>
            </w:r>
            <w:r>
              <w:t>Emory University Laney Graduate School STEM and Career Symposium. March 23-25, 2015. Atlanta, GA.</w:t>
            </w:r>
          </w:p>
        </w:tc>
      </w:tr>
      <w:tr w:rsidR="005B4BC2" w14:paraId="4404C214" w14:textId="77777777" w:rsidTr="00F97066">
        <w:tc>
          <w:tcPr>
            <w:tcW w:w="384" w:type="dxa"/>
          </w:tcPr>
          <w:p w14:paraId="74F2583E" w14:textId="77777777" w:rsidR="005B4BC2" w:rsidRDefault="005B4BC2"/>
          <w:p w14:paraId="591D1593" w14:textId="77777777" w:rsidR="001D43D6" w:rsidRDefault="001D43D6"/>
        </w:tc>
        <w:tc>
          <w:tcPr>
            <w:tcW w:w="12397" w:type="dxa"/>
          </w:tcPr>
          <w:p w14:paraId="71665DD1" w14:textId="77777777" w:rsidR="001D43D6" w:rsidRDefault="001D43D6" w:rsidP="000C273B">
            <w:pPr>
              <w:pStyle w:val="ResumeText"/>
              <w:rPr>
                <w:b/>
                <w:bCs/>
                <w:sz w:val="22"/>
              </w:rPr>
            </w:pPr>
          </w:p>
          <w:p w14:paraId="1B3402BE" w14:textId="77777777" w:rsidR="001D43D6" w:rsidRDefault="001D43D6" w:rsidP="000C273B">
            <w:pPr>
              <w:pStyle w:val="ResumeText"/>
              <w:rPr>
                <w:b/>
                <w:bCs/>
                <w:sz w:val="22"/>
              </w:rPr>
            </w:pPr>
          </w:p>
          <w:p w14:paraId="3559E839" w14:textId="77777777" w:rsidR="001D43D6" w:rsidRDefault="001D43D6" w:rsidP="000C273B">
            <w:pPr>
              <w:pStyle w:val="ResumeText"/>
              <w:rPr>
                <w:b/>
                <w:bCs/>
                <w:sz w:val="22"/>
              </w:rPr>
            </w:pPr>
          </w:p>
          <w:p w14:paraId="01B23D65" w14:textId="77777777" w:rsidR="005B4BC2" w:rsidRDefault="005B4BC2" w:rsidP="000C273B">
            <w:pPr>
              <w:pStyle w:val="ResumeTex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Presentations</w:t>
            </w:r>
          </w:p>
          <w:p w14:paraId="1EE54A70" w14:textId="4686071A" w:rsidR="00A847C0" w:rsidRPr="00A847C0" w:rsidRDefault="00A847C0" w:rsidP="00A847C0">
            <w:pPr>
              <w:pStyle w:val="ResumeText"/>
              <w:numPr>
                <w:ilvl w:val="0"/>
                <w:numId w:val="37"/>
              </w:numPr>
              <w:rPr>
                <w:bCs/>
              </w:rPr>
            </w:pPr>
            <w:r w:rsidRPr="00A847C0">
              <w:rPr>
                <w:b/>
                <w:bCs/>
              </w:rPr>
              <w:t>Walter, G.</w:t>
            </w:r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Radhakrishna</w:t>
            </w:r>
            <w:proofErr w:type="spellEnd"/>
            <w:r>
              <w:rPr>
                <w:bCs/>
              </w:rPr>
              <w:t xml:space="preserve">, L., Gross, T., Warren, M. </w:t>
            </w:r>
            <w:r w:rsidRPr="00A7019F">
              <w:rPr>
                <w:rFonts w:ascii="Calibri" w:hAnsi="Calibri"/>
              </w:rPr>
              <w:t xml:space="preserve">Georgia’s Refugees: </w:t>
            </w:r>
            <w:r>
              <w:rPr>
                <w:rFonts w:ascii="Calibri" w:hAnsi="Calibri"/>
              </w:rPr>
              <w:t xml:space="preserve"> </w:t>
            </w:r>
            <w:r w:rsidRPr="00A7019F">
              <w:rPr>
                <w:rFonts w:ascii="Calibri" w:hAnsi="Calibri"/>
              </w:rPr>
              <w:t xml:space="preserve">Unique Challenges in this Underserved Population and the Role of </w:t>
            </w:r>
            <w:proofErr w:type="spellStart"/>
            <w:r w:rsidRPr="00A7019F">
              <w:rPr>
                <w:rFonts w:ascii="Calibri" w:hAnsi="Calibri"/>
              </w:rPr>
              <w:t>Interprofessional</w:t>
            </w:r>
            <w:proofErr w:type="spellEnd"/>
            <w:r w:rsidRPr="00A7019F">
              <w:rPr>
                <w:rFonts w:ascii="Calibri" w:hAnsi="Calibri"/>
              </w:rPr>
              <w:t xml:space="preserve"> Educatio</w:t>
            </w:r>
            <w:r>
              <w:rPr>
                <w:rFonts w:ascii="Calibri" w:hAnsi="Calibri"/>
              </w:rPr>
              <w:t xml:space="preserve">n. </w:t>
            </w:r>
            <w:proofErr w:type="spellStart"/>
            <w:r>
              <w:rPr>
                <w:rFonts w:ascii="Calibri" w:hAnsi="Calibri"/>
              </w:rPr>
              <w:t>HealthSTAT</w:t>
            </w:r>
            <w:proofErr w:type="spellEnd"/>
            <w:r>
              <w:rPr>
                <w:rFonts w:ascii="Calibri" w:hAnsi="Calibri"/>
              </w:rPr>
              <w:t xml:space="preserve"> Leadership Symposium 2014 Medicine and Society: Multidisciplinary Perspectives on Improving Access to Health and Healthcare. April 14, 2014. Atlanta, GA.</w:t>
            </w:r>
          </w:p>
          <w:p w14:paraId="4BD1A070" w14:textId="61F472A9" w:rsidR="005B4BC2" w:rsidRDefault="005B4BC2" w:rsidP="00A847C0">
            <w:pPr>
              <w:pStyle w:val="ResumeText"/>
              <w:numPr>
                <w:ilvl w:val="0"/>
                <w:numId w:val="37"/>
              </w:numPr>
              <w:rPr>
                <w:b/>
                <w:bCs/>
                <w:sz w:val="22"/>
              </w:rPr>
            </w:pPr>
            <w:r>
              <w:rPr>
                <w:b/>
                <w:bCs/>
              </w:rPr>
              <w:t>Walter G.</w:t>
            </w:r>
            <w:r>
              <w:rPr>
                <w:bCs/>
              </w:rPr>
              <w:t xml:space="preserve">, Panuwet, P. PhD, Ryan P.B. PhD, Barr D.B. PhD. </w:t>
            </w:r>
            <w:r w:rsidRPr="006512FA">
              <w:rPr>
                <w:i/>
              </w:rPr>
              <w:t>Endocrine Modulation &amp; Metal Exposure: Long Term Effects on the Children of Agricultural Working Mothers in Thailand</w:t>
            </w:r>
            <w:r>
              <w:rPr>
                <w:i/>
              </w:rPr>
              <w:t xml:space="preserve">. </w:t>
            </w:r>
            <w:r>
              <w:t>Break the Cycle 10: Break the Cycle of Environmental Health Disparities in Children. April 24-25, 2015. Atlanta, GA.</w:t>
            </w:r>
          </w:p>
        </w:tc>
      </w:tr>
      <w:tr w:rsidR="00BF32CA" w14:paraId="56F04146" w14:textId="77777777" w:rsidTr="00F97066">
        <w:tc>
          <w:tcPr>
            <w:tcW w:w="384" w:type="dxa"/>
          </w:tcPr>
          <w:p w14:paraId="7F4F4744" w14:textId="77777777" w:rsidR="00BF32CA" w:rsidRDefault="00BF32CA"/>
        </w:tc>
        <w:tc>
          <w:tcPr>
            <w:tcW w:w="12397" w:type="dxa"/>
          </w:tcPr>
          <w:p w14:paraId="5A0507F9" w14:textId="77777777" w:rsidR="00BF32CA" w:rsidRDefault="00BF32CA" w:rsidP="000C273B">
            <w:pPr>
              <w:pStyle w:val="ResumeTex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Papers</w:t>
            </w:r>
          </w:p>
          <w:p w14:paraId="3283EBBF" w14:textId="2E530E3F" w:rsidR="00B92A25" w:rsidRPr="00B92A25" w:rsidRDefault="00BF32CA" w:rsidP="00B92A25">
            <w:pPr>
              <w:pStyle w:val="EndNoteBibliography"/>
              <w:rPr>
                <w:rFonts w:ascii="Segoe UI" w:hAnsi="Segoe UI" w:cs="Segoe UI"/>
                <w:kern w:val="0"/>
                <w:sz w:val="18"/>
                <w:szCs w:val="18"/>
              </w:rPr>
            </w:pPr>
            <w:r>
              <w:t>Lyle, A. N.,</w:t>
            </w:r>
            <w:r>
              <w:rPr>
                <w:rFonts w:ascii="Segoe UI" w:hAnsi="Segoe UI" w:cs="Segoe UI"/>
                <w:kern w:val="0"/>
                <w:sz w:val="18"/>
                <w:szCs w:val="18"/>
              </w:rPr>
              <w:t xml:space="preserve"> Remus, E. W., Fan, A. E., Lassegue, B., </w:t>
            </w:r>
            <w:r w:rsidRPr="00BF32CA">
              <w:rPr>
                <w:rFonts w:ascii="Segoe UI" w:hAnsi="Segoe UI" w:cs="Segoe UI"/>
                <w:b/>
                <w:kern w:val="0"/>
                <w:sz w:val="18"/>
                <w:szCs w:val="18"/>
              </w:rPr>
              <w:t>Walter, G. A.</w:t>
            </w:r>
            <w:r>
              <w:rPr>
                <w:rFonts w:ascii="Segoe UI" w:hAnsi="Segoe UI" w:cs="Segoe UI"/>
                <w:kern w:val="0"/>
                <w:sz w:val="18"/>
                <w:szCs w:val="18"/>
              </w:rPr>
              <w:t>, Kiyosue, A., Griendling, K. K., Taylor, W. R.</w:t>
            </w:r>
            <w:r w:rsidRPr="00BF32CA">
              <w:t xml:space="preserve"> (2014). "Hydrogen Peroxide </w:t>
            </w:r>
            <w:r>
              <w:t>Regulates</w:t>
            </w:r>
            <w:r w:rsidRPr="00BF32CA">
              <w:t xml:space="preserve">Osteopontin Expression through Activation of Transcriptional and Translational Pathways." </w:t>
            </w:r>
            <w:r w:rsidRPr="00BF32CA">
              <w:rPr>
                <w:u w:val="single"/>
              </w:rPr>
              <w:t>J Biol Chem</w:t>
            </w:r>
            <w:r w:rsidRPr="00BF32CA">
              <w:t xml:space="preserve"> </w:t>
            </w:r>
            <w:r w:rsidRPr="00BF32CA">
              <w:rPr>
                <w:b/>
              </w:rPr>
              <w:t>289</w:t>
            </w:r>
            <w:r w:rsidRPr="00BF32CA">
              <w:t xml:space="preserve">(1): </w:t>
            </w:r>
            <w:r w:rsidR="00936E51">
              <w:t xml:space="preserve">                                               </w:t>
            </w:r>
            <w:r w:rsidRPr="00BF32CA">
              <w:t>275-285.</w:t>
            </w:r>
          </w:p>
          <w:p w14:paraId="1F6DEB80" w14:textId="579CAC8F" w:rsidR="00BF32CA" w:rsidRPr="00F97066" w:rsidRDefault="006512FA" w:rsidP="007A0853">
            <w:pPr>
              <w:pStyle w:val="EndNoteBibliography"/>
              <w:rPr>
                <w:rFonts w:ascii="Segoe UI" w:hAnsi="Segoe UI" w:cs="Segoe UI"/>
                <w:kern w:val="0"/>
              </w:rPr>
            </w:pPr>
            <w:r>
              <w:t xml:space="preserve">Wu, J., Williams, D., </w:t>
            </w:r>
            <w:r w:rsidRPr="006512FA">
              <w:rPr>
                <w:b/>
              </w:rPr>
              <w:t>Walter, G. A.</w:t>
            </w:r>
            <w:r>
              <w:t xml:space="preserve">, Thompson, W. E., &amp; Sidell, N. (2014). Estrogen increases Nrf2 activity through activation of the </w:t>
            </w:r>
            <w:r w:rsidR="00936E51">
              <w:t xml:space="preserve">                         </w:t>
            </w:r>
            <w:r>
              <w:t xml:space="preserve">PI3K pathway in MCF-7 breast cancer cells. </w:t>
            </w:r>
            <w:r>
              <w:rPr>
                <w:i/>
                <w:iCs/>
              </w:rPr>
              <w:t>Experimental cell research</w:t>
            </w:r>
            <w:r>
              <w:t xml:space="preserve">, </w:t>
            </w:r>
            <w:r>
              <w:rPr>
                <w:i/>
                <w:iCs/>
              </w:rPr>
              <w:t>328</w:t>
            </w:r>
            <w:r>
              <w:t>(2), 351-360.</w:t>
            </w:r>
          </w:p>
        </w:tc>
      </w:tr>
      <w:tr w:rsidR="00BA3177" w14:paraId="37F7AA8C" w14:textId="77777777" w:rsidTr="00F97066">
        <w:tc>
          <w:tcPr>
            <w:tcW w:w="384" w:type="dxa"/>
          </w:tcPr>
          <w:p w14:paraId="4D887D2B" w14:textId="77777777" w:rsidR="00BA3177" w:rsidRDefault="00BA3177"/>
        </w:tc>
        <w:tc>
          <w:tcPr>
            <w:tcW w:w="12397" w:type="dxa"/>
          </w:tcPr>
          <w:p w14:paraId="422173BF" w14:textId="77777777" w:rsidR="00BA3177" w:rsidRPr="000C273B" w:rsidRDefault="00BA3177" w:rsidP="000C273B">
            <w:pPr>
              <w:pStyle w:val="ResumeText"/>
              <w:rPr>
                <w:b/>
                <w:bCs/>
                <w:sz w:val="22"/>
              </w:rPr>
            </w:pPr>
            <w:r w:rsidRPr="000C273B">
              <w:rPr>
                <w:b/>
                <w:bCs/>
                <w:sz w:val="22"/>
              </w:rPr>
              <w:t>Skills</w:t>
            </w:r>
          </w:p>
          <w:p w14:paraId="18622F4B" w14:textId="0D8BDC13" w:rsidR="00BA3177" w:rsidRDefault="00BA3177" w:rsidP="0053619D">
            <w:pPr>
              <w:pStyle w:val="ResumeText"/>
              <w:numPr>
                <w:ilvl w:val="0"/>
                <w:numId w:val="16"/>
              </w:numPr>
              <w:rPr>
                <w:bCs/>
              </w:rPr>
            </w:pPr>
            <w:r>
              <w:rPr>
                <w:bCs/>
              </w:rPr>
              <w:t>Proficient in Windows XP, Vista,7, and 8 operating systems</w:t>
            </w:r>
            <w:r w:rsidR="00F97066">
              <w:rPr>
                <w:bCs/>
              </w:rPr>
              <w:t xml:space="preserve"> and skilled in 2007, 2010, and 2013 version of Microsoft Office Programs: Word, PowerPoint, Excel</w:t>
            </w:r>
          </w:p>
          <w:p w14:paraId="5B26A89C" w14:textId="4CFBD052" w:rsidR="0053619D" w:rsidRDefault="0053619D" w:rsidP="0053619D">
            <w:pPr>
              <w:pStyle w:val="ResumeText"/>
              <w:numPr>
                <w:ilvl w:val="0"/>
                <w:numId w:val="16"/>
              </w:numPr>
              <w:rPr>
                <w:bCs/>
              </w:rPr>
            </w:pPr>
            <w:r w:rsidRPr="00096699">
              <w:rPr>
                <w:bCs/>
              </w:rPr>
              <w:t xml:space="preserve">Proficient in SAS(9.3), R 3.1.2, Microsoft Access(2010), </w:t>
            </w:r>
            <w:proofErr w:type="spellStart"/>
            <w:r w:rsidRPr="00096699">
              <w:rPr>
                <w:bCs/>
              </w:rPr>
              <w:t>OpenEpi</w:t>
            </w:r>
            <w:proofErr w:type="spellEnd"/>
            <w:r w:rsidRPr="00096699">
              <w:rPr>
                <w:bCs/>
              </w:rPr>
              <w:t xml:space="preserve">(3.01), </w:t>
            </w:r>
            <w:proofErr w:type="spellStart"/>
            <w:r w:rsidRPr="00096699">
              <w:rPr>
                <w:bCs/>
              </w:rPr>
              <w:t>Pallisade</w:t>
            </w:r>
            <w:proofErr w:type="spellEnd"/>
            <w:r w:rsidRPr="00096699">
              <w:rPr>
                <w:bCs/>
              </w:rPr>
              <w:t xml:space="preserve"> </w:t>
            </w:r>
            <w:r>
              <w:rPr>
                <w:bCs/>
              </w:rPr>
              <w:t>Suit</w:t>
            </w:r>
            <w:r w:rsidRPr="00096699">
              <w:rPr>
                <w:bCs/>
              </w:rPr>
              <w:t>, GIS software(GRASS GIS, QGIS)</w:t>
            </w:r>
          </w:p>
          <w:p w14:paraId="475E588C" w14:textId="554E4FA6" w:rsidR="00247758" w:rsidRDefault="00247758" w:rsidP="0053619D">
            <w:pPr>
              <w:pStyle w:val="ResumeText"/>
              <w:numPr>
                <w:ilvl w:val="0"/>
                <w:numId w:val="16"/>
              </w:numPr>
              <w:rPr>
                <w:bCs/>
              </w:rPr>
            </w:pPr>
            <w:r>
              <w:rPr>
                <w:bCs/>
              </w:rPr>
              <w:t>Proficient in SQL coding</w:t>
            </w:r>
          </w:p>
          <w:p w14:paraId="0836C386" w14:textId="2C9EEE83" w:rsidR="00BA3177" w:rsidRPr="00F97066" w:rsidRDefault="00BA3177" w:rsidP="0053619D">
            <w:pPr>
              <w:pStyle w:val="ResumeText"/>
              <w:numPr>
                <w:ilvl w:val="0"/>
                <w:numId w:val="16"/>
              </w:numPr>
              <w:rPr>
                <w:bCs/>
              </w:rPr>
            </w:pPr>
            <w:r>
              <w:rPr>
                <w:bCs/>
              </w:rPr>
              <w:t>Experienced in literature searc</w:t>
            </w:r>
            <w:r w:rsidR="00F10836">
              <w:rPr>
                <w:bCs/>
              </w:rPr>
              <w:t>hes i</w:t>
            </w:r>
            <w:r w:rsidR="007F02D4">
              <w:rPr>
                <w:bCs/>
              </w:rPr>
              <w:t>n multiple online database</w:t>
            </w:r>
            <w:r w:rsidR="005B4BC2">
              <w:rPr>
                <w:bCs/>
              </w:rPr>
              <w:t xml:space="preserve"> (i.e. Google Scholar, PubMed, </w:t>
            </w:r>
            <w:proofErr w:type="spellStart"/>
            <w:r w:rsidR="005B4BC2">
              <w:rPr>
                <w:bCs/>
              </w:rPr>
              <w:t>etc</w:t>
            </w:r>
            <w:proofErr w:type="spellEnd"/>
            <w:r w:rsidR="005B4BC2">
              <w:rPr>
                <w:bCs/>
              </w:rPr>
              <w:t>)</w:t>
            </w:r>
          </w:p>
        </w:tc>
      </w:tr>
      <w:tr w:rsidR="00BA3177" w14:paraId="4656517C" w14:textId="77777777" w:rsidTr="00F97066">
        <w:tc>
          <w:tcPr>
            <w:tcW w:w="384" w:type="dxa"/>
          </w:tcPr>
          <w:p w14:paraId="32D7DB3C" w14:textId="1867EAAA" w:rsidR="00BA3177" w:rsidRDefault="00BA3177"/>
        </w:tc>
        <w:tc>
          <w:tcPr>
            <w:tcW w:w="12397" w:type="dxa"/>
          </w:tcPr>
          <w:p w14:paraId="0EA0F1D9" w14:textId="77777777" w:rsidR="00BA3177" w:rsidRPr="00CF068E" w:rsidRDefault="00BA3177" w:rsidP="00BA7FE4">
            <w:pPr>
              <w:pStyle w:val="ResumeText"/>
              <w:rPr>
                <w:b/>
                <w:sz w:val="22"/>
              </w:rPr>
            </w:pPr>
            <w:r w:rsidRPr="00CF068E">
              <w:rPr>
                <w:b/>
                <w:sz w:val="22"/>
              </w:rPr>
              <w:t>Volunteer</w:t>
            </w:r>
          </w:p>
          <w:p w14:paraId="4F6ACB00" w14:textId="03D4681E" w:rsidR="00BA3177" w:rsidRDefault="00BA3177" w:rsidP="00442F4F">
            <w:pPr>
              <w:pStyle w:val="ResumeText"/>
            </w:pPr>
            <w:r>
              <w:rPr>
                <w:b/>
              </w:rPr>
              <w:t xml:space="preserve">Emory University, </w:t>
            </w:r>
            <w:r w:rsidR="00090A41">
              <w:t xml:space="preserve">Atlanta, GA </w:t>
            </w:r>
            <w:r w:rsidR="005B4BC2">
              <w:t xml:space="preserve">                                                                                                                                                      </w:t>
            </w:r>
            <w:r w:rsidR="00090A41">
              <w:t>Jan 2014- Dec 2014</w:t>
            </w:r>
          </w:p>
          <w:p w14:paraId="4EFAAF8B" w14:textId="295CBB9D" w:rsidR="00BA3177" w:rsidRPr="002C5DE0" w:rsidRDefault="00BA3177" w:rsidP="00B24B7A">
            <w:pPr>
              <w:pStyle w:val="ResumeText"/>
            </w:pPr>
            <w:r w:rsidRPr="00B24B7A">
              <w:rPr>
                <w:i/>
              </w:rPr>
              <w:t>Emory Refugee Alliance President</w:t>
            </w:r>
            <w:r w:rsidR="00081AC1">
              <w:rPr>
                <w:i/>
              </w:rPr>
              <w:t xml:space="preserve"> </w:t>
            </w:r>
            <w:r w:rsidR="001D43D6" w:rsidRPr="001D43D6">
              <w:rPr>
                <w:i/>
              </w:rPr>
              <w:t xml:space="preserve">- </w:t>
            </w:r>
            <w:r w:rsidR="002C5DE0" w:rsidRPr="001D43D6">
              <w:rPr>
                <w:i/>
              </w:rPr>
              <w:t xml:space="preserve">contact: Elizabeth </w:t>
            </w:r>
            <w:proofErr w:type="spellStart"/>
            <w:r w:rsidR="002C5DE0" w:rsidRPr="001D43D6">
              <w:rPr>
                <w:i/>
              </w:rPr>
              <w:t>Downes</w:t>
            </w:r>
            <w:proofErr w:type="spellEnd"/>
            <w:r w:rsidR="001D43D6" w:rsidRPr="001D43D6">
              <w:rPr>
                <w:i/>
              </w:rPr>
              <w:t>,</w:t>
            </w:r>
            <w:r w:rsidR="002C5DE0" w:rsidRPr="001D43D6">
              <w:rPr>
                <w:i/>
              </w:rPr>
              <w:t xml:space="preserve"> 404-727-1544</w:t>
            </w:r>
            <w:r w:rsidR="001D43D6" w:rsidRPr="001D43D6">
              <w:rPr>
                <w:i/>
              </w:rPr>
              <w:t>,</w:t>
            </w:r>
            <w:r w:rsidR="002C5DE0" w:rsidRPr="001D43D6">
              <w:rPr>
                <w:i/>
              </w:rPr>
              <w:t xml:space="preserve"> edownes@emory.edu</w:t>
            </w:r>
          </w:p>
          <w:p w14:paraId="022D3A98" w14:textId="77777777" w:rsidR="00BA3177" w:rsidRDefault="00BA3177" w:rsidP="00B24B7A">
            <w:pPr>
              <w:pStyle w:val="ResumeText"/>
              <w:numPr>
                <w:ilvl w:val="0"/>
                <w:numId w:val="30"/>
              </w:numPr>
            </w:pPr>
            <w:r>
              <w:t>Elected to lead an inter-graduate school group that focused on refugee issues within the local area and refugee issues abroad</w:t>
            </w:r>
          </w:p>
          <w:p w14:paraId="1C2D9D8E" w14:textId="6F5B2F76" w:rsidR="00BA3177" w:rsidRDefault="00BA3177" w:rsidP="00B24B7A">
            <w:pPr>
              <w:pStyle w:val="ResumeText"/>
              <w:numPr>
                <w:ilvl w:val="0"/>
                <w:numId w:val="30"/>
              </w:numPr>
            </w:pPr>
            <w:r>
              <w:t>Coordinate opportunities fair to bring organizations focused in refugee services to Emory student body to promote volunteering within the refugee community</w:t>
            </w:r>
          </w:p>
          <w:p w14:paraId="2786DB03" w14:textId="1EF7E279" w:rsidR="00F10836" w:rsidRDefault="00F10836" w:rsidP="00B24B7A">
            <w:pPr>
              <w:pStyle w:val="ResumeText"/>
              <w:numPr>
                <w:ilvl w:val="0"/>
                <w:numId w:val="30"/>
              </w:numPr>
            </w:pPr>
            <w:r>
              <w:t>Acted as site lead for institution wide volunteer effort between Emory and organizations throughout the community</w:t>
            </w:r>
          </w:p>
          <w:p w14:paraId="26B7F0EF" w14:textId="031876E7" w:rsidR="00F10836" w:rsidRDefault="00F10836" w:rsidP="00B24B7A">
            <w:pPr>
              <w:pStyle w:val="ResumeText"/>
              <w:numPr>
                <w:ilvl w:val="0"/>
                <w:numId w:val="30"/>
              </w:numPr>
            </w:pPr>
            <w:r>
              <w:t>Lead reflective sessions for volunteer efforts with students focused on influence on actions with community partners</w:t>
            </w:r>
          </w:p>
          <w:p w14:paraId="1D021D3E" w14:textId="452EFC00" w:rsidR="00BA3177" w:rsidRDefault="00BA3177" w:rsidP="00B24B7A">
            <w:pPr>
              <w:pStyle w:val="ResumeText"/>
              <w:numPr>
                <w:ilvl w:val="0"/>
                <w:numId w:val="30"/>
              </w:numPr>
            </w:pPr>
            <w:r>
              <w:t>Host  and organize general body meetings with specific topics within the local or international community</w:t>
            </w:r>
          </w:p>
          <w:p w14:paraId="36865AC0" w14:textId="77777777" w:rsidR="00BA3177" w:rsidRDefault="00BA3177" w:rsidP="00B24B7A">
            <w:pPr>
              <w:pStyle w:val="ResumeText"/>
              <w:numPr>
                <w:ilvl w:val="0"/>
                <w:numId w:val="30"/>
              </w:numPr>
            </w:pPr>
            <w:r>
              <w:t xml:space="preserve">Plan executive board meetings to generate collaboration between graduate schools and designates projects that are needed within the group </w:t>
            </w:r>
          </w:p>
          <w:p w14:paraId="7E9572E5" w14:textId="1EDB722A" w:rsidR="00BA3177" w:rsidRDefault="00BA3177" w:rsidP="00B24B7A">
            <w:pPr>
              <w:pStyle w:val="ResumeText"/>
              <w:numPr>
                <w:ilvl w:val="0"/>
                <w:numId w:val="30"/>
              </w:numPr>
            </w:pPr>
            <w:r>
              <w:t>Act as liaison between the Rollins School of Public Health Clarkston Connection program and the Emory Refugee Alliance</w:t>
            </w:r>
          </w:p>
          <w:p w14:paraId="06AAF608" w14:textId="77777777" w:rsidR="005B4BC2" w:rsidRPr="00B24B7A" w:rsidRDefault="005B4BC2" w:rsidP="005B4BC2">
            <w:pPr>
              <w:pStyle w:val="ResumeText"/>
              <w:ind w:left="360"/>
            </w:pPr>
          </w:p>
          <w:p w14:paraId="5676ADB2" w14:textId="4001BBC8" w:rsidR="00F97066" w:rsidRDefault="00F97066" w:rsidP="00F97066">
            <w:pPr>
              <w:pStyle w:val="ResumeText"/>
            </w:pPr>
            <w:r w:rsidRPr="0060394A">
              <w:rPr>
                <w:b/>
              </w:rPr>
              <w:t>Clarkston International Bible Church</w:t>
            </w:r>
            <w:r>
              <w:rPr>
                <w:b/>
              </w:rPr>
              <w:t xml:space="preserve">, </w:t>
            </w:r>
            <w:r>
              <w:t>Clarkston, GA</w:t>
            </w:r>
            <w:r w:rsidRPr="002A6E2A">
              <w:t xml:space="preserve"> </w:t>
            </w:r>
            <w:r w:rsidR="00081AC1">
              <w:t xml:space="preserve"> </w:t>
            </w:r>
            <w:r w:rsidR="005B4BC2">
              <w:t xml:space="preserve">                                                                                                        </w:t>
            </w:r>
            <w:r w:rsidR="00081AC1">
              <w:t>Apr 2013-Jan 2014</w:t>
            </w:r>
          </w:p>
          <w:p w14:paraId="21F263B4" w14:textId="7635CF38" w:rsidR="00F97066" w:rsidRPr="001D43D6" w:rsidRDefault="00F97066" w:rsidP="00F97066">
            <w:pPr>
              <w:pStyle w:val="ResumeText"/>
              <w:rPr>
                <w:i/>
              </w:rPr>
            </w:pPr>
            <w:r w:rsidRPr="0060394A">
              <w:rPr>
                <w:i/>
              </w:rPr>
              <w:t>Youth Instructor; Volunteer Assistant</w:t>
            </w:r>
            <w:r w:rsidR="001D43D6">
              <w:rPr>
                <w:i/>
              </w:rPr>
              <w:t xml:space="preserve"> -</w:t>
            </w:r>
            <w:r w:rsidR="00354165">
              <w:rPr>
                <w:i/>
              </w:rPr>
              <w:t xml:space="preserve"> </w:t>
            </w:r>
            <w:r w:rsidR="001D43D6">
              <w:rPr>
                <w:i/>
              </w:rPr>
              <w:t>c</w:t>
            </w:r>
            <w:r w:rsidR="00B7178D">
              <w:t>ontact</w:t>
            </w:r>
            <w:r w:rsidR="00B7178D" w:rsidRPr="001D43D6">
              <w:rPr>
                <w:i/>
              </w:rPr>
              <w:t>: Mike Rosenbleeth</w:t>
            </w:r>
            <w:r w:rsidR="001D43D6" w:rsidRPr="001D43D6">
              <w:rPr>
                <w:i/>
              </w:rPr>
              <w:t>,</w:t>
            </w:r>
            <w:r w:rsidR="00B7178D" w:rsidRPr="001D43D6">
              <w:rPr>
                <w:i/>
              </w:rPr>
              <w:t xml:space="preserve"> </w:t>
            </w:r>
            <w:hyperlink r:id="rId13" w:history="1">
              <w:r w:rsidR="00354165" w:rsidRPr="001D43D6">
                <w:rPr>
                  <w:rStyle w:val="Hyperlink"/>
                  <w:i/>
                </w:rPr>
                <w:t>mike.rosenbleeth@networkatlanta.net</w:t>
              </w:r>
            </w:hyperlink>
            <w:r w:rsidR="001D43D6" w:rsidRPr="001D43D6">
              <w:rPr>
                <w:rStyle w:val="Hyperlink"/>
                <w:i/>
              </w:rPr>
              <w:t>,</w:t>
            </w:r>
            <w:r w:rsidR="00354165" w:rsidRPr="001D43D6">
              <w:rPr>
                <w:i/>
              </w:rPr>
              <w:t xml:space="preserve"> 404-939-6228</w:t>
            </w:r>
          </w:p>
          <w:p w14:paraId="6AE7A24A" w14:textId="77777777" w:rsidR="00F97066" w:rsidRDefault="00F97066" w:rsidP="00F97066">
            <w:pPr>
              <w:pStyle w:val="ResumeText"/>
              <w:numPr>
                <w:ilvl w:val="0"/>
                <w:numId w:val="22"/>
              </w:numPr>
            </w:pPr>
            <w:r>
              <w:lastRenderedPageBreak/>
              <w:t>Assisted with completion of various types of paperwork in refugee populations, primarily helping with food stamp and Medicaid applications to promote refugee independence</w:t>
            </w:r>
          </w:p>
          <w:p w14:paraId="5349F009" w14:textId="77777777" w:rsidR="00F97066" w:rsidRDefault="00F97066" w:rsidP="00F97066">
            <w:pPr>
              <w:pStyle w:val="ResumeText"/>
              <w:numPr>
                <w:ilvl w:val="0"/>
                <w:numId w:val="22"/>
              </w:numPr>
            </w:pPr>
            <w:r>
              <w:t>Collaborated with the Friends of Refugees organization to assist with individuals finding, resume writing, and applying for jobs in the local area</w:t>
            </w:r>
          </w:p>
          <w:p w14:paraId="568A6C8C" w14:textId="77777777" w:rsidR="00F97066" w:rsidRDefault="00F97066" w:rsidP="00F97066">
            <w:pPr>
              <w:pStyle w:val="ResumeText"/>
              <w:numPr>
                <w:ilvl w:val="0"/>
                <w:numId w:val="22"/>
              </w:numPr>
            </w:pPr>
            <w:r>
              <w:t>Lead worship services within the church and organized events within the community focused on youth</w:t>
            </w:r>
          </w:p>
          <w:p w14:paraId="17732A8D" w14:textId="77777777" w:rsidR="00F97066" w:rsidRDefault="00F97066" w:rsidP="00F97066">
            <w:pPr>
              <w:pStyle w:val="ResumeText"/>
              <w:numPr>
                <w:ilvl w:val="0"/>
                <w:numId w:val="22"/>
              </w:numPr>
            </w:pPr>
            <w:r>
              <w:t>Founded a program focused on teaching digital literacy, basic computer skills, to refugees of various languages. Cooperated with Network Atlanta to teach and revise classes to better suit a specific ethnicity</w:t>
            </w:r>
          </w:p>
          <w:p w14:paraId="38342815" w14:textId="77777777" w:rsidR="00F97066" w:rsidRDefault="00F97066" w:rsidP="00F97066">
            <w:pPr>
              <w:pStyle w:val="ResumeText"/>
              <w:numPr>
                <w:ilvl w:val="0"/>
                <w:numId w:val="22"/>
              </w:numPr>
            </w:pPr>
            <w:r>
              <w:t>Outreached to other community organizations in Clarkston, GA to establish digital literacy classes to spread basic technology understanding</w:t>
            </w:r>
          </w:p>
          <w:p w14:paraId="43F284B2" w14:textId="77777777" w:rsidR="00F97066" w:rsidRDefault="00F97066" w:rsidP="00F97066">
            <w:pPr>
              <w:pStyle w:val="ResumeText"/>
              <w:numPr>
                <w:ilvl w:val="0"/>
                <w:numId w:val="22"/>
              </w:numPr>
            </w:pPr>
            <w:r>
              <w:t>Assisted with organizing and timing of community events between the church and other organizations including Clarkston Police Department and Emory University Orthopedic and Spine Center</w:t>
            </w:r>
          </w:p>
          <w:p w14:paraId="3E45CA26" w14:textId="77777777" w:rsidR="005B4BC2" w:rsidRDefault="005B4BC2" w:rsidP="005B4BC2">
            <w:pPr>
              <w:pStyle w:val="ResumeText"/>
              <w:ind w:left="360"/>
            </w:pPr>
          </w:p>
          <w:p w14:paraId="75289708" w14:textId="4534482F" w:rsidR="00BA3177" w:rsidRDefault="00BA3177" w:rsidP="00442F4F">
            <w:pPr>
              <w:pStyle w:val="ResumeText"/>
            </w:pPr>
            <w:r w:rsidRPr="0060394A">
              <w:rPr>
                <w:b/>
              </w:rPr>
              <w:t>Berry College</w:t>
            </w:r>
            <w:r>
              <w:t xml:space="preserve"> , Mount Berry, GA </w:t>
            </w:r>
            <w:r w:rsidRPr="00BA7FE4">
              <w:t xml:space="preserve"> </w:t>
            </w:r>
            <w:r w:rsidR="005B4BC2">
              <w:t xml:space="preserve">                                                                                                                                                </w:t>
            </w:r>
            <w:r>
              <w:t>Nov 2011-May 2012</w:t>
            </w:r>
          </w:p>
          <w:p w14:paraId="313700FF" w14:textId="13C529E3" w:rsidR="00BA3177" w:rsidRPr="002E4529" w:rsidRDefault="00BA3177" w:rsidP="00442F4F">
            <w:pPr>
              <w:pStyle w:val="ResumeText"/>
            </w:pPr>
            <w:r w:rsidRPr="00442F4F">
              <w:rPr>
                <w:i/>
              </w:rPr>
              <w:t>Tri-Beta Co-President</w:t>
            </w:r>
            <w:r w:rsidR="002E4529">
              <w:rPr>
                <w:i/>
              </w:rPr>
              <w:t xml:space="preserve"> </w:t>
            </w:r>
            <w:r w:rsidR="001D43D6">
              <w:rPr>
                <w:i/>
              </w:rPr>
              <w:t xml:space="preserve">- </w:t>
            </w:r>
            <w:r w:rsidR="001D43D6" w:rsidRPr="001D43D6">
              <w:rPr>
                <w:i/>
              </w:rPr>
              <w:t>c</w:t>
            </w:r>
            <w:r w:rsidR="002E4529" w:rsidRPr="001D43D6">
              <w:rPr>
                <w:i/>
              </w:rPr>
              <w:t>ontact: Christopher Mowry</w:t>
            </w:r>
            <w:r w:rsidR="001D43D6" w:rsidRPr="001D43D6">
              <w:rPr>
                <w:i/>
              </w:rPr>
              <w:t>,</w:t>
            </w:r>
            <w:r w:rsidR="002E4529" w:rsidRPr="001D43D6">
              <w:rPr>
                <w:i/>
              </w:rPr>
              <w:t xml:space="preserve"> (706) 236-1712</w:t>
            </w:r>
            <w:r w:rsidR="001D43D6" w:rsidRPr="001D43D6">
              <w:rPr>
                <w:i/>
              </w:rPr>
              <w:t>,</w:t>
            </w:r>
            <w:r w:rsidR="002E4529" w:rsidRPr="001D43D6">
              <w:rPr>
                <w:i/>
              </w:rPr>
              <w:t xml:space="preserve"> cmowry@berry.edu</w:t>
            </w:r>
          </w:p>
          <w:p w14:paraId="262E107A" w14:textId="77777777" w:rsidR="00BA3177" w:rsidRPr="00BA7FE4" w:rsidRDefault="00BA3177" w:rsidP="00BA7FE4">
            <w:pPr>
              <w:pStyle w:val="ResumeText"/>
              <w:numPr>
                <w:ilvl w:val="0"/>
                <w:numId w:val="10"/>
              </w:numPr>
            </w:pPr>
            <w:r>
              <w:t>Co-founded</w:t>
            </w:r>
            <w:r w:rsidRPr="00BA7FE4">
              <w:t xml:space="preserve"> a 30+ student group and maintained organization between the school </w:t>
            </w:r>
            <w:r>
              <w:t xml:space="preserve">faculty </w:t>
            </w:r>
            <w:r w:rsidRPr="00BA7FE4">
              <w:t xml:space="preserve">and the </w:t>
            </w:r>
            <w:r>
              <w:t xml:space="preserve">national </w:t>
            </w:r>
            <w:r w:rsidRPr="00BA7FE4">
              <w:t>society</w:t>
            </w:r>
          </w:p>
          <w:p w14:paraId="503AE9FE" w14:textId="77777777" w:rsidR="00BA3177" w:rsidRPr="00BA7FE4" w:rsidRDefault="00BA3177" w:rsidP="00BA7FE4">
            <w:pPr>
              <w:pStyle w:val="ResumeText"/>
              <w:numPr>
                <w:ilvl w:val="0"/>
                <w:numId w:val="10"/>
              </w:numPr>
            </w:pPr>
            <w:r w:rsidRPr="00BA7FE4">
              <w:t>Involved in providing student led review sessions for lower level biology courses, lab and lecture reviews for: Essential Cell Biology, Genetics, Introduction to Zoology</w:t>
            </w:r>
          </w:p>
          <w:p w14:paraId="7F2F8EA9" w14:textId="77777777" w:rsidR="00BA3177" w:rsidRPr="00BA7FE4" w:rsidRDefault="00BA3177" w:rsidP="00BA7FE4">
            <w:pPr>
              <w:pStyle w:val="ResumeText"/>
              <w:numPr>
                <w:ilvl w:val="0"/>
                <w:numId w:val="10"/>
              </w:numPr>
            </w:pPr>
            <w:r w:rsidRPr="00BA7FE4">
              <w:t>Organized social events and information sessions that pertained to providing knowledge of the biology department and promoted the department to the community</w:t>
            </w:r>
          </w:p>
          <w:p w14:paraId="5E80DDFB" w14:textId="77777777" w:rsidR="00BA3177" w:rsidRPr="00BA7FE4" w:rsidRDefault="00BA3177" w:rsidP="00BA7FE4">
            <w:pPr>
              <w:pStyle w:val="ResumeText"/>
              <w:numPr>
                <w:ilvl w:val="0"/>
                <w:numId w:val="10"/>
              </w:numPr>
            </w:pPr>
            <w:r w:rsidRPr="00BA7FE4">
              <w:t>Lead and organized students for AP biology reviews with local high schools</w:t>
            </w:r>
          </w:p>
          <w:p w14:paraId="10D0D84D" w14:textId="77777777" w:rsidR="00BA3177" w:rsidRDefault="00BA3177" w:rsidP="00BA7FE4">
            <w:pPr>
              <w:pStyle w:val="ResumeText"/>
              <w:numPr>
                <w:ilvl w:val="0"/>
                <w:numId w:val="10"/>
              </w:numPr>
            </w:pPr>
            <w:r w:rsidRPr="00BA7FE4">
              <w:t>Founded research clinics within the school lead by students working in labs on campus</w:t>
            </w:r>
          </w:p>
          <w:p w14:paraId="4379542F" w14:textId="77777777" w:rsidR="005B4BC2" w:rsidRPr="00BA7FE4" w:rsidRDefault="005B4BC2" w:rsidP="005B4BC2">
            <w:pPr>
              <w:pStyle w:val="ResumeText"/>
              <w:ind w:left="360"/>
            </w:pPr>
          </w:p>
          <w:p w14:paraId="3706CDF3" w14:textId="6DDF7C84" w:rsidR="00BA3177" w:rsidRDefault="00BA3177" w:rsidP="00E501FC">
            <w:pPr>
              <w:pStyle w:val="ResumeText"/>
            </w:pPr>
            <w:r w:rsidRPr="0060394A">
              <w:rPr>
                <w:b/>
              </w:rPr>
              <w:t>Berry College</w:t>
            </w:r>
            <w:r>
              <w:rPr>
                <w:b/>
              </w:rPr>
              <w:t xml:space="preserve">, </w:t>
            </w:r>
            <w:r>
              <w:t xml:space="preserve">Mount Berry, GA  </w:t>
            </w:r>
            <w:r w:rsidR="005B4BC2">
              <w:t xml:space="preserve">                                                                                                                                                 </w:t>
            </w:r>
            <w:r>
              <w:t>Dec 2011-May 2012</w:t>
            </w:r>
          </w:p>
          <w:p w14:paraId="1B17C42A" w14:textId="1B9A61D2" w:rsidR="00BA3177" w:rsidRPr="002E4529" w:rsidRDefault="00BA3177" w:rsidP="00E501FC">
            <w:pPr>
              <w:pStyle w:val="ResumeText"/>
            </w:pPr>
            <w:r w:rsidRPr="008149CC">
              <w:rPr>
                <w:i/>
              </w:rPr>
              <w:t>“A New Year A New You” committee member</w:t>
            </w:r>
            <w:r w:rsidR="002E4529">
              <w:rPr>
                <w:i/>
              </w:rPr>
              <w:t xml:space="preserve"> </w:t>
            </w:r>
            <w:r w:rsidR="001D43D6">
              <w:rPr>
                <w:i/>
              </w:rPr>
              <w:t xml:space="preserve">- </w:t>
            </w:r>
            <w:r w:rsidR="002E4529">
              <w:t>contact: Morgan West</w:t>
            </w:r>
          </w:p>
          <w:p w14:paraId="79CD2D69" w14:textId="77777777" w:rsidR="00BA3177" w:rsidRDefault="00BA3177" w:rsidP="00E501FC">
            <w:pPr>
              <w:pStyle w:val="ResumeText"/>
              <w:numPr>
                <w:ilvl w:val="0"/>
                <w:numId w:val="18"/>
              </w:numPr>
            </w:pPr>
            <w:r>
              <w:t>Represented the  Athletic facility and tasked with staying informed on any events within that department to coordinate activities with other departments</w:t>
            </w:r>
          </w:p>
          <w:p w14:paraId="4F541126" w14:textId="77777777" w:rsidR="00BA3177" w:rsidRDefault="00BA3177" w:rsidP="00E501FC">
            <w:pPr>
              <w:pStyle w:val="ResumeText"/>
              <w:numPr>
                <w:ilvl w:val="0"/>
                <w:numId w:val="18"/>
              </w:numPr>
            </w:pPr>
            <w:r>
              <w:t>Organized lecturers to visit the school and give talks for the promotion of a healthy lifestyle</w:t>
            </w:r>
          </w:p>
          <w:p w14:paraId="6722D052" w14:textId="77777777" w:rsidR="00BA3177" w:rsidRDefault="00BA3177" w:rsidP="00E501FC">
            <w:pPr>
              <w:pStyle w:val="ResumeText"/>
              <w:numPr>
                <w:ilvl w:val="0"/>
                <w:numId w:val="18"/>
              </w:numPr>
            </w:pPr>
            <w:r>
              <w:t>Promoted public health ideas that involved campus community such as weight management, safe legal substance use, diabetes awareness to better inform those in the community</w:t>
            </w:r>
          </w:p>
          <w:p w14:paraId="4C18CB25" w14:textId="1ED5662E" w:rsidR="00F97066" w:rsidRDefault="00BA3177" w:rsidP="00E501FC">
            <w:pPr>
              <w:pStyle w:val="ResumeText"/>
              <w:numPr>
                <w:ilvl w:val="0"/>
                <w:numId w:val="18"/>
              </w:numPr>
            </w:pPr>
            <w:r>
              <w:t>Assisted in creating fundraisers that involved the campus for charities or organizations and helped complete the event</w:t>
            </w:r>
          </w:p>
          <w:p w14:paraId="2E6E59D8" w14:textId="77777777" w:rsidR="005B4BC2" w:rsidRPr="00247758" w:rsidRDefault="005B4BC2" w:rsidP="005B4BC2">
            <w:pPr>
              <w:pStyle w:val="ResumeText"/>
              <w:ind w:left="360"/>
            </w:pPr>
          </w:p>
          <w:p w14:paraId="0D6F0CE1" w14:textId="39C5A0CB" w:rsidR="00BA3177" w:rsidRDefault="00BA3177" w:rsidP="00E501FC">
            <w:pPr>
              <w:pStyle w:val="ResumeText"/>
            </w:pPr>
            <w:r w:rsidRPr="0060394A">
              <w:rPr>
                <w:b/>
              </w:rPr>
              <w:t>Lilburn Coop</w:t>
            </w:r>
            <w:r>
              <w:rPr>
                <w:b/>
              </w:rPr>
              <w:t xml:space="preserve">, </w:t>
            </w:r>
            <w:r>
              <w:t>Lilburn, GA</w:t>
            </w:r>
            <w:r w:rsidRPr="0014471C">
              <w:t xml:space="preserve"> </w:t>
            </w:r>
            <w:r w:rsidR="005B4BC2">
              <w:t xml:space="preserve">                                                                                                                                                               </w:t>
            </w:r>
            <w:r>
              <w:t>Jul 2012- Aug 2013</w:t>
            </w:r>
            <w:r w:rsidRPr="0014471C">
              <w:t xml:space="preserve"> </w:t>
            </w:r>
          </w:p>
          <w:p w14:paraId="784DBEE5" w14:textId="207C67D8" w:rsidR="00BA3177" w:rsidRPr="001D43D6" w:rsidRDefault="00BA3177" w:rsidP="005B4BC2">
            <w:pPr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eastAsia="en-US"/>
              </w:rPr>
            </w:pPr>
            <w:r w:rsidRPr="001D43D6">
              <w:rPr>
                <w:i/>
              </w:rPr>
              <w:t>GED Instructor</w:t>
            </w:r>
            <w:r w:rsidR="00AB526C" w:rsidRPr="001D43D6">
              <w:rPr>
                <w:i/>
              </w:rPr>
              <w:t xml:space="preserve"> </w:t>
            </w:r>
            <w:r w:rsidR="001D43D6">
              <w:rPr>
                <w:i/>
              </w:rPr>
              <w:t>contact -</w:t>
            </w:r>
            <w:r w:rsidR="00AB526C" w:rsidRPr="001D43D6">
              <w:rPr>
                <w:i/>
              </w:rPr>
              <w:t xml:space="preserve"> Kay Whithear</w:t>
            </w:r>
            <w:r w:rsidR="001D43D6">
              <w:rPr>
                <w:i/>
              </w:rPr>
              <w:t>,</w:t>
            </w:r>
            <w:r w:rsidR="002E4529" w:rsidRPr="001D43D6">
              <w:rPr>
                <w:i/>
              </w:rPr>
              <w:t xml:space="preserve"> </w:t>
            </w:r>
            <w:r w:rsidR="002E4529" w:rsidRPr="001D43D6">
              <w:rPr>
                <w:rFonts w:eastAsia="Times New Roman" w:cs="Times New Roman"/>
                <w:i/>
                <w:kern w:val="0"/>
                <w:lang w:eastAsia="en-US"/>
              </w:rPr>
              <w:t>(770) 931-8333</w:t>
            </w:r>
            <w:r w:rsidR="001D43D6">
              <w:rPr>
                <w:rFonts w:eastAsia="Times New Roman" w:cs="Times New Roman"/>
                <w:i/>
                <w:kern w:val="0"/>
                <w:lang w:eastAsia="en-US"/>
              </w:rPr>
              <w:t>,</w:t>
            </w:r>
            <w:r w:rsidR="005B4BC2" w:rsidRPr="001D43D6">
              <w:rPr>
                <w:rFonts w:eastAsia="Times New Roman" w:cs="Times New Roman"/>
                <w:i/>
                <w:kern w:val="0"/>
                <w:lang w:eastAsia="en-US"/>
              </w:rPr>
              <w:t xml:space="preserve"> </w:t>
            </w:r>
            <w:r w:rsidR="00AB526C" w:rsidRPr="001D43D6">
              <w:rPr>
                <w:i/>
              </w:rPr>
              <w:t>Kay@lilburncoop.org</w:t>
            </w:r>
          </w:p>
          <w:p w14:paraId="59A14902" w14:textId="77777777" w:rsidR="00BA3177" w:rsidRDefault="00BA3177" w:rsidP="00840004">
            <w:pPr>
              <w:pStyle w:val="ResumeText"/>
              <w:numPr>
                <w:ilvl w:val="0"/>
                <w:numId w:val="20"/>
              </w:numPr>
            </w:pPr>
            <w:r>
              <w:t>Created a curriculum to teach underserved individuals concepts required by the GED including high school: English, Literature, Math, Science, and Social Studies to prepare students for GED test</w:t>
            </w:r>
          </w:p>
          <w:p w14:paraId="1B7AA845" w14:textId="77777777" w:rsidR="00BA3177" w:rsidRDefault="00BA3177" w:rsidP="00840004">
            <w:pPr>
              <w:pStyle w:val="ResumeText"/>
              <w:numPr>
                <w:ilvl w:val="0"/>
                <w:numId w:val="20"/>
              </w:numPr>
            </w:pPr>
            <w:r>
              <w:t>Supervised other instructors while teaching in their designated topic and advised them for better teaching methods</w:t>
            </w:r>
          </w:p>
          <w:p w14:paraId="4B96310A" w14:textId="77777777" w:rsidR="00BA3177" w:rsidRDefault="00BA3177" w:rsidP="00840004">
            <w:pPr>
              <w:pStyle w:val="ResumeText"/>
              <w:numPr>
                <w:ilvl w:val="0"/>
                <w:numId w:val="20"/>
              </w:numPr>
            </w:pPr>
            <w:r>
              <w:t>Collaborated with instructors in meetings to optimize the teaching methods and materials for students</w:t>
            </w:r>
          </w:p>
          <w:p w14:paraId="42D7FF6E" w14:textId="77777777" w:rsidR="005B4BC2" w:rsidRPr="00567263" w:rsidRDefault="005B4BC2" w:rsidP="005B4BC2">
            <w:pPr>
              <w:pStyle w:val="ResumeText"/>
              <w:ind w:left="360"/>
            </w:pPr>
          </w:p>
          <w:p w14:paraId="5B13000A" w14:textId="7C82511A" w:rsidR="00BA3177" w:rsidRPr="00F45EC3" w:rsidRDefault="00BA3177" w:rsidP="00D62A6B">
            <w:pPr>
              <w:pStyle w:val="ResumeText"/>
            </w:pPr>
            <w:r>
              <w:rPr>
                <w:b/>
              </w:rPr>
              <w:t xml:space="preserve">Atlanta Renegade Rugby Football Club, </w:t>
            </w:r>
            <w:r w:rsidRPr="00F45EC3">
              <w:t xml:space="preserve">Atlanta, GA </w:t>
            </w:r>
            <w:r w:rsidR="005B4BC2">
              <w:t xml:space="preserve">                                                                                                           Jun</w:t>
            </w:r>
            <w:r w:rsidRPr="00F45EC3">
              <w:t xml:space="preserve"> 2011-May 2012</w:t>
            </w:r>
          </w:p>
          <w:p w14:paraId="02F5585A" w14:textId="77777777" w:rsidR="00BA3177" w:rsidRDefault="00BA3177" w:rsidP="00D62A6B">
            <w:pPr>
              <w:pStyle w:val="ResumeText"/>
              <w:rPr>
                <w:i/>
              </w:rPr>
            </w:pPr>
            <w:r>
              <w:rPr>
                <w:i/>
              </w:rPr>
              <w:t>B-side Starter</w:t>
            </w:r>
          </w:p>
          <w:p w14:paraId="194B2A92" w14:textId="77777777" w:rsidR="00BA3177" w:rsidRDefault="00BA3177" w:rsidP="00D62A6B">
            <w:pPr>
              <w:pStyle w:val="ResumeText"/>
              <w:numPr>
                <w:ilvl w:val="0"/>
                <w:numId w:val="25"/>
              </w:numPr>
              <w:rPr>
                <w:i/>
              </w:rPr>
            </w:pPr>
            <w:r>
              <w:rPr>
                <w:i/>
              </w:rPr>
              <w:t xml:space="preserve">Recruited to play the Flanker position for the men’s league to fill vacant position </w:t>
            </w:r>
          </w:p>
          <w:p w14:paraId="73ACED84" w14:textId="77777777" w:rsidR="00BA3177" w:rsidRDefault="00BA3177" w:rsidP="00D62A6B">
            <w:pPr>
              <w:pStyle w:val="ResumeText"/>
              <w:numPr>
                <w:ilvl w:val="0"/>
                <w:numId w:val="25"/>
              </w:numPr>
              <w:rPr>
                <w:b/>
              </w:rPr>
            </w:pPr>
            <w:r>
              <w:lastRenderedPageBreak/>
              <w:t>Assisted with coaching for outreach programs with multiple novice rugby clubs including: Grayson High School and Georgia Perimeter College</w:t>
            </w:r>
          </w:p>
          <w:p w14:paraId="4C20E6ED" w14:textId="77777777" w:rsidR="00BA3177" w:rsidRPr="00F45EC3" w:rsidRDefault="00BA3177" w:rsidP="00D62A6B">
            <w:pPr>
              <w:pStyle w:val="ResumeText"/>
              <w:rPr>
                <w:i/>
              </w:rPr>
            </w:pPr>
            <w:r w:rsidRPr="00F45EC3">
              <w:rPr>
                <w:i/>
              </w:rPr>
              <w:t>U-21 Starter</w:t>
            </w:r>
          </w:p>
          <w:p w14:paraId="7283D384" w14:textId="01112AB3" w:rsidR="00BA3177" w:rsidRPr="00F97066" w:rsidRDefault="00BA3177" w:rsidP="00F97066">
            <w:pPr>
              <w:pStyle w:val="ResumeText"/>
              <w:numPr>
                <w:ilvl w:val="0"/>
                <w:numId w:val="25"/>
              </w:numPr>
              <w:rPr>
                <w:b/>
              </w:rPr>
            </w:pPr>
            <w:r>
              <w:t>Played as the Flanker primarily and adapted to other positions as the team needed</w:t>
            </w:r>
          </w:p>
        </w:tc>
      </w:tr>
      <w:tr w:rsidR="00F97066" w14:paraId="711FEB61" w14:textId="77777777" w:rsidTr="00F97066">
        <w:tc>
          <w:tcPr>
            <w:tcW w:w="384" w:type="dxa"/>
          </w:tcPr>
          <w:p w14:paraId="0F30803E" w14:textId="4665AA63" w:rsidR="00F97066" w:rsidRDefault="00F97066"/>
        </w:tc>
        <w:tc>
          <w:tcPr>
            <w:tcW w:w="12397" w:type="dxa"/>
          </w:tcPr>
          <w:p w14:paraId="216314C1" w14:textId="77777777" w:rsidR="00F97066" w:rsidRDefault="00F97066" w:rsidP="0060394A">
            <w:pPr>
              <w:pStyle w:val="ResumeText"/>
              <w:rPr>
                <w:bCs/>
              </w:rPr>
            </w:pPr>
          </w:p>
        </w:tc>
      </w:tr>
      <w:tr w:rsidR="00F97066" w14:paraId="214FF797" w14:textId="77777777" w:rsidTr="00F97066">
        <w:tc>
          <w:tcPr>
            <w:tcW w:w="384" w:type="dxa"/>
          </w:tcPr>
          <w:p w14:paraId="65A1E2C2" w14:textId="6C732CE4" w:rsidR="00F97066" w:rsidRDefault="00F97066" w:rsidP="00663BD6"/>
        </w:tc>
        <w:tc>
          <w:tcPr>
            <w:tcW w:w="12397" w:type="dxa"/>
          </w:tcPr>
          <w:p w14:paraId="0E850CFD" w14:textId="77777777" w:rsidR="00F97066" w:rsidRDefault="00F97066" w:rsidP="00BA7FE4">
            <w:pPr>
              <w:pStyle w:val="ResumeText"/>
            </w:pPr>
          </w:p>
        </w:tc>
      </w:tr>
    </w:tbl>
    <w:p w14:paraId="13DA1FBE" w14:textId="26F5991E" w:rsidR="00840004" w:rsidRDefault="00840004" w:rsidP="00BF32CA"/>
    <w:sectPr w:rsidR="00840004" w:rsidSect="004C24D4">
      <w:footerReference w:type="default" r:id="rId14"/>
      <w:pgSz w:w="12240" w:h="15840" w:code="1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0AA5FF" w14:textId="77777777" w:rsidR="006755B2" w:rsidRDefault="006755B2">
      <w:pPr>
        <w:spacing w:before="0" w:after="0" w:line="240" w:lineRule="auto"/>
      </w:pPr>
      <w:r>
        <w:separator/>
      </w:r>
    </w:p>
  </w:endnote>
  <w:endnote w:type="continuationSeparator" w:id="0">
    <w:p w14:paraId="4EB05829" w14:textId="77777777" w:rsidR="006755B2" w:rsidRDefault="006755B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FDCEF4" w14:textId="77777777" w:rsidR="006755B2" w:rsidRDefault="006755B2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D35C4F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BE1C1C" w14:textId="77777777" w:rsidR="006755B2" w:rsidRDefault="006755B2">
      <w:pPr>
        <w:spacing w:before="0" w:after="0" w:line="240" w:lineRule="auto"/>
      </w:pPr>
      <w:r>
        <w:separator/>
      </w:r>
    </w:p>
  </w:footnote>
  <w:footnote w:type="continuationSeparator" w:id="0">
    <w:p w14:paraId="0B89362B" w14:textId="77777777" w:rsidR="006755B2" w:rsidRDefault="006755B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251A7"/>
    <w:multiLevelType w:val="hybridMultilevel"/>
    <w:tmpl w:val="7BDAEEF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>
    <w:nsid w:val="03157C65"/>
    <w:multiLevelType w:val="hybridMultilevel"/>
    <w:tmpl w:val="8A266BD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>
    <w:nsid w:val="03CC6435"/>
    <w:multiLevelType w:val="hybridMultilevel"/>
    <w:tmpl w:val="CA8AAFA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B59178C"/>
    <w:multiLevelType w:val="hybridMultilevel"/>
    <w:tmpl w:val="D37CCD8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>
    <w:nsid w:val="0E8073E4"/>
    <w:multiLevelType w:val="hybridMultilevel"/>
    <w:tmpl w:val="7A94F36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>
    <w:nsid w:val="0F753B9D"/>
    <w:multiLevelType w:val="hybridMultilevel"/>
    <w:tmpl w:val="5EA661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28413C9"/>
    <w:multiLevelType w:val="hybridMultilevel"/>
    <w:tmpl w:val="BC6286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7FE1264"/>
    <w:multiLevelType w:val="hybridMultilevel"/>
    <w:tmpl w:val="70749D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9BA1F15"/>
    <w:multiLevelType w:val="hybridMultilevel"/>
    <w:tmpl w:val="1FC0914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>
    <w:nsid w:val="19BD3052"/>
    <w:multiLevelType w:val="hybridMultilevel"/>
    <w:tmpl w:val="E78A2F2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>
    <w:nsid w:val="22443F6A"/>
    <w:multiLevelType w:val="hybridMultilevel"/>
    <w:tmpl w:val="9642053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>
    <w:nsid w:val="249948B6"/>
    <w:multiLevelType w:val="hybridMultilevel"/>
    <w:tmpl w:val="61B23D1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2">
    <w:nsid w:val="28A1637C"/>
    <w:multiLevelType w:val="hybridMultilevel"/>
    <w:tmpl w:val="A4ACC8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CF870E8"/>
    <w:multiLevelType w:val="hybridMultilevel"/>
    <w:tmpl w:val="CB42360C"/>
    <w:lvl w:ilvl="0" w:tplc="224C47E0">
      <w:start w:val="1"/>
      <w:numFmt w:val="bullet"/>
      <w:pStyle w:val="EndNoteBibliography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EEE2B93"/>
    <w:multiLevelType w:val="hybridMultilevel"/>
    <w:tmpl w:val="8E42F65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5">
    <w:nsid w:val="36BA318B"/>
    <w:multiLevelType w:val="hybridMultilevel"/>
    <w:tmpl w:val="99A85A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8B66AD3"/>
    <w:multiLevelType w:val="hybridMultilevel"/>
    <w:tmpl w:val="3AA6433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B671863"/>
    <w:multiLevelType w:val="hybridMultilevel"/>
    <w:tmpl w:val="8FBC96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CB22B10"/>
    <w:multiLevelType w:val="hybridMultilevel"/>
    <w:tmpl w:val="926A6DB0"/>
    <w:lvl w:ilvl="0" w:tplc="04090001">
      <w:start w:val="1"/>
      <w:numFmt w:val="bullet"/>
      <w:lvlText w:val=""/>
      <w:lvlJc w:val="left"/>
      <w:pPr>
        <w:ind w:left="1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</w:abstractNum>
  <w:abstractNum w:abstractNumId="19">
    <w:nsid w:val="3D231C77"/>
    <w:multiLevelType w:val="hybridMultilevel"/>
    <w:tmpl w:val="695A056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F06058F"/>
    <w:multiLevelType w:val="hybridMultilevel"/>
    <w:tmpl w:val="024093A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1">
    <w:nsid w:val="401230B5"/>
    <w:multiLevelType w:val="hybridMultilevel"/>
    <w:tmpl w:val="95020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A15941"/>
    <w:multiLevelType w:val="hybridMultilevel"/>
    <w:tmpl w:val="55F877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E3C265E"/>
    <w:multiLevelType w:val="hybridMultilevel"/>
    <w:tmpl w:val="B5A8A09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4">
    <w:nsid w:val="50422F33"/>
    <w:multiLevelType w:val="hybridMultilevel"/>
    <w:tmpl w:val="3FD080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C0E4AA0"/>
    <w:multiLevelType w:val="hybridMultilevel"/>
    <w:tmpl w:val="553686C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6">
    <w:nsid w:val="5C2366F4"/>
    <w:multiLevelType w:val="hybridMultilevel"/>
    <w:tmpl w:val="DF98733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7">
    <w:nsid w:val="66DA07CF"/>
    <w:multiLevelType w:val="hybridMultilevel"/>
    <w:tmpl w:val="652E23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79B7DCE"/>
    <w:multiLevelType w:val="hybridMultilevel"/>
    <w:tmpl w:val="257693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83F7BC1"/>
    <w:multiLevelType w:val="hybridMultilevel"/>
    <w:tmpl w:val="BAAE2A5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0">
    <w:nsid w:val="6C1D662E"/>
    <w:multiLevelType w:val="hybridMultilevel"/>
    <w:tmpl w:val="0614666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1">
    <w:nsid w:val="6F2B1B0F"/>
    <w:multiLevelType w:val="hybridMultilevel"/>
    <w:tmpl w:val="ACDAD30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2">
    <w:nsid w:val="70356431"/>
    <w:multiLevelType w:val="hybridMultilevel"/>
    <w:tmpl w:val="F55EA4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07055FB"/>
    <w:multiLevelType w:val="hybridMultilevel"/>
    <w:tmpl w:val="6116E12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4">
    <w:nsid w:val="75157CAF"/>
    <w:multiLevelType w:val="hybridMultilevel"/>
    <w:tmpl w:val="3EA229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6114DDF"/>
    <w:multiLevelType w:val="hybridMultilevel"/>
    <w:tmpl w:val="6C6E1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A33550F"/>
    <w:multiLevelType w:val="hybridMultilevel"/>
    <w:tmpl w:val="F1AAA8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E415E9F"/>
    <w:multiLevelType w:val="hybridMultilevel"/>
    <w:tmpl w:val="18944C2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4"/>
  </w:num>
  <w:num w:numId="3">
    <w:abstractNumId w:val="28"/>
  </w:num>
  <w:num w:numId="4">
    <w:abstractNumId w:val="5"/>
  </w:num>
  <w:num w:numId="5">
    <w:abstractNumId w:val="36"/>
  </w:num>
  <w:num w:numId="6">
    <w:abstractNumId w:val="22"/>
  </w:num>
  <w:num w:numId="7">
    <w:abstractNumId w:val="15"/>
  </w:num>
  <w:num w:numId="8">
    <w:abstractNumId w:val="6"/>
  </w:num>
  <w:num w:numId="9">
    <w:abstractNumId w:val="30"/>
  </w:num>
  <w:num w:numId="10">
    <w:abstractNumId w:val="1"/>
  </w:num>
  <w:num w:numId="11">
    <w:abstractNumId w:val="16"/>
  </w:num>
  <w:num w:numId="12">
    <w:abstractNumId w:val="19"/>
  </w:num>
  <w:num w:numId="13">
    <w:abstractNumId w:val="13"/>
  </w:num>
  <w:num w:numId="14">
    <w:abstractNumId w:val="37"/>
  </w:num>
  <w:num w:numId="15">
    <w:abstractNumId w:val="2"/>
  </w:num>
  <w:num w:numId="16">
    <w:abstractNumId w:val="23"/>
  </w:num>
  <w:num w:numId="17">
    <w:abstractNumId w:val="32"/>
  </w:num>
  <w:num w:numId="18">
    <w:abstractNumId w:val="10"/>
  </w:num>
  <w:num w:numId="19">
    <w:abstractNumId w:val="12"/>
  </w:num>
  <w:num w:numId="20">
    <w:abstractNumId w:val="3"/>
  </w:num>
  <w:num w:numId="21">
    <w:abstractNumId w:val="7"/>
  </w:num>
  <w:num w:numId="22">
    <w:abstractNumId w:val="14"/>
  </w:num>
  <w:num w:numId="23">
    <w:abstractNumId w:val="17"/>
  </w:num>
  <w:num w:numId="24">
    <w:abstractNumId w:val="0"/>
  </w:num>
  <w:num w:numId="25">
    <w:abstractNumId w:val="29"/>
  </w:num>
  <w:num w:numId="26">
    <w:abstractNumId w:val="27"/>
  </w:num>
  <w:num w:numId="27">
    <w:abstractNumId w:val="8"/>
  </w:num>
  <w:num w:numId="28">
    <w:abstractNumId w:val="33"/>
  </w:num>
  <w:num w:numId="29">
    <w:abstractNumId w:val="35"/>
  </w:num>
  <w:num w:numId="30">
    <w:abstractNumId w:val="20"/>
  </w:num>
  <w:num w:numId="31">
    <w:abstractNumId w:val="25"/>
  </w:num>
  <w:num w:numId="32">
    <w:abstractNumId w:val="31"/>
  </w:num>
  <w:num w:numId="33">
    <w:abstractNumId w:val="26"/>
  </w:num>
  <w:num w:numId="34">
    <w:abstractNumId w:val="9"/>
  </w:num>
  <w:num w:numId="35">
    <w:abstractNumId w:val="21"/>
  </w:num>
  <w:num w:numId="36">
    <w:abstractNumId w:val="4"/>
  </w:num>
  <w:num w:numId="37">
    <w:abstractNumId w:val="11"/>
  </w:num>
  <w:num w:numId="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hdrShapeDefaults>
    <o:shapedefaults v:ext="edit" spidmax="542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nnotated&lt;/Style&gt;&lt;LeftDelim&gt;{&lt;/LeftDelim&gt;&lt;RightDelim&gt;}&lt;/RightDelim&gt;&lt;FontName&gt;Cambria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vwfzt5aazasvvmerrarvwezmzw2sstfr2tev&quot;&gt;My EndNote Library&lt;record-ids&gt;&lt;item&gt;12&lt;/item&gt;&lt;/record-ids&gt;&lt;/item&gt;&lt;/Libraries&gt;"/>
  </w:docVars>
  <w:rsids>
    <w:rsidRoot w:val="004C24D4"/>
    <w:rsid w:val="00003616"/>
    <w:rsid w:val="0005289F"/>
    <w:rsid w:val="00054AAE"/>
    <w:rsid w:val="000655DD"/>
    <w:rsid w:val="000706A8"/>
    <w:rsid w:val="000764C8"/>
    <w:rsid w:val="00081AC1"/>
    <w:rsid w:val="00090A41"/>
    <w:rsid w:val="000A5C9C"/>
    <w:rsid w:val="000C273B"/>
    <w:rsid w:val="001705CA"/>
    <w:rsid w:val="001A0EB6"/>
    <w:rsid w:val="001A14A1"/>
    <w:rsid w:val="001C7C5F"/>
    <w:rsid w:val="001D43D6"/>
    <w:rsid w:val="001D4D61"/>
    <w:rsid w:val="001D6FEC"/>
    <w:rsid w:val="002079EA"/>
    <w:rsid w:val="00224F30"/>
    <w:rsid w:val="00247758"/>
    <w:rsid w:val="00282290"/>
    <w:rsid w:val="002A43DF"/>
    <w:rsid w:val="002C42BC"/>
    <w:rsid w:val="002C5DE0"/>
    <w:rsid w:val="002D2D2D"/>
    <w:rsid w:val="002D5118"/>
    <w:rsid w:val="002E4529"/>
    <w:rsid w:val="002E4B74"/>
    <w:rsid w:val="00300FBE"/>
    <w:rsid w:val="00354165"/>
    <w:rsid w:val="00381BD7"/>
    <w:rsid w:val="00387E9A"/>
    <w:rsid w:val="003D6E94"/>
    <w:rsid w:val="00414819"/>
    <w:rsid w:val="00423219"/>
    <w:rsid w:val="0043372D"/>
    <w:rsid w:val="00442F4F"/>
    <w:rsid w:val="00454E87"/>
    <w:rsid w:val="004C24D4"/>
    <w:rsid w:val="004C7311"/>
    <w:rsid w:val="0053619D"/>
    <w:rsid w:val="00536FF3"/>
    <w:rsid w:val="0053798D"/>
    <w:rsid w:val="0054539B"/>
    <w:rsid w:val="00587BD0"/>
    <w:rsid w:val="005B4BC2"/>
    <w:rsid w:val="0060394A"/>
    <w:rsid w:val="00611DA0"/>
    <w:rsid w:val="006512FA"/>
    <w:rsid w:val="00663BD6"/>
    <w:rsid w:val="00665CE6"/>
    <w:rsid w:val="006755B2"/>
    <w:rsid w:val="006A29B2"/>
    <w:rsid w:val="006E30EB"/>
    <w:rsid w:val="00743677"/>
    <w:rsid w:val="007622D0"/>
    <w:rsid w:val="00764036"/>
    <w:rsid w:val="00777FA0"/>
    <w:rsid w:val="007A0853"/>
    <w:rsid w:val="007F02D4"/>
    <w:rsid w:val="0081074E"/>
    <w:rsid w:val="008149CC"/>
    <w:rsid w:val="00840004"/>
    <w:rsid w:val="00897C47"/>
    <w:rsid w:val="008D1869"/>
    <w:rsid w:val="008D39DB"/>
    <w:rsid w:val="008D690F"/>
    <w:rsid w:val="008F6436"/>
    <w:rsid w:val="00915C3E"/>
    <w:rsid w:val="00922939"/>
    <w:rsid w:val="0093168A"/>
    <w:rsid w:val="00936E51"/>
    <w:rsid w:val="00937860"/>
    <w:rsid w:val="0096782B"/>
    <w:rsid w:val="009D50F9"/>
    <w:rsid w:val="009E009E"/>
    <w:rsid w:val="009F0F1E"/>
    <w:rsid w:val="00A263B4"/>
    <w:rsid w:val="00A749CF"/>
    <w:rsid w:val="00A847C0"/>
    <w:rsid w:val="00AA2864"/>
    <w:rsid w:val="00AA5A29"/>
    <w:rsid w:val="00AB4E71"/>
    <w:rsid w:val="00AB526C"/>
    <w:rsid w:val="00AC3938"/>
    <w:rsid w:val="00AD5189"/>
    <w:rsid w:val="00AE7C1E"/>
    <w:rsid w:val="00B10F95"/>
    <w:rsid w:val="00B147A3"/>
    <w:rsid w:val="00B23BC9"/>
    <w:rsid w:val="00B24B7A"/>
    <w:rsid w:val="00B41402"/>
    <w:rsid w:val="00B4219E"/>
    <w:rsid w:val="00B7178D"/>
    <w:rsid w:val="00B71BD5"/>
    <w:rsid w:val="00B92A25"/>
    <w:rsid w:val="00BA3177"/>
    <w:rsid w:val="00BA7FE4"/>
    <w:rsid w:val="00BB6AB3"/>
    <w:rsid w:val="00BF32CA"/>
    <w:rsid w:val="00C071DD"/>
    <w:rsid w:val="00C105EF"/>
    <w:rsid w:val="00C24D6B"/>
    <w:rsid w:val="00C8395F"/>
    <w:rsid w:val="00CB5AA5"/>
    <w:rsid w:val="00CC3A88"/>
    <w:rsid w:val="00CF068E"/>
    <w:rsid w:val="00D1663E"/>
    <w:rsid w:val="00D35C4F"/>
    <w:rsid w:val="00D62A6B"/>
    <w:rsid w:val="00D90ECF"/>
    <w:rsid w:val="00DB51B3"/>
    <w:rsid w:val="00E35A2C"/>
    <w:rsid w:val="00E501FC"/>
    <w:rsid w:val="00E55F37"/>
    <w:rsid w:val="00E64710"/>
    <w:rsid w:val="00E77BF7"/>
    <w:rsid w:val="00E9462D"/>
    <w:rsid w:val="00EF3AD7"/>
    <w:rsid w:val="00EF5CC8"/>
    <w:rsid w:val="00F046FD"/>
    <w:rsid w:val="00F10836"/>
    <w:rsid w:val="00F56A4D"/>
    <w:rsid w:val="00F91057"/>
    <w:rsid w:val="00F97066"/>
    <w:rsid w:val="00FA678E"/>
    <w:rsid w:val="00FF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3"/>
    <o:shapelayout v:ext="edit">
      <o:idmap v:ext="edit" data="1"/>
    </o:shapelayout>
  </w:shapeDefaults>
  <w:decimalSymbol w:val="."/>
  <w:listSeparator w:val=","/>
  <w14:docId w14:val="5ADD51FE"/>
  <w15:docId w15:val="{A267D81F-CA78-498E-BE8E-73EB3559E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24D4"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Pr>
      <w:kern w:val="20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99"/>
    <w:rPr>
      <w:kern w:val="20"/>
    </w:rPr>
  </w:style>
  <w:style w:type="paragraph" w:customStyle="1" w:styleId="ResumeText">
    <w:name w:val="Resume Text"/>
    <w:basedOn w:val="Normal"/>
    <w:link w:val="ResumeTextChar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eChar">
    <w:name w:val="Date Char"/>
    <w:basedOn w:val="DefaultParagraphFont"/>
    <w:link w:val="Date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Recipient">
    <w:name w:val="Recipient"/>
    <w:basedOn w:val="Normal"/>
    <w:uiPriority w:val="8"/>
    <w:unhideWhenUsed/>
    <w:qFormat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unhideWhenUsed/>
    <w:qFormat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Pr>
      <w:kern w:val="20"/>
    </w:rPr>
  </w:style>
  <w:style w:type="paragraph" w:styleId="Closing">
    <w:name w:val="Closing"/>
    <w:basedOn w:val="Normal"/>
    <w:link w:val="ClosingChar"/>
    <w:uiPriority w:val="8"/>
    <w:unhideWhenUsed/>
    <w:qFormat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Pr>
      <w:kern w:val="20"/>
    </w:rPr>
  </w:style>
  <w:style w:type="paragraph" w:styleId="Signature">
    <w:name w:val="Signature"/>
    <w:basedOn w:val="Normal"/>
    <w:link w:val="SignatureChar"/>
    <w:uiPriority w:val="8"/>
    <w:unhideWhenUsed/>
    <w:qFormat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Pr>
      <w:color w:val="7E97AD" w:themeColor="accent1"/>
    </w:rPr>
  </w:style>
  <w:style w:type="paragraph" w:customStyle="1" w:styleId="ContactInfo">
    <w:name w:val="Contact Inf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paragraph" w:styleId="ListParagraph">
    <w:name w:val="List Paragraph"/>
    <w:basedOn w:val="Normal"/>
    <w:uiPriority w:val="34"/>
    <w:qFormat/>
    <w:rsid w:val="004C24D4"/>
    <w:pPr>
      <w:spacing w:before="0" w:after="200" w:line="276" w:lineRule="auto"/>
      <w:ind w:left="720"/>
      <w:contextualSpacing/>
    </w:pPr>
    <w:rPr>
      <w:color w:val="auto"/>
      <w:kern w:val="0"/>
      <w:sz w:val="22"/>
      <w:szCs w:val="22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B71B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1BD5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1BD5"/>
    <w:rPr>
      <w:kern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1B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1BD5"/>
    <w:rPr>
      <w:b/>
      <w:bCs/>
      <w:kern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1BD5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1BD5"/>
    <w:rPr>
      <w:rFonts w:ascii="Segoe UI" w:hAnsi="Segoe UI" w:cs="Segoe UI"/>
      <w:kern w:val="20"/>
      <w:sz w:val="18"/>
      <w:szCs w:val="18"/>
    </w:rPr>
  </w:style>
  <w:style w:type="paragraph" w:customStyle="1" w:styleId="EndNoteBibliographyTitle">
    <w:name w:val="EndNote Bibliography Title"/>
    <w:basedOn w:val="Normal"/>
    <w:link w:val="EndNoteBibliographyTitleChar"/>
    <w:rsid w:val="00BF32CA"/>
    <w:pPr>
      <w:spacing w:after="0"/>
      <w:jc w:val="center"/>
    </w:pPr>
    <w:rPr>
      <w:rFonts w:ascii="Cambria" w:hAnsi="Cambria"/>
      <w:noProof/>
    </w:rPr>
  </w:style>
  <w:style w:type="character" w:customStyle="1" w:styleId="ResumeTextChar">
    <w:name w:val="Resume Text Char"/>
    <w:basedOn w:val="DefaultParagraphFont"/>
    <w:link w:val="ResumeText"/>
    <w:rsid w:val="00BF32CA"/>
    <w:rPr>
      <w:kern w:val="20"/>
    </w:rPr>
  </w:style>
  <w:style w:type="character" w:customStyle="1" w:styleId="EndNoteBibliographyTitleChar">
    <w:name w:val="EndNote Bibliography Title Char"/>
    <w:basedOn w:val="ResumeTextChar"/>
    <w:link w:val="EndNoteBibliographyTitle"/>
    <w:rsid w:val="00BF32CA"/>
    <w:rPr>
      <w:rFonts w:ascii="Cambria" w:hAnsi="Cambria"/>
      <w:noProof/>
      <w:kern w:val="20"/>
    </w:rPr>
  </w:style>
  <w:style w:type="paragraph" w:customStyle="1" w:styleId="EndNoteBibliography">
    <w:name w:val="EndNote Bibliography"/>
    <w:basedOn w:val="Normal"/>
    <w:link w:val="EndNoteBibliographyChar"/>
    <w:rsid w:val="00BF32CA"/>
    <w:pPr>
      <w:numPr>
        <w:numId w:val="13"/>
      </w:numPr>
      <w:spacing w:line="240" w:lineRule="auto"/>
    </w:pPr>
    <w:rPr>
      <w:rFonts w:ascii="Cambria" w:hAnsi="Cambria"/>
      <w:noProof/>
    </w:rPr>
  </w:style>
  <w:style w:type="character" w:customStyle="1" w:styleId="EndNoteBibliographyChar">
    <w:name w:val="EndNote Bibliography Char"/>
    <w:basedOn w:val="ResumeTextChar"/>
    <w:link w:val="EndNoteBibliography"/>
    <w:rsid w:val="00BF32CA"/>
    <w:rPr>
      <w:rFonts w:ascii="Cambria" w:hAnsi="Cambria"/>
      <w:noProof/>
      <w:kern w:val="20"/>
    </w:rPr>
  </w:style>
  <w:style w:type="character" w:styleId="Hyperlink">
    <w:name w:val="Hyperlink"/>
    <w:basedOn w:val="DefaultParagraphFont"/>
    <w:uiPriority w:val="99"/>
    <w:unhideWhenUsed/>
    <w:rsid w:val="00BF32CA"/>
    <w:rPr>
      <w:color w:val="646464" w:themeColor="hyperlink"/>
      <w:u w:val="single"/>
    </w:rPr>
  </w:style>
  <w:style w:type="character" w:customStyle="1" w:styleId="pee">
    <w:name w:val="_pe_e"/>
    <w:basedOn w:val="DefaultParagraphFont"/>
    <w:rsid w:val="00AE7C1E"/>
  </w:style>
  <w:style w:type="character" w:customStyle="1" w:styleId="bidi">
    <w:name w:val="bidi"/>
    <w:basedOn w:val="DefaultParagraphFont"/>
    <w:rsid w:val="00AE7C1E"/>
  </w:style>
  <w:style w:type="character" w:customStyle="1" w:styleId="rpcs1">
    <w:name w:val="_rpc_s1"/>
    <w:basedOn w:val="DefaultParagraphFont"/>
    <w:rsid w:val="00AE7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2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1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6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1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96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44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1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05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36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607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9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53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468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141960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076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729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093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199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9200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193526">
                                                                                      <w:marLeft w:val="0"/>
                                                                                      <w:marRight w:val="1440"/>
                                                                                      <w:marTop w:val="40"/>
                                                                                      <w:marBottom w:val="4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79774967">
                                                                                      <w:marLeft w:val="0"/>
                                                                                      <w:marRight w:val="1440"/>
                                                                                      <w:marTop w:val="40"/>
                                                                                      <w:marBottom w:val="4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75026991">
                                                                                      <w:marLeft w:val="0"/>
                                                                                      <w:marRight w:val="1440"/>
                                                                                      <w:marTop w:val="40"/>
                                                                                      <w:marBottom w:val="4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19149571">
                                                                                      <w:marLeft w:val="0"/>
                                                                                      <w:marRight w:val="1440"/>
                                                                                      <w:marTop w:val="40"/>
                                                                                      <w:marBottom w:val="4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63219900">
                                                                                      <w:marLeft w:val="0"/>
                                                                                      <w:marRight w:val="1440"/>
                                                                                      <w:marTop w:val="40"/>
                                                                                      <w:marBottom w:val="4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2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8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9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3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22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1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mike.rosenbleeth@networkatlanta.net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dbbarr@emory.edu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bb0@cdc.gov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ant\AppData\Roaming\Microsoft\Templates\Basic%20resume%20(Timeless%20design).dotx" TargetMode="External"/></Relationship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4324 Catamount Dr.</CompanyAddress>
  <CompanyPhone>770-364-0234</CompanyPhone>
  <CompanyFax/>
  <CompanyEmail>gwalte90@gmail.com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0439260-127A-4477-B805-24A05066C2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customXml/itemProps4.xml><?xml version="1.0" encoding="utf-8"?>
<ds:datastoreItem xmlns:ds="http://schemas.openxmlformats.org/officeDocument/2006/customXml" ds:itemID="{0A871351-C22B-4A4B-9A15-22099C2D3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Basic resume (Timeless design)</Template>
  <TotalTime>5158</TotalTime>
  <Pages>6</Pages>
  <Words>2425</Words>
  <Characters>13824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Emory University</Company>
  <LinksUpToDate>false</LinksUpToDate>
  <CharactersWithSpaces>16217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Walter, Grant Arthur</dc:creator>
  <cp:keywords/>
  <dc:description/>
  <cp:lastModifiedBy>Grant Walter</cp:lastModifiedBy>
  <cp:revision>30</cp:revision>
  <dcterms:created xsi:type="dcterms:W3CDTF">2014-09-05T16:37:00Z</dcterms:created>
  <dcterms:modified xsi:type="dcterms:W3CDTF">2015-05-18T17:33:00Z</dcterms:modified>
  <cp:category>Lilburn, GA 30047</cp:category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