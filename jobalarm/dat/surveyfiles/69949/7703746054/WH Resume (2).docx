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word/glossary/numbering.xml" ContentType="application/vnd.openxmlformats-officedocument.wordprocessingml.numbering+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595" w:rsidRPr="00FA2E9F" w:rsidRDefault="008B5AF5">
      <w:pPr>
        <w:pStyle w:val="Title"/>
        <w:rPr>
          <w:color w:val="0D0D0D" w:themeColor="text2" w:themeTint="F2"/>
        </w:rPr>
      </w:pPr>
      <w:r>
        <w:t>‍</w:t>
      </w:r>
      <w:sdt>
        <w:sdtPr>
          <w:rPr>
            <w:color w:val="0D0D0D" w:themeColor="text2" w:themeTint="F2"/>
            <w:sz w:val="40"/>
            <w:szCs w:val="40"/>
          </w:rPr>
          <w:alias w:val="Your Name"/>
          <w:tag w:val=""/>
          <w:id w:val="1246310863"/>
          <w:placeholder>
            <w:docPart w:val="557157F7FC2E445CAE785F43548E4048"/>
          </w:placeholder>
          <w:dataBinding w:prefixMappings="xmlns:ns0='http://purl.org/dc/elements/1.1/' xmlns:ns1='http://schemas.openxmlformats.org/package/2006/metadata/core-properties' " w:xpath="/ns1:coreProperties[1]/ns0:creator[1]" w:storeItemID="{6C3C8BC8-F283-45AE-878A-BAB7291924A1}"/>
          <w:text/>
        </w:sdtPr>
        <w:sdtContent>
          <w:r w:rsidR="006F5F30" w:rsidRPr="00FA2E9F">
            <w:rPr>
              <w:color w:val="0D0D0D" w:themeColor="text2" w:themeTint="F2"/>
              <w:sz w:val="40"/>
              <w:szCs w:val="40"/>
            </w:rPr>
            <w:t>Willie</w:t>
          </w:r>
          <w:r w:rsidR="004A3D8B" w:rsidRPr="00FA2E9F">
            <w:rPr>
              <w:color w:val="0D0D0D" w:themeColor="text2" w:themeTint="F2"/>
              <w:sz w:val="40"/>
              <w:szCs w:val="40"/>
            </w:rPr>
            <w:t xml:space="preserve"> D.</w:t>
          </w:r>
          <w:r w:rsidR="006F5F30" w:rsidRPr="00FA2E9F">
            <w:rPr>
              <w:color w:val="0D0D0D" w:themeColor="text2" w:themeTint="F2"/>
              <w:sz w:val="40"/>
              <w:szCs w:val="40"/>
            </w:rPr>
            <w:t xml:space="preserve"> Harmon</w:t>
          </w:r>
        </w:sdtContent>
      </w:sdt>
    </w:p>
    <w:p w:rsidR="00A91595" w:rsidRPr="00FA2E9F" w:rsidRDefault="00A91595">
      <w:pPr>
        <w:rPr>
          <w:color w:val="0D0D0D" w:themeColor="text2" w:themeTint="F2"/>
        </w:rPr>
      </w:pPr>
      <w:sdt>
        <w:sdtPr>
          <w:rPr>
            <w:color w:val="0D0D0D" w:themeColor="text2" w:themeTint="F2"/>
          </w:rPr>
          <w:alias w:val="Address"/>
          <w:tag w:val=""/>
          <w:id w:val="-593780209"/>
          <w:placeholder>
            <w:docPart w:val="AE30B6DDCFB44BE4BC4439C32B86CA01"/>
          </w:placeholder>
          <w:dataBinding w:prefixMappings="xmlns:ns0='http://schemas.microsoft.com/office/2006/coverPageProps' " w:xpath="/ns0:CoverPageProperties[1]/ns0:CompanyAddress[1]" w:storeItemID="{55AF091B-3C7A-41E3-B477-F2FDAA23CFDA}"/>
          <w:text/>
        </w:sdtPr>
        <w:sdtContent>
          <w:r w:rsidR="00317958" w:rsidRPr="00FA2E9F">
            <w:rPr>
              <w:color w:val="0D0D0D" w:themeColor="text2" w:themeTint="F2"/>
            </w:rPr>
            <w:t>4500 Natomas Central Dr. #621</w:t>
          </w:r>
          <w:r w:rsidR="00902106" w:rsidRPr="00FA2E9F">
            <w:rPr>
              <w:color w:val="0D0D0D" w:themeColor="text2" w:themeTint="F2"/>
            </w:rPr>
            <w:t xml:space="preserve"> Sacramento, CA 95834</w:t>
          </w:r>
        </w:sdtContent>
      </w:sdt>
      <w:r w:rsidR="008B5AF5" w:rsidRPr="00FA2E9F">
        <w:rPr>
          <w:color w:val="0D0D0D" w:themeColor="text2" w:themeTint="F2"/>
        </w:rPr>
        <w:t> | </w:t>
      </w:r>
      <w:sdt>
        <w:sdtPr>
          <w:rPr>
            <w:color w:val="0D0D0D" w:themeColor="text2" w:themeTint="F2"/>
          </w:rPr>
          <w:alias w:val="Telephone"/>
          <w:tag w:val=""/>
          <w:id w:val="-1416317146"/>
          <w:placeholder>
            <w:docPart w:val="64CA5BD4C19242C1B4F9293827838985"/>
          </w:placeholder>
          <w:dataBinding w:prefixMappings="xmlns:ns0='http://schemas.microsoft.com/office/2006/coverPageProps' " w:xpath="/ns0:CoverPageProperties[1]/ns0:CompanyPhone[1]" w:storeItemID="{55AF091B-3C7A-41E3-B477-F2FDAA23CFDA}"/>
          <w:text/>
        </w:sdtPr>
        <w:sdtContent>
          <w:r w:rsidR="00902106" w:rsidRPr="00FA2E9F">
            <w:rPr>
              <w:color w:val="0D0D0D" w:themeColor="text2" w:themeTint="F2"/>
            </w:rPr>
            <w:t>770-374-6054|</w:t>
          </w:r>
        </w:sdtContent>
      </w:sdt>
      <w:r w:rsidR="00317958" w:rsidRPr="00FA2E9F">
        <w:rPr>
          <w:color w:val="0D0D0D" w:themeColor="text2" w:themeTint="F2"/>
        </w:rPr>
        <w:t> </w:t>
      </w:r>
      <w:r w:rsidR="008B5AF5" w:rsidRPr="00FA2E9F">
        <w:rPr>
          <w:color w:val="0D0D0D" w:themeColor="text2" w:themeTint="F2"/>
        </w:rPr>
        <w:t> </w:t>
      </w:r>
      <w:sdt>
        <w:sdtPr>
          <w:rPr>
            <w:color w:val="0D0D0D" w:themeColor="text2" w:themeTint="F2"/>
          </w:rPr>
          <w:alias w:val="Email"/>
          <w:tag w:val=""/>
          <w:id w:val="-391963670"/>
          <w:placeholder>
            <w:docPart w:val="7A9FF58E87034214ABB0063D3C18156A"/>
          </w:placeholder>
          <w:dataBinding w:prefixMappings="xmlns:ns0='http://schemas.microsoft.com/office/2006/coverPageProps' " w:xpath="/ns0:CoverPageProperties[1]/ns0:CompanyEmail[1]" w:storeItemID="{55AF091B-3C7A-41E3-B477-F2FDAA23CFDA}"/>
          <w:text/>
        </w:sdtPr>
        <w:sdtContent>
          <w:r w:rsidR="00902106" w:rsidRPr="00FA2E9F">
            <w:rPr>
              <w:color w:val="0D0D0D" w:themeColor="text2" w:themeTint="F2"/>
            </w:rPr>
            <w:t>demarstrusharmon@gmail</w:t>
          </w:r>
          <w:r w:rsidR="00317958" w:rsidRPr="00FA2E9F">
            <w:rPr>
              <w:color w:val="0D0D0D" w:themeColor="text2" w:themeTint="F2"/>
            </w:rPr>
            <w:t>.com</w:t>
          </w:r>
        </w:sdtContent>
      </w:sdt>
    </w:p>
    <w:p w:rsidR="00A91595" w:rsidRPr="00FA2E9F" w:rsidRDefault="008B5AF5">
      <w:pPr>
        <w:pStyle w:val="SectionHeading"/>
        <w:spacing w:before="720"/>
        <w:rPr>
          <w:color w:val="0D0D0D" w:themeColor="text2" w:themeTint="F2"/>
        </w:rPr>
      </w:pPr>
      <w:r w:rsidRPr="00FA2E9F">
        <w:rPr>
          <w:color w:val="0D0D0D" w:themeColor="text2" w:themeTint="F2"/>
        </w:rPr>
        <w:t>Objective</w:t>
      </w:r>
    </w:p>
    <w:p w:rsidR="00A91595" w:rsidRPr="00FA2E9F" w:rsidRDefault="00B45EFB" w:rsidP="00355BC0">
      <w:pPr>
        <w:pStyle w:val="ListBullet"/>
        <w:numPr>
          <w:ilvl w:val="0"/>
          <w:numId w:val="0"/>
        </w:numPr>
        <w:ind w:left="144"/>
        <w:rPr>
          <w:color w:val="0D0D0D" w:themeColor="text2" w:themeTint="F2"/>
        </w:rPr>
      </w:pPr>
      <w:r w:rsidRPr="00FA2E9F">
        <w:rPr>
          <w:color w:val="0D0D0D" w:themeColor="text2" w:themeTint="F2"/>
        </w:rPr>
        <w:t xml:space="preserve">Medical doctor with a broad spectrum of earned degrees and certificates in the field of chemistry and biomedical sciences seeks </w:t>
      </w:r>
      <w:r w:rsidR="006D6889" w:rsidRPr="00FA2E9F">
        <w:rPr>
          <w:color w:val="0D0D0D" w:themeColor="text2" w:themeTint="F2"/>
        </w:rPr>
        <w:t xml:space="preserve">a position within </w:t>
      </w:r>
      <w:r w:rsidRPr="00FA2E9F">
        <w:rPr>
          <w:color w:val="0D0D0D" w:themeColor="text2" w:themeTint="F2"/>
        </w:rPr>
        <w:t>the organic chemistry laboratory.</w:t>
      </w:r>
      <w:r w:rsidR="006D6889" w:rsidRPr="00FA2E9F">
        <w:rPr>
          <w:color w:val="0D0D0D" w:themeColor="text2" w:themeTint="F2"/>
        </w:rPr>
        <w:t xml:space="preserve"> </w:t>
      </w:r>
    </w:p>
    <w:p w:rsidR="00A91595" w:rsidRPr="00FA2E9F" w:rsidRDefault="008B5AF5">
      <w:pPr>
        <w:pStyle w:val="SectionHeading"/>
        <w:rPr>
          <w:color w:val="0D0D0D" w:themeColor="text2" w:themeTint="F2"/>
        </w:rPr>
      </w:pPr>
      <w:r w:rsidRPr="00FA2E9F">
        <w:rPr>
          <w:color w:val="0D0D0D" w:themeColor="text2" w:themeTint="F2"/>
        </w:rPr>
        <w:t>Education</w:t>
      </w:r>
    </w:p>
    <w:p w:rsidR="00A91595" w:rsidRPr="00FA2E9F" w:rsidRDefault="004E75AA" w:rsidP="00596D15">
      <w:pPr>
        <w:pStyle w:val="Subsection"/>
        <w:spacing w:before="100" w:line="480" w:lineRule="auto"/>
        <w:rPr>
          <w:color w:val="0D0D0D" w:themeColor="text2" w:themeTint="F2"/>
        </w:rPr>
      </w:pPr>
      <w:r w:rsidRPr="00FA2E9F">
        <w:rPr>
          <w:color w:val="0D0D0D" w:themeColor="text2" w:themeTint="F2"/>
        </w:rPr>
        <w:t>Doctor of Medicine (MD)</w:t>
      </w:r>
      <w:r w:rsidR="008B5AF5" w:rsidRPr="00FA2E9F">
        <w:rPr>
          <w:color w:val="0D0D0D" w:themeColor="text2" w:themeTint="F2"/>
        </w:rPr>
        <w:t> | </w:t>
      </w:r>
      <w:r w:rsidRPr="00FA2E9F">
        <w:rPr>
          <w:color w:val="0D0D0D" w:themeColor="text2" w:themeTint="F2"/>
        </w:rPr>
        <w:t>1999</w:t>
      </w:r>
      <w:r w:rsidR="008B5AF5" w:rsidRPr="00FA2E9F">
        <w:rPr>
          <w:color w:val="0D0D0D" w:themeColor="text2" w:themeTint="F2"/>
        </w:rPr>
        <w:t> | </w:t>
      </w:r>
      <w:r w:rsidRPr="00FA2E9F">
        <w:rPr>
          <w:color w:val="0D0D0D" w:themeColor="text2" w:themeTint="F2"/>
        </w:rPr>
        <w:t>Universidad Ibero American (UNIBE)</w:t>
      </w:r>
    </w:p>
    <w:p w:rsidR="00902106" w:rsidRPr="00FA2E9F" w:rsidRDefault="00902106" w:rsidP="00596D15">
      <w:pPr>
        <w:pStyle w:val="Subsection"/>
        <w:spacing w:before="100" w:line="480" w:lineRule="auto"/>
        <w:rPr>
          <w:color w:val="0D0D0D" w:themeColor="text2" w:themeTint="F2"/>
        </w:rPr>
      </w:pPr>
      <w:r w:rsidRPr="00FA2E9F">
        <w:rPr>
          <w:color w:val="0D0D0D" w:themeColor="text2" w:themeTint="F2"/>
        </w:rPr>
        <w:t>Graduate research Fellowship in gnrh| 1988 | </w:t>
      </w:r>
      <w:r w:rsidRPr="00FA2E9F">
        <w:rPr>
          <w:color w:val="0D0D0D" w:themeColor="text2" w:themeTint="F2"/>
        </w:rPr>
        <w:t>Un</w:t>
      </w:r>
      <w:r w:rsidRPr="00FA2E9F">
        <w:rPr>
          <w:color w:val="0D0D0D" w:themeColor="text2" w:themeTint="F2"/>
        </w:rPr>
        <w:t>iversity of iowa</w:t>
      </w:r>
    </w:p>
    <w:sdt>
      <w:sdtPr>
        <w:rPr>
          <w:b w:val="0"/>
          <w:caps w:val="0"/>
          <w:color w:val="0D0D0D" w:themeColor="text2" w:themeTint="F2"/>
        </w:rPr>
        <w:id w:val="-1106653387"/>
      </w:sdtPr>
      <w:sdtContent>
        <w:sdt>
          <w:sdtPr>
            <w:rPr>
              <w:b w:val="0"/>
              <w:caps w:val="0"/>
              <w:color w:val="0D0D0D" w:themeColor="text2" w:themeTint="F2"/>
            </w:rPr>
            <w:id w:val="-514004892"/>
            <w:placeholder>
              <w:docPart w:val="F33D787509B945979138AD7A5AE991A6"/>
            </w:placeholder>
          </w:sdtPr>
          <w:sdtContent>
            <w:p w:rsidR="00A91595" w:rsidRPr="00FA2E9F" w:rsidRDefault="00644918">
              <w:pPr>
                <w:pStyle w:val="Subsection"/>
                <w:rPr>
                  <w:color w:val="0D0D0D" w:themeColor="text2" w:themeTint="F2"/>
                </w:rPr>
              </w:pPr>
              <w:r w:rsidRPr="00FA2E9F">
                <w:rPr>
                  <w:color w:val="0D0D0D" w:themeColor="text2" w:themeTint="F2"/>
                </w:rPr>
                <w:t>Bachelor of Science</w:t>
              </w:r>
              <w:r w:rsidR="008B5AF5" w:rsidRPr="00FA2E9F">
                <w:rPr>
                  <w:color w:val="0D0D0D" w:themeColor="text2" w:themeTint="F2"/>
                </w:rPr>
                <w:t> | </w:t>
              </w:r>
              <w:r w:rsidR="007A18B5" w:rsidRPr="00FA2E9F">
                <w:rPr>
                  <w:color w:val="0D0D0D" w:themeColor="text2" w:themeTint="F2"/>
                </w:rPr>
                <w:t>1988</w:t>
              </w:r>
              <w:r w:rsidR="008B5AF5" w:rsidRPr="00FA2E9F">
                <w:rPr>
                  <w:color w:val="0D0D0D" w:themeColor="text2" w:themeTint="F2"/>
                </w:rPr>
                <w:t> | </w:t>
              </w:r>
              <w:r w:rsidR="004E75AA" w:rsidRPr="00FA2E9F">
                <w:rPr>
                  <w:color w:val="0D0D0D" w:themeColor="text2" w:themeTint="F2"/>
                </w:rPr>
                <w:t>William penn College</w:t>
              </w:r>
            </w:p>
            <w:p w:rsidR="00A91595" w:rsidRPr="00FA2E9F" w:rsidRDefault="008B5AF5" w:rsidP="00902106">
              <w:pPr>
                <w:pStyle w:val="ListBullet"/>
                <w:rPr>
                  <w:color w:val="0D0D0D" w:themeColor="text2" w:themeTint="F2"/>
                </w:rPr>
              </w:pPr>
              <w:r w:rsidRPr="00FA2E9F">
                <w:rPr>
                  <w:color w:val="0D0D0D" w:themeColor="text2" w:themeTint="F2"/>
                </w:rPr>
                <w:t xml:space="preserve">Major: </w:t>
              </w:r>
              <w:r w:rsidR="004E75AA" w:rsidRPr="00FA2E9F">
                <w:rPr>
                  <w:color w:val="0D0D0D" w:themeColor="text2" w:themeTint="F2"/>
                </w:rPr>
                <w:t>Chemistry and Biology</w:t>
              </w:r>
            </w:p>
          </w:sdtContent>
        </w:sdt>
      </w:sdtContent>
    </w:sdt>
    <w:p w:rsidR="00A91595" w:rsidRPr="00FA2E9F" w:rsidRDefault="004A3D8B">
      <w:pPr>
        <w:pStyle w:val="SectionHeading"/>
        <w:rPr>
          <w:color w:val="0D0D0D" w:themeColor="text2" w:themeTint="F2"/>
        </w:rPr>
      </w:pPr>
      <w:r w:rsidRPr="00FA2E9F">
        <w:rPr>
          <w:color w:val="0D0D0D" w:themeColor="text2" w:themeTint="F2"/>
        </w:rPr>
        <w:t>Certifications</w:t>
      </w:r>
    </w:p>
    <w:p w:rsidR="00A91595" w:rsidRPr="00FA2E9F" w:rsidRDefault="004A3D8B" w:rsidP="00355BC0">
      <w:pPr>
        <w:pStyle w:val="Subsection"/>
        <w:spacing w:before="100"/>
        <w:rPr>
          <w:color w:val="0D0D0D" w:themeColor="text2" w:themeTint="F2"/>
        </w:rPr>
      </w:pPr>
      <w:r w:rsidRPr="00FA2E9F">
        <w:rPr>
          <w:color w:val="0D0D0D" w:themeColor="text2" w:themeTint="F2"/>
        </w:rPr>
        <w:t>Certificate in Hazardous communication, 1991</w:t>
      </w:r>
    </w:p>
    <w:p w:rsidR="00A91595" w:rsidRPr="00FA2E9F" w:rsidRDefault="004A3D8B" w:rsidP="00355BC0">
      <w:pPr>
        <w:pStyle w:val="Subsection"/>
        <w:rPr>
          <w:color w:val="0D0D0D" w:themeColor="text2" w:themeTint="F2"/>
        </w:rPr>
      </w:pPr>
      <w:r w:rsidRPr="00FA2E9F">
        <w:rPr>
          <w:color w:val="0D0D0D" w:themeColor="text2" w:themeTint="F2"/>
        </w:rPr>
        <w:t>Certificate in material handling, 1991</w:t>
      </w:r>
    </w:p>
    <w:p w:rsidR="00A91595" w:rsidRPr="00FA2E9F" w:rsidRDefault="004A3D8B" w:rsidP="00355BC0">
      <w:pPr>
        <w:pStyle w:val="Subsection"/>
        <w:rPr>
          <w:color w:val="0D0D0D" w:themeColor="text2" w:themeTint="F2"/>
        </w:rPr>
      </w:pPr>
      <w:r w:rsidRPr="00FA2E9F">
        <w:rPr>
          <w:color w:val="0D0D0D" w:themeColor="text2" w:themeTint="F2"/>
        </w:rPr>
        <w:t>phlebotomy, 1994</w:t>
      </w:r>
    </w:p>
    <w:p w:rsidR="00355BC0" w:rsidRPr="00FA2E9F" w:rsidRDefault="004A3D8B" w:rsidP="00355BC0">
      <w:pPr>
        <w:pStyle w:val="Subsection"/>
        <w:rPr>
          <w:bCs w:val="0"/>
          <w:color w:val="0D0D0D" w:themeColor="text2" w:themeTint="F2"/>
        </w:rPr>
      </w:pPr>
      <w:r w:rsidRPr="00FA2E9F">
        <w:rPr>
          <w:rFonts w:ascii="Cambria" w:eastAsia="Cambria" w:hAnsi="Cambria" w:cs="Times New Roman"/>
          <w:bCs w:val="0"/>
          <w:color w:val="0D0D0D"/>
        </w:rPr>
        <w:t>Cardiopulmonary Resuscitation</w:t>
      </w:r>
      <w:r w:rsidRPr="00FA2E9F">
        <w:rPr>
          <w:bCs w:val="0"/>
          <w:color w:val="0D0D0D" w:themeColor="text2" w:themeTint="F2"/>
        </w:rPr>
        <w:t>, 2005</w:t>
      </w:r>
    </w:p>
    <w:p w:rsidR="00A91595" w:rsidRPr="00FA2E9F" w:rsidRDefault="008B5AF5" w:rsidP="00355BC0">
      <w:pPr>
        <w:pStyle w:val="Subsection"/>
        <w:rPr>
          <w:color w:val="0D0D0D" w:themeColor="text2" w:themeTint="F2"/>
        </w:rPr>
      </w:pPr>
      <w:r w:rsidRPr="00FA2E9F">
        <w:rPr>
          <w:color w:val="0D0D0D" w:themeColor="text2" w:themeTint="F2"/>
        </w:rPr>
        <w:t>Experience</w:t>
      </w:r>
    </w:p>
    <w:p w:rsidR="00A91595" w:rsidRPr="00FA2E9F" w:rsidRDefault="00B849EF">
      <w:pPr>
        <w:pStyle w:val="Subsection"/>
        <w:spacing w:before="100"/>
        <w:rPr>
          <w:color w:val="0D0D0D" w:themeColor="text2" w:themeTint="F2"/>
        </w:rPr>
      </w:pPr>
      <w:r w:rsidRPr="00FA2E9F">
        <w:rPr>
          <w:color w:val="0D0D0D" w:themeColor="text2" w:themeTint="F2"/>
        </w:rPr>
        <w:lastRenderedPageBreak/>
        <w:t>Laboratory Technician Assistant</w:t>
      </w:r>
      <w:r w:rsidR="008B5AF5" w:rsidRPr="00FA2E9F">
        <w:rPr>
          <w:color w:val="0D0D0D" w:themeColor="text2" w:themeTint="F2"/>
        </w:rPr>
        <w:t> | </w:t>
      </w:r>
      <w:r w:rsidRPr="00FA2E9F">
        <w:rPr>
          <w:color w:val="0D0D0D" w:themeColor="text2" w:themeTint="F2"/>
        </w:rPr>
        <w:t>Northside Hospital</w:t>
      </w:r>
      <w:r w:rsidR="008B5AF5" w:rsidRPr="00FA2E9F">
        <w:rPr>
          <w:color w:val="0D0D0D" w:themeColor="text2" w:themeTint="F2"/>
        </w:rPr>
        <w:t> | </w:t>
      </w:r>
      <w:r w:rsidRPr="00FA2E9F">
        <w:rPr>
          <w:color w:val="0D0D0D" w:themeColor="text2" w:themeTint="F2"/>
        </w:rPr>
        <w:t>2006-Present</w:t>
      </w:r>
    </w:p>
    <w:p w:rsidR="00A91595" w:rsidRPr="00FA2E9F" w:rsidRDefault="00B849EF" w:rsidP="00B849EF">
      <w:pPr>
        <w:rPr>
          <w:color w:val="0D0D0D" w:themeColor="text2" w:themeTint="F2"/>
        </w:rPr>
      </w:pPr>
      <w:r w:rsidRPr="00FA2E9F">
        <w:rPr>
          <w:rFonts w:ascii="Cambria" w:eastAsia="Cambria" w:hAnsi="Cambria" w:cs="Times New Roman"/>
          <w:color w:val="0D0D0D"/>
        </w:rPr>
        <w:t>Serve pa</w:t>
      </w:r>
      <w:r w:rsidR="00DA3F47" w:rsidRPr="00FA2E9F">
        <w:rPr>
          <w:color w:val="0D0D0D" w:themeColor="text2" w:themeTint="F2"/>
        </w:rPr>
        <w:t>tients in a</w:t>
      </w:r>
      <w:r w:rsidRPr="00FA2E9F">
        <w:rPr>
          <w:color w:val="0D0D0D" w:themeColor="text2" w:themeTint="F2"/>
        </w:rPr>
        <w:t xml:space="preserve"> 500 bed hospital</w:t>
      </w:r>
      <w:r w:rsidR="00DA3F47" w:rsidRPr="00FA2E9F">
        <w:rPr>
          <w:color w:val="0D0D0D" w:themeColor="text2" w:themeTint="F2"/>
        </w:rPr>
        <w:t>. S</w:t>
      </w:r>
      <w:r w:rsidRPr="00FA2E9F">
        <w:rPr>
          <w:rFonts w:ascii="Cambria" w:eastAsia="Cambria" w:hAnsi="Cambria" w:cs="Times New Roman"/>
          <w:color w:val="0D0D0D"/>
        </w:rPr>
        <w:t>peciali</w:t>
      </w:r>
      <w:r w:rsidR="00224FAA" w:rsidRPr="00FA2E9F">
        <w:rPr>
          <w:color w:val="0D0D0D" w:themeColor="text2" w:themeTint="F2"/>
        </w:rPr>
        <w:t>zed in labor and deliveries. Performed</w:t>
      </w:r>
      <w:r w:rsidRPr="00FA2E9F">
        <w:rPr>
          <w:rFonts w:ascii="Cambria" w:eastAsia="Cambria" w:hAnsi="Cambria" w:cs="Times New Roman"/>
          <w:color w:val="0D0D0D"/>
        </w:rPr>
        <w:t xml:space="preserve"> venipunctures an</w:t>
      </w:r>
      <w:r w:rsidR="00DA3F47" w:rsidRPr="00FA2E9F">
        <w:rPr>
          <w:color w:val="0D0D0D" w:themeColor="text2" w:themeTint="F2"/>
        </w:rPr>
        <w:t>d collection of blood.  S</w:t>
      </w:r>
      <w:r w:rsidRPr="00FA2E9F">
        <w:rPr>
          <w:rFonts w:ascii="Cambria" w:eastAsia="Cambria" w:hAnsi="Cambria" w:cs="Times New Roman"/>
          <w:color w:val="0D0D0D"/>
        </w:rPr>
        <w:t>creen</w:t>
      </w:r>
      <w:r w:rsidR="00DA3F47" w:rsidRPr="00FA2E9F">
        <w:rPr>
          <w:color w:val="0D0D0D" w:themeColor="text2" w:themeTint="F2"/>
        </w:rPr>
        <w:t>ed</w:t>
      </w:r>
      <w:r w:rsidRPr="00FA2E9F">
        <w:rPr>
          <w:rFonts w:ascii="Cambria" w:eastAsia="Cambria" w:hAnsi="Cambria" w:cs="Times New Roman"/>
          <w:color w:val="0D0D0D"/>
        </w:rPr>
        <w:t xml:space="preserve"> and cross</w:t>
      </w:r>
      <w:r w:rsidR="00355BC0" w:rsidRPr="00FA2E9F">
        <w:rPr>
          <w:color w:val="0D0D0D" w:themeColor="text2" w:themeTint="F2"/>
        </w:rPr>
        <w:t>-</w:t>
      </w:r>
      <w:r w:rsidR="00DA3F47" w:rsidRPr="00FA2E9F">
        <w:rPr>
          <w:color w:val="0D0D0D" w:themeColor="text2" w:themeTint="F2"/>
        </w:rPr>
        <w:t xml:space="preserve">matched for possible c-sections. Also provided </w:t>
      </w:r>
      <w:r w:rsidRPr="00FA2E9F">
        <w:rPr>
          <w:rFonts w:ascii="Cambria" w:eastAsia="Cambria" w:hAnsi="Cambria" w:cs="Times New Roman"/>
          <w:color w:val="0D0D0D"/>
        </w:rPr>
        <w:t xml:space="preserve">service to patients of all other specialties. </w:t>
      </w:r>
      <w:r w:rsidR="00DA3F47" w:rsidRPr="00FA2E9F">
        <w:rPr>
          <w:color w:val="0D0D0D" w:themeColor="text2" w:themeTint="F2"/>
        </w:rPr>
        <w:t>Speed and accuracy were most important b</w:t>
      </w:r>
      <w:r w:rsidRPr="00FA2E9F">
        <w:rPr>
          <w:rFonts w:ascii="Cambria" w:eastAsia="Cambria" w:hAnsi="Cambria" w:cs="Times New Roman"/>
          <w:color w:val="0D0D0D"/>
        </w:rPr>
        <w:t xml:space="preserve">ecause of the emergency nature of </w:t>
      </w:r>
      <w:r w:rsidR="00DA3F47" w:rsidRPr="00FA2E9F">
        <w:rPr>
          <w:color w:val="0D0D0D" w:themeColor="text2" w:themeTint="F2"/>
        </w:rPr>
        <w:t>most labor delivery.</w:t>
      </w:r>
    </w:p>
    <w:sdt>
      <w:sdtPr>
        <w:rPr>
          <w:b w:val="0"/>
          <w:caps w:val="0"/>
          <w:color w:val="0D0D0D" w:themeColor="text2" w:themeTint="F2"/>
        </w:rPr>
        <w:id w:val="417760904"/>
      </w:sdtPr>
      <w:sdtContent>
        <w:sdt>
          <w:sdtPr>
            <w:rPr>
              <w:b w:val="0"/>
              <w:caps w:val="0"/>
              <w:color w:val="0D0D0D" w:themeColor="text2" w:themeTint="F2"/>
            </w:rPr>
            <w:id w:val="-1773932447"/>
            <w:placeholder>
              <w:docPart w:val="F33D787509B945979138AD7A5AE991A6"/>
            </w:placeholder>
          </w:sdtPr>
          <w:sdtContent>
            <w:p w:rsidR="00A91595" w:rsidRPr="00FA2E9F" w:rsidRDefault="00B849EF">
              <w:pPr>
                <w:pStyle w:val="Subsection"/>
                <w:rPr>
                  <w:color w:val="0D0D0D" w:themeColor="text2" w:themeTint="F2"/>
                </w:rPr>
              </w:pPr>
              <w:r w:rsidRPr="00FA2E9F">
                <w:rPr>
                  <w:color w:val="0D0D0D" w:themeColor="text2" w:themeTint="F2"/>
                </w:rPr>
                <w:t>Phlebotomist</w:t>
              </w:r>
              <w:r w:rsidR="008B5AF5" w:rsidRPr="00FA2E9F">
                <w:rPr>
                  <w:color w:val="0D0D0D" w:themeColor="text2" w:themeTint="F2"/>
                </w:rPr>
                <w:t> | </w:t>
              </w:r>
              <w:r w:rsidRPr="00FA2E9F">
                <w:rPr>
                  <w:color w:val="0D0D0D" w:themeColor="text2" w:themeTint="F2"/>
                </w:rPr>
                <w:t>St. Joseph’s Hospital</w:t>
              </w:r>
              <w:r w:rsidR="008B5AF5" w:rsidRPr="00FA2E9F">
                <w:rPr>
                  <w:color w:val="0D0D0D" w:themeColor="text2" w:themeTint="F2"/>
                </w:rPr>
                <w:t> | </w:t>
              </w:r>
              <w:r w:rsidRPr="00FA2E9F">
                <w:rPr>
                  <w:color w:val="0D0D0D" w:themeColor="text2" w:themeTint="F2"/>
                </w:rPr>
                <w:t>2004-Present</w:t>
              </w:r>
            </w:p>
            <w:p w:rsidR="00720F98" w:rsidRPr="00FA2E9F" w:rsidRDefault="00224FAA" w:rsidP="00355BC0">
              <w:pPr>
                <w:rPr>
                  <w:color w:val="0D0D0D" w:themeColor="text2" w:themeTint="F2"/>
                </w:rPr>
              </w:pPr>
              <w:r w:rsidRPr="00FA2E9F">
                <w:rPr>
                  <w:color w:val="0D0D0D" w:themeColor="text2" w:themeTint="F2"/>
                </w:rPr>
                <w:t xml:space="preserve">Served patients within a </w:t>
              </w:r>
              <w:r w:rsidR="00B849EF" w:rsidRPr="00FA2E9F">
                <w:rPr>
                  <w:rFonts w:ascii="Cambria" w:eastAsia="Cambria" w:hAnsi="Cambria" w:cs="Times New Roman"/>
                  <w:color w:val="0D0D0D"/>
                </w:rPr>
                <w:t xml:space="preserve">350 bed hospital specializing in cardiology and open-heart surgeries by performing </w:t>
              </w:r>
              <w:r w:rsidR="00B849EF" w:rsidRPr="00FA2E9F">
                <w:rPr>
                  <w:color w:val="0D0D0D" w:themeColor="text2" w:themeTint="F2"/>
                </w:rPr>
                <w:t xml:space="preserve">venipuncture and collection of </w:t>
              </w:r>
              <w:r w:rsidR="00B849EF" w:rsidRPr="00FA2E9F">
                <w:rPr>
                  <w:rFonts w:ascii="Cambria" w:eastAsia="Cambria" w:hAnsi="Cambria" w:cs="Times New Roman"/>
                  <w:color w:val="0D0D0D"/>
                </w:rPr>
                <w:t xml:space="preserve">blood </w:t>
              </w:r>
              <w:r w:rsidR="00DA3F47" w:rsidRPr="00FA2E9F">
                <w:rPr>
                  <w:color w:val="0D0D0D" w:themeColor="text2" w:themeTint="F2"/>
                </w:rPr>
                <w:t>specimens,</w:t>
              </w:r>
              <w:r w:rsidR="00B849EF" w:rsidRPr="00FA2E9F">
                <w:rPr>
                  <w:rFonts w:ascii="Cambria" w:eastAsia="Cambria" w:hAnsi="Cambria" w:cs="Times New Roman"/>
                  <w:color w:val="0D0D0D"/>
                </w:rPr>
                <w:t xml:space="preserve"> most commonly for cardiac enzymes and blood cultures for pre</w:t>
              </w:r>
              <w:r w:rsidRPr="00FA2E9F">
                <w:rPr>
                  <w:color w:val="0D0D0D" w:themeColor="text2" w:themeTint="F2"/>
                </w:rPr>
                <w:t>-</w:t>
              </w:r>
              <w:r w:rsidR="00B849EF" w:rsidRPr="00FA2E9F">
                <w:rPr>
                  <w:rFonts w:ascii="Cambria" w:eastAsia="Cambria" w:hAnsi="Cambria" w:cs="Times New Roman"/>
                  <w:color w:val="0D0D0D"/>
                </w:rPr>
                <w:t>op</w:t>
              </w:r>
              <w:r w:rsidR="00355BC0" w:rsidRPr="00FA2E9F">
                <w:rPr>
                  <w:color w:val="0D0D0D" w:themeColor="text2" w:themeTint="F2"/>
                </w:rPr>
                <w:t>erative</w:t>
              </w:r>
              <w:r w:rsidR="00B849EF" w:rsidRPr="00FA2E9F">
                <w:rPr>
                  <w:rFonts w:ascii="Cambria" w:eastAsia="Cambria" w:hAnsi="Cambria" w:cs="Times New Roman"/>
                  <w:color w:val="0D0D0D"/>
                </w:rPr>
                <w:t xml:space="preserve"> and post</w:t>
              </w:r>
              <w:r w:rsidRPr="00FA2E9F">
                <w:rPr>
                  <w:color w:val="0D0D0D" w:themeColor="text2" w:themeTint="F2"/>
                </w:rPr>
                <w:t>-</w:t>
              </w:r>
              <w:r w:rsidR="00B849EF" w:rsidRPr="00FA2E9F">
                <w:rPr>
                  <w:rFonts w:ascii="Cambria" w:eastAsia="Cambria" w:hAnsi="Cambria" w:cs="Times New Roman"/>
                  <w:color w:val="0D0D0D"/>
                </w:rPr>
                <w:t>op</w:t>
              </w:r>
              <w:r w:rsidR="00355BC0" w:rsidRPr="00FA2E9F">
                <w:rPr>
                  <w:color w:val="0D0D0D" w:themeColor="text2" w:themeTint="F2"/>
                </w:rPr>
                <w:t>erative</w:t>
              </w:r>
              <w:r w:rsidR="00B849EF" w:rsidRPr="00FA2E9F">
                <w:rPr>
                  <w:rFonts w:ascii="Cambria" w:eastAsia="Cambria" w:hAnsi="Cambria" w:cs="Times New Roman"/>
                  <w:color w:val="0D0D0D"/>
                </w:rPr>
                <w:t xml:space="preserve"> patients. Expert demonstration and long-term experience in various venipuncture techniques were of outmost importance owing to use of dopamine in these patients, a drug which pools most circulating blood towards vital organs away from peripheral vessels. </w:t>
              </w:r>
            </w:p>
          </w:sdtContent>
        </w:sdt>
      </w:sdtContent>
    </w:sdt>
    <w:p w:rsidR="00720F98" w:rsidRPr="00FA2E9F" w:rsidRDefault="00720F98" w:rsidP="00720F98">
      <w:pPr>
        <w:pStyle w:val="Subsection"/>
        <w:spacing w:before="100"/>
        <w:rPr>
          <w:color w:val="0D0D0D" w:themeColor="text2" w:themeTint="F2"/>
        </w:rPr>
      </w:pPr>
      <w:r w:rsidRPr="00FA2E9F">
        <w:rPr>
          <w:color w:val="0D0D0D" w:themeColor="text2" w:themeTint="F2"/>
        </w:rPr>
        <w:t xml:space="preserve"> Substitute Teacher | cobb county school district | 2006-Present</w:t>
      </w:r>
    </w:p>
    <w:p w:rsidR="000E1E79" w:rsidRPr="00FA2E9F" w:rsidRDefault="00DA3F47" w:rsidP="000E1E79">
      <w:pPr>
        <w:rPr>
          <w:color w:val="0D0D0D" w:themeColor="text2" w:themeTint="F2"/>
        </w:rPr>
      </w:pPr>
      <w:r w:rsidRPr="00FA2E9F">
        <w:rPr>
          <w:color w:val="0D0D0D" w:themeColor="text2" w:themeTint="F2"/>
        </w:rPr>
        <w:t>Served</w:t>
      </w:r>
      <w:r w:rsidR="000E1E79" w:rsidRPr="00FA2E9F">
        <w:rPr>
          <w:rFonts w:ascii="Cambria" w:eastAsia="Cambria" w:hAnsi="Cambria" w:cs="Times New Roman"/>
          <w:color w:val="0D0D0D"/>
        </w:rPr>
        <w:t xml:space="preserve"> as a su</w:t>
      </w:r>
      <w:r w:rsidRPr="00FA2E9F">
        <w:rPr>
          <w:color w:val="0D0D0D" w:themeColor="text2" w:themeTint="F2"/>
        </w:rPr>
        <w:t>bstitute teacher for kindergarten through twelfth grade special needs students.</w:t>
      </w:r>
      <w:r w:rsidR="00224FAA" w:rsidRPr="00FA2E9F">
        <w:rPr>
          <w:color w:val="0D0D0D" w:themeColor="text2" w:themeTint="F2"/>
        </w:rPr>
        <w:t xml:space="preserve"> Followed detailed lesson plan left by teachers. Working with special needs students can be a challenge, but was very rewarding as well</w:t>
      </w:r>
      <w:r w:rsidR="000E1E79" w:rsidRPr="00FA2E9F">
        <w:rPr>
          <w:rFonts w:ascii="Cambria" w:eastAsia="Cambria" w:hAnsi="Cambria" w:cs="Times New Roman"/>
          <w:color w:val="0D0D0D"/>
        </w:rPr>
        <w:t xml:space="preserve">. </w:t>
      </w:r>
    </w:p>
    <w:p w:rsidR="000E1E79" w:rsidRPr="00FA2E9F" w:rsidRDefault="000E1E79" w:rsidP="000E1E79">
      <w:pPr>
        <w:pStyle w:val="Subsection"/>
        <w:spacing w:before="100"/>
        <w:rPr>
          <w:color w:val="0D0D0D" w:themeColor="text2" w:themeTint="F2"/>
        </w:rPr>
      </w:pPr>
      <w:r w:rsidRPr="00FA2E9F">
        <w:rPr>
          <w:color w:val="0D0D0D" w:themeColor="text2" w:themeTint="F2"/>
        </w:rPr>
        <w:t>phlebotomist | unilab | 2000-2001</w:t>
      </w:r>
    </w:p>
    <w:p w:rsidR="000E1E79" w:rsidRPr="00FA2E9F" w:rsidRDefault="000E1E79" w:rsidP="000E1E79">
      <w:pPr>
        <w:rPr>
          <w:color w:val="0D0D0D" w:themeColor="text2" w:themeTint="F2"/>
        </w:rPr>
      </w:pPr>
      <w:r w:rsidRPr="00FA2E9F">
        <w:rPr>
          <w:rFonts w:ascii="Cambria" w:eastAsia="Cambria" w:hAnsi="Cambria" w:cs="Times New Roman"/>
          <w:color w:val="0D0D0D"/>
        </w:rPr>
        <w:t>Served pati</w:t>
      </w:r>
      <w:r w:rsidR="00224FAA" w:rsidRPr="00FA2E9F">
        <w:rPr>
          <w:color w:val="0D0D0D" w:themeColor="text2" w:themeTint="F2"/>
        </w:rPr>
        <w:t>ent</w:t>
      </w:r>
      <w:r w:rsidR="00E02E1B" w:rsidRPr="00FA2E9F">
        <w:rPr>
          <w:color w:val="0D0D0D" w:themeColor="text2" w:themeTint="F2"/>
        </w:rPr>
        <w:t>s</w:t>
      </w:r>
      <w:r w:rsidR="00224FAA" w:rsidRPr="00FA2E9F">
        <w:rPr>
          <w:color w:val="0D0D0D" w:themeColor="text2" w:themeTint="F2"/>
        </w:rPr>
        <w:t xml:space="preserve"> </w:t>
      </w:r>
      <w:r w:rsidRPr="00FA2E9F">
        <w:rPr>
          <w:rFonts w:ascii="Cambria" w:eastAsia="Cambria" w:hAnsi="Cambria" w:cs="Times New Roman"/>
          <w:color w:val="0D0D0D"/>
        </w:rPr>
        <w:t>by performing venipunctures and collect</w:t>
      </w:r>
      <w:r w:rsidR="00224FAA" w:rsidRPr="00FA2E9F">
        <w:rPr>
          <w:color w:val="0D0D0D" w:themeColor="text2" w:themeTint="F2"/>
        </w:rPr>
        <w:t>ing other bodily specimens for d</w:t>
      </w:r>
      <w:r w:rsidRPr="00FA2E9F">
        <w:rPr>
          <w:rFonts w:ascii="Cambria" w:eastAsia="Cambria" w:hAnsi="Cambria" w:cs="Times New Roman"/>
          <w:color w:val="0D0D0D"/>
        </w:rPr>
        <w:t>octors’ offices. Communicated with physicians regarding specific instruction deviating from normal standard prescriptions. Centrifuged, transferred, stabilized and distributed blood specimen to appropriate workstations. Performed all appropriate computer-related functions such as ordering and logging in insurance information. Resolved client inquiries as they occurred. Researched and reported monthly data regarding number of clients served. Maint</w:t>
      </w:r>
      <w:r w:rsidR="00224FAA" w:rsidRPr="00FA2E9F">
        <w:rPr>
          <w:color w:val="0D0D0D" w:themeColor="text2" w:themeTint="F2"/>
        </w:rPr>
        <w:t>ained cleanliness and order</w:t>
      </w:r>
      <w:r w:rsidRPr="00FA2E9F">
        <w:rPr>
          <w:rFonts w:ascii="Cambria" w:eastAsia="Cambria" w:hAnsi="Cambria" w:cs="Times New Roman"/>
          <w:color w:val="0D0D0D"/>
        </w:rPr>
        <w:t xml:space="preserve"> of lab, workstations and exam rooms.  </w:t>
      </w:r>
    </w:p>
    <w:p w:rsidR="008A543A" w:rsidRPr="00FA2E9F" w:rsidRDefault="008A543A" w:rsidP="008A543A">
      <w:pPr>
        <w:pStyle w:val="Subsection"/>
        <w:spacing w:before="100"/>
        <w:rPr>
          <w:color w:val="0D0D0D" w:themeColor="text2" w:themeTint="F2"/>
        </w:rPr>
      </w:pPr>
      <w:r w:rsidRPr="00FA2E9F">
        <w:rPr>
          <w:color w:val="0D0D0D" w:themeColor="text2" w:themeTint="F2"/>
        </w:rPr>
        <w:t>phlebotomist | clinical immuno-diagnostic</w:t>
      </w:r>
      <w:r w:rsidR="005279DD" w:rsidRPr="00FA2E9F">
        <w:rPr>
          <w:color w:val="0D0D0D" w:themeColor="text2" w:themeTint="F2"/>
        </w:rPr>
        <w:t>, sacramento, ca</w:t>
      </w:r>
      <w:r w:rsidRPr="00FA2E9F">
        <w:rPr>
          <w:color w:val="0D0D0D" w:themeColor="text2" w:themeTint="F2"/>
        </w:rPr>
        <w:t> | 1999-2000</w:t>
      </w:r>
    </w:p>
    <w:p w:rsidR="008A543A" w:rsidRPr="00FA2E9F" w:rsidRDefault="008A543A" w:rsidP="00E02E1B">
      <w:pPr>
        <w:rPr>
          <w:color w:val="0D0D0D" w:themeColor="text2" w:themeTint="F2"/>
        </w:rPr>
      </w:pPr>
      <w:r w:rsidRPr="00FA2E9F">
        <w:rPr>
          <w:rFonts w:ascii="Cambria" w:eastAsia="Cambria" w:hAnsi="Cambria" w:cs="Times New Roman"/>
          <w:color w:val="0D0D0D"/>
        </w:rPr>
        <w:t xml:space="preserve">Assisted nurses with setting up for tests and assisted in specific protocol procedures. Performed venipunctures and skin punctures for blood collection. Prepared all specimens received for testing in designated laboratory departments. Prepared and packaged specimens to be sent out to reference laboratory. Assisted in the search for misplaced samples or lost specimens. Maintained standard for production for speed and accuracy performing basic log functions including split requisitions. Ordered and maintained </w:t>
      </w:r>
      <w:r w:rsidRPr="00FA2E9F">
        <w:rPr>
          <w:rFonts w:ascii="Cambria" w:eastAsia="Cambria" w:hAnsi="Cambria" w:cs="Times New Roman"/>
          <w:color w:val="0D0D0D"/>
        </w:rPr>
        <w:lastRenderedPageBreak/>
        <w:t>adequate laboratory supplies. Maintained</w:t>
      </w:r>
      <w:r w:rsidR="007E19A1" w:rsidRPr="00FA2E9F">
        <w:rPr>
          <w:color w:val="0D0D0D" w:themeColor="text2" w:themeTint="F2"/>
        </w:rPr>
        <w:t xml:space="preserve"> the</w:t>
      </w:r>
      <w:r w:rsidRPr="00FA2E9F">
        <w:rPr>
          <w:rFonts w:ascii="Cambria" w:eastAsia="Cambria" w:hAnsi="Cambria" w:cs="Times New Roman"/>
          <w:color w:val="0D0D0D"/>
        </w:rPr>
        <w:t xml:space="preserve"> cleanliness and orde</w:t>
      </w:r>
      <w:r w:rsidR="00E512A7" w:rsidRPr="00FA2E9F">
        <w:rPr>
          <w:color w:val="0D0D0D" w:themeColor="text2" w:themeTint="F2"/>
        </w:rPr>
        <w:t>r</w:t>
      </w:r>
      <w:r w:rsidRPr="00FA2E9F">
        <w:rPr>
          <w:rFonts w:ascii="Cambria" w:eastAsia="Cambria" w:hAnsi="Cambria" w:cs="Times New Roman"/>
          <w:color w:val="0D0D0D"/>
        </w:rPr>
        <w:t xml:space="preserve"> of lab, workstations and exam rooms.</w:t>
      </w:r>
    </w:p>
    <w:p w:rsidR="005279DD" w:rsidRPr="00FA2E9F" w:rsidRDefault="005279DD" w:rsidP="005279DD">
      <w:pPr>
        <w:pStyle w:val="Subsection"/>
        <w:spacing w:before="100"/>
        <w:rPr>
          <w:color w:val="0D0D0D" w:themeColor="text2" w:themeTint="F2"/>
        </w:rPr>
      </w:pPr>
      <w:r w:rsidRPr="00FA2E9F">
        <w:rPr>
          <w:color w:val="0D0D0D" w:themeColor="text2" w:themeTint="F2"/>
        </w:rPr>
        <w:t>interim supervisor/organic extraction department | eureka labs inc., sacramento, ca | </w:t>
      </w:r>
      <w:r w:rsidR="00FE71B8" w:rsidRPr="00FA2E9F">
        <w:rPr>
          <w:color w:val="0D0D0D" w:themeColor="text2" w:themeTint="F2"/>
        </w:rPr>
        <w:t>1993-1994</w:t>
      </w:r>
    </w:p>
    <w:p w:rsidR="005279DD" w:rsidRPr="00FA2E9F" w:rsidRDefault="00FE71B8" w:rsidP="00FE71B8">
      <w:pPr>
        <w:rPr>
          <w:color w:val="0D0D0D" w:themeColor="text2" w:themeTint="F2"/>
        </w:rPr>
      </w:pPr>
      <w:r w:rsidRPr="00FA2E9F">
        <w:rPr>
          <w:rFonts w:ascii="Cambria" w:eastAsia="Cambria" w:hAnsi="Cambria" w:cs="Times New Roman"/>
          <w:color w:val="0D0D0D"/>
        </w:rPr>
        <w:t xml:space="preserve">Supervised 10 chemists in the department </w:t>
      </w:r>
      <w:r w:rsidRPr="00FA2E9F">
        <w:rPr>
          <w:color w:val="0D0D0D" w:themeColor="text2" w:themeTint="F2"/>
        </w:rPr>
        <w:t xml:space="preserve"> and was responsible for distributing daily workload, c</w:t>
      </w:r>
      <w:r w:rsidRPr="00FA2E9F">
        <w:rPr>
          <w:rFonts w:ascii="Cambria" w:eastAsia="Cambria" w:hAnsi="Cambria" w:cs="Times New Roman"/>
          <w:color w:val="0D0D0D"/>
        </w:rPr>
        <w:t>onducting weekly meetings to advise staff of progress and deficiencies to sort out any anamolies, maintaining quality control data, Spikes records and Material Safety Data (MSDS) Sheets, reviewing and rewriting new S.O.P.’s (Standard Operating Procedures) to meet the specific departmental needs, and maintaining lab notebooks with all critical information to support conclusions and decisions from experiments.</w:t>
      </w:r>
      <w:r w:rsidRPr="00FA2E9F">
        <w:rPr>
          <w:color w:val="0D0D0D" w:themeColor="text2" w:themeTint="F2"/>
        </w:rPr>
        <w:t xml:space="preserve"> </w:t>
      </w:r>
      <w:r w:rsidRPr="00FA2E9F">
        <w:rPr>
          <w:rFonts w:ascii="Cambria" w:eastAsia="Cambria" w:hAnsi="Cambria" w:cs="Times New Roman"/>
          <w:color w:val="0D0D0D"/>
        </w:rPr>
        <w:t>Implemented and maintained the company’s safety program. Recommended safety standards for the handling and use of hazardous materials. Investigated and analyzed causes of accidents and recommending solutions in accordance to regulations regarding Calibration of instruments.</w:t>
      </w:r>
    </w:p>
    <w:p w:rsidR="005279DD" w:rsidRPr="00FA2E9F" w:rsidRDefault="00FE71B8" w:rsidP="005279DD">
      <w:pPr>
        <w:pStyle w:val="Subsection"/>
        <w:spacing w:before="100"/>
        <w:rPr>
          <w:color w:val="0D0D0D" w:themeColor="text2" w:themeTint="F2"/>
        </w:rPr>
      </w:pPr>
      <w:r w:rsidRPr="00FA2E9F">
        <w:rPr>
          <w:color w:val="0D0D0D" w:themeColor="text2" w:themeTint="F2"/>
        </w:rPr>
        <w:t>lead chemist/organic extraction department</w:t>
      </w:r>
      <w:r w:rsidR="005279DD" w:rsidRPr="00FA2E9F">
        <w:rPr>
          <w:color w:val="0D0D0D" w:themeColor="text2" w:themeTint="F2"/>
        </w:rPr>
        <w:t> | </w:t>
      </w:r>
      <w:r w:rsidRPr="00FA2E9F">
        <w:rPr>
          <w:color w:val="0D0D0D" w:themeColor="text2" w:themeTint="F2"/>
        </w:rPr>
        <w:t>anlab inc., sacramento, ca</w:t>
      </w:r>
      <w:r w:rsidR="005279DD" w:rsidRPr="00FA2E9F">
        <w:rPr>
          <w:color w:val="0D0D0D" w:themeColor="text2" w:themeTint="F2"/>
        </w:rPr>
        <w:t>| </w:t>
      </w:r>
      <w:r w:rsidRPr="00FA2E9F">
        <w:rPr>
          <w:color w:val="0D0D0D" w:themeColor="text2" w:themeTint="F2"/>
        </w:rPr>
        <w:t>1991-1993</w:t>
      </w:r>
    </w:p>
    <w:p w:rsidR="005279DD" w:rsidRPr="00FA2E9F" w:rsidRDefault="00E02E1B" w:rsidP="00FE71B8">
      <w:pPr>
        <w:rPr>
          <w:color w:val="0D0D0D" w:themeColor="text2" w:themeTint="F2"/>
        </w:rPr>
      </w:pPr>
      <w:r w:rsidRPr="00FA2E9F">
        <w:rPr>
          <w:color w:val="0D0D0D" w:themeColor="text2" w:themeTint="F2"/>
        </w:rPr>
        <w:t xml:space="preserve">Assisted </w:t>
      </w:r>
      <w:r w:rsidR="00FE71B8" w:rsidRPr="00FA2E9F">
        <w:rPr>
          <w:rFonts w:ascii="Cambria" w:eastAsia="Cambria" w:hAnsi="Cambria" w:cs="Times New Roman"/>
          <w:color w:val="0D0D0D"/>
        </w:rPr>
        <w:t xml:space="preserve">with emulsion and difficult extraction. Operated the Gas Chromatographer (GC) and GC/MS (Mass Spectrometer) for stable and volatile organics. Performed daily Q.C. of the machines and ran blanks before each batch of specimen. Extracted water, </w:t>
      </w:r>
      <w:r w:rsidR="00FE71B8" w:rsidRPr="00FA2E9F">
        <w:rPr>
          <w:color w:val="0D0D0D" w:themeColor="text2" w:themeTint="F2"/>
        </w:rPr>
        <w:t>soils, and other matrices (</w:t>
      </w:r>
      <w:r w:rsidR="00DA3F47" w:rsidRPr="00FA2E9F">
        <w:rPr>
          <w:color w:val="0D0D0D" w:themeColor="text2" w:themeTint="F2"/>
        </w:rPr>
        <w:t>e.g.</w:t>
      </w:r>
      <w:r w:rsidR="00FE71B8" w:rsidRPr="00FA2E9F">
        <w:rPr>
          <w:color w:val="0D0D0D" w:themeColor="text2" w:themeTint="F2"/>
        </w:rPr>
        <w:t>: s</w:t>
      </w:r>
      <w:r w:rsidR="00FE71B8" w:rsidRPr="00FA2E9F">
        <w:rPr>
          <w:rFonts w:ascii="Cambria" w:eastAsia="Cambria" w:hAnsi="Cambria" w:cs="Times New Roman"/>
          <w:color w:val="0D0D0D"/>
        </w:rPr>
        <w:t>ludge, raw sewage, etc.) by EPA’s 400, 500, 600, 8000 and 9000 serie</w:t>
      </w:r>
      <w:r w:rsidRPr="00FA2E9F">
        <w:rPr>
          <w:color w:val="0D0D0D" w:themeColor="text2" w:themeTint="F2"/>
        </w:rPr>
        <w:t>s. Calibration of instruments.</w:t>
      </w:r>
    </w:p>
    <w:p w:rsidR="005279DD" w:rsidRPr="00FA2E9F" w:rsidRDefault="00E224DD" w:rsidP="005279DD">
      <w:pPr>
        <w:pStyle w:val="Subsection"/>
        <w:spacing w:before="100"/>
        <w:rPr>
          <w:color w:val="0D0D0D" w:themeColor="text2" w:themeTint="F2"/>
        </w:rPr>
      </w:pPr>
      <w:r w:rsidRPr="00FA2E9F">
        <w:rPr>
          <w:color w:val="0D0D0D" w:themeColor="text2" w:themeTint="F2"/>
        </w:rPr>
        <w:t>chemist iv/california analytical lab</w:t>
      </w:r>
      <w:r w:rsidR="005279DD" w:rsidRPr="00FA2E9F">
        <w:rPr>
          <w:color w:val="0D0D0D" w:themeColor="text2" w:themeTint="F2"/>
        </w:rPr>
        <w:t> | </w:t>
      </w:r>
      <w:r w:rsidR="00FE71B8" w:rsidRPr="00FA2E9F">
        <w:rPr>
          <w:color w:val="0D0D0D" w:themeColor="text2" w:themeTint="F2"/>
        </w:rPr>
        <w:t>enseco inc., sacramento, ca</w:t>
      </w:r>
      <w:r w:rsidR="005279DD" w:rsidRPr="00FA2E9F">
        <w:rPr>
          <w:color w:val="0D0D0D" w:themeColor="text2" w:themeTint="F2"/>
        </w:rPr>
        <w:t> | </w:t>
      </w:r>
      <w:r w:rsidR="00FE71B8" w:rsidRPr="00FA2E9F">
        <w:rPr>
          <w:color w:val="0D0D0D" w:themeColor="text2" w:themeTint="F2"/>
        </w:rPr>
        <w:t>1989-1991</w:t>
      </w:r>
    </w:p>
    <w:p w:rsidR="005279DD" w:rsidRPr="00FA2E9F" w:rsidRDefault="00E224DD" w:rsidP="00E224DD">
      <w:pPr>
        <w:rPr>
          <w:color w:val="0D0D0D" w:themeColor="text2" w:themeTint="F2"/>
        </w:rPr>
      </w:pPr>
      <w:r w:rsidRPr="00FA2E9F">
        <w:rPr>
          <w:rFonts w:ascii="Cambria" w:eastAsia="Cambria" w:hAnsi="Cambria" w:cs="Times New Roman"/>
          <w:color w:val="0D0D0D"/>
        </w:rPr>
        <w:t>Performed various tests utilizing chromatography equipment. Operated gas and liquid chromatography systems and mass spectroscopy, and clean and maintain lab equipment, as well as installed columns as needed to run experiments and tests. Ordered spare or r</w:t>
      </w:r>
      <w:r w:rsidR="00E02E1B" w:rsidRPr="00FA2E9F">
        <w:rPr>
          <w:color w:val="0D0D0D" w:themeColor="text2" w:themeTint="F2"/>
        </w:rPr>
        <w:t>eplacement parts and maintained</w:t>
      </w:r>
      <w:r w:rsidRPr="00FA2E9F">
        <w:rPr>
          <w:rFonts w:ascii="Cambria" w:eastAsia="Cambria" w:hAnsi="Cambria" w:cs="Times New Roman"/>
          <w:color w:val="0D0D0D"/>
        </w:rPr>
        <w:t xml:space="preserve"> inventory. Thoroughly documented results of tests and experiments and updated computer system. Calibration of instruments.</w:t>
      </w:r>
    </w:p>
    <w:p w:rsidR="005279DD" w:rsidRPr="00FA2E9F" w:rsidRDefault="00E224DD" w:rsidP="005279DD">
      <w:pPr>
        <w:pStyle w:val="Subsection"/>
        <w:spacing w:before="100"/>
        <w:rPr>
          <w:color w:val="0D0D0D" w:themeColor="text2" w:themeTint="F2"/>
        </w:rPr>
      </w:pPr>
      <w:r w:rsidRPr="00FA2E9F">
        <w:rPr>
          <w:color w:val="0D0D0D" w:themeColor="text2" w:themeTint="F2"/>
        </w:rPr>
        <w:t>quality control analyst</w:t>
      </w:r>
      <w:r w:rsidR="005279DD" w:rsidRPr="00FA2E9F">
        <w:rPr>
          <w:color w:val="0D0D0D" w:themeColor="text2" w:themeTint="F2"/>
        </w:rPr>
        <w:t> | </w:t>
      </w:r>
      <w:r w:rsidRPr="00FA2E9F">
        <w:rPr>
          <w:color w:val="0D0D0D" w:themeColor="text2" w:themeTint="F2"/>
        </w:rPr>
        <w:t>product research and chemical corp., mojave, ca</w:t>
      </w:r>
      <w:r w:rsidR="005279DD" w:rsidRPr="00FA2E9F">
        <w:rPr>
          <w:color w:val="0D0D0D" w:themeColor="text2" w:themeTint="F2"/>
        </w:rPr>
        <w:t> | </w:t>
      </w:r>
      <w:r w:rsidRPr="00FA2E9F">
        <w:rPr>
          <w:color w:val="0D0D0D" w:themeColor="text2" w:themeTint="F2"/>
        </w:rPr>
        <w:t>1989-1989</w:t>
      </w:r>
    </w:p>
    <w:p w:rsidR="005279DD" w:rsidRPr="00FA2E9F" w:rsidRDefault="00DA3F47" w:rsidP="00E224DD">
      <w:pPr>
        <w:rPr>
          <w:color w:val="0D0D0D" w:themeColor="text2" w:themeTint="F2"/>
        </w:rPr>
      </w:pPr>
      <w:r w:rsidRPr="00FA2E9F">
        <w:rPr>
          <w:rFonts w:ascii="Cambria" w:eastAsia="Cambria" w:hAnsi="Cambria" w:cs="Times New Roman"/>
          <w:color w:val="0D0D0D"/>
        </w:rPr>
        <w:t>Tested quality of primers and adhesives during the manufacturing stage (liquid) and the finished stage (solids) by quantitati</w:t>
      </w:r>
      <w:r w:rsidRPr="00FA2E9F">
        <w:rPr>
          <w:color w:val="0D0D0D" w:themeColor="text2" w:themeTint="F2"/>
        </w:rPr>
        <w:t>ve analysis, tensile strength, ph</w:t>
      </w:r>
      <w:r w:rsidRPr="00FA2E9F">
        <w:rPr>
          <w:rFonts w:ascii="Cambria" w:eastAsia="Cambria" w:hAnsi="Cambria" w:cs="Times New Roman"/>
          <w:color w:val="0D0D0D"/>
        </w:rPr>
        <w:t xml:space="preserve"> viscosity, titration and </w:t>
      </w:r>
      <w:r w:rsidRPr="00FA2E9F">
        <w:rPr>
          <w:rFonts w:ascii="Cambria" w:eastAsia="Cambria" w:hAnsi="Cambria" w:cs="Times New Roman"/>
          <w:color w:val="0D0D0D"/>
        </w:rPr>
        <w:lastRenderedPageBreak/>
        <w:t xml:space="preserve">temperature. </w:t>
      </w:r>
      <w:r w:rsidR="00E224DD" w:rsidRPr="00FA2E9F">
        <w:rPr>
          <w:rFonts w:ascii="Cambria" w:eastAsia="Cambria" w:hAnsi="Cambria" w:cs="Times New Roman"/>
          <w:color w:val="0D0D0D"/>
        </w:rPr>
        <w:t xml:space="preserve">Completed chemical evaluation of final product. Exercised authority to stop production line if a serious </w:t>
      </w:r>
      <w:r w:rsidRPr="00FA2E9F">
        <w:rPr>
          <w:color w:val="0D0D0D" w:themeColor="text2" w:themeTint="F2"/>
        </w:rPr>
        <w:t>anomaly</w:t>
      </w:r>
      <w:r w:rsidR="00E224DD" w:rsidRPr="00FA2E9F">
        <w:rPr>
          <w:rFonts w:ascii="Cambria" w:eastAsia="Cambria" w:hAnsi="Cambria" w:cs="Times New Roman"/>
          <w:color w:val="0D0D0D"/>
        </w:rPr>
        <w:t xml:space="preserve"> was detected.</w:t>
      </w:r>
    </w:p>
    <w:p w:rsidR="002025D5" w:rsidRPr="00FA2E9F" w:rsidRDefault="00E224DD" w:rsidP="002025D5">
      <w:pPr>
        <w:rPr>
          <w:color w:val="0D0D0D" w:themeColor="text2" w:themeTint="F2"/>
        </w:rPr>
      </w:pPr>
      <w:r w:rsidRPr="00FA2E9F">
        <w:rPr>
          <w:rFonts w:ascii="Cambria" w:eastAsia="Cambria" w:hAnsi="Cambria" w:cs="Times New Roman"/>
          <w:color w:val="0D0D0D"/>
        </w:rPr>
        <w:t>Performed QC essays, writing and establishing specifications. Assisted in the validation of QC essays. Performed routine quality control, analytical testing, and operated clinical lab instrumentation, according to the QC SOPs. Interpreted data from instrumentation. Completed additional assignments related to environmental monitoring, equipment maintenance and</w:t>
      </w:r>
      <w:r w:rsidR="00E512A7" w:rsidRPr="00FA2E9F">
        <w:rPr>
          <w:color w:val="0D0D0D" w:themeColor="text2" w:themeTint="F2"/>
        </w:rPr>
        <w:t xml:space="preserve"> laboratory cleaning. Calibration of instruments.</w:t>
      </w:r>
    </w:p>
    <w:p w:rsidR="00910283" w:rsidRPr="00FA2E9F" w:rsidRDefault="005279DD" w:rsidP="00910283">
      <w:pPr>
        <w:pStyle w:val="Subsection"/>
        <w:spacing w:before="100"/>
        <w:rPr>
          <w:color w:val="0D0D0D" w:themeColor="text2" w:themeTint="F2"/>
        </w:rPr>
      </w:pPr>
      <w:r w:rsidRPr="00FA2E9F">
        <w:rPr>
          <w:b w:val="0"/>
          <w:color w:val="0D0D0D" w:themeColor="text2" w:themeTint="F2"/>
        </w:rPr>
        <w:t> </w:t>
      </w:r>
      <w:r w:rsidR="007A18B5" w:rsidRPr="00FA2E9F">
        <w:rPr>
          <w:color w:val="0D0D0D" w:themeColor="text2" w:themeTint="F2"/>
        </w:rPr>
        <w:t>Laboratory Technician</w:t>
      </w:r>
      <w:r w:rsidR="00910283" w:rsidRPr="00FA2E9F">
        <w:rPr>
          <w:color w:val="0D0D0D" w:themeColor="text2" w:themeTint="F2"/>
        </w:rPr>
        <w:t> | Central diagnostisc laboratory, ca | 1988-1989</w:t>
      </w:r>
    </w:p>
    <w:p w:rsidR="005279DD" w:rsidRPr="00FA2E9F" w:rsidRDefault="00355BC0" w:rsidP="00FA2E9F">
      <w:pPr>
        <w:rPr>
          <w:b/>
          <w:bCs/>
          <w:color w:val="0D0D0D" w:themeColor="text2" w:themeTint="F2"/>
        </w:rPr>
      </w:pPr>
      <w:r w:rsidRPr="00FA2E9F">
        <w:rPr>
          <w:color w:val="0D0D0D" w:themeColor="text2" w:themeTint="F2"/>
        </w:rPr>
        <w:t>Responsible for cleaning and maintaining</w:t>
      </w:r>
      <w:r w:rsidR="00910283" w:rsidRPr="00FA2E9F">
        <w:rPr>
          <w:rFonts w:ascii="Cambria" w:eastAsia="Cambria" w:hAnsi="Cambria" w:cs="Times New Roman"/>
          <w:color w:val="0D0D0D"/>
        </w:rPr>
        <w:t xml:space="preserve"> laboratory equipment</w:t>
      </w:r>
      <w:r w:rsidRPr="00FA2E9F">
        <w:rPr>
          <w:color w:val="0D0D0D" w:themeColor="text2" w:themeTint="F2"/>
        </w:rPr>
        <w:t xml:space="preserve"> and supplies. Updated</w:t>
      </w:r>
      <w:r w:rsidR="00910283" w:rsidRPr="00FA2E9F">
        <w:rPr>
          <w:rFonts w:ascii="Cambria" w:eastAsia="Cambria" w:hAnsi="Cambria" w:cs="Times New Roman"/>
          <w:color w:val="0D0D0D"/>
        </w:rPr>
        <w:t xml:space="preserve"> statistical records</w:t>
      </w:r>
      <w:r w:rsidRPr="00FA2E9F">
        <w:rPr>
          <w:color w:val="0D0D0D" w:themeColor="text2" w:themeTint="F2"/>
        </w:rPr>
        <w:t>, labeled tubes, and scheduled</w:t>
      </w:r>
      <w:r w:rsidR="00910283" w:rsidRPr="00FA2E9F">
        <w:rPr>
          <w:rFonts w:ascii="Cambria" w:eastAsia="Cambria" w:hAnsi="Cambria" w:cs="Times New Roman"/>
          <w:color w:val="0D0D0D"/>
        </w:rPr>
        <w:t xml:space="preserve"> processing runs. Assisted with receipt and inspection of raw materials, </w:t>
      </w:r>
      <w:r w:rsidRPr="00FA2E9F">
        <w:rPr>
          <w:color w:val="0D0D0D" w:themeColor="text2" w:themeTint="F2"/>
        </w:rPr>
        <w:t xml:space="preserve">as well as </w:t>
      </w:r>
      <w:r w:rsidR="00910283" w:rsidRPr="00FA2E9F">
        <w:rPr>
          <w:rFonts w:ascii="Cambria" w:eastAsia="Cambria" w:hAnsi="Cambria" w:cs="Times New Roman"/>
          <w:color w:val="0D0D0D"/>
        </w:rPr>
        <w:t>ordering and stocking products</w:t>
      </w:r>
      <w:r w:rsidR="00FA2E9F" w:rsidRPr="00FA2E9F">
        <w:rPr>
          <w:color w:val="0D0D0D" w:themeColor="text2" w:themeTint="F2"/>
        </w:rPr>
        <w:t>.</w:t>
      </w:r>
    </w:p>
    <w:p w:rsidR="008A543A" w:rsidRDefault="008A543A" w:rsidP="000E1E79">
      <w:pPr>
        <w:rPr>
          <w:rFonts w:ascii="Cambria" w:eastAsia="Cambria" w:hAnsi="Cambria" w:cs="Times New Roman"/>
          <w:color w:val="404040"/>
        </w:rPr>
      </w:pPr>
    </w:p>
    <w:p w:rsidR="00A91595" w:rsidRDefault="00A91595" w:rsidP="00FA2E9F">
      <w:pPr>
        <w:pStyle w:val="ListBullet"/>
        <w:numPr>
          <w:ilvl w:val="0"/>
          <w:numId w:val="0"/>
        </w:numPr>
      </w:pPr>
    </w:p>
    <w:sectPr w:rsidR="00A91595" w:rsidSect="00A91595">
      <w:footerReference w:type="default" r:id="rId9"/>
      <w:pgSz w:w="12240" w:h="15840"/>
      <w:pgMar w:top="1296" w:right="1440" w:bottom="1440" w:left="1440"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5F30" w:rsidRDefault="006F5F30">
      <w:pPr>
        <w:spacing w:after="0"/>
      </w:pPr>
      <w:r>
        <w:separator/>
      </w:r>
    </w:p>
  </w:endnote>
  <w:endnote w:type="continuationSeparator" w:id="0">
    <w:p w:rsidR="006F5F30" w:rsidRDefault="006F5F30">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1595" w:rsidRDefault="008B5AF5">
    <w:pPr>
      <w:pStyle w:val="Footer"/>
    </w:pPr>
    <w:r>
      <w:t xml:space="preserve">Page </w:t>
    </w:r>
    <w:r w:rsidR="00A91595">
      <w:fldChar w:fldCharType="begin"/>
    </w:r>
    <w:r>
      <w:instrText xml:space="preserve"> PAGE   \* MERGEFORMAT </w:instrText>
    </w:r>
    <w:r w:rsidR="00A91595">
      <w:fldChar w:fldCharType="separate"/>
    </w:r>
    <w:r w:rsidR="00FA2E9F">
      <w:rPr>
        <w:noProof/>
      </w:rPr>
      <w:t>2</w:t>
    </w:r>
    <w:r w:rsidR="00A91595">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5F30" w:rsidRDefault="006F5F30">
      <w:pPr>
        <w:spacing w:after="0"/>
      </w:pPr>
      <w:r>
        <w:separator/>
      </w:r>
    </w:p>
  </w:footnote>
  <w:footnote w:type="continuationSeparator" w:id="0">
    <w:p w:rsidR="006F5F30" w:rsidRDefault="006F5F30">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footnotePr>
    <w:footnote w:id="-1"/>
    <w:footnote w:id="0"/>
  </w:footnotePr>
  <w:endnotePr>
    <w:endnote w:id="-1"/>
    <w:endnote w:id="0"/>
  </w:endnotePr>
  <w:compat/>
  <w:rsids>
    <w:rsidRoot w:val="00317958"/>
    <w:rsid w:val="000E1E79"/>
    <w:rsid w:val="002025D5"/>
    <w:rsid w:val="00224FAA"/>
    <w:rsid w:val="002C09FF"/>
    <w:rsid w:val="00317958"/>
    <w:rsid w:val="00355BC0"/>
    <w:rsid w:val="004A3D8B"/>
    <w:rsid w:val="004E75AA"/>
    <w:rsid w:val="005279DD"/>
    <w:rsid w:val="00596D15"/>
    <w:rsid w:val="00644918"/>
    <w:rsid w:val="006D6889"/>
    <w:rsid w:val="006F5F30"/>
    <w:rsid w:val="00720F98"/>
    <w:rsid w:val="007A18B5"/>
    <w:rsid w:val="007E19A1"/>
    <w:rsid w:val="008A543A"/>
    <w:rsid w:val="008B5AF5"/>
    <w:rsid w:val="00902106"/>
    <w:rsid w:val="00910283"/>
    <w:rsid w:val="00977633"/>
    <w:rsid w:val="00A91595"/>
    <w:rsid w:val="00B45EFB"/>
    <w:rsid w:val="00B849EF"/>
    <w:rsid w:val="00D40D1E"/>
    <w:rsid w:val="00DA3F47"/>
    <w:rsid w:val="00E02E1B"/>
    <w:rsid w:val="00E224DD"/>
    <w:rsid w:val="00E512A7"/>
    <w:rsid w:val="00FA2E9F"/>
    <w:rsid w:val="00FE71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color w:val="404040" w:themeColor="text1" w:themeTint="BF"/>
        <w:sz w:val="18"/>
        <w:lang w:val="en-US" w:eastAsia="ja-JP" w:bidi="ar-SA"/>
      </w:rPr>
    </w:rPrDefault>
    <w:pPrDefault>
      <w:pPr>
        <w:spacing w:after="2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uiPriority="3" w:qFormat="1"/>
    <w:lsdException w:name="Strong" w:uiPriority="22" w:qFormat="1"/>
    <w:lsdException w:name="Emphasis" w:uiPriority="20" w:qFormat="1"/>
    <w:lsdException w:name="Table Grid" w:semiHidden="0" w:uiPriority="39" w:unhideWhenUsed="0"/>
    <w:lsdException w:name="Placeholder Text" w:unhideWhenUsed="0"/>
    <w:lsdException w:name="No Spacing" w:semiHidden="0" w:uiPriority="3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A9159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A91595"/>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2"/>
    <w:rsid w:val="00A91595"/>
    <w:rPr>
      <w:rFonts w:asciiTheme="majorHAnsi" w:eastAsiaTheme="majorEastAsia" w:hAnsiTheme="majorHAnsi" w:cstheme="majorBidi"/>
      <w:color w:val="141414" w:themeColor="accent1"/>
      <w:kern w:val="28"/>
      <w:sz w:val="52"/>
    </w:rPr>
  </w:style>
  <w:style w:type="character" w:styleId="PlaceholderText">
    <w:name w:val="Placeholder Text"/>
    <w:basedOn w:val="DefaultParagraphFont"/>
    <w:uiPriority w:val="99"/>
    <w:semiHidden/>
    <w:rsid w:val="00A91595"/>
    <w:rPr>
      <w:color w:val="808080"/>
    </w:rPr>
  </w:style>
  <w:style w:type="paragraph" w:customStyle="1" w:styleId="SectionHeading">
    <w:name w:val="Section Heading"/>
    <w:basedOn w:val="Normal"/>
    <w:next w:val="Normal"/>
    <w:uiPriority w:val="1"/>
    <w:qFormat/>
    <w:rsid w:val="00A91595"/>
    <w:pPr>
      <w:spacing w:before="500" w:after="100"/>
    </w:pPr>
    <w:rPr>
      <w:rFonts w:asciiTheme="majorHAnsi" w:eastAsiaTheme="majorEastAsia" w:hAnsiTheme="majorHAnsi" w:cstheme="majorBidi"/>
      <w:b/>
      <w:bCs/>
      <w:color w:val="4E4E4E" w:themeColor="accent1" w:themeTint="BF"/>
      <w:sz w:val="24"/>
    </w:rPr>
  </w:style>
  <w:style w:type="paragraph" w:styleId="ListBullet">
    <w:name w:val="List Bullet"/>
    <w:basedOn w:val="Normal"/>
    <w:uiPriority w:val="1"/>
    <w:unhideWhenUsed/>
    <w:qFormat/>
    <w:rsid w:val="00A91595"/>
    <w:pPr>
      <w:numPr>
        <w:numId w:val="1"/>
      </w:numPr>
      <w:spacing w:after="80"/>
    </w:pPr>
  </w:style>
  <w:style w:type="paragraph" w:customStyle="1" w:styleId="Subsection">
    <w:name w:val="Subsection"/>
    <w:basedOn w:val="Normal"/>
    <w:uiPriority w:val="1"/>
    <w:qFormat/>
    <w:rsid w:val="00A91595"/>
    <w:pPr>
      <w:spacing w:before="280" w:after="120"/>
    </w:pPr>
    <w:rPr>
      <w:b/>
      <w:bCs/>
      <w:caps/>
      <w:color w:val="191919" w:themeColor="background2" w:themeShade="1A"/>
    </w:rPr>
  </w:style>
  <w:style w:type="paragraph" w:styleId="Header">
    <w:name w:val="header"/>
    <w:basedOn w:val="Normal"/>
    <w:link w:val="HeaderChar"/>
    <w:uiPriority w:val="99"/>
    <w:unhideWhenUsed/>
    <w:rsid w:val="00A91595"/>
    <w:pPr>
      <w:tabs>
        <w:tab w:val="center" w:pos="4680"/>
        <w:tab w:val="right" w:pos="9360"/>
      </w:tabs>
      <w:spacing w:after="0"/>
    </w:pPr>
  </w:style>
  <w:style w:type="character" w:customStyle="1" w:styleId="HeaderChar">
    <w:name w:val="Header Char"/>
    <w:basedOn w:val="DefaultParagraphFont"/>
    <w:link w:val="Header"/>
    <w:uiPriority w:val="99"/>
    <w:rsid w:val="00A91595"/>
  </w:style>
  <w:style w:type="paragraph" w:styleId="Footer">
    <w:name w:val="footer"/>
    <w:basedOn w:val="Normal"/>
    <w:link w:val="FooterChar"/>
    <w:uiPriority w:val="99"/>
    <w:unhideWhenUsed/>
    <w:rsid w:val="00A91595"/>
    <w:pPr>
      <w:spacing w:after="0"/>
      <w:jc w:val="right"/>
    </w:pPr>
    <w:rPr>
      <w:color w:val="141414" w:themeColor="accent1"/>
    </w:rPr>
  </w:style>
  <w:style w:type="character" w:customStyle="1" w:styleId="FooterChar">
    <w:name w:val="Footer Char"/>
    <w:basedOn w:val="DefaultParagraphFont"/>
    <w:link w:val="Footer"/>
    <w:uiPriority w:val="99"/>
    <w:rsid w:val="00A91595"/>
    <w:rPr>
      <w:color w:val="141414" w:themeColor="accent1"/>
    </w:rPr>
  </w:style>
  <w:style w:type="paragraph" w:styleId="BalloonText">
    <w:name w:val="Balloon Text"/>
    <w:basedOn w:val="Normal"/>
    <w:link w:val="BalloonTextChar"/>
    <w:uiPriority w:val="99"/>
    <w:semiHidden/>
    <w:unhideWhenUsed/>
    <w:rsid w:val="006F5F3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F3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ay\Downloads\TS102919188.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57157F7FC2E445CAE785F43548E4048"/>
        <w:category>
          <w:name w:val="General"/>
          <w:gallery w:val="placeholder"/>
        </w:category>
        <w:types>
          <w:type w:val="bbPlcHdr"/>
        </w:types>
        <w:behaviors>
          <w:behavior w:val="content"/>
        </w:behaviors>
        <w:guid w:val="{7FCA1E81-6195-4068-AD81-495AAB2FFABA}"/>
      </w:docPartPr>
      <w:docPartBody>
        <w:p w:rsidR="00000000" w:rsidRDefault="00000000">
          <w:pPr>
            <w:pStyle w:val="557157F7FC2E445CAE785F43548E4048"/>
          </w:pPr>
          <w:r>
            <w:t>[Your Name]</w:t>
          </w:r>
        </w:p>
      </w:docPartBody>
    </w:docPart>
    <w:docPart>
      <w:docPartPr>
        <w:name w:val="AE30B6DDCFB44BE4BC4439C32B86CA01"/>
        <w:category>
          <w:name w:val="General"/>
          <w:gallery w:val="placeholder"/>
        </w:category>
        <w:types>
          <w:type w:val="bbPlcHdr"/>
        </w:types>
        <w:behaviors>
          <w:behavior w:val="content"/>
        </w:behaviors>
        <w:guid w:val="{3FED865A-9D1F-45BC-9F93-1FE8B7919C11}"/>
      </w:docPartPr>
      <w:docPartBody>
        <w:p w:rsidR="00000000" w:rsidRDefault="00000000">
          <w:pPr>
            <w:pStyle w:val="AE30B6DDCFB44BE4BC4439C32B86CA01"/>
          </w:pPr>
          <w:r>
            <w:t>[Address, City, ST  ZIP Code]</w:t>
          </w:r>
        </w:p>
      </w:docPartBody>
    </w:docPart>
    <w:docPart>
      <w:docPartPr>
        <w:name w:val="64CA5BD4C19242C1B4F9293827838985"/>
        <w:category>
          <w:name w:val="General"/>
          <w:gallery w:val="placeholder"/>
        </w:category>
        <w:types>
          <w:type w:val="bbPlcHdr"/>
        </w:types>
        <w:behaviors>
          <w:behavior w:val="content"/>
        </w:behaviors>
        <w:guid w:val="{27EE870F-B398-4BEC-8F64-1BAAA7B8B1F1}"/>
      </w:docPartPr>
      <w:docPartBody>
        <w:p w:rsidR="00000000" w:rsidRDefault="00000000">
          <w:pPr>
            <w:pStyle w:val="64CA5BD4C19242C1B4F9293827838985"/>
          </w:pPr>
          <w:r>
            <w:t>[Telephone]</w:t>
          </w:r>
        </w:p>
      </w:docPartBody>
    </w:docPart>
    <w:docPart>
      <w:docPartPr>
        <w:name w:val="7A9FF58E87034214ABB0063D3C18156A"/>
        <w:category>
          <w:name w:val="General"/>
          <w:gallery w:val="placeholder"/>
        </w:category>
        <w:types>
          <w:type w:val="bbPlcHdr"/>
        </w:types>
        <w:behaviors>
          <w:behavior w:val="content"/>
        </w:behaviors>
        <w:guid w:val="{95D97D26-279C-400C-A44E-01EAC7A409EB}"/>
      </w:docPartPr>
      <w:docPartBody>
        <w:p w:rsidR="00000000" w:rsidRDefault="00000000">
          <w:pPr>
            <w:pStyle w:val="7A9FF58E87034214ABB0063D3C18156A"/>
          </w:pPr>
          <w:r>
            <w:t>[Email]</w:t>
          </w:r>
        </w:p>
      </w:docPartBody>
    </w:docPart>
    <w:docPart>
      <w:docPartPr>
        <w:name w:val="F33D787509B945979138AD7A5AE991A6"/>
        <w:category>
          <w:name w:val="General"/>
          <w:gallery w:val="placeholder"/>
        </w:category>
        <w:types>
          <w:type w:val="bbPlcHdr"/>
        </w:types>
        <w:behaviors>
          <w:behavior w:val="content"/>
        </w:behaviors>
        <w:guid w:val="{94A3AD6C-7AD3-4ED1-B867-3AA0CAA6F927}"/>
      </w:docPartPr>
      <w:docPartBody>
        <w:p w:rsidR="00000000" w:rsidRDefault="00000000">
          <w:pPr>
            <w:pStyle w:val="F33D787509B945979138AD7A5AE991A6"/>
          </w:pPr>
          <w:r>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glossary/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num w:numId="1">
    <w:abstractNumId w:val="0"/>
  </w:num>
</w:numbering>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7157F7FC2E445CAE785F43548E4048">
    <w:name w:val="557157F7FC2E445CAE785F43548E4048"/>
  </w:style>
  <w:style w:type="paragraph" w:customStyle="1" w:styleId="AE30B6DDCFB44BE4BC4439C32B86CA01">
    <w:name w:val="AE30B6DDCFB44BE4BC4439C32B86CA01"/>
  </w:style>
  <w:style w:type="paragraph" w:customStyle="1" w:styleId="64CA5BD4C19242C1B4F9293827838985">
    <w:name w:val="64CA5BD4C19242C1B4F9293827838985"/>
  </w:style>
  <w:style w:type="paragraph" w:customStyle="1" w:styleId="7A9FF58E87034214ABB0063D3C18156A">
    <w:name w:val="7A9FF58E87034214ABB0063D3C18156A"/>
  </w:style>
  <w:style w:type="paragraph" w:customStyle="1" w:styleId="12A66727D2A2487881FE47EC01507870">
    <w:name w:val="12A66727D2A2487881FE47EC01507870"/>
  </w:style>
  <w:style w:type="paragraph" w:customStyle="1" w:styleId="E3C67A62A1D745818B7D89387493F140">
    <w:name w:val="E3C67A62A1D745818B7D89387493F140"/>
  </w:style>
  <w:style w:type="paragraph" w:customStyle="1" w:styleId="5940BD16E5F44F2E9315A2EAACDC44F0">
    <w:name w:val="5940BD16E5F44F2E9315A2EAACDC44F0"/>
  </w:style>
  <w:style w:type="paragraph" w:customStyle="1" w:styleId="0665EA8A304D4E81822FE8F39F50BE98">
    <w:name w:val="0665EA8A304D4E81822FE8F39F50BE98"/>
  </w:style>
  <w:style w:type="paragraph" w:customStyle="1" w:styleId="F22A6E46F53A4031995F2B54F1E5E843">
    <w:name w:val="F22A6E46F53A4031995F2B54F1E5E843"/>
  </w:style>
  <w:style w:type="character" w:styleId="PlaceholderText">
    <w:name w:val="Placeholder Text"/>
    <w:basedOn w:val="DefaultParagraphFont"/>
    <w:uiPriority w:val="99"/>
    <w:semiHidden/>
    <w:rPr>
      <w:color w:val="808080"/>
    </w:rPr>
  </w:style>
  <w:style w:type="paragraph" w:customStyle="1" w:styleId="F33D787509B945979138AD7A5AE991A6">
    <w:name w:val="F33D787509B945979138AD7A5AE991A6"/>
  </w:style>
  <w:style w:type="paragraph" w:customStyle="1" w:styleId="4C30D9B0ABA243998A6471D482E33194">
    <w:name w:val="4C30D9B0ABA243998A6471D482E33194"/>
  </w:style>
  <w:style w:type="paragraph" w:styleId="ListBullet">
    <w:name w:val="List Bullet"/>
    <w:basedOn w:val="Normal"/>
    <w:uiPriority w:val="99"/>
    <w:unhideWhenUsed/>
    <w:qFormat/>
    <w:pPr>
      <w:numPr>
        <w:numId w:val="1"/>
      </w:numPr>
      <w:spacing w:after="80" w:line="240" w:lineRule="auto"/>
    </w:pPr>
    <w:rPr>
      <w:rFonts w:cs="Times New Roman"/>
      <w:color w:val="404040" w:themeColor="text1" w:themeTint="BF"/>
      <w:sz w:val="18"/>
    </w:rPr>
  </w:style>
  <w:style w:type="paragraph" w:customStyle="1" w:styleId="4759DA02B4554A29AF0E6324BEA42035">
    <w:name w:val="4759DA02B4554A29AF0E6324BEA42035"/>
  </w:style>
  <w:style w:type="paragraph" w:customStyle="1" w:styleId="AEEDA66F32834A3EA45EE2737527D182">
    <w:name w:val="AEEDA66F32834A3EA45EE2737527D182"/>
  </w:style>
  <w:style w:type="paragraph" w:customStyle="1" w:styleId="6176ED710CBB463AAAE1B10F79F5B29F">
    <w:name w:val="6176ED710CBB463AAAE1B10F79F5B29F"/>
  </w:style>
  <w:style w:type="paragraph" w:customStyle="1" w:styleId="D69CFF508AB3482F910A435056D95BC8">
    <w:name w:val="D69CFF508AB3482F910A435056D95BC8"/>
  </w:style>
  <w:style w:type="paragraph" w:customStyle="1" w:styleId="17DAD563A05045C0B20A077C821D5E2F">
    <w:name w:val="17DAD563A05045C0B20A077C821D5E2F"/>
  </w:style>
  <w:style w:type="paragraph" w:customStyle="1" w:styleId="A4621BC816704DD0872A01E14DE48EDD">
    <w:name w:val="A4621BC816704DD0872A01E14DE48EDD"/>
  </w:style>
  <w:style w:type="paragraph" w:customStyle="1" w:styleId="434B10B2FBD941A6AF3B8CF3EF16DEB7">
    <w:name w:val="434B10B2FBD941A6AF3B8CF3EF16DEB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overPageProperties xmlns="http://schemas.microsoft.com/office/2006/coverPageProps">
  <PublishDate/>
  <Abstract/>
  <CompanyAddress>4500 Natomas Central Dr. #621 Sacramento, CA 95834</CompanyAddress>
  <CompanyPhone>770-374-6054|</CompanyPhone>
  <CompanyFax/>
  <CompanyEmail>demarstrusharmon@gmail.com</CompanyEmail>
</CoverPageProperties>
</file>

<file path=customXml/itemProps1.xml><?xml version="1.0" encoding="utf-8"?>
<ds:datastoreItem xmlns:ds="http://schemas.openxmlformats.org/officeDocument/2006/customXml" ds:itemID="{8DF76F8B-5E33-4C66-9E3E-20EB36296596}">
  <ds:schemaRefs>
    <ds:schemaRef ds:uri="http://schemas.microsoft.com/sharepoint/v3/contenttype/forms"/>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TS102919188</Template>
  <TotalTime>1</TotalTime>
  <Pages>2</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Willie D. Harmon</dc:creator>
  <cp:lastModifiedBy>Jlay Tor</cp:lastModifiedBy>
  <cp:revision>2</cp:revision>
  <dcterms:created xsi:type="dcterms:W3CDTF">2014-12-31T04:00:00Z</dcterms:created>
  <dcterms:modified xsi:type="dcterms:W3CDTF">2014-12-31T04:00:00Z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TC029191889991</vt:lpwstr>
  </property>
</Properties>
</file>