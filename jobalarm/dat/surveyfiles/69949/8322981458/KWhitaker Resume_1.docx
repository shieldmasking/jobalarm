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8BF" w:rsidRDefault="003428BF"/>
    <w:p w:rsidR="004668A7" w:rsidRDefault="004668A7" w:rsidP="00C21339">
      <w:pPr>
        <w:pBdr>
          <w:bottom w:val="single" w:sz="18" w:space="1" w:color="7C9E0E" w:themeColor="accent1"/>
        </w:pBdr>
        <w:rPr>
          <w:rFonts w:asciiTheme="majorHAnsi" w:hAnsiTheme="majorHAnsi"/>
          <w:color w:val="7C9E0E" w:themeColor="accent1"/>
          <w:sz w:val="28"/>
          <w:szCs w:val="28"/>
        </w:rPr>
      </w:pPr>
      <w:r>
        <w:rPr>
          <w:rFonts w:asciiTheme="majorHAnsi" w:hAnsiTheme="majorHAnsi"/>
          <w:color w:val="7C9E0E" w:themeColor="accent1"/>
          <w:sz w:val="28"/>
          <w:szCs w:val="28"/>
        </w:rPr>
        <w:t>Profile</w:t>
      </w:r>
    </w:p>
    <w:p w:rsidR="00C21339" w:rsidRDefault="001801F7" w:rsidP="00C21339">
      <w:pPr>
        <w:pStyle w:val="JobDescriptio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auto"/>
        </w:rPr>
        <w:t xml:space="preserve">An energetic </w:t>
      </w:r>
      <w:r w:rsidR="00C21339" w:rsidRPr="00C21339">
        <w:rPr>
          <w:rFonts w:asciiTheme="minorHAnsi" w:hAnsiTheme="minorHAnsi" w:cstheme="minorHAnsi"/>
          <w:color w:val="auto"/>
        </w:rPr>
        <w:t>customer service professional</w:t>
      </w:r>
      <w:r>
        <w:rPr>
          <w:rFonts w:asciiTheme="minorHAnsi" w:hAnsiTheme="minorHAnsi" w:cstheme="minorHAnsi"/>
          <w:color w:val="auto"/>
        </w:rPr>
        <w:t xml:space="preserve"> </w:t>
      </w:r>
      <w:r w:rsidR="00C21339" w:rsidRPr="00C21339">
        <w:rPr>
          <w:rFonts w:asciiTheme="minorHAnsi" w:hAnsiTheme="minorHAnsi" w:cstheme="minorHAnsi"/>
          <w:color w:val="auto"/>
        </w:rPr>
        <w:t>with solid experience</w:t>
      </w:r>
      <w:r>
        <w:rPr>
          <w:rFonts w:asciiTheme="minorHAnsi" w:hAnsiTheme="minorHAnsi" w:cstheme="minorHAnsi"/>
          <w:color w:val="auto"/>
        </w:rPr>
        <w:t xml:space="preserve"> </w:t>
      </w:r>
      <w:r w:rsidR="00C21339" w:rsidRPr="00C21339">
        <w:rPr>
          <w:rFonts w:asciiTheme="minorHAnsi" w:hAnsiTheme="minorHAnsi" w:cstheme="minorHAnsi"/>
          <w:color w:val="auto"/>
        </w:rPr>
        <w:t xml:space="preserve">providing </w:t>
      </w:r>
      <w:r w:rsidR="00C21339" w:rsidRPr="00C21339">
        <w:rPr>
          <w:rFonts w:asciiTheme="minorHAnsi" w:hAnsiTheme="minorHAnsi" w:cstheme="minorHAnsi"/>
        </w:rPr>
        <w:t xml:space="preserve">diverse customer support. Strong problem-solving skills coupled with initiative and accuracy providing a first-rate experience for the customer to facilitate the development of strong customer relationships. Excels in fast paced environment; works well independently as well as part of a team. </w:t>
      </w:r>
    </w:p>
    <w:p w:rsidR="00C21339" w:rsidRPr="004F5BA2" w:rsidRDefault="00C21339" w:rsidP="004F5BA2">
      <w:pPr>
        <w:pStyle w:val="JobDescription"/>
        <w:pBdr>
          <w:bottom w:val="single" w:sz="18" w:space="1" w:color="7C9E0E" w:themeColor="accent1"/>
        </w:pBdr>
        <w:rPr>
          <w:rFonts w:asciiTheme="majorHAnsi" w:hAnsiTheme="majorHAnsi" w:cstheme="minorHAnsi"/>
          <w:color w:val="7C9E0E" w:themeColor="accent1"/>
          <w:sz w:val="28"/>
          <w:szCs w:val="28"/>
        </w:rPr>
      </w:pPr>
      <w:r w:rsidRPr="004F5BA2">
        <w:rPr>
          <w:rFonts w:asciiTheme="majorHAnsi" w:hAnsiTheme="majorHAnsi" w:cstheme="minorHAnsi"/>
          <w:color w:val="7C9E0E" w:themeColor="accent1"/>
          <w:sz w:val="28"/>
          <w:szCs w:val="28"/>
        </w:rPr>
        <w:t>Skills</w:t>
      </w:r>
    </w:p>
    <w:tbl>
      <w:tblPr>
        <w:tblW w:w="0" w:type="auto"/>
        <w:tblInd w:w="18" w:type="dxa"/>
        <w:shd w:val="clear" w:color="auto" w:fill="FFFFFF"/>
        <w:tblLook w:val="01E0"/>
      </w:tblPr>
      <w:tblGrid>
        <w:gridCol w:w="3150"/>
        <w:gridCol w:w="3330"/>
        <w:gridCol w:w="3438"/>
      </w:tblGrid>
      <w:tr w:rsidR="00C21339" w:rsidTr="00C21339">
        <w:trPr>
          <w:trHeight w:val="1350"/>
        </w:trPr>
        <w:tc>
          <w:tcPr>
            <w:tcW w:w="3150" w:type="dxa"/>
            <w:shd w:val="clear" w:color="auto" w:fill="FFFFFF"/>
            <w:vAlign w:val="center"/>
          </w:tcPr>
          <w:p w:rsidR="00C21339" w:rsidRPr="00C21339" w:rsidRDefault="00C21339" w:rsidP="00C21339">
            <w:pPr>
              <w:pStyle w:val="BulletPoints"/>
              <w:rPr>
                <w:rFonts w:asciiTheme="minorHAnsi" w:hAnsiTheme="minorHAnsi" w:cstheme="minorHAnsi"/>
              </w:rPr>
            </w:pPr>
            <w:r w:rsidRPr="00C21339">
              <w:rPr>
                <w:rFonts w:asciiTheme="minorHAnsi" w:hAnsiTheme="minorHAnsi" w:cstheme="minorHAnsi"/>
              </w:rPr>
              <w:t>Microsoft Word</w:t>
            </w:r>
          </w:p>
          <w:p w:rsidR="00C21339" w:rsidRPr="00C21339" w:rsidRDefault="00C21339" w:rsidP="00C21339">
            <w:pPr>
              <w:pStyle w:val="BulletPoints"/>
              <w:rPr>
                <w:rFonts w:asciiTheme="minorHAnsi" w:hAnsiTheme="minorHAnsi" w:cstheme="minorHAnsi"/>
              </w:rPr>
            </w:pPr>
            <w:r w:rsidRPr="00C21339">
              <w:rPr>
                <w:rFonts w:asciiTheme="minorHAnsi" w:hAnsiTheme="minorHAnsi" w:cstheme="minorHAnsi"/>
              </w:rPr>
              <w:t>Microsoft Excel</w:t>
            </w:r>
          </w:p>
          <w:p w:rsidR="00C21339" w:rsidRPr="00C21339" w:rsidRDefault="00C21339" w:rsidP="00C21339">
            <w:pPr>
              <w:pStyle w:val="BulletPoints"/>
              <w:rPr>
                <w:rFonts w:asciiTheme="minorHAnsi" w:hAnsiTheme="minorHAnsi" w:cstheme="minorHAnsi"/>
              </w:rPr>
            </w:pPr>
            <w:r w:rsidRPr="00C21339">
              <w:rPr>
                <w:rFonts w:asciiTheme="minorHAnsi" w:hAnsiTheme="minorHAnsi" w:cstheme="minorHAnsi"/>
              </w:rPr>
              <w:t>Microsoft Outlook</w:t>
            </w:r>
          </w:p>
          <w:p w:rsidR="00C21339" w:rsidRPr="00C21339" w:rsidRDefault="00C21339" w:rsidP="00C21339">
            <w:pPr>
              <w:pStyle w:val="BulletPoints"/>
              <w:rPr>
                <w:rFonts w:asciiTheme="minorHAnsi" w:hAnsiTheme="minorHAnsi" w:cstheme="minorHAnsi"/>
              </w:rPr>
            </w:pPr>
            <w:r w:rsidRPr="00C21339">
              <w:rPr>
                <w:rFonts w:asciiTheme="minorHAnsi" w:hAnsiTheme="minorHAnsi" w:cstheme="minorHAnsi"/>
              </w:rPr>
              <w:t>Microsoft PowerPoint</w:t>
            </w:r>
          </w:p>
        </w:tc>
        <w:tc>
          <w:tcPr>
            <w:tcW w:w="3330" w:type="dxa"/>
            <w:shd w:val="clear" w:color="auto" w:fill="FFFFFF"/>
            <w:vAlign w:val="center"/>
          </w:tcPr>
          <w:p w:rsidR="00C21339" w:rsidRPr="00C21339" w:rsidRDefault="00C21339" w:rsidP="00C21339">
            <w:pPr>
              <w:pStyle w:val="BulletPoints"/>
              <w:rPr>
                <w:rFonts w:asciiTheme="minorHAnsi" w:hAnsiTheme="minorHAnsi" w:cstheme="minorHAnsi"/>
              </w:rPr>
            </w:pPr>
            <w:r w:rsidRPr="00C21339">
              <w:rPr>
                <w:rFonts w:asciiTheme="minorHAnsi" w:hAnsiTheme="minorHAnsi" w:cstheme="minorHAnsi"/>
              </w:rPr>
              <w:t>Typing (4</w:t>
            </w:r>
            <w:r w:rsidR="00D834EF">
              <w:rPr>
                <w:rFonts w:asciiTheme="minorHAnsi" w:hAnsiTheme="minorHAnsi" w:cstheme="minorHAnsi"/>
              </w:rPr>
              <w:t>0</w:t>
            </w:r>
            <w:r w:rsidRPr="00C21339">
              <w:rPr>
                <w:rFonts w:asciiTheme="minorHAnsi" w:hAnsiTheme="minorHAnsi" w:cstheme="minorHAnsi"/>
              </w:rPr>
              <w:t>+wpm)</w:t>
            </w:r>
          </w:p>
          <w:p w:rsidR="00C21339" w:rsidRPr="00C21339" w:rsidRDefault="00C21339" w:rsidP="00C21339">
            <w:pPr>
              <w:pStyle w:val="BulletPoints"/>
              <w:rPr>
                <w:rFonts w:asciiTheme="minorHAnsi" w:hAnsiTheme="minorHAnsi" w:cstheme="minorHAnsi"/>
              </w:rPr>
            </w:pPr>
            <w:r w:rsidRPr="00C21339">
              <w:rPr>
                <w:rFonts w:asciiTheme="minorHAnsi" w:hAnsiTheme="minorHAnsi" w:cstheme="minorHAnsi"/>
              </w:rPr>
              <w:t>Data Entry</w:t>
            </w:r>
          </w:p>
          <w:p w:rsidR="00D834EF" w:rsidRPr="00C21339" w:rsidRDefault="00C21339" w:rsidP="00D834EF">
            <w:pPr>
              <w:pStyle w:val="BulletPoints"/>
              <w:rPr>
                <w:rFonts w:asciiTheme="minorHAnsi" w:hAnsiTheme="minorHAnsi" w:cstheme="minorHAnsi"/>
              </w:rPr>
            </w:pPr>
            <w:r w:rsidRPr="00C21339">
              <w:rPr>
                <w:rFonts w:asciiTheme="minorHAnsi" w:hAnsiTheme="minorHAnsi" w:cstheme="minorHAnsi"/>
              </w:rPr>
              <w:t>Filing/Editing</w:t>
            </w:r>
          </w:p>
        </w:tc>
        <w:tc>
          <w:tcPr>
            <w:tcW w:w="3438" w:type="dxa"/>
            <w:shd w:val="clear" w:color="auto" w:fill="FFFFFF"/>
            <w:vAlign w:val="center"/>
          </w:tcPr>
          <w:p w:rsidR="00C21339" w:rsidRPr="00C21339" w:rsidRDefault="00C21339" w:rsidP="00C21339">
            <w:pPr>
              <w:pStyle w:val="BulletPoints"/>
              <w:rPr>
                <w:rFonts w:asciiTheme="minorHAnsi" w:hAnsiTheme="minorHAnsi" w:cstheme="minorHAnsi"/>
              </w:rPr>
            </w:pPr>
            <w:r w:rsidRPr="00C21339">
              <w:rPr>
                <w:rFonts w:asciiTheme="minorHAnsi" w:hAnsiTheme="minorHAnsi" w:cstheme="minorHAnsi"/>
              </w:rPr>
              <w:t>Basic Accounting</w:t>
            </w:r>
          </w:p>
          <w:p w:rsidR="00C21339" w:rsidRPr="00C21339" w:rsidRDefault="00C21339" w:rsidP="00C21339">
            <w:pPr>
              <w:pStyle w:val="BulletPoints"/>
              <w:rPr>
                <w:rFonts w:asciiTheme="minorHAnsi" w:hAnsiTheme="minorHAnsi" w:cstheme="minorHAnsi"/>
              </w:rPr>
            </w:pPr>
            <w:r w:rsidRPr="00C21339">
              <w:rPr>
                <w:rFonts w:asciiTheme="minorHAnsi" w:hAnsiTheme="minorHAnsi" w:cstheme="minorHAnsi"/>
              </w:rPr>
              <w:t>Office Procedures</w:t>
            </w:r>
          </w:p>
          <w:p w:rsidR="00C21339" w:rsidRPr="00C21339" w:rsidRDefault="00C21339" w:rsidP="00C21339">
            <w:pPr>
              <w:pStyle w:val="BulletPoints"/>
              <w:rPr>
                <w:rFonts w:asciiTheme="minorHAnsi" w:hAnsiTheme="minorHAnsi" w:cstheme="minorHAnsi"/>
              </w:rPr>
            </w:pPr>
            <w:r w:rsidRPr="00C21339">
              <w:rPr>
                <w:rFonts w:asciiTheme="minorHAnsi" w:hAnsiTheme="minorHAnsi" w:cstheme="minorHAnsi"/>
              </w:rPr>
              <w:t>Telephone Skills</w:t>
            </w:r>
          </w:p>
        </w:tc>
      </w:tr>
    </w:tbl>
    <w:p w:rsidR="004F5BA2" w:rsidRPr="004F5BA2" w:rsidRDefault="004F5BA2" w:rsidP="00A11755">
      <w:pPr>
        <w:pStyle w:val="JobDescription"/>
        <w:pBdr>
          <w:bottom w:val="single" w:sz="18" w:space="1" w:color="7C9E0E" w:themeColor="accent1"/>
        </w:pBdr>
        <w:spacing w:before="180"/>
        <w:rPr>
          <w:rFonts w:asciiTheme="majorHAnsi" w:hAnsiTheme="majorHAnsi" w:cstheme="minorHAnsi"/>
          <w:color w:val="7C9E0E" w:themeColor="accent1"/>
          <w:sz w:val="28"/>
          <w:szCs w:val="28"/>
        </w:rPr>
      </w:pPr>
      <w:r>
        <w:rPr>
          <w:rFonts w:asciiTheme="majorHAnsi" w:hAnsiTheme="majorHAnsi" w:cstheme="minorHAnsi"/>
          <w:color w:val="7C9E0E" w:themeColor="accent1"/>
          <w:sz w:val="28"/>
          <w:szCs w:val="28"/>
        </w:rPr>
        <w:t>Professional Experience</w:t>
      </w:r>
    </w:p>
    <w:p w:rsidR="004F5BA2" w:rsidRPr="004F5BA2" w:rsidRDefault="00D834EF" w:rsidP="009A7D57">
      <w:pPr>
        <w:pStyle w:val="JobDescription"/>
        <w:tabs>
          <w:tab w:val="left" w:pos="6120"/>
        </w:tabs>
        <w:spacing w:after="0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TMS Concessions – Reliant Stadium</w:t>
      </w:r>
      <w:r w:rsidR="004F5BA2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r>
        <w:rPr>
          <w:rFonts w:asciiTheme="minorHAnsi" w:hAnsiTheme="minorHAnsi" w:cstheme="minorHAnsi"/>
          <w:color w:val="auto"/>
          <w:sz w:val="22"/>
          <w:szCs w:val="22"/>
        </w:rPr>
        <w:t>Houston</w:t>
      </w:r>
      <w:r w:rsidR="004F5BA2">
        <w:rPr>
          <w:rFonts w:asciiTheme="minorHAnsi" w:hAnsiTheme="minorHAnsi" w:cstheme="minorHAnsi"/>
          <w:color w:val="auto"/>
          <w:sz w:val="22"/>
          <w:szCs w:val="22"/>
        </w:rPr>
        <w:t xml:space="preserve">, TX </w:t>
      </w:r>
      <w:r w:rsidR="004F5BA2">
        <w:rPr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Fonts w:asciiTheme="minorHAnsi" w:hAnsiTheme="minorHAnsi" w:cstheme="minorHAnsi"/>
          <w:color w:val="auto"/>
          <w:sz w:val="22"/>
        </w:rPr>
        <w:t>January</w:t>
      </w:r>
      <w:r w:rsidR="004F5BA2" w:rsidRPr="009A7D57">
        <w:rPr>
          <w:rFonts w:asciiTheme="minorHAnsi" w:hAnsiTheme="minorHAnsi" w:cstheme="minorHAnsi"/>
          <w:color w:val="auto"/>
          <w:sz w:val="22"/>
        </w:rPr>
        <w:t>, 201</w:t>
      </w:r>
      <w:r>
        <w:rPr>
          <w:rFonts w:asciiTheme="minorHAnsi" w:hAnsiTheme="minorHAnsi" w:cstheme="minorHAnsi"/>
          <w:color w:val="auto"/>
          <w:sz w:val="22"/>
        </w:rPr>
        <w:t>0</w:t>
      </w:r>
      <w:r w:rsidR="004F5BA2" w:rsidRPr="009A7D57">
        <w:rPr>
          <w:rFonts w:asciiTheme="minorHAnsi" w:hAnsiTheme="minorHAnsi" w:cstheme="minorHAnsi"/>
          <w:color w:val="auto"/>
          <w:sz w:val="22"/>
        </w:rPr>
        <w:t xml:space="preserve"> - Present</w:t>
      </w:r>
    </w:p>
    <w:p w:rsidR="004F5BA2" w:rsidRDefault="00D834EF" w:rsidP="00C21339">
      <w:pPr>
        <w:pStyle w:val="JobDescription"/>
        <w:rPr>
          <w:rFonts w:asciiTheme="minorHAnsi" w:hAnsiTheme="minorHAnsi" w:cstheme="minorHAnsi"/>
          <w:b/>
          <w:color w:val="auto"/>
        </w:rPr>
      </w:pPr>
      <w:r>
        <w:rPr>
          <w:rFonts w:asciiTheme="minorHAnsi" w:hAnsiTheme="minorHAnsi" w:cstheme="minorHAnsi"/>
          <w:b/>
          <w:color w:val="auto"/>
        </w:rPr>
        <w:t>Sales Associate/Cashier</w:t>
      </w:r>
    </w:p>
    <w:p w:rsidR="000C7E01" w:rsidRPr="000C7E01" w:rsidRDefault="000C7E01" w:rsidP="000C7E0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>
        <w:rPr>
          <w:rFonts w:ascii="Arial" w:eastAsia="Times New Roman" w:hAnsi="Arial" w:cs="Arial"/>
          <w:sz w:val="20"/>
          <w:szCs w:val="24"/>
        </w:rPr>
        <w:t>Take orders and s</w:t>
      </w:r>
      <w:r w:rsidRPr="000C7E01">
        <w:rPr>
          <w:rFonts w:ascii="Arial" w:eastAsia="Times New Roman" w:hAnsi="Arial" w:cs="Arial"/>
          <w:sz w:val="20"/>
          <w:szCs w:val="24"/>
        </w:rPr>
        <w:t xml:space="preserve">erve food, beverages, and/or desserts to customers during games/concerts at Reliant Stadium. </w:t>
      </w:r>
    </w:p>
    <w:p w:rsidR="000C7E01" w:rsidRPr="000C7E01" w:rsidRDefault="000C7E01" w:rsidP="000C7E0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 w:rsidRPr="000C7E01">
        <w:rPr>
          <w:rFonts w:ascii="Arial" w:eastAsia="Times New Roman" w:hAnsi="Arial" w:cs="Arial"/>
          <w:sz w:val="20"/>
          <w:szCs w:val="24"/>
        </w:rPr>
        <w:t xml:space="preserve">Perform cleaning duties such as but not limited to sweeping, mopping, and washing dishes, to keep equipment and facilities sanitary. </w:t>
      </w:r>
    </w:p>
    <w:p w:rsidR="000C7E01" w:rsidRPr="000C7E01" w:rsidRDefault="000C7E01" w:rsidP="000C7E0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 w:rsidRPr="000C7E01">
        <w:rPr>
          <w:rFonts w:ascii="Arial" w:eastAsia="Times New Roman" w:hAnsi="Arial" w:cs="Arial"/>
          <w:sz w:val="20"/>
          <w:szCs w:val="24"/>
        </w:rPr>
        <w:t xml:space="preserve">Scrub and polish counters, steam tables, and other equipment, and clean glasses, dishes, and fountain equipment. </w:t>
      </w:r>
    </w:p>
    <w:p w:rsidR="000C7E01" w:rsidRPr="000C7E01" w:rsidRDefault="000C7E01" w:rsidP="000C7E0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 w:rsidRPr="000C7E01">
        <w:rPr>
          <w:rFonts w:ascii="Arial" w:eastAsia="Times New Roman" w:hAnsi="Arial" w:cs="Arial"/>
          <w:sz w:val="20"/>
          <w:szCs w:val="24"/>
        </w:rPr>
        <w:t xml:space="preserve">Prepare bills for food, using cash registers, calculators, or adding machines, and accept payment or make change. </w:t>
      </w:r>
    </w:p>
    <w:p w:rsidR="000C7E01" w:rsidRPr="000C7E01" w:rsidRDefault="000C7E01" w:rsidP="000C7E0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 w:rsidRPr="000C7E01">
        <w:rPr>
          <w:rFonts w:ascii="Arial" w:eastAsia="Times New Roman" w:hAnsi="Arial" w:cs="Arial"/>
          <w:sz w:val="20"/>
          <w:szCs w:val="24"/>
        </w:rPr>
        <w:t xml:space="preserve">Cook food or prepare food items using standard formulas or following directions. </w:t>
      </w:r>
    </w:p>
    <w:p w:rsidR="000C7E01" w:rsidRPr="000C7E01" w:rsidRDefault="000C7E01" w:rsidP="000C7E0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 w:rsidRPr="000C7E01">
        <w:rPr>
          <w:rFonts w:ascii="Arial" w:eastAsia="Times New Roman" w:hAnsi="Arial" w:cs="Arial"/>
          <w:sz w:val="20"/>
          <w:szCs w:val="24"/>
        </w:rPr>
        <w:t xml:space="preserve">Replenish food at serving stations. </w:t>
      </w:r>
    </w:p>
    <w:p w:rsidR="000C7E01" w:rsidRPr="000C7E01" w:rsidRDefault="000C7E01" w:rsidP="000C7E0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 w:rsidRPr="000C7E01">
        <w:rPr>
          <w:rFonts w:ascii="Arial" w:eastAsia="Times New Roman" w:hAnsi="Arial" w:cs="Arial"/>
          <w:sz w:val="20"/>
          <w:szCs w:val="24"/>
        </w:rPr>
        <w:t xml:space="preserve">Balance receipts and payments in cash registers. </w:t>
      </w:r>
    </w:p>
    <w:p w:rsidR="000C7E01" w:rsidRPr="000C7E01" w:rsidRDefault="000C7E01" w:rsidP="000C7E0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 w:rsidRPr="000C7E01">
        <w:rPr>
          <w:rFonts w:ascii="Arial" w:eastAsia="Times New Roman" w:hAnsi="Arial" w:cs="Arial"/>
          <w:sz w:val="20"/>
          <w:szCs w:val="24"/>
        </w:rPr>
        <w:t xml:space="preserve">Order items needed to replenish supplies. </w:t>
      </w:r>
    </w:p>
    <w:p w:rsidR="009A7D57" w:rsidRPr="009A7D57" w:rsidRDefault="00830993" w:rsidP="009A7D57">
      <w:pPr>
        <w:pStyle w:val="JobDescription"/>
        <w:tabs>
          <w:tab w:val="left" w:pos="6120"/>
        </w:tabs>
        <w:spacing w:before="120" w:after="0"/>
        <w:rPr>
          <w:rFonts w:asciiTheme="minorHAnsi" w:hAnsiTheme="minorHAnsi" w:cstheme="minorHAnsi"/>
          <w:color w:val="auto"/>
          <w:sz w:val="24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Follett Bookstore- Prairie View A&amp;M</w:t>
      </w:r>
      <w:r w:rsidR="009A7D57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r>
        <w:rPr>
          <w:rFonts w:asciiTheme="minorHAnsi" w:hAnsiTheme="minorHAnsi" w:cstheme="minorHAnsi"/>
          <w:color w:val="auto"/>
          <w:sz w:val="22"/>
          <w:szCs w:val="22"/>
        </w:rPr>
        <w:t>Prairie View</w:t>
      </w:r>
      <w:r w:rsidR="009A7D57">
        <w:rPr>
          <w:rFonts w:asciiTheme="minorHAnsi" w:hAnsiTheme="minorHAnsi" w:cstheme="minorHAnsi"/>
          <w:color w:val="auto"/>
          <w:sz w:val="22"/>
          <w:szCs w:val="22"/>
        </w:rPr>
        <w:t xml:space="preserve">, TX </w:t>
      </w:r>
      <w:r w:rsidR="009A7D57">
        <w:rPr>
          <w:rFonts w:asciiTheme="minorHAnsi" w:hAnsiTheme="minorHAnsi" w:cstheme="minorHAnsi"/>
          <w:color w:val="auto"/>
          <w:sz w:val="22"/>
          <w:szCs w:val="22"/>
        </w:rPr>
        <w:tab/>
      </w:r>
      <w:r w:rsidR="00AB3236">
        <w:rPr>
          <w:rFonts w:asciiTheme="minorHAnsi" w:hAnsiTheme="minorHAnsi" w:cstheme="minorHAnsi"/>
          <w:color w:val="auto"/>
          <w:sz w:val="22"/>
        </w:rPr>
        <w:t>October</w:t>
      </w:r>
      <w:r w:rsidR="009A7D57" w:rsidRPr="009A7D57">
        <w:rPr>
          <w:rFonts w:asciiTheme="minorHAnsi" w:hAnsiTheme="minorHAnsi" w:cstheme="minorHAnsi"/>
          <w:color w:val="auto"/>
          <w:sz w:val="22"/>
        </w:rPr>
        <w:t>, 20</w:t>
      </w:r>
      <w:r w:rsidR="00AB3236">
        <w:rPr>
          <w:rFonts w:asciiTheme="minorHAnsi" w:hAnsiTheme="minorHAnsi" w:cstheme="minorHAnsi"/>
          <w:color w:val="auto"/>
          <w:sz w:val="22"/>
        </w:rPr>
        <w:t>10</w:t>
      </w:r>
      <w:r w:rsidR="009A7D57" w:rsidRPr="009A7D57">
        <w:rPr>
          <w:rFonts w:asciiTheme="minorHAnsi" w:hAnsiTheme="minorHAnsi" w:cstheme="minorHAnsi"/>
          <w:color w:val="auto"/>
          <w:sz w:val="22"/>
        </w:rPr>
        <w:t xml:space="preserve"> – </w:t>
      </w:r>
      <w:r w:rsidR="00AB3236">
        <w:rPr>
          <w:rFonts w:asciiTheme="minorHAnsi" w:hAnsiTheme="minorHAnsi" w:cstheme="minorHAnsi"/>
          <w:color w:val="auto"/>
          <w:sz w:val="22"/>
        </w:rPr>
        <w:t>October</w:t>
      </w:r>
      <w:r w:rsidR="009A7D57" w:rsidRPr="009A7D57">
        <w:rPr>
          <w:rFonts w:asciiTheme="minorHAnsi" w:hAnsiTheme="minorHAnsi" w:cstheme="minorHAnsi"/>
          <w:color w:val="auto"/>
          <w:sz w:val="22"/>
        </w:rPr>
        <w:t>, 201</w:t>
      </w:r>
      <w:r w:rsidR="00AB3236">
        <w:rPr>
          <w:rFonts w:asciiTheme="minorHAnsi" w:hAnsiTheme="minorHAnsi" w:cstheme="minorHAnsi"/>
          <w:color w:val="auto"/>
          <w:sz w:val="22"/>
        </w:rPr>
        <w:t>2</w:t>
      </w:r>
    </w:p>
    <w:p w:rsidR="009A7D57" w:rsidRDefault="00830993" w:rsidP="009A7D57">
      <w:pPr>
        <w:pStyle w:val="JobDescription"/>
        <w:rPr>
          <w:rFonts w:asciiTheme="minorHAnsi" w:hAnsiTheme="minorHAnsi" w:cstheme="minorHAnsi"/>
          <w:b/>
          <w:color w:val="auto"/>
        </w:rPr>
      </w:pPr>
      <w:r>
        <w:rPr>
          <w:rFonts w:asciiTheme="minorHAnsi" w:hAnsiTheme="minorHAnsi" w:cstheme="minorHAnsi"/>
          <w:b/>
          <w:color w:val="auto"/>
        </w:rPr>
        <w:t>Sales Associate/Cashier</w:t>
      </w:r>
    </w:p>
    <w:p w:rsidR="00830993" w:rsidRPr="00123E94" w:rsidRDefault="00830993" w:rsidP="00AB3236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</w:rPr>
      </w:pPr>
      <w:r w:rsidRPr="00123E94">
        <w:rPr>
          <w:rFonts w:ascii="Arial" w:eastAsia="Times New Roman" w:hAnsi="Arial" w:cs="Arial"/>
          <w:sz w:val="20"/>
        </w:rPr>
        <w:t>Executed daily retail operations and transactions.</w:t>
      </w:r>
    </w:p>
    <w:p w:rsidR="00830993" w:rsidRPr="00123E94" w:rsidRDefault="00830993" w:rsidP="00AB3236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</w:rPr>
      </w:pPr>
      <w:r w:rsidRPr="00123E94">
        <w:rPr>
          <w:rFonts w:ascii="Arial" w:eastAsia="Times New Roman" w:hAnsi="Arial" w:cs="Arial"/>
          <w:sz w:val="20"/>
        </w:rPr>
        <w:t>Provided high level of customer service implementing store standards.</w:t>
      </w:r>
    </w:p>
    <w:p w:rsidR="00830993" w:rsidRPr="00123E94" w:rsidRDefault="00830993" w:rsidP="00AB3236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</w:rPr>
      </w:pPr>
      <w:r w:rsidRPr="00123E94">
        <w:rPr>
          <w:rFonts w:ascii="Arial" w:eastAsia="Times New Roman" w:hAnsi="Arial" w:cs="Arial"/>
          <w:sz w:val="20"/>
        </w:rPr>
        <w:t>Knew and implemented the store’s loss prevention guidelines.</w:t>
      </w:r>
    </w:p>
    <w:p w:rsidR="00830993" w:rsidRPr="00123E94" w:rsidRDefault="00830993" w:rsidP="00AB3236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</w:rPr>
      </w:pPr>
      <w:r w:rsidRPr="00123E94">
        <w:rPr>
          <w:rFonts w:ascii="Arial" w:eastAsia="Times New Roman" w:hAnsi="Arial" w:cs="Arial"/>
          <w:sz w:val="20"/>
        </w:rPr>
        <w:t>Organized, cleaned and maintained the cashier stations and retail areas.</w:t>
      </w:r>
    </w:p>
    <w:p w:rsidR="00830993" w:rsidRPr="00123E94" w:rsidRDefault="00830993" w:rsidP="00AB3236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</w:rPr>
      </w:pPr>
      <w:r w:rsidRPr="00123E94">
        <w:rPr>
          <w:rFonts w:ascii="Arial" w:eastAsia="Times New Roman" w:hAnsi="Arial" w:cs="Arial"/>
          <w:sz w:val="20"/>
        </w:rPr>
        <w:t>Assisted with the set-up of displays and merchandizing plans under the direction of the buyers.</w:t>
      </w:r>
    </w:p>
    <w:p w:rsidR="00830993" w:rsidRPr="00123E94" w:rsidRDefault="00830993" w:rsidP="00AB3236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</w:rPr>
      </w:pPr>
      <w:r w:rsidRPr="00123E94">
        <w:rPr>
          <w:rFonts w:ascii="Arial" w:eastAsia="Times New Roman" w:hAnsi="Arial" w:cs="Arial"/>
          <w:sz w:val="20"/>
        </w:rPr>
        <w:t>Assisted the Shipper/Receivers in stocking the shelves and ticketing merchandise.</w:t>
      </w:r>
    </w:p>
    <w:p w:rsidR="00A11755" w:rsidRPr="00A11755" w:rsidRDefault="00A11755" w:rsidP="00A11755">
      <w:pPr>
        <w:pStyle w:val="JobDescription"/>
        <w:pBdr>
          <w:bottom w:val="single" w:sz="18" w:space="1" w:color="7C9E0E" w:themeColor="accent1"/>
        </w:pBdr>
        <w:rPr>
          <w:rFonts w:asciiTheme="majorHAnsi" w:hAnsiTheme="majorHAnsi" w:cstheme="minorHAnsi"/>
          <w:color w:val="7C9E0E" w:themeColor="accent1"/>
          <w:sz w:val="18"/>
          <w:szCs w:val="18"/>
        </w:rPr>
      </w:pPr>
      <w:bookmarkStart w:id="0" w:name="_GoBack"/>
      <w:bookmarkEnd w:id="0"/>
    </w:p>
    <w:p w:rsidR="00A11755" w:rsidRPr="004F5BA2" w:rsidRDefault="00A11755" w:rsidP="00A11755">
      <w:pPr>
        <w:pStyle w:val="JobDescription"/>
        <w:pBdr>
          <w:bottom w:val="single" w:sz="18" w:space="1" w:color="7C9E0E" w:themeColor="accent1"/>
        </w:pBdr>
        <w:rPr>
          <w:rFonts w:asciiTheme="majorHAnsi" w:hAnsiTheme="majorHAnsi" w:cstheme="minorHAnsi"/>
          <w:color w:val="7C9E0E" w:themeColor="accent1"/>
          <w:sz w:val="28"/>
          <w:szCs w:val="28"/>
        </w:rPr>
      </w:pPr>
      <w:r>
        <w:rPr>
          <w:rFonts w:asciiTheme="majorHAnsi" w:hAnsiTheme="majorHAnsi" w:cstheme="minorHAnsi"/>
          <w:color w:val="7C9E0E" w:themeColor="accent1"/>
          <w:sz w:val="28"/>
          <w:szCs w:val="28"/>
        </w:rPr>
        <w:t>Education</w:t>
      </w:r>
    </w:p>
    <w:p w:rsidR="001801F7" w:rsidRDefault="001801F7" w:rsidP="00A11755">
      <w:pPr>
        <w:tabs>
          <w:tab w:val="left" w:pos="6120"/>
        </w:tabs>
        <w:spacing w:after="40" w:line="240" w:lineRule="auto"/>
        <w:ind w:left="720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>Collage of Health Care Professionals – Houston, TX</w:t>
      </w:r>
    </w:p>
    <w:p w:rsidR="001801F7" w:rsidRDefault="001801F7" w:rsidP="00A11755">
      <w:pPr>
        <w:tabs>
          <w:tab w:val="left" w:pos="6120"/>
        </w:tabs>
        <w:spacing w:after="40" w:line="240" w:lineRule="auto"/>
        <w:ind w:left="720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>Major: Physical/Massage Therapy</w:t>
      </w:r>
      <w:r>
        <w:rPr>
          <w:rFonts w:cstheme="minorHAnsi"/>
          <w:color w:val="auto"/>
          <w:sz w:val="20"/>
          <w:szCs w:val="20"/>
        </w:rPr>
        <w:tab/>
        <w:t>2014 – Present</w:t>
      </w:r>
    </w:p>
    <w:p w:rsidR="001801F7" w:rsidRDefault="001801F7" w:rsidP="00A11755">
      <w:pPr>
        <w:tabs>
          <w:tab w:val="left" w:pos="6120"/>
        </w:tabs>
        <w:spacing w:after="40" w:line="240" w:lineRule="auto"/>
        <w:ind w:left="720"/>
        <w:rPr>
          <w:rFonts w:cstheme="minorHAnsi"/>
          <w:color w:val="auto"/>
          <w:sz w:val="20"/>
          <w:szCs w:val="20"/>
        </w:rPr>
      </w:pPr>
    </w:p>
    <w:p w:rsidR="001801F7" w:rsidRDefault="00AB3236" w:rsidP="00A11755">
      <w:pPr>
        <w:tabs>
          <w:tab w:val="left" w:pos="6120"/>
        </w:tabs>
        <w:spacing w:after="40" w:line="240" w:lineRule="auto"/>
        <w:ind w:left="720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>Lone Star</w:t>
      </w:r>
      <w:r w:rsidR="00A11755">
        <w:rPr>
          <w:rFonts w:cstheme="minorHAnsi"/>
          <w:color w:val="auto"/>
          <w:sz w:val="20"/>
          <w:szCs w:val="20"/>
        </w:rPr>
        <w:t xml:space="preserve"> Community College – Houston, TX</w:t>
      </w:r>
    </w:p>
    <w:p w:rsidR="00A11755" w:rsidRDefault="001801F7" w:rsidP="001801F7">
      <w:pPr>
        <w:tabs>
          <w:tab w:val="left" w:pos="6120"/>
        </w:tabs>
        <w:spacing w:after="40" w:line="240" w:lineRule="auto"/>
        <w:ind w:left="720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>Major: American Sign Language Interpretation</w:t>
      </w:r>
      <w:r w:rsidR="00A11755">
        <w:rPr>
          <w:rFonts w:cstheme="minorHAnsi"/>
          <w:color w:val="auto"/>
          <w:sz w:val="20"/>
          <w:szCs w:val="20"/>
        </w:rPr>
        <w:tab/>
      </w:r>
      <w:r w:rsidR="00AB3236">
        <w:rPr>
          <w:rFonts w:cstheme="minorHAnsi"/>
          <w:color w:val="auto"/>
          <w:sz w:val="20"/>
          <w:szCs w:val="20"/>
        </w:rPr>
        <w:t xml:space="preserve">2013 – Present </w:t>
      </w:r>
    </w:p>
    <w:p w:rsidR="00A11755" w:rsidRDefault="00A11755" w:rsidP="00A11755">
      <w:pPr>
        <w:spacing w:after="0" w:line="240" w:lineRule="auto"/>
        <w:ind w:left="720"/>
        <w:rPr>
          <w:rFonts w:cstheme="minorHAnsi"/>
          <w:color w:val="auto"/>
          <w:sz w:val="20"/>
          <w:szCs w:val="20"/>
        </w:rPr>
      </w:pPr>
    </w:p>
    <w:p w:rsidR="001801F7" w:rsidRDefault="00AB3236" w:rsidP="00A11755">
      <w:pPr>
        <w:tabs>
          <w:tab w:val="left" w:pos="6120"/>
        </w:tabs>
        <w:spacing w:after="40" w:line="240" w:lineRule="auto"/>
        <w:ind w:left="720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 xml:space="preserve">Cypress Creek </w:t>
      </w:r>
      <w:r w:rsidR="00A11755">
        <w:rPr>
          <w:rFonts w:cstheme="minorHAnsi"/>
          <w:color w:val="auto"/>
          <w:sz w:val="20"/>
          <w:szCs w:val="20"/>
        </w:rPr>
        <w:t>High School – Houston, TX</w:t>
      </w:r>
    </w:p>
    <w:p w:rsidR="00A11755" w:rsidRDefault="001801F7" w:rsidP="00A11755">
      <w:pPr>
        <w:tabs>
          <w:tab w:val="left" w:pos="6120"/>
        </w:tabs>
        <w:spacing w:after="40" w:line="240" w:lineRule="auto"/>
        <w:ind w:left="720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>Diploma</w:t>
      </w:r>
      <w:r w:rsidR="00A11755">
        <w:rPr>
          <w:rFonts w:cstheme="minorHAnsi"/>
          <w:color w:val="auto"/>
          <w:sz w:val="20"/>
          <w:szCs w:val="20"/>
        </w:rPr>
        <w:tab/>
        <w:t>20</w:t>
      </w:r>
      <w:r w:rsidR="00AB3236">
        <w:rPr>
          <w:rFonts w:cstheme="minorHAnsi"/>
          <w:color w:val="auto"/>
          <w:sz w:val="20"/>
          <w:szCs w:val="20"/>
        </w:rPr>
        <w:t>10</w:t>
      </w:r>
    </w:p>
    <w:p w:rsidR="00A11755" w:rsidRPr="00A11755" w:rsidRDefault="00A11755" w:rsidP="00A11755">
      <w:pPr>
        <w:spacing w:after="0" w:line="240" w:lineRule="auto"/>
        <w:ind w:left="720"/>
        <w:rPr>
          <w:rFonts w:cstheme="minorHAnsi"/>
          <w:color w:val="auto"/>
          <w:sz w:val="20"/>
          <w:szCs w:val="20"/>
        </w:rPr>
      </w:pPr>
    </w:p>
    <w:sectPr w:rsidR="00A11755" w:rsidRPr="00A11755" w:rsidSect="00A11755">
      <w:headerReference w:type="default" r:id="rId8"/>
      <w:headerReference w:type="first" r:id="rId9"/>
      <w:pgSz w:w="12240" w:h="15840"/>
      <w:pgMar w:top="1512" w:right="1584" w:bottom="432" w:left="936" w:header="90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38AC" w:rsidRDefault="00C538AC">
      <w:pPr>
        <w:spacing w:after="0" w:line="240" w:lineRule="auto"/>
      </w:pPr>
      <w:r>
        <w:separator/>
      </w:r>
    </w:p>
  </w:endnote>
  <w:endnote w:type="continuationSeparator" w:id="1">
    <w:p w:rsidR="00C538AC" w:rsidRDefault="00C5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38AC" w:rsidRDefault="00C538AC">
      <w:pPr>
        <w:spacing w:after="0" w:line="240" w:lineRule="auto"/>
      </w:pPr>
      <w:r>
        <w:separator/>
      </w:r>
    </w:p>
  </w:footnote>
  <w:footnote w:type="continuationSeparator" w:id="1">
    <w:p w:rsidR="00C538AC" w:rsidRDefault="00C5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D57" w:rsidRPr="00A11755" w:rsidRDefault="009A7D57" w:rsidP="00A11755">
    <w:pPr>
      <w:pStyle w:val="JobDescription"/>
      <w:pBdr>
        <w:bottom w:val="single" w:sz="18" w:space="1" w:color="7C9E0E" w:themeColor="accent1"/>
      </w:pBdr>
      <w:spacing w:before="0" w:after="0"/>
      <w:rPr>
        <w:rFonts w:asciiTheme="majorHAnsi" w:hAnsiTheme="majorHAnsi" w:cstheme="minorHAnsi"/>
        <w:color w:val="7C9E0E" w:themeColor="accent1"/>
        <w:sz w:val="18"/>
        <w:szCs w:val="18"/>
      </w:rPr>
    </w:pPr>
    <w:r>
      <w:rPr>
        <w:rFonts w:asciiTheme="majorHAnsi" w:hAnsiTheme="majorHAnsi" w:cstheme="minorHAnsi"/>
        <w:color w:val="7C9E0E" w:themeColor="accent1"/>
        <w:sz w:val="28"/>
        <w:szCs w:val="28"/>
      </w:rPr>
      <w:t>Professional Experience</w:t>
    </w:r>
    <w:r w:rsidR="00A11755">
      <w:rPr>
        <w:rFonts w:asciiTheme="majorHAnsi" w:hAnsiTheme="majorHAnsi" w:cstheme="minorHAnsi"/>
        <w:color w:val="7C9E0E" w:themeColor="accent1"/>
        <w:sz w:val="28"/>
        <w:szCs w:val="28"/>
      </w:rPr>
      <w:t xml:space="preserve"> (continued)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68A7" w:rsidRDefault="009B2D5A" w:rsidP="004668A7">
    <w:pPr>
      <w:pStyle w:val="Name"/>
    </w:pPr>
    <w:sdt>
      <w:sdtPr>
        <w:rPr>
          <w:rStyle w:val="Heading1Char"/>
        </w:rPr>
        <w:alias w:val="Your Name"/>
        <w:tag w:val=""/>
        <w:id w:val="1197042864"/>
        <w:placeholder>
          <w:docPart w:val="B7CBE9C568824B28877241D24CF7314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D834EF">
          <w:rPr>
            <w:rStyle w:val="Heading1Char"/>
          </w:rPr>
          <w:t>Kamaron Whitaker</w:t>
        </w:r>
      </w:sdtContent>
    </w:sdt>
  </w:p>
  <w:p w:rsidR="004668A7" w:rsidRDefault="00D834EF" w:rsidP="004F5BA2">
    <w:pPr>
      <w:pStyle w:val="Header"/>
    </w:pPr>
    <w:r>
      <w:t>10802 Green Creek Dr., Apt. 107</w:t>
    </w:r>
    <w:r w:rsidR="004668A7">
      <w:t>, Houston, TX 770</w:t>
    </w:r>
    <w:r>
      <w:t>70</w:t>
    </w:r>
    <w:r w:rsidR="004668A7">
      <w:t> </w:t>
    </w:r>
    <w:r w:rsidR="004668A7">
      <w:rPr>
        <w:rStyle w:val="Emphasis"/>
      </w:rPr>
      <w:t>|</w:t>
    </w:r>
    <w:r w:rsidR="004668A7">
      <w:t> </w:t>
    </w:r>
    <w:r>
      <w:rPr>
        <w:kern w:val="20"/>
      </w:rPr>
      <w:t>kamtwalton</w:t>
    </w:r>
    <w:r w:rsidR="004668A7">
      <w:rPr>
        <w:kern w:val="20"/>
      </w:rPr>
      <w:t>@gmail.com</w:t>
    </w:r>
    <w:r w:rsidR="004668A7">
      <w:t> | </w:t>
    </w:r>
    <w:r>
      <w:t>832-298-1458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7268E"/>
    <w:multiLevelType w:val="hybridMultilevel"/>
    <w:tmpl w:val="8A9C1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EA4325"/>
    <w:multiLevelType w:val="hybridMultilevel"/>
    <w:tmpl w:val="1C3C8F8C"/>
    <w:lvl w:ilvl="0" w:tplc="72C43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7C9E0E" w:themeColor="accent1"/>
        <w:spacing w:val="0"/>
        <w:w w:val="66"/>
        <w:kern w:val="0"/>
        <w:position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0F365A"/>
    <w:multiLevelType w:val="hybridMultilevel"/>
    <w:tmpl w:val="D496026C"/>
    <w:lvl w:ilvl="0" w:tplc="542A1F0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7C9E0E" w:themeColor="accent1"/>
        <w:spacing w:val="0"/>
        <w:w w:val="66"/>
        <w:kern w:val="0"/>
        <w:position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2E3ED7"/>
    <w:multiLevelType w:val="hybridMultilevel"/>
    <w:tmpl w:val="8042DAA2"/>
    <w:lvl w:ilvl="0" w:tplc="72C43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7C9E0E" w:themeColor="accent1"/>
        <w:spacing w:val="0"/>
        <w:w w:val="66"/>
        <w:kern w:val="0"/>
        <w:position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9A6674"/>
    <w:multiLevelType w:val="hybridMultilevel"/>
    <w:tmpl w:val="93A0C5F0"/>
    <w:lvl w:ilvl="0" w:tplc="542A1F0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7C9E0E" w:themeColor="accent1"/>
        <w:spacing w:val="0"/>
        <w:w w:val="66"/>
        <w:kern w:val="0"/>
        <w:position w:val="0"/>
        <w:sz w:val="16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23444E"/>
    <w:multiLevelType w:val="hybridMultilevel"/>
    <w:tmpl w:val="DF6A6C70"/>
    <w:lvl w:ilvl="0" w:tplc="083C5AF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00000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CD62CD6"/>
    <w:multiLevelType w:val="hybridMultilevel"/>
    <w:tmpl w:val="5FBC276A"/>
    <w:lvl w:ilvl="0" w:tplc="72C4340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7C9E0E" w:themeColor="accent1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A4A3F5D"/>
    <w:multiLevelType w:val="hybridMultilevel"/>
    <w:tmpl w:val="A2BC9A84"/>
    <w:lvl w:ilvl="0" w:tplc="72C43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7C9E0E" w:themeColor="accent1"/>
        <w:spacing w:val="0"/>
        <w:w w:val="66"/>
        <w:kern w:val="0"/>
        <w:position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6B5BB3"/>
    <w:multiLevelType w:val="hybridMultilevel"/>
    <w:tmpl w:val="74988F16"/>
    <w:lvl w:ilvl="0" w:tplc="72C4340E">
      <w:start w:val="1"/>
      <w:numFmt w:val="bullet"/>
      <w:pStyle w:val="BulletPoints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7C9E0E" w:themeColor="accent1"/>
        <w:spacing w:val="0"/>
        <w:w w:val="66"/>
        <w:kern w:val="0"/>
        <w:position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7E0F53"/>
    <w:multiLevelType w:val="hybridMultilevel"/>
    <w:tmpl w:val="1B480128"/>
    <w:lvl w:ilvl="0" w:tplc="6F7A0322">
      <w:start w:val="1"/>
      <w:numFmt w:val="bullet"/>
      <w:pStyle w:val="DetailBullets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66"/>
        <w:kern w:val="0"/>
        <w:position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3"/>
  </w:num>
  <w:num w:numId="5">
    <w:abstractNumId w:val="1"/>
  </w:num>
  <w:num w:numId="6">
    <w:abstractNumId w:val="7"/>
  </w:num>
  <w:num w:numId="7">
    <w:abstractNumId w:val="8"/>
  </w:num>
  <w:num w:numId="8">
    <w:abstractNumId w:val="2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A5076"/>
    <w:rsid w:val="000C7E01"/>
    <w:rsid w:val="001801F7"/>
    <w:rsid w:val="00191A97"/>
    <w:rsid w:val="001A5076"/>
    <w:rsid w:val="003428BF"/>
    <w:rsid w:val="004668A7"/>
    <w:rsid w:val="004F5BA2"/>
    <w:rsid w:val="00505BA9"/>
    <w:rsid w:val="005F6E1D"/>
    <w:rsid w:val="00671A5E"/>
    <w:rsid w:val="00830993"/>
    <w:rsid w:val="009A7D57"/>
    <w:rsid w:val="009B2D5A"/>
    <w:rsid w:val="00A11755"/>
    <w:rsid w:val="00AB3236"/>
    <w:rsid w:val="00C21339"/>
    <w:rsid w:val="00C538AC"/>
    <w:rsid w:val="00D834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semiHidden="0" w:uiPriority="22" w:unhideWhenUsed="0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D5A"/>
  </w:style>
  <w:style w:type="paragraph" w:styleId="Heading1">
    <w:name w:val="heading 1"/>
    <w:basedOn w:val="Normal"/>
    <w:next w:val="Normal"/>
    <w:link w:val="Heading1Char"/>
    <w:uiPriority w:val="1"/>
    <w:unhideWhenUsed/>
    <w:qFormat/>
    <w:rsid w:val="009B2D5A"/>
    <w:pPr>
      <w:pBdr>
        <w:right w:val="single" w:sz="8" w:space="4" w:color="7C9E0E" w:themeColor="accent1"/>
      </w:pBdr>
      <w:spacing w:after="0" w:line="240" w:lineRule="auto"/>
      <w:jc w:val="right"/>
      <w:outlineLvl w:val="0"/>
    </w:pPr>
    <w:rPr>
      <w:b/>
      <w:bCs/>
      <w:caps/>
      <w:color w:val="7C9E0E" w:themeColor="accent1"/>
      <w:kern w:val="2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9B2D5A"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9B2D5A"/>
    <w:pPr>
      <w:keepNext/>
      <w:keepLines/>
      <w:spacing w:after="80"/>
      <w:outlineLvl w:val="2"/>
    </w:pPr>
    <w:rPr>
      <w:caps/>
      <w:color w:val="7F7F7F" w:themeColor="text1" w:themeTint="8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B2D5A"/>
    <w:rPr>
      <w:b/>
      <w:bCs/>
      <w:caps/>
      <w:color w:val="7C9E0E" w:themeColor="accent1"/>
      <w:kern w:val="20"/>
    </w:rPr>
  </w:style>
  <w:style w:type="character" w:customStyle="1" w:styleId="Heading2Char">
    <w:name w:val="Heading 2 Char"/>
    <w:basedOn w:val="DefaultParagraphFont"/>
    <w:link w:val="Heading2"/>
    <w:uiPriority w:val="1"/>
    <w:rsid w:val="009B2D5A"/>
    <w:rPr>
      <w:caps/>
      <w:color w:val="000000" w:themeColor="text1"/>
      <w:kern w:val="20"/>
    </w:rPr>
  </w:style>
  <w:style w:type="character" w:styleId="PlaceholderText">
    <w:name w:val="Placeholder Text"/>
    <w:basedOn w:val="DefaultParagraphFont"/>
    <w:uiPriority w:val="99"/>
    <w:semiHidden/>
    <w:rsid w:val="009B2D5A"/>
    <w:rPr>
      <w:color w:val="808080"/>
    </w:rPr>
  </w:style>
  <w:style w:type="table" w:customStyle="1" w:styleId="ResumeTable">
    <w:name w:val="Resume Table"/>
    <w:basedOn w:val="TableNormal"/>
    <w:uiPriority w:val="99"/>
    <w:rsid w:val="009B2D5A"/>
    <w:pPr>
      <w:spacing w:before="40" w:line="288" w:lineRule="auto"/>
    </w:pPr>
    <w:rPr>
      <w:color w:val="595959" w:themeColor="text1" w:themeTint="A6"/>
      <w:sz w:val="20"/>
      <w:szCs w:val="20"/>
    </w:rPr>
    <w:tblPr>
      <w:tblInd w:w="0" w:type="dxa"/>
      <w:tblBorders>
        <w:insideH w:val="single" w:sz="4" w:space="0" w:color="7C9E0E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styleId="TableGrid">
    <w:name w:val="Table Grid"/>
    <w:basedOn w:val="TableNormal"/>
    <w:uiPriority w:val="39"/>
    <w:rsid w:val="009B2D5A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3"/>
    <w:qFormat/>
    <w:rsid w:val="009B2D5A"/>
    <w:pPr>
      <w:spacing w:after="0" w:line="240" w:lineRule="auto"/>
    </w:pPr>
  </w:style>
  <w:style w:type="character" w:styleId="Strong">
    <w:name w:val="Strong"/>
    <w:basedOn w:val="DefaultParagraphFont"/>
    <w:uiPriority w:val="1"/>
    <w:qFormat/>
    <w:rsid w:val="009B2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sid w:val="009B2D5A"/>
    <w:rPr>
      <w:caps/>
      <w:color w:val="7F7F7F" w:themeColor="text1" w:themeTint="80"/>
      <w:sz w:val="17"/>
      <w:szCs w:val="17"/>
    </w:rPr>
  </w:style>
  <w:style w:type="paragraph" w:customStyle="1" w:styleId="Name">
    <w:name w:val="Name"/>
    <w:basedOn w:val="Normal"/>
    <w:uiPriority w:val="2"/>
    <w:qFormat/>
    <w:rsid w:val="009B2D5A"/>
    <w:pPr>
      <w:spacing w:after="0" w:line="240" w:lineRule="auto"/>
    </w:pPr>
    <w:rPr>
      <w:rFonts w:asciiTheme="majorHAnsi" w:eastAsiaTheme="majorEastAsia" w:hAnsiTheme="majorHAnsi" w:cstheme="majorBidi"/>
      <w:caps/>
      <w:color w:val="7C9E0E" w:themeColor="accent1"/>
      <w:sz w:val="48"/>
      <w:szCs w:val="48"/>
    </w:rPr>
  </w:style>
  <w:style w:type="character" w:styleId="Emphasis">
    <w:name w:val="Emphasis"/>
    <w:basedOn w:val="DefaultParagraphFont"/>
    <w:uiPriority w:val="2"/>
    <w:unhideWhenUsed/>
    <w:qFormat/>
    <w:rsid w:val="009B2D5A"/>
    <w:rPr>
      <w:i w:val="0"/>
      <w:iCs w:val="0"/>
      <w:color w:val="7C9E0E" w:themeColor="accent1"/>
    </w:rPr>
  </w:style>
  <w:style w:type="paragraph" w:styleId="Header">
    <w:name w:val="header"/>
    <w:basedOn w:val="Normal"/>
    <w:link w:val="HeaderChar"/>
    <w:uiPriority w:val="99"/>
    <w:unhideWhenUsed/>
    <w:rsid w:val="009B2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D5A"/>
  </w:style>
  <w:style w:type="paragraph" w:styleId="Footer">
    <w:name w:val="footer"/>
    <w:basedOn w:val="Normal"/>
    <w:link w:val="FooterChar"/>
    <w:uiPriority w:val="99"/>
    <w:unhideWhenUsed/>
    <w:qFormat/>
    <w:rsid w:val="009B2D5A"/>
    <w:pPr>
      <w:spacing w:before="240" w:after="0" w:line="240" w:lineRule="auto"/>
      <w:jc w:val="right"/>
    </w:pPr>
    <w:rPr>
      <w:b/>
      <w:bCs/>
      <w:caps/>
      <w:color w:val="7C9E0E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B2D5A"/>
    <w:rPr>
      <w:b/>
      <w:bCs/>
      <w:caps/>
      <w:color w:val="7C9E0E" w:themeColor="accent1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0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076"/>
    <w:rPr>
      <w:rFonts w:ascii="Tahoma" w:hAnsi="Tahoma" w:cs="Tahoma"/>
      <w:sz w:val="16"/>
      <w:szCs w:val="16"/>
    </w:rPr>
  </w:style>
  <w:style w:type="paragraph" w:customStyle="1" w:styleId="JobDescription">
    <w:name w:val="Job Description"/>
    <w:basedOn w:val="PlainText"/>
    <w:qFormat/>
    <w:rsid w:val="00C21339"/>
    <w:pPr>
      <w:spacing w:before="60" w:after="120"/>
      <w:ind w:right="-58"/>
    </w:pPr>
    <w:rPr>
      <w:rFonts w:ascii="Book Antiqua" w:eastAsia="Times New Roman" w:hAnsi="Book Antiqua" w:cs="Arial"/>
      <w:color w:val="000000"/>
      <w:sz w:val="20"/>
      <w:szCs w:val="20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21339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21339"/>
    <w:rPr>
      <w:rFonts w:ascii="Consolas" w:hAnsi="Consolas" w:cs="Consolas"/>
      <w:sz w:val="21"/>
      <w:szCs w:val="21"/>
    </w:rPr>
  </w:style>
  <w:style w:type="paragraph" w:customStyle="1" w:styleId="BulletPoints">
    <w:name w:val="Bullet Points"/>
    <w:basedOn w:val="PlainText"/>
    <w:qFormat/>
    <w:rsid w:val="00C21339"/>
    <w:pPr>
      <w:numPr>
        <w:numId w:val="7"/>
      </w:numPr>
      <w:spacing w:after="60"/>
    </w:pPr>
    <w:rPr>
      <w:rFonts w:ascii="Book Antiqua" w:eastAsia="MS Mincho" w:hAnsi="Book Antiqua" w:cs="Tahoma"/>
      <w:color w:val="auto"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9A7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customStyle="1" w:styleId="DetailBullets">
    <w:name w:val="Detail Bullets"/>
    <w:basedOn w:val="Normal"/>
    <w:qFormat/>
    <w:rsid w:val="009A7D57"/>
    <w:pPr>
      <w:numPr>
        <w:numId w:val="3"/>
      </w:numPr>
      <w:spacing w:after="0" w:line="240" w:lineRule="auto"/>
      <w:ind w:left="1800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unhideWhenUsed/>
    <w:qFormat/>
    <w:rsid w:val="000C7E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semiHidden="0" w:uiPriority="22" w:unhideWhenUsed="0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>
        <w:right w:val="single" w:sz="8" w:space="4" w:color="7C9E0E" w:themeColor="accent1"/>
      </w:pBdr>
      <w:spacing w:after="0" w:line="240" w:lineRule="auto"/>
      <w:jc w:val="right"/>
      <w:outlineLvl w:val="0"/>
    </w:pPr>
    <w:rPr>
      <w:b/>
      <w:bCs/>
      <w:caps/>
      <w:color w:val="7C9E0E" w:themeColor="accent1"/>
      <w:kern w:val="2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after="80"/>
      <w:outlineLvl w:val="2"/>
    </w:pPr>
    <w:rPr>
      <w:caps/>
      <w:color w:val="7F7F7F" w:themeColor="text1" w:themeTint="8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b/>
      <w:bCs/>
      <w:caps/>
      <w:color w:val="7C9E0E" w:themeColor="accent1"/>
      <w:kern w:val="20"/>
    </w:rPr>
  </w:style>
  <w:style w:type="character" w:customStyle="1" w:styleId="Heading2Char">
    <w:name w:val="Heading 2 Char"/>
    <w:basedOn w:val="DefaultParagraphFont"/>
    <w:link w:val="Heading2"/>
    <w:uiPriority w:val="1"/>
    <w:rPr>
      <w:caps/>
      <w:color w:val="000000" w:themeColor="text1"/>
      <w:kern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ResumeTable">
    <w:name w:val="Resume Table"/>
    <w:basedOn w:val="TableNormal"/>
    <w:uiPriority w:val="99"/>
    <w:pPr>
      <w:spacing w:before="40" w:line="288" w:lineRule="auto"/>
    </w:pPr>
    <w:rPr>
      <w:color w:val="595959" w:themeColor="text1" w:themeTint="A6"/>
      <w:sz w:val="20"/>
      <w:szCs w:val="20"/>
    </w:rPr>
    <w:tblPr>
      <w:tblInd w:w="0" w:type="dxa"/>
      <w:tblBorders>
        <w:insideH w:val="single" w:sz="4" w:space="0" w:color="7C9E0E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styleId="TableGrid">
    <w:name w:val="Table Grid"/>
    <w:basedOn w:val="TableNormal"/>
    <w:uiPriority w:val="3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3"/>
    <w:qFormat/>
    <w:pPr>
      <w:spacing w:after="0" w:line="240" w:lineRule="auto"/>
    </w:pPr>
  </w:style>
  <w:style w:type="character" w:styleId="Strong">
    <w:name w:val="Strong"/>
    <w:basedOn w:val="DefaultParagraphFont"/>
    <w:uiPriority w:val="1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Pr>
      <w:caps/>
      <w:color w:val="7F7F7F" w:themeColor="text1" w:themeTint="80"/>
      <w:sz w:val="17"/>
      <w:szCs w:val="17"/>
    </w:rPr>
  </w:style>
  <w:style w:type="paragraph" w:customStyle="1" w:styleId="Name">
    <w:name w:val="Name"/>
    <w:basedOn w:val="Normal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caps/>
      <w:color w:val="7C9E0E" w:themeColor="accent1"/>
      <w:sz w:val="48"/>
      <w:szCs w:val="48"/>
    </w:rPr>
  </w:style>
  <w:style w:type="character" w:styleId="Emphasis">
    <w:name w:val="Emphasis"/>
    <w:basedOn w:val="DefaultParagraphFont"/>
    <w:uiPriority w:val="2"/>
    <w:unhideWhenUsed/>
    <w:qFormat/>
    <w:rPr>
      <w:i w:val="0"/>
      <w:iCs w:val="0"/>
      <w:color w:val="7C9E0E" w:themeColor="accen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  <w:jc w:val="right"/>
    </w:pPr>
    <w:rPr>
      <w:b/>
      <w:bCs/>
      <w:caps/>
      <w:color w:val="7C9E0E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b/>
      <w:bCs/>
      <w:caps/>
      <w:color w:val="7C9E0E" w:themeColor="accent1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0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076"/>
    <w:rPr>
      <w:rFonts w:ascii="Tahoma" w:hAnsi="Tahoma" w:cs="Tahoma"/>
      <w:sz w:val="16"/>
      <w:szCs w:val="16"/>
    </w:rPr>
  </w:style>
  <w:style w:type="paragraph" w:customStyle="1" w:styleId="JobDescription">
    <w:name w:val="Job Description"/>
    <w:basedOn w:val="PlainText"/>
    <w:qFormat/>
    <w:rsid w:val="00C21339"/>
    <w:pPr>
      <w:spacing w:before="60" w:after="120"/>
      <w:ind w:right="-58"/>
    </w:pPr>
    <w:rPr>
      <w:rFonts w:ascii="Book Antiqua" w:eastAsia="Times New Roman" w:hAnsi="Book Antiqua" w:cs="Arial"/>
      <w:color w:val="000000"/>
      <w:sz w:val="20"/>
      <w:szCs w:val="20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21339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21339"/>
    <w:rPr>
      <w:rFonts w:ascii="Consolas" w:hAnsi="Consolas" w:cs="Consolas"/>
      <w:sz w:val="21"/>
      <w:szCs w:val="21"/>
    </w:rPr>
  </w:style>
  <w:style w:type="paragraph" w:customStyle="1" w:styleId="BulletPoints">
    <w:name w:val="Bullet Points"/>
    <w:basedOn w:val="PlainText"/>
    <w:qFormat/>
    <w:rsid w:val="00C21339"/>
    <w:pPr>
      <w:numPr>
        <w:numId w:val="7"/>
      </w:numPr>
      <w:spacing w:after="60"/>
    </w:pPr>
    <w:rPr>
      <w:rFonts w:ascii="Book Antiqua" w:eastAsia="MS Mincho" w:hAnsi="Book Antiqua" w:cs="Tahoma"/>
      <w:color w:val="auto"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9A7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customStyle="1" w:styleId="DetailBullets">
    <w:name w:val="Detail Bullets"/>
    <w:basedOn w:val="Normal"/>
    <w:qFormat/>
    <w:rsid w:val="009A7D57"/>
    <w:pPr>
      <w:numPr>
        <w:numId w:val="3"/>
      </w:numPr>
      <w:spacing w:after="0" w:line="240" w:lineRule="auto"/>
      <w:ind w:left="1800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unhideWhenUsed/>
    <w:qFormat/>
    <w:rsid w:val="000C7E0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31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EKES~1\AppData\Local\Temp\TS10345662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B7CBE9C568824B28877241D24CF73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1EE6C-CDC6-401D-A8AF-CAF5717207C2}"/>
      </w:docPartPr>
      <w:docPartBody>
        <w:p w:rsidR="0042727C" w:rsidRDefault="00A708E9" w:rsidP="00A708E9">
          <w:pPr>
            <w:pStyle w:val="B7CBE9C568824B28877241D24CF7314E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revisionView w:markup="0" w:comments="0" w:insDel="0" w:formatting="0" w:inkAnnotations="0"/>
  <w:defaultTabStop w:val="720"/>
  <w:characterSpacingControl w:val="doNotCompress"/>
  <w:compat>
    <w:useFELayout/>
  </w:compat>
  <w:rsids>
    <w:rsidRoot w:val="00A708E9"/>
    <w:rsid w:val="00390964"/>
    <w:rsid w:val="0042727C"/>
    <w:rsid w:val="00A708E9"/>
    <w:rsid w:val="00B320CF"/>
    <w:rsid w:val="00F125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5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E2592A399A4A11B1219BFD87927129">
    <w:name w:val="3FE2592A399A4A11B1219BFD87927129"/>
    <w:rsid w:val="00F125DE"/>
  </w:style>
  <w:style w:type="paragraph" w:customStyle="1" w:styleId="2AB7FF3BFF824CB0BEFAF28B83B44298">
    <w:name w:val="2AB7FF3BFF824CB0BEFAF28B83B44298"/>
    <w:rsid w:val="00F125DE"/>
  </w:style>
  <w:style w:type="paragraph" w:customStyle="1" w:styleId="B42C71E420694DE29C2C0CA272C189E9">
    <w:name w:val="B42C71E420694DE29C2C0CA272C189E9"/>
    <w:rsid w:val="00F125DE"/>
  </w:style>
  <w:style w:type="paragraph" w:customStyle="1" w:styleId="C9ED0CD1C14E451681B6698170E0B342">
    <w:name w:val="C9ED0CD1C14E451681B6698170E0B342"/>
    <w:rsid w:val="00F125DE"/>
  </w:style>
  <w:style w:type="paragraph" w:customStyle="1" w:styleId="AF708010AE9B467B8DA13239F7FD203A">
    <w:name w:val="AF708010AE9B467B8DA13239F7FD203A"/>
    <w:rsid w:val="00F125DE"/>
  </w:style>
  <w:style w:type="paragraph" w:customStyle="1" w:styleId="1A9785BE1F464FE28F181475522235D6">
    <w:name w:val="1A9785BE1F464FE28F181475522235D6"/>
    <w:rsid w:val="00F125DE"/>
  </w:style>
  <w:style w:type="character" w:styleId="PlaceholderText">
    <w:name w:val="Placeholder Text"/>
    <w:basedOn w:val="DefaultParagraphFont"/>
    <w:uiPriority w:val="99"/>
    <w:semiHidden/>
    <w:rsid w:val="00A708E9"/>
    <w:rPr>
      <w:color w:val="808080"/>
    </w:rPr>
  </w:style>
  <w:style w:type="paragraph" w:customStyle="1" w:styleId="EC05B0E41AE54B47BC6D1F389AA67A87">
    <w:name w:val="EC05B0E41AE54B47BC6D1F389AA67A87"/>
    <w:rsid w:val="00F125DE"/>
  </w:style>
  <w:style w:type="character" w:styleId="Strong">
    <w:name w:val="Strong"/>
    <w:basedOn w:val="DefaultParagraphFont"/>
    <w:uiPriority w:val="22"/>
    <w:qFormat/>
    <w:rsid w:val="00A708E9"/>
    <w:rPr>
      <w:b/>
      <w:bCs/>
    </w:rPr>
  </w:style>
  <w:style w:type="paragraph" w:customStyle="1" w:styleId="118A0DACCC9948F1BBF40E108F3C422D">
    <w:name w:val="118A0DACCC9948F1BBF40E108F3C422D"/>
    <w:rsid w:val="00F125DE"/>
  </w:style>
  <w:style w:type="paragraph" w:customStyle="1" w:styleId="B8412D77E629483D89382E17405F5D2E">
    <w:name w:val="B8412D77E629483D89382E17405F5D2E"/>
    <w:rsid w:val="00F125DE"/>
  </w:style>
  <w:style w:type="paragraph" w:customStyle="1" w:styleId="817FAEDAEEEA4232A76F58E079485976">
    <w:name w:val="817FAEDAEEEA4232A76F58E079485976"/>
    <w:rsid w:val="00F125DE"/>
  </w:style>
  <w:style w:type="paragraph" w:customStyle="1" w:styleId="76114B35B57746609E4462085405FD63">
    <w:name w:val="76114B35B57746609E4462085405FD63"/>
    <w:rsid w:val="00F125DE"/>
  </w:style>
  <w:style w:type="paragraph" w:customStyle="1" w:styleId="4EAB05F9069A4802B621AB5F57336E66">
    <w:name w:val="4EAB05F9069A4802B621AB5F57336E66"/>
    <w:rsid w:val="00F125DE"/>
  </w:style>
  <w:style w:type="paragraph" w:customStyle="1" w:styleId="10DDFE9E58C7465CACE7F3486A3F140C">
    <w:name w:val="10DDFE9E58C7465CACE7F3486A3F140C"/>
    <w:rsid w:val="00F125DE"/>
  </w:style>
  <w:style w:type="paragraph" w:customStyle="1" w:styleId="6A1332D4D2AF4570AFB0EF836228C323">
    <w:name w:val="6A1332D4D2AF4570AFB0EF836228C323"/>
    <w:rsid w:val="00F125DE"/>
  </w:style>
  <w:style w:type="paragraph" w:customStyle="1" w:styleId="CA438DF185DA4AA084B3E9AB6AED340E">
    <w:name w:val="CA438DF185DA4AA084B3E9AB6AED340E"/>
    <w:rsid w:val="00F125DE"/>
  </w:style>
  <w:style w:type="paragraph" w:customStyle="1" w:styleId="6E9A16B92A0E43A9A028F0D2B6616C2A">
    <w:name w:val="6E9A16B92A0E43A9A028F0D2B6616C2A"/>
    <w:rsid w:val="00F125DE"/>
  </w:style>
  <w:style w:type="paragraph" w:customStyle="1" w:styleId="0385080B3879482798FD68BA5DCEA862">
    <w:name w:val="0385080B3879482798FD68BA5DCEA862"/>
    <w:rsid w:val="00F125DE"/>
  </w:style>
  <w:style w:type="paragraph" w:customStyle="1" w:styleId="AA9C7A7F73A84BB3B94B87378F2344B2">
    <w:name w:val="AA9C7A7F73A84BB3B94B87378F2344B2"/>
    <w:rsid w:val="00F125DE"/>
  </w:style>
  <w:style w:type="paragraph" w:customStyle="1" w:styleId="F1C5766FCE534C65A1FD6CBF8E772EC9">
    <w:name w:val="F1C5766FCE534C65A1FD6CBF8E772EC9"/>
    <w:rsid w:val="00F125DE"/>
  </w:style>
  <w:style w:type="paragraph" w:customStyle="1" w:styleId="228447D6C2DE44C097CCF5CA333BDA65">
    <w:name w:val="228447D6C2DE44C097CCF5CA333BDA65"/>
    <w:rsid w:val="00F125DE"/>
  </w:style>
  <w:style w:type="paragraph" w:customStyle="1" w:styleId="875EF13F6D294FE1BCD320D750AB3244">
    <w:name w:val="875EF13F6D294FE1BCD320D750AB3244"/>
    <w:rsid w:val="00F125DE"/>
  </w:style>
  <w:style w:type="paragraph" w:customStyle="1" w:styleId="3754D14971B34B2798211480A6886257">
    <w:name w:val="3754D14971B34B2798211480A6886257"/>
    <w:rsid w:val="00A708E9"/>
  </w:style>
  <w:style w:type="paragraph" w:customStyle="1" w:styleId="D2311619DC604241AF29B5A7840C2B69">
    <w:name w:val="D2311619DC604241AF29B5A7840C2B69"/>
    <w:rsid w:val="00A708E9"/>
  </w:style>
  <w:style w:type="paragraph" w:customStyle="1" w:styleId="DCD6F9A0C90E450C87815F8468F2081D">
    <w:name w:val="DCD6F9A0C90E450C87815F8468F2081D"/>
    <w:rsid w:val="00A708E9"/>
  </w:style>
  <w:style w:type="paragraph" w:customStyle="1" w:styleId="64310184D5DD41B38422AD4366FBD3FD">
    <w:name w:val="64310184D5DD41B38422AD4366FBD3FD"/>
    <w:rsid w:val="00A708E9"/>
  </w:style>
  <w:style w:type="paragraph" w:customStyle="1" w:styleId="E1F68B2316AA42418AD9F068516F8FD2">
    <w:name w:val="E1F68B2316AA42418AD9F068516F8FD2"/>
    <w:rsid w:val="00A708E9"/>
  </w:style>
  <w:style w:type="paragraph" w:customStyle="1" w:styleId="957FDB4AAE204DC19FE4D1A093E7108E">
    <w:name w:val="957FDB4AAE204DC19FE4D1A093E7108E"/>
    <w:rsid w:val="00A708E9"/>
  </w:style>
  <w:style w:type="paragraph" w:customStyle="1" w:styleId="7DD1B8DC4FDF4A6FA4E3E78BCCBEC807">
    <w:name w:val="7DD1B8DC4FDF4A6FA4E3E78BCCBEC807"/>
    <w:rsid w:val="00A708E9"/>
  </w:style>
  <w:style w:type="paragraph" w:customStyle="1" w:styleId="B668025C15504FF797C9F640E5EF7521">
    <w:name w:val="B668025C15504FF797C9F640E5EF7521"/>
    <w:rsid w:val="00A708E9"/>
  </w:style>
  <w:style w:type="paragraph" w:customStyle="1" w:styleId="2BE846B85F0F4EF1BC325E6CF0AB3CAA">
    <w:name w:val="2BE846B85F0F4EF1BC325E6CF0AB3CAA"/>
    <w:rsid w:val="00A708E9"/>
  </w:style>
  <w:style w:type="paragraph" w:customStyle="1" w:styleId="951F233684AD4A218210CBE662EA7188">
    <w:name w:val="951F233684AD4A218210CBE662EA7188"/>
    <w:rsid w:val="00A708E9"/>
  </w:style>
  <w:style w:type="paragraph" w:customStyle="1" w:styleId="9343258EE175413F8E510E33265CED06">
    <w:name w:val="9343258EE175413F8E510E33265CED06"/>
    <w:rsid w:val="00A708E9"/>
  </w:style>
  <w:style w:type="paragraph" w:customStyle="1" w:styleId="09C1B702FAC84261A2E2EF28A6E87192">
    <w:name w:val="09C1B702FAC84261A2E2EF28A6E87192"/>
    <w:rsid w:val="00A708E9"/>
  </w:style>
  <w:style w:type="paragraph" w:customStyle="1" w:styleId="735D85A809FB458084E860D895DD900F">
    <w:name w:val="735D85A809FB458084E860D895DD900F"/>
    <w:rsid w:val="00A708E9"/>
  </w:style>
  <w:style w:type="paragraph" w:customStyle="1" w:styleId="E4A10123A4474230B36F7F4E0AB44B3A">
    <w:name w:val="E4A10123A4474230B36F7F4E0AB44B3A"/>
    <w:rsid w:val="00A708E9"/>
  </w:style>
  <w:style w:type="paragraph" w:customStyle="1" w:styleId="FD341067A2FA4A0EB2CDEF47BE3E2BE9">
    <w:name w:val="FD341067A2FA4A0EB2CDEF47BE3E2BE9"/>
    <w:rsid w:val="00A708E9"/>
  </w:style>
  <w:style w:type="paragraph" w:customStyle="1" w:styleId="74E8DDCF03F9444AA6831BE0DDA52B7D">
    <w:name w:val="74E8DDCF03F9444AA6831BE0DDA52B7D"/>
    <w:rsid w:val="00A708E9"/>
  </w:style>
  <w:style w:type="paragraph" w:customStyle="1" w:styleId="F1EEF086CE8440C8AB72332C151C1693">
    <w:name w:val="F1EEF086CE8440C8AB72332C151C1693"/>
    <w:rsid w:val="00A708E9"/>
  </w:style>
  <w:style w:type="paragraph" w:customStyle="1" w:styleId="DFBE219B76124C01B59C249A0228F879">
    <w:name w:val="DFBE219B76124C01B59C249A0228F879"/>
    <w:rsid w:val="00A708E9"/>
  </w:style>
  <w:style w:type="paragraph" w:customStyle="1" w:styleId="CB5DEC904751406E902F87EC0A1C2F69">
    <w:name w:val="CB5DEC904751406E902F87EC0A1C2F69"/>
    <w:rsid w:val="00A708E9"/>
  </w:style>
  <w:style w:type="paragraph" w:customStyle="1" w:styleId="AED444187A004A7F8BEC73909CBB1334">
    <w:name w:val="AED444187A004A7F8BEC73909CBB1334"/>
    <w:rsid w:val="00A708E9"/>
  </w:style>
  <w:style w:type="paragraph" w:customStyle="1" w:styleId="EF6E2E8A3C324EA5A8ECB34830280E96">
    <w:name w:val="EF6E2E8A3C324EA5A8ECB34830280E96"/>
    <w:rsid w:val="00A708E9"/>
  </w:style>
  <w:style w:type="paragraph" w:customStyle="1" w:styleId="B7CBE9C568824B28877241D24CF7314E">
    <w:name w:val="B7CBE9C568824B28877241D24CF7314E"/>
    <w:rsid w:val="00A708E9"/>
  </w:style>
  <w:style w:type="paragraph" w:customStyle="1" w:styleId="24976EC5A48E492C822D819ACC310631">
    <w:name w:val="24976EC5A48E492C822D819ACC310631"/>
    <w:rsid w:val="00A708E9"/>
  </w:style>
  <w:style w:type="paragraph" w:customStyle="1" w:styleId="EC4819E763FD4501A6B66607E7F4F7FD">
    <w:name w:val="EC4819E763FD4501A6B66607E7F4F7FD"/>
    <w:rsid w:val="00A708E9"/>
  </w:style>
  <w:style w:type="paragraph" w:customStyle="1" w:styleId="2E77450F8C5649E790C531B0DA5379D7">
    <w:name w:val="2E77450F8C5649E790C531B0DA5379D7"/>
    <w:rsid w:val="00A708E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Resume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8D473F2-88E6-472D-8B39-3543FF8333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TS103456621</Template>
  <TotalTime>1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M.D. Anderson</Company>
  <LinksUpToDate>false</LinksUpToDate>
  <CharactersWithSpaces>2163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Kamaron Whitaker</dc:creator>
  <cp:lastModifiedBy>ryan fenwick</cp:lastModifiedBy>
  <cp:revision>2</cp:revision>
  <dcterms:created xsi:type="dcterms:W3CDTF">2014-06-05T17:09:00Z</dcterms:created>
  <dcterms:modified xsi:type="dcterms:W3CDTF">2014-06-05T17:09:00Z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TC034566219991</vt:lpwstr>
  </property>
</Properties>
</file>