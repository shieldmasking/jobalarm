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0A4C98" w:rsidP="000A4C98">
            <w:pPr>
              <w:pStyle w:val="StyleContactInfo"/>
            </w:pPr>
            <w:r w:rsidRPr="00AF1D0F">
              <w:rPr>
                <w:sz w:val="20"/>
              </w:rPr>
              <w:t xml:space="preserve">2621 </w:t>
            </w:r>
            <w:proofErr w:type="spellStart"/>
            <w:r w:rsidRPr="00AF1D0F">
              <w:rPr>
                <w:sz w:val="20"/>
              </w:rPr>
              <w:t>Johnsbrooke</w:t>
            </w:r>
            <w:proofErr w:type="spellEnd"/>
            <w:r w:rsidRPr="00AF1D0F">
              <w:rPr>
                <w:sz w:val="20"/>
              </w:rPr>
              <w:t xml:space="preserve"> Drive</w:t>
            </w:r>
            <w:r w:rsidR="00F561DD" w:rsidRPr="00AF1D0F">
              <w:rPr>
                <w:sz w:val="20"/>
              </w:rPr>
              <w:t xml:space="preserve">, </w:t>
            </w:r>
            <w:r w:rsidRPr="00AF1D0F">
              <w:rPr>
                <w:sz w:val="20"/>
              </w:rPr>
              <w:t>Lithia Springs, GA 30122</w:t>
            </w:r>
            <w:r w:rsidR="00430460" w:rsidRPr="00AF1D0F">
              <w:rPr>
                <w:sz w:val="20"/>
              </w:rPr>
              <w:sym w:font="Symbol" w:char="F0B7"/>
            </w:r>
            <w:r w:rsidRPr="00AF1D0F">
              <w:rPr>
                <w:sz w:val="20"/>
              </w:rPr>
              <w:t>(404) 933-7503</w:t>
            </w:r>
            <w:r w:rsidR="00430460" w:rsidRPr="00AF1D0F">
              <w:rPr>
                <w:sz w:val="20"/>
              </w:rPr>
              <w:sym w:font="Symbol" w:char="F0B7"/>
            </w:r>
            <w:r w:rsidR="00AF1D0F" w:rsidRPr="00AF1D0F">
              <w:rPr>
                <w:sz w:val="20"/>
              </w:rPr>
              <w:t>steedk7@gmail</w:t>
            </w:r>
            <w:r w:rsidRPr="00AF1D0F">
              <w:rPr>
                <w:sz w:val="20"/>
              </w:rPr>
              <w:t>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0A4C98" w:rsidP="001E6339">
            <w:pPr>
              <w:pStyle w:val="YourName"/>
            </w:pPr>
            <w:r>
              <w:t>Kevin Patrick Steed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1F24DC"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70617C" w:rsidRDefault="009D2C60" w:rsidP="00B67166">
            <w:pPr>
              <w:pStyle w:val="BodyText1"/>
            </w:pPr>
            <w:r>
              <w:t>To o</w:t>
            </w:r>
            <w:r w:rsidR="006F7F9B">
              <w:t>btain a position in a Toxicology environment where I can apply my training and skills efficiently.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3126B2">
              <w:t>Education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0A4C98" w:rsidP="00B67166">
            <w:pPr>
              <w:pStyle w:val="BodyText1"/>
            </w:pPr>
            <w:r>
              <w:t>August 2009-December 2014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0A4C98" w:rsidP="00B67166">
            <w:pPr>
              <w:pStyle w:val="BodyText"/>
            </w:pPr>
            <w:r>
              <w:t>University of Louisiana at Monroe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0A4C98" w:rsidP="00B67166">
            <w:pPr>
              <w:pStyle w:val="BodyText3"/>
            </w:pPr>
            <w:r>
              <w:t>Monroe, LA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0A4C98" w:rsidP="00A43F4E">
            <w:pPr>
              <w:pStyle w:val="Heading2"/>
            </w:pPr>
            <w:r>
              <w:t>Toxicology, BS</w:t>
            </w:r>
          </w:p>
          <w:p w:rsidR="004F7FEE" w:rsidRDefault="004F7FEE" w:rsidP="009D2C60">
            <w:pPr>
              <w:pStyle w:val="BulletedList"/>
            </w:pPr>
            <w:r>
              <w:t>Member of Sigma Alpha Pi (National Society of Leadership and Success)</w:t>
            </w:r>
          </w:p>
          <w:p w:rsidR="009D2C60" w:rsidRDefault="009D2C60" w:rsidP="009D2C60">
            <w:pPr>
              <w:pStyle w:val="BulletedList"/>
            </w:pPr>
            <w:r>
              <w:t>Member of Kappa Alpha Psi Incorporated Fraternity 04/2012-Present</w:t>
            </w:r>
          </w:p>
          <w:p w:rsidR="009D2C60" w:rsidRDefault="009D2C60" w:rsidP="004F7FEE">
            <w:pPr>
              <w:pStyle w:val="BulletedList"/>
            </w:pPr>
            <w:r>
              <w:t>Member of the ULM Football Team (Tight End Position) 08/2009-12/2013</w:t>
            </w:r>
          </w:p>
          <w:p w:rsidR="009D2C60" w:rsidRPr="009D2C60" w:rsidRDefault="009D2C60" w:rsidP="009D2C60">
            <w:pPr>
              <w:pStyle w:val="BulletedList"/>
            </w:pPr>
            <w:r>
              <w:t>Member of the Toxicology Club 08/2009-12/2014</w:t>
            </w:r>
          </w:p>
          <w:p w:rsidR="009D2C60" w:rsidRPr="009D2C60" w:rsidRDefault="009D2C60" w:rsidP="009D2C60"/>
        </w:tc>
      </w:tr>
      <w:tr w:rsidR="006F7F9B" w:rsidRPr="0070617C" w:rsidTr="00265647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6F7F9B" w:rsidRPr="0070617C" w:rsidRDefault="006F7F9B" w:rsidP="00265647">
            <w:pPr>
              <w:pStyle w:val="Heading1"/>
            </w:pPr>
            <w:r w:rsidRPr="0070617C">
              <w:t>Experience</w:t>
            </w:r>
          </w:p>
        </w:tc>
      </w:tr>
      <w:tr w:rsidR="006F7F9B" w:rsidRPr="00D62111" w:rsidTr="00265647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6F7F9B" w:rsidRPr="00B67166" w:rsidRDefault="006F7F9B" w:rsidP="00265647">
            <w:pPr>
              <w:pStyle w:val="BodyText1"/>
            </w:pPr>
            <w:r>
              <w:t>September 2014- Present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6F7F9B" w:rsidRPr="00D62111" w:rsidRDefault="006F7F9B" w:rsidP="00265647">
            <w:pPr>
              <w:pStyle w:val="BodyText"/>
            </w:pPr>
            <w:r>
              <w:t>Academy Sports and Outdoors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6F7F9B" w:rsidRPr="00D62111" w:rsidRDefault="004F7FEE" w:rsidP="00265647">
            <w:pPr>
              <w:pStyle w:val="BodyText3"/>
            </w:pPr>
            <w:r>
              <w:t>Douglasville</w:t>
            </w:r>
            <w:r w:rsidR="006F7F9B">
              <w:t>, GA</w:t>
            </w:r>
          </w:p>
        </w:tc>
      </w:tr>
      <w:tr w:rsidR="006F7F9B" w:rsidTr="00265647">
        <w:trPr>
          <w:trHeight w:val="1050"/>
        </w:trPr>
        <w:tc>
          <w:tcPr>
            <w:tcW w:w="9090" w:type="dxa"/>
            <w:gridSpan w:val="4"/>
          </w:tcPr>
          <w:p w:rsidR="006F7F9B" w:rsidRDefault="006F7F9B" w:rsidP="00265647">
            <w:pPr>
              <w:pStyle w:val="Heading2"/>
            </w:pPr>
            <w:r>
              <w:t>Team Sports Sales Associate</w:t>
            </w:r>
          </w:p>
          <w:p w:rsidR="006F7F9B" w:rsidRPr="00A43F4E" w:rsidRDefault="00105327" w:rsidP="00265647">
            <w:pPr>
              <w:pStyle w:val="BulletedList"/>
            </w:pPr>
            <w:r>
              <w:t>Demonstrated proficiency and in-depth technical knowledge of all products offered</w:t>
            </w:r>
            <w:r w:rsidR="00EF2812">
              <w:t>.</w:t>
            </w:r>
            <w:r>
              <w:t xml:space="preserve"> </w:t>
            </w:r>
          </w:p>
          <w:p w:rsidR="006F7F9B" w:rsidRPr="00D62111" w:rsidRDefault="00105327" w:rsidP="00265647">
            <w:pPr>
              <w:pStyle w:val="BulletedList"/>
            </w:pPr>
            <w:r>
              <w:t>Maintained an inviting sales floor</w:t>
            </w:r>
          </w:p>
          <w:p w:rsidR="006F7F9B" w:rsidRDefault="004F7FEE" w:rsidP="00265647">
            <w:pPr>
              <w:pStyle w:val="BulletedList"/>
            </w:pPr>
            <w:r>
              <w:t>Planned sales promotion and created visual merchandising displays</w:t>
            </w:r>
          </w:p>
        </w:tc>
      </w:tr>
      <w:tr w:rsidR="006F7F9B" w:rsidTr="0026564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6F7F9B" w:rsidRDefault="006F7F9B" w:rsidP="00265647">
            <w:pPr>
              <w:pStyle w:val="Heading2"/>
            </w:pPr>
          </w:p>
        </w:tc>
      </w:tr>
      <w:tr w:rsidR="006F7F9B" w:rsidRPr="0070617C" w:rsidTr="00265647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6F7F9B" w:rsidRPr="0070617C" w:rsidRDefault="006F7F9B" w:rsidP="00265647">
            <w:pPr>
              <w:pStyle w:val="BodyText1"/>
              <w:tabs>
                <w:tab w:val="left" w:pos="2520"/>
              </w:tabs>
            </w:pPr>
            <w:r>
              <w:t>September 2014-Present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6F7F9B" w:rsidRPr="0070617C" w:rsidRDefault="006F7F9B" w:rsidP="00265647">
            <w:pPr>
              <w:pStyle w:val="BodyText"/>
            </w:pPr>
            <w:r>
              <w:t>Michaels Craft Store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6F7F9B" w:rsidRPr="0070617C" w:rsidRDefault="004F7FEE" w:rsidP="00265647">
            <w:pPr>
              <w:pStyle w:val="BodyText3"/>
            </w:pPr>
            <w:r>
              <w:t>Douglasville</w:t>
            </w:r>
            <w:r w:rsidR="006F7F9B">
              <w:t>, GA</w:t>
            </w:r>
          </w:p>
        </w:tc>
      </w:tr>
      <w:tr w:rsidR="006F7F9B" w:rsidTr="00265647">
        <w:trPr>
          <w:trHeight w:val="1095"/>
        </w:trPr>
        <w:tc>
          <w:tcPr>
            <w:tcW w:w="9090" w:type="dxa"/>
            <w:gridSpan w:val="4"/>
          </w:tcPr>
          <w:p w:rsidR="006F7F9B" w:rsidRDefault="009D2C60" w:rsidP="00265647">
            <w:pPr>
              <w:pStyle w:val="Heading2"/>
            </w:pPr>
            <w:r>
              <w:t xml:space="preserve">Replenishment Team </w:t>
            </w:r>
          </w:p>
          <w:p w:rsidR="006F7F9B" w:rsidRPr="007B7180" w:rsidRDefault="007B7180" w:rsidP="00265647">
            <w:pPr>
              <w:pStyle w:val="BulletedList"/>
              <w:rPr>
                <w:szCs w:val="22"/>
              </w:rPr>
            </w:pPr>
            <w:r w:rsidRPr="007B7180">
              <w:rPr>
                <w:color w:val="000000"/>
                <w:szCs w:val="22"/>
                <w:shd w:val="clear" w:color="auto" w:fill="FFFFFF"/>
              </w:rPr>
              <w:t>Places the fixtures, labels, and merchandise in the correct location during overnight and other non-selling hours</w:t>
            </w:r>
            <w:r>
              <w:rPr>
                <w:color w:val="000000"/>
                <w:szCs w:val="22"/>
                <w:shd w:val="clear" w:color="auto" w:fill="FFFFFF"/>
              </w:rPr>
              <w:t>.</w:t>
            </w:r>
          </w:p>
          <w:p w:rsidR="006F7F9B" w:rsidRPr="00D62111" w:rsidRDefault="00EF2812" w:rsidP="00265647">
            <w:pPr>
              <w:pStyle w:val="BulletedList"/>
            </w:pPr>
            <w:r>
              <w:t>Stocking shelves for the customers to have a wide variety to choose from.</w:t>
            </w:r>
          </w:p>
          <w:p w:rsidR="006F7F9B" w:rsidRPr="007B7180" w:rsidRDefault="00EF2812" w:rsidP="00265647">
            <w:pPr>
              <w:pStyle w:val="BulletedList"/>
              <w:rPr>
                <w:sz w:val="24"/>
                <w:szCs w:val="24"/>
              </w:rPr>
            </w:pPr>
            <w:r w:rsidRPr="007B7180">
              <w:rPr>
                <w:color w:val="000000"/>
                <w:szCs w:val="24"/>
                <w:shd w:val="clear" w:color="auto" w:fill="FFFFFF"/>
              </w:rPr>
              <w:t>Push/pull merchandise with appropriate equipment to and from backroom and sales floor</w:t>
            </w:r>
            <w:r w:rsidRPr="007B7180">
              <w:rPr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F7F9B" w:rsidTr="0026564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6F7F9B" w:rsidRDefault="006F7F9B" w:rsidP="00265647">
            <w:pPr>
              <w:pStyle w:val="Heading2"/>
            </w:pPr>
          </w:p>
        </w:tc>
      </w:tr>
      <w:tr w:rsidR="006F7F9B" w:rsidRPr="0070617C" w:rsidTr="00265647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6F7F9B" w:rsidRPr="0070617C" w:rsidRDefault="00524C1E" w:rsidP="00265647">
            <w:pPr>
              <w:pStyle w:val="BodyText1"/>
              <w:tabs>
                <w:tab w:val="left" w:pos="2520"/>
              </w:tabs>
            </w:pPr>
            <w:r>
              <w:t>Summer 2013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6F7F9B" w:rsidRPr="0070617C" w:rsidRDefault="006F7F9B" w:rsidP="00265647">
            <w:pPr>
              <w:pStyle w:val="BodyText"/>
            </w:pPr>
            <w:r>
              <w:t xml:space="preserve">ULM Grounds Keeping 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6F7F9B" w:rsidRPr="0070617C" w:rsidRDefault="006F7F9B" w:rsidP="00265647">
            <w:pPr>
              <w:pStyle w:val="BodyText3"/>
            </w:pPr>
            <w:r>
              <w:t>Monroe, LA</w:t>
            </w:r>
          </w:p>
        </w:tc>
      </w:tr>
      <w:tr w:rsidR="006F7F9B" w:rsidTr="00265647">
        <w:trPr>
          <w:trHeight w:val="1110"/>
        </w:trPr>
        <w:tc>
          <w:tcPr>
            <w:tcW w:w="9090" w:type="dxa"/>
            <w:gridSpan w:val="4"/>
          </w:tcPr>
          <w:p w:rsidR="006F7F9B" w:rsidRDefault="00524C1E" w:rsidP="00265647">
            <w:pPr>
              <w:pStyle w:val="Heading2"/>
            </w:pPr>
            <w:r>
              <w:t>Gardener</w:t>
            </w:r>
          </w:p>
          <w:p w:rsidR="006F7F9B" w:rsidRPr="00A43F4E" w:rsidRDefault="00524C1E" w:rsidP="00265647">
            <w:pPr>
              <w:pStyle w:val="BulletedList"/>
            </w:pPr>
            <w:r>
              <w:t>Cutting grass, weeding, planting plants, cleaning around the university</w:t>
            </w:r>
          </w:p>
          <w:p w:rsidR="006F7F9B" w:rsidRPr="00D62111" w:rsidRDefault="00524C1E" w:rsidP="00265647">
            <w:pPr>
              <w:pStyle w:val="BulletedList"/>
            </w:pPr>
            <w:r>
              <w:t>Making sure the university was presentable to visitors and students</w:t>
            </w:r>
          </w:p>
          <w:p w:rsidR="006F7F9B" w:rsidRDefault="006F7F9B" w:rsidP="00524C1E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6F7F9B" w:rsidTr="0026564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6F7F9B" w:rsidRDefault="006F7F9B" w:rsidP="00265647">
            <w:pPr>
              <w:pStyle w:val="Heading2"/>
            </w:pPr>
          </w:p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105327" w:rsidP="00D62111">
            <w:pPr>
              <w:pStyle w:val="Heading1"/>
            </w:pPr>
            <w:r>
              <w:t>Skills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BF68EE" w:rsidRDefault="00BF68EE" w:rsidP="00BF68EE">
            <w:pPr>
              <w:pStyle w:val="BulletedList"/>
              <w:numPr>
                <w:ilvl w:val="0"/>
                <w:numId w:val="0"/>
              </w:numPr>
              <w:ind w:left="720"/>
            </w:pPr>
          </w:p>
          <w:p w:rsidR="00D62111" w:rsidRDefault="00BF68EE" w:rsidP="00BF68EE">
            <w:pPr>
              <w:pStyle w:val="BulletedList"/>
            </w:pPr>
            <w:r>
              <w:t>Microsoft Word, Excel, and PowerPoint and Internet research tools</w:t>
            </w:r>
          </w:p>
          <w:p w:rsidR="00BF68EE" w:rsidRDefault="00BF68EE" w:rsidP="00BF68EE">
            <w:pPr>
              <w:pStyle w:val="BulletedList"/>
            </w:pPr>
            <w:r>
              <w:t>Familiar with office support tasks, such as phones, filing, copying, and faxing.</w:t>
            </w:r>
          </w:p>
          <w:p w:rsidR="00AF1D0F" w:rsidRPr="00AF1D0F" w:rsidRDefault="00BF68EE" w:rsidP="00AF1D0F">
            <w:pPr>
              <w:pStyle w:val="BulletedList"/>
            </w:pPr>
            <w:r>
              <w:t>Effectively managed difficult situations through conflict resolutions and problem solving skills</w:t>
            </w:r>
          </w:p>
        </w:tc>
      </w:tr>
      <w:tr w:rsidR="002E3C8A" w:rsidRPr="002E3C8A" w:rsidTr="00EE79DB">
        <w:trPr>
          <w:trHeight w:hRule="exact" w:val="288"/>
        </w:trPr>
        <w:tc>
          <w:tcPr>
            <w:tcW w:w="9090" w:type="dxa"/>
            <w:gridSpan w:val="4"/>
          </w:tcPr>
          <w:p w:rsidR="002E3C8A" w:rsidRPr="002E3C8A" w:rsidRDefault="002E3C8A" w:rsidP="002E3C8A">
            <w:pPr>
              <w:spacing w:line="220" w:lineRule="atLeast"/>
              <w:jc w:val="center"/>
              <w:rPr>
                <w:sz w:val="18"/>
              </w:rPr>
            </w:pPr>
            <w:r w:rsidRPr="002E3C8A">
              <w:t xml:space="preserve">2621 </w:t>
            </w:r>
            <w:proofErr w:type="spellStart"/>
            <w:r w:rsidRPr="002E3C8A">
              <w:t>Johnsbrooke</w:t>
            </w:r>
            <w:proofErr w:type="spellEnd"/>
            <w:r w:rsidRPr="002E3C8A">
              <w:t xml:space="preserve"> Drive, Lithia Springs, GA 30122</w:t>
            </w:r>
            <w:r w:rsidRPr="002E3C8A">
              <w:sym w:font="Symbol" w:char="F0B7"/>
            </w:r>
            <w:r w:rsidRPr="002E3C8A">
              <w:t>(404) 933-7503</w:t>
            </w:r>
            <w:r w:rsidRPr="002E3C8A">
              <w:sym w:font="Symbol" w:char="F0B7"/>
            </w:r>
            <w:r w:rsidRPr="002E3C8A">
              <w:t>steedk7@gmail.com</w:t>
            </w:r>
          </w:p>
        </w:tc>
      </w:tr>
      <w:tr w:rsidR="002E3C8A" w:rsidRPr="002E3C8A" w:rsidTr="00EE79DB">
        <w:trPr>
          <w:trHeight w:hRule="exact" w:val="720"/>
        </w:trPr>
        <w:tc>
          <w:tcPr>
            <w:tcW w:w="9090" w:type="dxa"/>
            <w:gridSpan w:val="4"/>
          </w:tcPr>
          <w:p w:rsidR="002E3C8A" w:rsidRPr="002E3C8A" w:rsidRDefault="002E3C8A" w:rsidP="002E3C8A">
            <w:pPr>
              <w:spacing w:before="200" w:after="40" w:line="220" w:lineRule="atLeast"/>
              <w:rPr>
                <w:rFonts w:ascii="Tahoma" w:hAnsi="Tahoma"/>
                <w:b/>
                <w:spacing w:val="10"/>
                <w:sz w:val="44"/>
                <w:szCs w:val="48"/>
              </w:rPr>
            </w:pPr>
          </w:p>
        </w:tc>
      </w:tr>
    </w:tbl>
    <w:p w:rsidR="002E3C8A" w:rsidRPr="002E3C8A" w:rsidRDefault="002E3C8A" w:rsidP="002E3C8A">
      <w:pPr>
        <w:keepNext/>
        <w:spacing w:before="480"/>
        <w:outlineLvl w:val="0"/>
      </w:pPr>
    </w:p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9090"/>
      </w:tblGrid>
      <w:tr w:rsidR="002E3C8A" w:rsidRPr="002E3C8A" w:rsidTr="00EE79DB">
        <w:tc>
          <w:tcPr>
            <w:tcW w:w="9090" w:type="dxa"/>
            <w:tcBorders>
              <w:bottom w:val="single" w:sz="12" w:space="0" w:color="auto"/>
            </w:tcBorders>
          </w:tcPr>
          <w:p w:rsidR="002E3C8A" w:rsidRPr="002E3C8A" w:rsidRDefault="002E3C8A" w:rsidP="002E3C8A">
            <w:pPr>
              <w:keepNext/>
              <w:spacing w:before="480"/>
              <w:jc w:val="both"/>
              <w:outlineLvl w:val="0"/>
              <w:rPr>
                <w:b/>
                <w:sz w:val="24"/>
              </w:rPr>
            </w:pPr>
            <w:r w:rsidRPr="002E3C8A">
              <w:rPr>
                <w:b/>
                <w:sz w:val="24"/>
              </w:rPr>
              <w:t>REFERENCES</w:t>
            </w:r>
          </w:p>
        </w:tc>
        <w:bookmarkStart w:id="0" w:name="_GoBack"/>
        <w:bookmarkEnd w:id="0"/>
      </w:tr>
      <w:tr w:rsidR="002E3C8A" w:rsidRPr="002E3C8A" w:rsidTr="00EE79DB">
        <w:tc>
          <w:tcPr>
            <w:tcW w:w="9090" w:type="dxa"/>
            <w:tcBorders>
              <w:top w:val="single" w:sz="12" w:space="0" w:color="auto"/>
            </w:tcBorders>
          </w:tcPr>
          <w:p w:rsidR="002E3C8A" w:rsidRPr="002E3C8A" w:rsidRDefault="002E3C8A" w:rsidP="002E3C8A">
            <w:pPr>
              <w:keepNext/>
              <w:spacing w:before="480"/>
              <w:outlineLvl w:val="0"/>
              <w:rPr>
                <w:b/>
                <w:sz w:val="24"/>
              </w:rPr>
            </w:pPr>
            <w:r w:rsidRPr="002E3C8A">
              <w:rPr>
                <w:b/>
                <w:sz w:val="24"/>
              </w:rPr>
              <w:t>Shannon Banks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Toxicology Advisor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University of Louisiana at Monroe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700 University Ave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Monroe, LA 71209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(318)342-1892</w:t>
            </w:r>
          </w:p>
          <w:p w:rsidR="002E3C8A" w:rsidRPr="002E3C8A" w:rsidRDefault="002E3C8A" w:rsidP="002E3C8A">
            <w:pPr>
              <w:keepNext/>
              <w:spacing w:before="480"/>
              <w:outlineLvl w:val="0"/>
              <w:rPr>
                <w:b/>
                <w:sz w:val="24"/>
              </w:rPr>
            </w:pPr>
            <w:r w:rsidRPr="002E3C8A">
              <w:rPr>
                <w:b/>
                <w:sz w:val="24"/>
              </w:rPr>
              <w:t>Todd Berry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Head Football Coach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University of Louisiana at Monroe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700 University Ave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Monroe, LA 71209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(318)342-3570</w:t>
            </w:r>
          </w:p>
          <w:p w:rsidR="002E3C8A" w:rsidRPr="002E3C8A" w:rsidRDefault="002E3C8A" w:rsidP="002E3C8A">
            <w:pPr>
              <w:keepNext/>
              <w:spacing w:before="480"/>
              <w:outlineLvl w:val="0"/>
              <w:rPr>
                <w:b/>
                <w:sz w:val="24"/>
              </w:rPr>
            </w:pPr>
            <w:r w:rsidRPr="002E3C8A">
              <w:rPr>
                <w:b/>
                <w:sz w:val="24"/>
              </w:rPr>
              <w:t>Kathy Parker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Academic Advisor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University of Louisiana at Monroe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700 University Ave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Monroe, LA 71209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(318)342-1545</w:t>
            </w:r>
          </w:p>
          <w:p w:rsidR="002E3C8A" w:rsidRPr="002E3C8A" w:rsidRDefault="002E3C8A" w:rsidP="002E3C8A">
            <w:pPr>
              <w:keepNext/>
              <w:spacing w:before="480"/>
              <w:outlineLvl w:val="0"/>
              <w:rPr>
                <w:b/>
                <w:sz w:val="24"/>
              </w:rPr>
            </w:pPr>
            <w:r w:rsidRPr="002E3C8A">
              <w:rPr>
                <w:b/>
                <w:sz w:val="24"/>
              </w:rPr>
              <w:t>Daniel Mock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Team Lead: Team Sports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Academy Sports and Outdoors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7200 Concourse Parkway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Douglasville, GA 30135</w:t>
            </w:r>
          </w:p>
          <w:p w:rsidR="002E3C8A" w:rsidRPr="002E3C8A" w:rsidRDefault="002E3C8A" w:rsidP="002E3C8A">
            <w:pPr>
              <w:rPr>
                <w:sz w:val="24"/>
              </w:rPr>
            </w:pPr>
            <w:r w:rsidRPr="002E3C8A">
              <w:rPr>
                <w:sz w:val="24"/>
              </w:rPr>
              <w:t>(614)456-9626</w:t>
            </w:r>
          </w:p>
          <w:p w:rsidR="002E3C8A" w:rsidRPr="002E3C8A" w:rsidRDefault="002E3C8A" w:rsidP="002E3C8A">
            <w:pPr>
              <w:tabs>
                <w:tab w:val="left" w:pos="2160"/>
                <w:tab w:val="right" w:pos="6480"/>
              </w:tabs>
              <w:spacing w:before="240" w:after="40" w:line="220" w:lineRule="atLeast"/>
              <w:rPr>
                <w:sz w:val="22"/>
              </w:rPr>
            </w:pPr>
          </w:p>
        </w:tc>
      </w:tr>
    </w:tbl>
    <w:p w:rsidR="002E3C8A" w:rsidRPr="002E3C8A" w:rsidRDefault="002E3C8A" w:rsidP="002E3C8A">
      <w:pPr>
        <w:rPr>
          <w:sz w:val="24"/>
        </w:rPr>
      </w:pPr>
    </w:p>
    <w:p w:rsidR="00434BF2" w:rsidRDefault="00434BF2" w:rsidP="00AB451F"/>
    <w:sectPr w:rsidR="00434BF2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D99" w:rsidRDefault="00913D99">
      <w:r>
        <w:separator/>
      </w:r>
    </w:p>
  </w:endnote>
  <w:endnote w:type="continuationSeparator" w:id="0">
    <w:p w:rsidR="00913D99" w:rsidRDefault="0091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D99" w:rsidRDefault="00913D99">
      <w:r>
        <w:separator/>
      </w:r>
    </w:p>
  </w:footnote>
  <w:footnote w:type="continuationSeparator" w:id="0">
    <w:p w:rsidR="00913D99" w:rsidRDefault="00913D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371B" w:rsidRDefault="007C4A35" w:rsidP="00FB371B">
    <w:pPr>
      <w:pStyle w:val="StyleContactInfo"/>
    </w:pPr>
    <w:r>
      <w:t>(404)933-7503</w:t>
    </w:r>
    <w:r w:rsidR="00763259">
      <w:sym w:font="Symbol" w:char="F0B7"/>
    </w:r>
    <w:r>
      <w:t>steedk7@gmail.com</w:t>
    </w:r>
  </w:p>
  <w:p w:rsidR="00FB371B" w:rsidRPr="00FB371B" w:rsidRDefault="007C4A35" w:rsidP="00FB371B">
    <w:pPr>
      <w:pStyle w:val="YourNamePage2"/>
    </w:pPr>
    <w:r>
      <w:t>Kevin Patrick Steed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79AA11F4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C98"/>
    <w:rsid w:val="000A4C98"/>
    <w:rsid w:val="001014A0"/>
    <w:rsid w:val="00105327"/>
    <w:rsid w:val="00141656"/>
    <w:rsid w:val="001E6339"/>
    <w:rsid w:val="002802E5"/>
    <w:rsid w:val="002E3C8A"/>
    <w:rsid w:val="003363A7"/>
    <w:rsid w:val="00365AEA"/>
    <w:rsid w:val="0037263E"/>
    <w:rsid w:val="00430460"/>
    <w:rsid w:val="00434BF2"/>
    <w:rsid w:val="004467E5"/>
    <w:rsid w:val="004F7FEE"/>
    <w:rsid w:val="00524C1E"/>
    <w:rsid w:val="00536728"/>
    <w:rsid w:val="006A52DF"/>
    <w:rsid w:val="006F7F9B"/>
    <w:rsid w:val="00727993"/>
    <w:rsid w:val="00763259"/>
    <w:rsid w:val="007B7180"/>
    <w:rsid w:val="007C4A35"/>
    <w:rsid w:val="00896048"/>
    <w:rsid w:val="00913D99"/>
    <w:rsid w:val="00971E9D"/>
    <w:rsid w:val="009D2C60"/>
    <w:rsid w:val="00A43F4E"/>
    <w:rsid w:val="00A63598"/>
    <w:rsid w:val="00AA47AE"/>
    <w:rsid w:val="00AB451F"/>
    <w:rsid w:val="00AD63E4"/>
    <w:rsid w:val="00AE403A"/>
    <w:rsid w:val="00AF1D0F"/>
    <w:rsid w:val="00B224C8"/>
    <w:rsid w:val="00B5218C"/>
    <w:rsid w:val="00B64B21"/>
    <w:rsid w:val="00B67166"/>
    <w:rsid w:val="00B83D28"/>
    <w:rsid w:val="00BB2FAB"/>
    <w:rsid w:val="00BF68EE"/>
    <w:rsid w:val="00C5369F"/>
    <w:rsid w:val="00C8736B"/>
    <w:rsid w:val="00D43291"/>
    <w:rsid w:val="00D467AD"/>
    <w:rsid w:val="00D62111"/>
    <w:rsid w:val="00D73271"/>
    <w:rsid w:val="00EF2812"/>
    <w:rsid w:val="00F561DD"/>
    <w:rsid w:val="00F95D8A"/>
    <w:rsid w:val="00FB371B"/>
    <w:rsid w:val="00F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787CE7A-83B3-44F7-A214-5D0276FE8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thongdy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5E55B-7011-4A14-A50E-8450F268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541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mthongdy</dc:creator>
  <cp:lastModifiedBy>kevin steed</cp:lastModifiedBy>
  <cp:revision>4</cp:revision>
  <cp:lastPrinted>2002-06-26T17:17:00Z</cp:lastPrinted>
  <dcterms:created xsi:type="dcterms:W3CDTF">2015-02-24T18:45:00Z</dcterms:created>
  <dcterms:modified xsi:type="dcterms:W3CDTF">2015-04-14T15:44:00Z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