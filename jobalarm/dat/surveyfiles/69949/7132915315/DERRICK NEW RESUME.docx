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79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  <w:gridCol w:w="1890"/>
      </w:tblGrid>
      <w:tr w:rsidR="00993035" w:rsidRPr="00902261" w:rsidTr="00127372">
        <w:trPr>
          <w:jc w:val="center"/>
        </w:trPr>
        <w:tc>
          <w:tcPr>
            <w:tcW w:w="6030" w:type="dxa"/>
          </w:tcPr>
          <w:p w:rsidR="00993035" w:rsidRPr="00902261" w:rsidRDefault="00D56412" w:rsidP="00DE2DAF">
            <w:pPr>
              <w:pStyle w:val="Bold"/>
              <w:jc w:val="center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LA’ Derrick</w:t>
            </w:r>
            <w:r w:rsidR="008C4285" w:rsidRPr="00902261">
              <w:rPr>
                <w:sz w:val="20"/>
                <w:szCs w:val="20"/>
              </w:rPr>
              <w:t xml:space="preserve"> Spears</w:t>
            </w:r>
          </w:p>
          <w:p w:rsidR="00993035" w:rsidRPr="00902261" w:rsidRDefault="008C4285" w:rsidP="00DE2DAF">
            <w:pPr>
              <w:pStyle w:val="Copy"/>
              <w:jc w:val="center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5621 Aldine Bender Rd #3713</w:t>
            </w:r>
          </w:p>
          <w:p w:rsidR="00993035" w:rsidRPr="00902261" w:rsidRDefault="008C4285" w:rsidP="00DE2DAF">
            <w:pPr>
              <w:pStyle w:val="Copy"/>
              <w:jc w:val="center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Houston, TX 77032</w:t>
            </w:r>
          </w:p>
          <w:p w:rsidR="00993035" w:rsidRPr="00902261" w:rsidRDefault="00993035" w:rsidP="00DE2DAF">
            <w:pPr>
              <w:pStyle w:val="Copy"/>
              <w:jc w:val="center"/>
              <w:rPr>
                <w:sz w:val="20"/>
                <w:szCs w:val="20"/>
              </w:rPr>
            </w:pPr>
          </w:p>
          <w:p w:rsidR="008C4285" w:rsidRPr="00902261" w:rsidRDefault="003A746E" w:rsidP="00DE2DAF">
            <w:pPr>
              <w:pStyle w:val="Copy"/>
              <w:jc w:val="center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Cell</w:t>
            </w:r>
            <w:r w:rsidR="008C4285" w:rsidRPr="00902261">
              <w:rPr>
                <w:sz w:val="20"/>
                <w:szCs w:val="20"/>
              </w:rPr>
              <w:t>: 713-291-5315</w:t>
            </w:r>
          </w:p>
          <w:p w:rsidR="00993035" w:rsidRPr="00902261" w:rsidRDefault="008C4285" w:rsidP="00DE2DAF">
            <w:pPr>
              <w:pStyle w:val="Copy"/>
              <w:jc w:val="center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Laderrick18@gmail.com</w:t>
            </w:r>
          </w:p>
        </w:tc>
        <w:tc>
          <w:tcPr>
            <w:tcW w:w="1890" w:type="dxa"/>
          </w:tcPr>
          <w:p w:rsidR="00993035" w:rsidRPr="00902261" w:rsidRDefault="00993035">
            <w:pPr>
              <w:rPr>
                <w:sz w:val="20"/>
                <w:szCs w:val="20"/>
              </w:rPr>
            </w:pPr>
          </w:p>
        </w:tc>
      </w:tr>
      <w:tr w:rsidR="00993035" w:rsidRPr="00902261">
        <w:trPr>
          <w:jc w:val="center"/>
        </w:trPr>
        <w:tc>
          <w:tcPr>
            <w:tcW w:w="7920" w:type="dxa"/>
            <w:gridSpan w:val="2"/>
          </w:tcPr>
          <w:p w:rsidR="00993035" w:rsidRPr="00902261" w:rsidRDefault="00993035">
            <w:pPr>
              <w:rPr>
                <w:sz w:val="20"/>
                <w:szCs w:val="20"/>
              </w:rPr>
            </w:pPr>
          </w:p>
        </w:tc>
      </w:tr>
      <w:tr w:rsidR="00993035" w:rsidRPr="00902261">
        <w:trPr>
          <w:jc w:val="center"/>
        </w:trPr>
        <w:tc>
          <w:tcPr>
            <w:tcW w:w="7920" w:type="dxa"/>
            <w:gridSpan w:val="2"/>
            <w:tcMar>
              <w:top w:w="58" w:type="dxa"/>
              <w:bottom w:w="29" w:type="dxa"/>
            </w:tcMar>
          </w:tcPr>
          <w:p w:rsidR="00993035" w:rsidRPr="00902261" w:rsidRDefault="001B4D1E">
            <w:pPr>
              <w:pStyle w:val="Bold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Summary</w:t>
            </w: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</w:tcPr>
          <w:p w:rsidR="00993035" w:rsidRPr="00902261" w:rsidRDefault="00E811DF" w:rsidP="00E811DF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Outgoing and energetic with excellent communication skills, well organized, Adapts well to any situation, </w:t>
            </w:r>
            <w:proofErr w:type="gramStart"/>
            <w:r w:rsidRPr="00902261">
              <w:rPr>
                <w:sz w:val="20"/>
                <w:szCs w:val="20"/>
              </w:rPr>
              <w:t>A</w:t>
            </w:r>
            <w:proofErr w:type="gramEnd"/>
            <w:r w:rsidRPr="00902261">
              <w:rPr>
                <w:sz w:val="20"/>
                <w:szCs w:val="20"/>
              </w:rPr>
              <w:t xml:space="preserve"> good listener, and meet demands on time, conscientious and responsible.</w:t>
            </w:r>
            <w:r w:rsidR="004A3E23" w:rsidRPr="00902261">
              <w:rPr>
                <w:sz w:val="20"/>
                <w:szCs w:val="20"/>
              </w:rPr>
              <w:t xml:space="preserve"> Very dependable team player  co worker</w:t>
            </w:r>
          </w:p>
          <w:p w:rsidR="00050B7B" w:rsidRPr="00902261" w:rsidRDefault="004A3E23" w:rsidP="00E811DF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I am looking to obtain a career working off shore I am </w:t>
            </w:r>
            <w:r w:rsidR="00D56412" w:rsidRPr="00902261">
              <w:rPr>
                <w:sz w:val="20"/>
                <w:szCs w:val="20"/>
              </w:rPr>
              <w:t>currently</w:t>
            </w:r>
            <w:r w:rsidR="00D56412">
              <w:rPr>
                <w:sz w:val="20"/>
                <w:szCs w:val="20"/>
              </w:rPr>
              <w:t xml:space="preserve"> seeking to get my Twic </w:t>
            </w:r>
            <w:r w:rsidRPr="00902261">
              <w:rPr>
                <w:sz w:val="20"/>
                <w:szCs w:val="20"/>
              </w:rPr>
              <w:t xml:space="preserve">card to start my career in the off shore </w:t>
            </w:r>
            <w:r w:rsidR="00D56412" w:rsidRPr="00902261">
              <w:rPr>
                <w:sz w:val="20"/>
                <w:szCs w:val="20"/>
              </w:rPr>
              <w:t>field really soon</w:t>
            </w:r>
            <w:r w:rsidRPr="00902261">
              <w:rPr>
                <w:sz w:val="20"/>
                <w:szCs w:val="20"/>
              </w:rPr>
              <w:t>.</w:t>
            </w:r>
          </w:p>
        </w:tc>
        <w:tc>
          <w:tcPr>
            <w:tcW w:w="1890" w:type="dxa"/>
          </w:tcPr>
          <w:p w:rsidR="00993035" w:rsidRPr="00902261" w:rsidRDefault="00993035">
            <w:pPr>
              <w:rPr>
                <w:sz w:val="20"/>
                <w:szCs w:val="20"/>
              </w:rPr>
            </w:pPr>
          </w:p>
        </w:tc>
      </w:tr>
      <w:tr w:rsidR="00993035" w:rsidRPr="00902261">
        <w:trPr>
          <w:jc w:val="center"/>
        </w:trPr>
        <w:tc>
          <w:tcPr>
            <w:tcW w:w="7920" w:type="dxa"/>
            <w:gridSpan w:val="2"/>
            <w:tcMar>
              <w:top w:w="58" w:type="dxa"/>
              <w:bottom w:w="29" w:type="dxa"/>
            </w:tcMar>
          </w:tcPr>
          <w:p w:rsidR="00993035" w:rsidRPr="00902261" w:rsidRDefault="001B4D1E">
            <w:pPr>
              <w:pStyle w:val="Bold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Education</w:t>
            </w: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  <w:tcMar>
              <w:bottom w:w="29" w:type="dxa"/>
            </w:tcMar>
          </w:tcPr>
          <w:p w:rsidR="00993035" w:rsidRPr="00D56412" w:rsidRDefault="00E811DF" w:rsidP="00E811DF">
            <w:pPr>
              <w:pStyle w:val="Copy"/>
              <w:rPr>
                <w:sz w:val="24"/>
                <w:szCs w:val="24"/>
              </w:rPr>
            </w:pPr>
            <w:r w:rsidRPr="00D56412">
              <w:rPr>
                <w:sz w:val="24"/>
                <w:szCs w:val="24"/>
              </w:rPr>
              <w:t>Lone Star North Harris College – Houston, Texas</w:t>
            </w:r>
          </w:p>
        </w:tc>
        <w:tc>
          <w:tcPr>
            <w:tcW w:w="1890" w:type="dxa"/>
            <w:tcMar>
              <w:bottom w:w="29" w:type="dxa"/>
            </w:tcMar>
          </w:tcPr>
          <w:p w:rsidR="00993035" w:rsidRPr="00902261" w:rsidRDefault="00993035" w:rsidP="008D59FD">
            <w:pPr>
              <w:pStyle w:val="Dates"/>
              <w:rPr>
                <w:sz w:val="20"/>
                <w:szCs w:val="20"/>
              </w:rPr>
            </w:pPr>
          </w:p>
        </w:tc>
      </w:tr>
      <w:tr w:rsidR="00993035" w:rsidRPr="00902261" w:rsidTr="00127372">
        <w:trPr>
          <w:trHeight w:val="51"/>
          <w:jc w:val="center"/>
        </w:trPr>
        <w:tc>
          <w:tcPr>
            <w:tcW w:w="6030" w:type="dxa"/>
          </w:tcPr>
          <w:p w:rsidR="00E811DF" w:rsidRPr="00902261" w:rsidRDefault="00E811DF" w:rsidP="00E811DF">
            <w:pPr>
              <w:pStyle w:val="Italics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Courses Includes – Taking my prerequisite and basic classes</w:t>
            </w:r>
          </w:p>
        </w:tc>
        <w:tc>
          <w:tcPr>
            <w:tcW w:w="1890" w:type="dxa"/>
          </w:tcPr>
          <w:p w:rsidR="00993035" w:rsidRPr="00902261" w:rsidRDefault="00993035">
            <w:pPr>
              <w:pStyle w:val="Dates"/>
              <w:rPr>
                <w:sz w:val="20"/>
                <w:szCs w:val="20"/>
              </w:rPr>
            </w:pP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  <w:tcMar>
              <w:bottom w:w="29" w:type="dxa"/>
            </w:tcMar>
          </w:tcPr>
          <w:p w:rsidR="00993035" w:rsidRPr="00D56412" w:rsidRDefault="00E811DF" w:rsidP="00E811DF">
            <w:pPr>
              <w:pStyle w:val="Copy"/>
              <w:rPr>
                <w:sz w:val="24"/>
                <w:szCs w:val="24"/>
              </w:rPr>
            </w:pPr>
            <w:r w:rsidRPr="00D56412">
              <w:rPr>
                <w:sz w:val="24"/>
                <w:szCs w:val="24"/>
              </w:rPr>
              <w:t>Elsik High School – Houston, Texas</w:t>
            </w:r>
          </w:p>
        </w:tc>
        <w:tc>
          <w:tcPr>
            <w:tcW w:w="1890" w:type="dxa"/>
            <w:tcMar>
              <w:bottom w:w="29" w:type="dxa"/>
            </w:tcMar>
          </w:tcPr>
          <w:p w:rsidR="00993035" w:rsidRPr="00902261" w:rsidRDefault="00993035" w:rsidP="008D59FD">
            <w:pPr>
              <w:pStyle w:val="Dates"/>
              <w:rPr>
                <w:sz w:val="20"/>
                <w:szCs w:val="20"/>
              </w:rPr>
            </w:pP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</w:tcPr>
          <w:p w:rsidR="00993035" w:rsidRPr="00902261" w:rsidRDefault="00E811DF" w:rsidP="00E811DF">
            <w:pPr>
              <w:pStyle w:val="Italics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Class of 2009 Completed some high school classes</w:t>
            </w:r>
          </w:p>
        </w:tc>
        <w:tc>
          <w:tcPr>
            <w:tcW w:w="1890" w:type="dxa"/>
          </w:tcPr>
          <w:p w:rsidR="00993035" w:rsidRPr="00902261" w:rsidRDefault="00993035">
            <w:pPr>
              <w:pStyle w:val="Dates"/>
              <w:rPr>
                <w:sz w:val="20"/>
                <w:szCs w:val="20"/>
              </w:rPr>
            </w:pP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  <w:tcMar>
              <w:bottom w:w="29" w:type="dxa"/>
            </w:tcMar>
          </w:tcPr>
          <w:p w:rsidR="00993035" w:rsidRPr="00D56412" w:rsidRDefault="00E811DF" w:rsidP="00E811DF">
            <w:pPr>
              <w:pStyle w:val="Copy"/>
              <w:rPr>
                <w:sz w:val="24"/>
                <w:szCs w:val="24"/>
              </w:rPr>
            </w:pPr>
            <w:r w:rsidRPr="00D56412">
              <w:rPr>
                <w:sz w:val="24"/>
                <w:szCs w:val="24"/>
              </w:rPr>
              <w:t>Marque learning Center – Houston, Texas</w:t>
            </w:r>
          </w:p>
        </w:tc>
        <w:tc>
          <w:tcPr>
            <w:tcW w:w="1890" w:type="dxa"/>
            <w:tcMar>
              <w:bottom w:w="29" w:type="dxa"/>
            </w:tcMar>
          </w:tcPr>
          <w:p w:rsidR="00993035" w:rsidRPr="00902261" w:rsidRDefault="00993035" w:rsidP="008D59FD">
            <w:pPr>
              <w:pStyle w:val="Dates"/>
              <w:rPr>
                <w:sz w:val="20"/>
                <w:szCs w:val="20"/>
              </w:rPr>
            </w:pP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</w:tcPr>
          <w:p w:rsidR="00993035" w:rsidRPr="00902261" w:rsidRDefault="00E811DF" w:rsidP="00E811DF">
            <w:pPr>
              <w:pStyle w:val="Italics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Class of 2010 Obtained High School Diploma</w:t>
            </w:r>
          </w:p>
          <w:p w:rsidR="00E811DF" w:rsidRPr="00D56412" w:rsidRDefault="00E811DF" w:rsidP="009317AC">
            <w:pPr>
              <w:pStyle w:val="Italics"/>
              <w:spacing w:before="240" w:line="240" w:lineRule="auto"/>
              <w:rPr>
                <w:i w:val="0"/>
                <w:sz w:val="24"/>
              </w:rPr>
            </w:pPr>
            <w:r w:rsidRPr="00D56412">
              <w:rPr>
                <w:i w:val="0"/>
                <w:sz w:val="24"/>
              </w:rPr>
              <w:t>Job Corp HVAC Course – San Marcos, Texas</w:t>
            </w:r>
          </w:p>
          <w:p w:rsidR="00E811DF" w:rsidRPr="00902261" w:rsidRDefault="00E811DF" w:rsidP="009317AC">
            <w:pPr>
              <w:pStyle w:val="Italics"/>
              <w:spacing w:line="240" w:lineRule="auto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Obtained OHSA 10  Training Safety Card</w:t>
            </w:r>
          </w:p>
        </w:tc>
        <w:tc>
          <w:tcPr>
            <w:tcW w:w="1890" w:type="dxa"/>
          </w:tcPr>
          <w:p w:rsidR="00993035" w:rsidRPr="00902261" w:rsidRDefault="00993035">
            <w:pPr>
              <w:pStyle w:val="Dates"/>
              <w:rPr>
                <w:sz w:val="20"/>
                <w:szCs w:val="20"/>
              </w:rPr>
            </w:pPr>
          </w:p>
        </w:tc>
      </w:tr>
      <w:tr w:rsidR="00993035" w:rsidRPr="00902261">
        <w:trPr>
          <w:jc w:val="center"/>
        </w:trPr>
        <w:tc>
          <w:tcPr>
            <w:tcW w:w="7920" w:type="dxa"/>
            <w:gridSpan w:val="2"/>
            <w:tcMar>
              <w:top w:w="58" w:type="dxa"/>
              <w:bottom w:w="29" w:type="dxa"/>
            </w:tcMar>
          </w:tcPr>
          <w:p w:rsidR="008D59FD" w:rsidRPr="00902261" w:rsidRDefault="008D59FD">
            <w:pPr>
              <w:pStyle w:val="Bold"/>
              <w:rPr>
                <w:b w:val="0"/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skills</w:t>
            </w:r>
          </w:p>
          <w:p w:rsidR="008D59FD" w:rsidRPr="00902261" w:rsidRDefault="008D59FD" w:rsidP="008D59FD">
            <w:pPr>
              <w:pStyle w:val="Bold"/>
              <w:numPr>
                <w:ilvl w:val="0"/>
                <w:numId w:val="11"/>
              </w:numPr>
              <w:rPr>
                <w:b w:val="0"/>
                <w:sz w:val="20"/>
                <w:szCs w:val="20"/>
              </w:rPr>
            </w:pPr>
            <w:r w:rsidRPr="00902261">
              <w:rPr>
                <w:b w:val="0"/>
                <w:sz w:val="20"/>
                <w:szCs w:val="20"/>
              </w:rPr>
              <w:t xml:space="preserve">Working construction  </w:t>
            </w:r>
            <w:r w:rsidR="00DE2DAF" w:rsidRPr="00902261">
              <w:rPr>
                <w:b w:val="0"/>
                <w:sz w:val="20"/>
                <w:szCs w:val="20"/>
              </w:rPr>
              <w:t>as a skilled general labor</w:t>
            </w:r>
          </w:p>
          <w:p w:rsidR="008D59FD" w:rsidRPr="00902261" w:rsidRDefault="008D59FD" w:rsidP="008D59FD">
            <w:pPr>
              <w:pStyle w:val="Bold"/>
              <w:numPr>
                <w:ilvl w:val="0"/>
                <w:numId w:val="11"/>
              </w:numPr>
              <w:rPr>
                <w:b w:val="0"/>
                <w:sz w:val="20"/>
                <w:szCs w:val="20"/>
              </w:rPr>
            </w:pPr>
            <w:r w:rsidRPr="00902261">
              <w:rPr>
                <w:b w:val="0"/>
                <w:sz w:val="20"/>
                <w:szCs w:val="20"/>
              </w:rPr>
              <w:t xml:space="preserve">Working in a pipe yard  </w:t>
            </w:r>
            <w:r w:rsidR="00DE2DAF" w:rsidRPr="00902261">
              <w:rPr>
                <w:b w:val="0"/>
                <w:sz w:val="20"/>
                <w:szCs w:val="20"/>
              </w:rPr>
              <w:t xml:space="preserve">in shipping and receiving </w:t>
            </w:r>
          </w:p>
          <w:p w:rsidR="008D59FD" w:rsidRPr="00902261" w:rsidRDefault="00DE2DAF" w:rsidP="008D59FD">
            <w:pPr>
              <w:pStyle w:val="Bold"/>
              <w:numPr>
                <w:ilvl w:val="0"/>
                <w:numId w:val="11"/>
              </w:numPr>
              <w:rPr>
                <w:b w:val="0"/>
                <w:sz w:val="20"/>
                <w:szCs w:val="20"/>
              </w:rPr>
            </w:pPr>
            <w:r w:rsidRPr="00902261">
              <w:rPr>
                <w:b w:val="0"/>
                <w:sz w:val="20"/>
                <w:szCs w:val="20"/>
              </w:rPr>
              <w:t xml:space="preserve">Working with ac units reading blueprints working with duct work and ventilation </w:t>
            </w:r>
          </w:p>
          <w:p w:rsidR="008D59FD" w:rsidRPr="00902261" w:rsidRDefault="00DE2DAF" w:rsidP="00DE2DAF">
            <w:pPr>
              <w:pStyle w:val="Bold"/>
              <w:numPr>
                <w:ilvl w:val="0"/>
                <w:numId w:val="11"/>
              </w:numPr>
              <w:rPr>
                <w:b w:val="0"/>
                <w:sz w:val="20"/>
                <w:szCs w:val="20"/>
              </w:rPr>
            </w:pPr>
            <w:r w:rsidRPr="00902261">
              <w:rPr>
                <w:b w:val="0"/>
                <w:sz w:val="20"/>
                <w:szCs w:val="20"/>
              </w:rPr>
              <w:t>Working in a warehouse driving the forklift loading and unloading and shipping and receiving</w:t>
            </w:r>
          </w:p>
          <w:p w:rsidR="008D59FD" w:rsidRPr="00902261" w:rsidRDefault="00DE2DAF" w:rsidP="00DE2DAF">
            <w:pPr>
              <w:pStyle w:val="Bold"/>
              <w:numPr>
                <w:ilvl w:val="0"/>
                <w:numId w:val="11"/>
              </w:numPr>
              <w:rPr>
                <w:b w:val="0"/>
                <w:sz w:val="20"/>
                <w:szCs w:val="20"/>
              </w:rPr>
            </w:pPr>
            <w:r w:rsidRPr="00902261">
              <w:rPr>
                <w:b w:val="0"/>
                <w:sz w:val="20"/>
                <w:szCs w:val="20"/>
              </w:rPr>
              <w:t>Working for a janitorial and land</w:t>
            </w:r>
            <w:r w:rsidR="003A746E" w:rsidRPr="00902261">
              <w:rPr>
                <w:b w:val="0"/>
                <w:sz w:val="20"/>
                <w:szCs w:val="20"/>
              </w:rPr>
              <w:t>scaping company as a crew member</w:t>
            </w:r>
          </w:p>
          <w:p w:rsidR="00DE2DAF" w:rsidRPr="00902261" w:rsidRDefault="003A746E" w:rsidP="00121D52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Tube piping</w:t>
            </w:r>
          </w:p>
          <w:p w:rsidR="003A746E" w:rsidRPr="00902261" w:rsidRDefault="003A746E" w:rsidP="00121D52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Wiring diagrams </w:t>
            </w:r>
          </w:p>
          <w:p w:rsidR="003A746E" w:rsidRPr="00902261" w:rsidRDefault="003A746E" w:rsidP="00121D52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Advance leadership training/Management </w:t>
            </w:r>
          </w:p>
          <w:p w:rsidR="003A746E" w:rsidRPr="00902261" w:rsidRDefault="003A746E" w:rsidP="00121D52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Information management </w:t>
            </w:r>
          </w:p>
          <w:p w:rsidR="00121D52" w:rsidRPr="00902261" w:rsidRDefault="00121D52" w:rsidP="00121D52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Multicultural awareness </w:t>
            </w:r>
          </w:p>
          <w:p w:rsidR="00993035" w:rsidRPr="00C35489" w:rsidRDefault="00121D52" w:rsidP="00C35489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Problem </w:t>
            </w:r>
            <w:r w:rsidR="00C35489">
              <w:rPr>
                <w:sz w:val="20"/>
                <w:szCs w:val="20"/>
              </w:rPr>
              <w:t xml:space="preserve">solving/Critical thinking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127372" w:rsidRPr="00C35489">
              <w:rPr>
                <w:sz w:val="24"/>
              </w:rPr>
              <w:t xml:space="preserve">                                                      </w:t>
            </w:r>
            <w:r w:rsidR="00C35489" w:rsidRPr="00C35489">
              <w:rPr>
                <w:sz w:val="24"/>
              </w:rPr>
              <w:t xml:space="preserve">                           </w:t>
            </w:r>
            <w:r w:rsidR="00127372" w:rsidRPr="00C35489">
              <w:rPr>
                <w:sz w:val="24"/>
              </w:rPr>
              <w:t xml:space="preserve">                                                                                                                                                                        </w:t>
            </w: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  <w:tcMar>
              <w:bottom w:w="29" w:type="dxa"/>
            </w:tcMar>
          </w:tcPr>
          <w:p w:rsidR="00127372" w:rsidRDefault="00C35489" w:rsidP="00C35489">
            <w:pPr>
              <w:pStyle w:val="Bold"/>
            </w:pPr>
            <w:r w:rsidRPr="00C35489">
              <w:rPr>
                <w:sz w:val="22"/>
                <w:szCs w:val="22"/>
              </w:rPr>
              <w:t>CAREER AND ACOMPLISHMENT HISTORY</w:t>
            </w:r>
            <w:r>
              <w:t xml:space="preserve">                                                        </w:t>
            </w:r>
            <w:r w:rsidR="00127372" w:rsidRPr="00D56412">
              <w:rPr>
                <w:szCs w:val="18"/>
              </w:rPr>
              <w:t>General Contract Worker –January 2014 to September 2014</w:t>
            </w:r>
            <w:r w:rsidR="00127372">
              <w:t xml:space="preserve">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Forklift driver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Construction worker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General labor worker 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operator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QC control  </w:t>
            </w:r>
            <w:bookmarkStart w:id="0" w:name="_GoBack"/>
            <w:bookmarkEnd w:id="0"/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Pipe yard worker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Machine operator </w:t>
            </w:r>
          </w:p>
          <w:p w:rsid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Bands saw operator </w:t>
            </w:r>
          </w:p>
          <w:p w:rsidR="00127372" w:rsidRPr="00127372" w:rsidRDefault="00127372" w:rsidP="00127372">
            <w:pPr>
              <w:pStyle w:val="BulletedList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Grinder /paint room worker grinding parts and painting them                                                                                                                                                                       </w:t>
            </w:r>
          </w:p>
          <w:p w:rsidR="00993035" w:rsidRPr="00D56412" w:rsidRDefault="00127372" w:rsidP="00C35489">
            <w:pPr>
              <w:pStyle w:val="Bold"/>
              <w:rPr>
                <w:szCs w:val="18"/>
              </w:rPr>
            </w:pPr>
            <w:r>
              <w:lastRenderedPageBreak/>
              <w:t xml:space="preserve">                                                                                                                                                              </w:t>
            </w:r>
            <w:r w:rsidR="00C35489">
              <w:t xml:space="preserve">                                                                                                              </w:t>
            </w:r>
            <w:r w:rsidR="009317AC" w:rsidRPr="00D56412">
              <w:rPr>
                <w:szCs w:val="18"/>
              </w:rPr>
              <w:t>G4S Security Solutions – November 2010 to October 2013</w:t>
            </w:r>
          </w:p>
        </w:tc>
        <w:tc>
          <w:tcPr>
            <w:tcW w:w="1890" w:type="dxa"/>
            <w:tcMar>
              <w:bottom w:w="29" w:type="dxa"/>
            </w:tcMar>
          </w:tcPr>
          <w:p w:rsidR="00993035" w:rsidRPr="00902261" w:rsidRDefault="008D59FD" w:rsidP="008D59FD">
            <w:pPr>
              <w:pStyle w:val="Dates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lastRenderedPageBreak/>
              <w:t xml:space="preserve"> </w:t>
            </w: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</w:tcPr>
          <w:p w:rsidR="00993035" w:rsidRPr="00902261" w:rsidRDefault="009317AC" w:rsidP="009317AC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lastRenderedPageBreak/>
              <w:t>Working at various location providing security to companies, neighborhoods, and parks</w:t>
            </w:r>
          </w:p>
          <w:p w:rsidR="009317AC" w:rsidRPr="00902261" w:rsidRDefault="009317AC" w:rsidP="009317AC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Securing areas on patrol gulf cart and on foot</w:t>
            </w:r>
          </w:p>
          <w:p w:rsidR="009317AC" w:rsidRPr="00902261" w:rsidRDefault="009317AC" w:rsidP="009317AC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Checking for identification for certain areas where I was stationed</w:t>
            </w:r>
          </w:p>
        </w:tc>
        <w:tc>
          <w:tcPr>
            <w:tcW w:w="1890" w:type="dxa"/>
          </w:tcPr>
          <w:p w:rsidR="00993035" w:rsidRPr="00902261" w:rsidRDefault="00993035">
            <w:pPr>
              <w:rPr>
                <w:sz w:val="20"/>
                <w:szCs w:val="20"/>
              </w:rPr>
            </w:pP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  <w:tcMar>
              <w:bottom w:w="29" w:type="dxa"/>
            </w:tcMar>
          </w:tcPr>
          <w:p w:rsidR="00993035" w:rsidRPr="00D56412" w:rsidRDefault="009317AC" w:rsidP="009317AC">
            <w:pPr>
              <w:pStyle w:val="Copy"/>
              <w:rPr>
                <w:sz w:val="20"/>
                <w:szCs w:val="20"/>
              </w:rPr>
            </w:pPr>
            <w:r w:rsidRPr="00D56412">
              <w:rPr>
                <w:sz w:val="20"/>
                <w:szCs w:val="20"/>
              </w:rPr>
              <w:t>Heartland Security – March 2012 to September 2012</w:t>
            </w:r>
          </w:p>
        </w:tc>
        <w:tc>
          <w:tcPr>
            <w:tcW w:w="1890" w:type="dxa"/>
            <w:tcMar>
              <w:bottom w:w="29" w:type="dxa"/>
            </w:tcMar>
          </w:tcPr>
          <w:p w:rsidR="00993035" w:rsidRPr="00902261" w:rsidRDefault="008D59FD" w:rsidP="008D59FD">
            <w:pPr>
              <w:pStyle w:val="Dates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 </w:t>
            </w:r>
          </w:p>
        </w:tc>
      </w:tr>
      <w:tr w:rsidR="00993035" w:rsidRPr="00902261" w:rsidTr="00127372">
        <w:trPr>
          <w:jc w:val="center"/>
        </w:trPr>
        <w:tc>
          <w:tcPr>
            <w:tcW w:w="6030" w:type="dxa"/>
          </w:tcPr>
          <w:p w:rsidR="00993035" w:rsidRPr="00902261" w:rsidRDefault="009317AC" w:rsidP="009317AC">
            <w:pPr>
              <w:pStyle w:val="BulletedList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Providing security for the Greater Greens Point Area on foot and gulf cart</w:t>
            </w:r>
          </w:p>
          <w:p w:rsidR="009317AC" w:rsidRPr="00902261" w:rsidRDefault="009317AC" w:rsidP="009317AC">
            <w:pPr>
              <w:pStyle w:val="BulletedList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  <w:p w:rsidR="009317AC" w:rsidRPr="00D56412" w:rsidRDefault="00050B7B" w:rsidP="009317AC">
            <w:pPr>
              <w:pStyle w:val="BulletedList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D56412">
              <w:rPr>
                <w:sz w:val="20"/>
                <w:szCs w:val="20"/>
              </w:rPr>
              <w:t>Huntleigh USA – April 2011 to February 2012</w:t>
            </w:r>
          </w:p>
          <w:p w:rsidR="00050B7B" w:rsidRPr="00902261" w:rsidRDefault="00050B7B" w:rsidP="00050B7B">
            <w:pPr>
              <w:pStyle w:val="BulletedList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Cleaning out the airplanes at the airport and getting them ready for passengers to depart</w:t>
            </w:r>
          </w:p>
          <w:p w:rsidR="00050B7B" w:rsidRPr="00D56412" w:rsidRDefault="00496F49" w:rsidP="00D56412">
            <w:pPr>
              <w:pStyle w:val="Bold"/>
            </w:pPr>
            <w:r w:rsidRPr="00D56412">
              <w:t>Job core</w:t>
            </w:r>
            <w:r w:rsidR="004A3E23" w:rsidRPr="00D56412">
              <w:t xml:space="preserve"> </w:t>
            </w:r>
            <w:r w:rsidR="008D59FD" w:rsidRPr="00D56412">
              <w:t xml:space="preserve">warehouse July </w:t>
            </w:r>
            <w:r w:rsidRPr="00D56412">
              <w:t>2009</w:t>
            </w:r>
            <w:r w:rsidR="004A3E23" w:rsidRPr="00D56412">
              <w:t xml:space="preserve"> To March 2011</w:t>
            </w:r>
          </w:p>
          <w:p w:rsidR="00050B7B" w:rsidRPr="00902261" w:rsidRDefault="004A3E23" w:rsidP="004A3E23">
            <w:pPr>
              <w:pStyle w:val="BulletedList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General warehouse duties including loading unloading  shipping &amp; receiving  driving training on forklift</w:t>
            </w:r>
            <w:r w:rsidR="00496F49" w:rsidRPr="00902261">
              <w:rPr>
                <w:sz w:val="20"/>
                <w:szCs w:val="20"/>
              </w:rPr>
              <w:t xml:space="preserve"> doing doc work</w:t>
            </w:r>
          </w:p>
          <w:p w:rsidR="00496F49" w:rsidRPr="00D56412" w:rsidRDefault="00496F49" w:rsidP="00C35489">
            <w:pPr>
              <w:pStyle w:val="Bold"/>
              <w:rPr>
                <w:sz w:val="20"/>
                <w:szCs w:val="20"/>
              </w:rPr>
            </w:pPr>
            <w:r w:rsidRPr="00D56412">
              <w:rPr>
                <w:sz w:val="20"/>
                <w:szCs w:val="20"/>
              </w:rPr>
              <w:t>Job core HVAC –</w:t>
            </w:r>
            <w:r w:rsidR="008D59FD" w:rsidRPr="00D56412">
              <w:rPr>
                <w:sz w:val="20"/>
                <w:szCs w:val="20"/>
              </w:rPr>
              <w:t xml:space="preserve">January 2009 To June 2009 </w:t>
            </w:r>
          </w:p>
          <w:p w:rsidR="00902261" w:rsidRPr="00127372" w:rsidRDefault="00496F49" w:rsidP="00127372">
            <w:pPr>
              <w:pStyle w:val="BulletedList"/>
              <w:numPr>
                <w:ilvl w:val="0"/>
                <w:numId w:val="0"/>
              </w:numPr>
              <w:ind w:left="720"/>
              <w:jc w:val="both"/>
              <w:rPr>
                <w:sz w:val="20"/>
                <w:szCs w:val="20"/>
                <w:u w:val="single"/>
              </w:rPr>
            </w:pPr>
            <w:r w:rsidRPr="00902261">
              <w:rPr>
                <w:sz w:val="20"/>
                <w:szCs w:val="20"/>
              </w:rPr>
              <w:t xml:space="preserve">working with ac and heating units duct work reading blueprints doing pipe tubing and wiring diagrams and ventilation </w:t>
            </w:r>
          </w:p>
          <w:p w:rsidR="00902261" w:rsidRPr="00902261" w:rsidRDefault="00902261" w:rsidP="00902261">
            <w:pPr>
              <w:pStyle w:val="BulletedList"/>
              <w:numPr>
                <w:ilvl w:val="0"/>
                <w:numId w:val="0"/>
              </w:numPr>
              <w:jc w:val="both"/>
              <w:rPr>
                <w:sz w:val="20"/>
                <w:szCs w:val="20"/>
              </w:rPr>
            </w:pPr>
          </w:p>
          <w:p w:rsidR="00902261" w:rsidRPr="00902261" w:rsidRDefault="00902261" w:rsidP="00C35489">
            <w:pPr>
              <w:pStyle w:val="Bold"/>
            </w:pPr>
            <w:r w:rsidRPr="00902261">
              <w:t>Certifications</w:t>
            </w:r>
          </w:p>
          <w:p w:rsidR="00902261" w:rsidRPr="00902261" w:rsidRDefault="00902261" w:rsidP="00902261">
            <w:pPr>
              <w:pStyle w:val="BulletedList"/>
              <w:numPr>
                <w:ilvl w:val="0"/>
                <w:numId w:val="12"/>
              </w:numPr>
              <w:jc w:val="both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OSHA 10 OCCUPATIONAL SAFETY AND HEALTH TRAINING COURSE </w:t>
            </w:r>
          </w:p>
          <w:p w:rsidR="00902261" w:rsidRPr="00902261" w:rsidRDefault="00902261" w:rsidP="00902261">
            <w:pPr>
              <w:pStyle w:val="BulletedList"/>
              <w:numPr>
                <w:ilvl w:val="0"/>
                <w:numId w:val="12"/>
              </w:numPr>
              <w:jc w:val="both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 xml:space="preserve">POWERED INDUSTRIAL TRUCK OPERATOR </w:t>
            </w:r>
          </w:p>
          <w:p w:rsidR="00902261" w:rsidRPr="00902261" w:rsidRDefault="00902261" w:rsidP="00902261">
            <w:pPr>
              <w:pStyle w:val="BulletedList"/>
              <w:numPr>
                <w:ilvl w:val="0"/>
                <w:numId w:val="12"/>
              </w:numPr>
              <w:jc w:val="both"/>
              <w:rPr>
                <w:sz w:val="20"/>
                <w:szCs w:val="20"/>
              </w:rPr>
            </w:pPr>
            <w:r w:rsidRPr="00902261">
              <w:rPr>
                <w:sz w:val="20"/>
                <w:szCs w:val="20"/>
              </w:rPr>
              <w:t>CERTIFIED FORKLIFT OPERATOR</w:t>
            </w:r>
          </w:p>
          <w:p w:rsidR="00DC353C" w:rsidRPr="00902261" w:rsidRDefault="00DC353C" w:rsidP="00DC353C">
            <w:pPr>
              <w:pStyle w:val="BulletedList"/>
              <w:numPr>
                <w:ilvl w:val="0"/>
                <w:numId w:val="0"/>
              </w:numPr>
              <w:ind w:left="720"/>
              <w:jc w:val="both"/>
              <w:rPr>
                <w:sz w:val="20"/>
                <w:szCs w:val="20"/>
              </w:rPr>
            </w:pPr>
          </w:p>
          <w:p w:rsidR="00DC353C" w:rsidRPr="00902261" w:rsidRDefault="00DC353C" w:rsidP="00DC353C">
            <w:pPr>
              <w:pStyle w:val="BulletedList"/>
              <w:numPr>
                <w:ilvl w:val="0"/>
                <w:numId w:val="0"/>
              </w:numPr>
              <w:ind w:left="720"/>
              <w:jc w:val="both"/>
              <w:rPr>
                <w:sz w:val="20"/>
                <w:szCs w:val="20"/>
              </w:rPr>
            </w:pPr>
          </w:p>
          <w:p w:rsidR="001B4D1E" w:rsidRPr="00902261" w:rsidRDefault="001B4D1E" w:rsidP="001B4D1E">
            <w:pPr>
              <w:pStyle w:val="BulletedList"/>
              <w:numPr>
                <w:ilvl w:val="0"/>
                <w:numId w:val="0"/>
              </w:numPr>
              <w:ind w:left="720"/>
              <w:jc w:val="both"/>
              <w:rPr>
                <w:sz w:val="20"/>
                <w:szCs w:val="20"/>
              </w:rPr>
            </w:pPr>
          </w:p>
          <w:p w:rsidR="001B4D1E" w:rsidRPr="00902261" w:rsidRDefault="001B4D1E" w:rsidP="001B4D1E">
            <w:pPr>
              <w:pStyle w:val="BulletedList"/>
              <w:numPr>
                <w:ilvl w:val="0"/>
                <w:numId w:val="0"/>
              </w:numPr>
              <w:ind w:left="720"/>
              <w:jc w:val="both"/>
              <w:rPr>
                <w:sz w:val="20"/>
                <w:szCs w:val="20"/>
              </w:rPr>
            </w:pPr>
          </w:p>
          <w:p w:rsidR="001B4D1E" w:rsidRPr="00902261" w:rsidRDefault="001B4D1E" w:rsidP="001B4D1E">
            <w:pPr>
              <w:pStyle w:val="BulletedList"/>
              <w:numPr>
                <w:ilvl w:val="0"/>
                <w:numId w:val="0"/>
              </w:numPr>
              <w:jc w:val="center"/>
              <w:rPr>
                <w:sz w:val="20"/>
                <w:szCs w:val="20"/>
                <w:u w:val="single"/>
              </w:rPr>
            </w:pPr>
            <w:r w:rsidRPr="00902261">
              <w:rPr>
                <w:sz w:val="20"/>
                <w:szCs w:val="20"/>
                <w:u w:val="single"/>
              </w:rPr>
              <w:t>References Upon Request</w:t>
            </w:r>
          </w:p>
        </w:tc>
        <w:tc>
          <w:tcPr>
            <w:tcW w:w="1890" w:type="dxa"/>
          </w:tcPr>
          <w:p w:rsidR="00993035" w:rsidRPr="00902261" w:rsidRDefault="00993035">
            <w:pPr>
              <w:rPr>
                <w:sz w:val="20"/>
                <w:szCs w:val="20"/>
              </w:rPr>
            </w:pPr>
          </w:p>
        </w:tc>
      </w:tr>
    </w:tbl>
    <w:p w:rsidR="00993035" w:rsidRPr="00902261" w:rsidRDefault="00993035" w:rsidP="00050B7B">
      <w:pPr>
        <w:rPr>
          <w:sz w:val="20"/>
          <w:szCs w:val="20"/>
        </w:rPr>
      </w:pPr>
    </w:p>
    <w:sectPr w:rsidR="00993035" w:rsidRPr="00902261">
      <w:pgSz w:w="12240" w:h="15840"/>
      <w:pgMar w:top="1080" w:right="216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Condensed">
    <w:altName w:val="Franklin Gothic Medium Cond"/>
    <w:charset w:val="00"/>
    <w:family w:val="swiss"/>
    <w:pitch w:val="variable"/>
    <w:sig w:usb0="A00002AF" w:usb1="4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C4DE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723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372C0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06066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6B17511"/>
    <w:multiLevelType w:val="hybridMultilevel"/>
    <w:tmpl w:val="AA48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4A6214"/>
    <w:multiLevelType w:val="hybridMultilevel"/>
    <w:tmpl w:val="28469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326E1"/>
    <w:multiLevelType w:val="hybridMultilevel"/>
    <w:tmpl w:val="5BDE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E12956"/>
    <w:multiLevelType w:val="hybridMultilevel"/>
    <w:tmpl w:val="2190E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B51475"/>
    <w:multiLevelType w:val="hybridMultilevel"/>
    <w:tmpl w:val="F6549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216E13"/>
    <w:multiLevelType w:val="hybridMultilevel"/>
    <w:tmpl w:val="69BE15FC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793C8C"/>
    <w:multiLevelType w:val="hybridMultilevel"/>
    <w:tmpl w:val="1F8ED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9"/>
  </w:num>
  <w:num w:numId="8">
    <w:abstractNumId w:val="5"/>
  </w:num>
  <w:num w:numId="9">
    <w:abstractNumId w:val="4"/>
  </w:num>
  <w:num w:numId="10">
    <w:abstractNumId w:val="8"/>
  </w:num>
  <w:num w:numId="11">
    <w:abstractNumId w:val="7"/>
  </w:num>
  <w:num w:numId="12">
    <w:abstractNumId w:val="10"/>
  </w:num>
  <w:num w:numId="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285"/>
    <w:rsid w:val="00050B7B"/>
    <w:rsid w:val="00057835"/>
    <w:rsid w:val="00121D52"/>
    <w:rsid w:val="00127372"/>
    <w:rsid w:val="001B4D1E"/>
    <w:rsid w:val="003A746E"/>
    <w:rsid w:val="00496F49"/>
    <w:rsid w:val="004A3E23"/>
    <w:rsid w:val="008C4285"/>
    <w:rsid w:val="008D59FD"/>
    <w:rsid w:val="00902261"/>
    <w:rsid w:val="009317AC"/>
    <w:rsid w:val="00993035"/>
    <w:rsid w:val="00C35489"/>
    <w:rsid w:val="00D56412"/>
    <w:rsid w:val="00DC353C"/>
    <w:rsid w:val="00DE2DAF"/>
    <w:rsid w:val="00E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Italics">
    <w:name w:val="Italics"/>
    <w:basedOn w:val="Normal"/>
    <w:qFormat/>
    <w:pPr>
      <w:spacing w:after="100" w:line="264" w:lineRule="auto"/>
    </w:pPr>
    <w:rPr>
      <w:i/>
    </w:rPr>
  </w:style>
  <w:style w:type="paragraph" w:customStyle="1" w:styleId="BulletedList">
    <w:name w:val="Bulleted List"/>
    <w:basedOn w:val="Normal"/>
    <w:qFormat/>
    <w:pPr>
      <w:numPr>
        <w:numId w:val="6"/>
      </w:numPr>
      <w:spacing w:after="100" w:line="264" w:lineRule="auto"/>
      <w:contextualSpacing/>
    </w:pPr>
  </w:style>
  <w:style w:type="paragraph" w:customStyle="1" w:styleId="Dates">
    <w:name w:val="Dates"/>
    <w:basedOn w:val="Normal"/>
    <w:qFormat/>
    <w:pPr>
      <w:jc w:val="right"/>
    </w:pPr>
  </w:style>
  <w:style w:type="paragraph" w:customStyle="1" w:styleId="Bold">
    <w:name w:val="Bold"/>
    <w:basedOn w:val="Normal"/>
    <w:qFormat/>
    <w:rPr>
      <w:b/>
      <w:spacing w:val="10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py">
    <w:name w:val="Copy"/>
    <w:basedOn w:val="Normal"/>
    <w:qFormat/>
    <w:rPr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Italics">
    <w:name w:val="Italics"/>
    <w:basedOn w:val="Normal"/>
    <w:qFormat/>
    <w:pPr>
      <w:spacing w:after="100" w:line="264" w:lineRule="auto"/>
    </w:pPr>
    <w:rPr>
      <w:i/>
    </w:rPr>
  </w:style>
  <w:style w:type="paragraph" w:customStyle="1" w:styleId="BulletedList">
    <w:name w:val="Bulleted List"/>
    <w:basedOn w:val="Normal"/>
    <w:qFormat/>
    <w:pPr>
      <w:numPr>
        <w:numId w:val="6"/>
      </w:numPr>
      <w:spacing w:after="100" w:line="264" w:lineRule="auto"/>
      <w:contextualSpacing/>
    </w:pPr>
  </w:style>
  <w:style w:type="paragraph" w:customStyle="1" w:styleId="Dates">
    <w:name w:val="Dates"/>
    <w:basedOn w:val="Normal"/>
    <w:qFormat/>
    <w:pPr>
      <w:jc w:val="right"/>
    </w:pPr>
  </w:style>
  <w:style w:type="paragraph" w:customStyle="1" w:styleId="Bold">
    <w:name w:val="Bold"/>
    <w:basedOn w:val="Normal"/>
    <w:qFormat/>
    <w:rPr>
      <w:b/>
      <w:spacing w:val="10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py">
    <w:name w:val="Copy"/>
    <w:basedOn w:val="Normal"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sident\AppData\Roaming\Microsoft\Templates\MH_FunctionalResume_EmphasisEd.dotx" TargetMode="External"/></Relationship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School Presentation">
      <a:majorFont>
        <a:latin typeface="Bookman Old Style"/>
        <a:ea typeface=""/>
        <a:cs typeface=""/>
      </a:majorFont>
      <a:minorFont>
        <a:latin typeface="Segoe Condensed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9D01370-3A48-4729-BBF3-DF358E5A5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AA6A1-CC53-4ADB-A5E0-32188E8C3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MH_FunctionalResume_EmphasisEd</Template>
  <TotalTime>0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 (Education emphasis)</vt:lpstr>
    </vt:vector>
  </TitlesOfParts>
  <Company/>
  <LinksUpToDate>false</LinksUpToDate>
  <CharactersWithSpaces>3646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 (Education emphasis)</dc:title>
  <dc:creator>paggi19</dc:creator>
  <cp:lastModifiedBy>Alicia G.</cp:lastModifiedBy>
  <cp:revision>2</cp:revision>
  <cp:lastPrinted>2006-08-01T17:47:00Z</cp:lastPrinted>
  <dcterms:created xsi:type="dcterms:W3CDTF">2014-11-10T20:07:00Z</dcterms:created>
  <dcterms:modified xsi:type="dcterms:W3CDTF">2014-11-10T20:07:00Z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TC101695639990</vt:lpwstr>
  </property>
</Properties>
</file>