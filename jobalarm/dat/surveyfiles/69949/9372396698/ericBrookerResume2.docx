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000" w:firstRow="0" w:lastRow="0" w:firstColumn="0" w:lastColumn="0" w:noHBand="0" w:noVBand="0"/>
      </w:tblPr>
      <w:tblGrid>
        <w:gridCol w:w="2160"/>
        <w:gridCol w:w="2325"/>
      </w:tblGrid>
      <w:tr w:rsidR="00B45387">
        <w:tc>
          <w:tcPr>
            <w:tcW w:w="2160" w:type="dxa"/>
          </w:tcPr>
          <w:p w:rsidR="00B45387" w:rsidRDefault="00EB6B26">
            <w:pPr>
              <w:pStyle w:val="Address2"/>
            </w:pPr>
            <w:smartTag w:uri="urn:schemas-microsoft-com:office:smarttags" w:element="Street">
              <w:smartTag w:uri="urn:schemas-microsoft-com:office:smarttags" w:element="address">
                <w:r>
                  <w:t>5048 Willowmere Dr</w:t>
                </w:r>
              </w:smartTag>
            </w:smartTag>
            <w:r>
              <w:t>.</w:t>
            </w:r>
          </w:p>
          <w:p w:rsidR="00EB6B26" w:rsidRDefault="00EB6B26">
            <w:pPr>
              <w:pStyle w:val="Address2"/>
            </w:pPr>
            <w:smartTag w:uri="urn:schemas-microsoft-com:office:smarttags" w:element="place">
              <w:smartTag w:uri="urn:schemas-microsoft-com:office:smarttags" w:element="City">
                <w:r>
                  <w:t>Dayton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OH</w:t>
                </w:r>
              </w:smartTag>
              <w:r>
                <w:t xml:space="preserve">  </w:t>
              </w:r>
              <w:smartTag w:uri="urn:schemas-microsoft-com:office:smarttags" w:element="PostalCode">
                <w:r>
                  <w:t>45459</w:t>
                </w:r>
              </w:smartTag>
            </w:smartTag>
          </w:p>
        </w:tc>
        <w:tc>
          <w:tcPr>
            <w:tcW w:w="2325" w:type="dxa"/>
          </w:tcPr>
          <w:p w:rsidR="00B45387" w:rsidRDefault="00F93BC2">
            <w:pPr>
              <w:pStyle w:val="Address1"/>
            </w:pPr>
            <w:r>
              <w:t xml:space="preserve">Cell </w:t>
            </w:r>
            <w:r w:rsidR="00C62C83">
              <w:t>Phone: (937) 239-66</w:t>
            </w:r>
            <w:r>
              <w:t>98</w:t>
            </w:r>
          </w:p>
          <w:p w:rsidR="00A80E8B" w:rsidRDefault="00A80E8B" w:rsidP="00F93BC2">
            <w:pPr>
              <w:pStyle w:val="Address1"/>
            </w:pPr>
            <w:r>
              <w:t xml:space="preserve">Email:  </w:t>
            </w:r>
            <w:hyperlink r:id="rId9" w:history="1">
              <w:r w:rsidR="00FB1807" w:rsidRPr="0057547F">
                <w:rPr>
                  <w:rStyle w:val="Hyperlink"/>
                </w:rPr>
                <w:t>ericbrooker@att.net</w:t>
              </w:r>
            </w:hyperlink>
            <w:r w:rsidR="00F93BC2">
              <w:t xml:space="preserve"> </w:t>
            </w:r>
          </w:p>
        </w:tc>
      </w:tr>
      <w:tr w:rsidR="00A80E8B">
        <w:tc>
          <w:tcPr>
            <w:tcW w:w="2160" w:type="dxa"/>
          </w:tcPr>
          <w:p w:rsidR="00A80E8B" w:rsidRDefault="00A80E8B">
            <w:pPr>
              <w:pStyle w:val="Address2"/>
            </w:pPr>
          </w:p>
        </w:tc>
        <w:tc>
          <w:tcPr>
            <w:tcW w:w="2325" w:type="dxa"/>
          </w:tcPr>
          <w:p w:rsidR="00A80E8B" w:rsidRDefault="00A80E8B">
            <w:pPr>
              <w:pStyle w:val="Address1"/>
            </w:pPr>
          </w:p>
        </w:tc>
      </w:tr>
    </w:tbl>
    <w:p w:rsidR="00B45387" w:rsidRDefault="00EB6B26" w:rsidP="00F258A1">
      <w:pPr>
        <w:pStyle w:val="Name"/>
        <w:tabs>
          <w:tab w:val="left" w:pos="6255"/>
        </w:tabs>
      </w:pPr>
      <w:r>
        <w:t>Eric Brooker</w:t>
      </w:r>
      <w:r w:rsidR="00F258A1"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472"/>
        <w:gridCol w:w="7384"/>
      </w:tblGrid>
      <w:tr w:rsidR="00B45387">
        <w:tc>
          <w:tcPr>
            <w:tcW w:w="1472" w:type="dxa"/>
          </w:tcPr>
          <w:p w:rsidR="00F56099" w:rsidRPr="00F56099" w:rsidRDefault="00B45387" w:rsidP="00F56099">
            <w:pPr>
              <w:pStyle w:val="SectionTitle"/>
              <w:rPr>
                <w:sz w:val="16"/>
                <w:szCs w:val="16"/>
              </w:rPr>
            </w:pPr>
            <w:r w:rsidRPr="006D46B1">
              <w:t>Objective</w:t>
            </w:r>
          </w:p>
        </w:tc>
        <w:tc>
          <w:tcPr>
            <w:tcW w:w="7384" w:type="dxa"/>
          </w:tcPr>
          <w:p w:rsidR="00B45387" w:rsidRPr="006D46B1" w:rsidRDefault="00A80E8B" w:rsidP="00490199">
            <w:pPr>
              <w:pStyle w:val="Objective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 xml:space="preserve">Looking for new </w:t>
            </w:r>
            <w:r w:rsidR="008861D6">
              <w:rPr>
                <w:sz w:val="16"/>
                <w:szCs w:val="16"/>
              </w:rPr>
              <w:t xml:space="preserve">career </w:t>
            </w:r>
            <w:r w:rsidRPr="006D46B1">
              <w:rPr>
                <w:sz w:val="16"/>
                <w:szCs w:val="16"/>
              </w:rPr>
              <w:t xml:space="preserve">opportunities </w:t>
            </w:r>
            <w:r w:rsidR="00490199">
              <w:rPr>
                <w:sz w:val="16"/>
                <w:szCs w:val="16"/>
              </w:rPr>
              <w:t>in the science industry</w:t>
            </w:r>
            <w:r w:rsidR="0087196F" w:rsidRPr="006D46B1">
              <w:rPr>
                <w:sz w:val="16"/>
                <w:szCs w:val="16"/>
              </w:rPr>
              <w:t xml:space="preserve"> that will allow me to utilize my education and experience</w:t>
            </w:r>
            <w:r w:rsidR="004E6304" w:rsidRPr="006D46B1">
              <w:rPr>
                <w:sz w:val="16"/>
                <w:szCs w:val="16"/>
              </w:rPr>
              <w:t>.</w:t>
            </w:r>
          </w:p>
        </w:tc>
      </w:tr>
      <w:tr w:rsidR="006D46B1">
        <w:trPr>
          <w:trHeight w:val="975"/>
        </w:trPr>
        <w:tc>
          <w:tcPr>
            <w:tcW w:w="1472" w:type="dxa"/>
            <w:shd w:val="clear" w:color="auto" w:fill="auto"/>
          </w:tcPr>
          <w:p w:rsidR="00F56099" w:rsidRPr="00F56099" w:rsidRDefault="006D46B1" w:rsidP="00F56099">
            <w:pPr>
              <w:pStyle w:val="SectionTitle"/>
              <w:rPr>
                <w:sz w:val="16"/>
                <w:szCs w:val="16"/>
              </w:rPr>
            </w:pPr>
            <w:r w:rsidRPr="006D46B1">
              <w:t>Experience</w:t>
            </w:r>
          </w:p>
        </w:tc>
        <w:tc>
          <w:tcPr>
            <w:tcW w:w="7384" w:type="dxa"/>
          </w:tcPr>
          <w:p w:rsidR="00F56099" w:rsidRDefault="00F56099" w:rsidP="006D46B1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  <w:p w:rsidR="004450E5" w:rsidRDefault="00224604" w:rsidP="00490199">
            <w:pPr>
              <w:pStyle w:val="CompanyName"/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4450E5">
              <w:rPr>
                <w:sz w:val="16"/>
                <w:szCs w:val="16"/>
              </w:rPr>
              <w:t xml:space="preserve">/2010-present  </w:t>
            </w:r>
            <w:r>
              <w:rPr>
                <w:sz w:val="16"/>
                <w:szCs w:val="16"/>
              </w:rPr>
              <w:t xml:space="preserve">    Original Pancake House   $12.0</w:t>
            </w:r>
            <w:r w:rsidR="004450E5">
              <w:rPr>
                <w:sz w:val="16"/>
                <w:szCs w:val="16"/>
              </w:rPr>
              <w:t>0/hr.                                   Centerville, OH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168"/>
            </w:tblGrid>
            <w:tr w:rsidR="00896B0D" w:rsidTr="00896B0D">
              <w:trPr>
                <w:trHeight w:val="975"/>
              </w:trPr>
              <w:tc>
                <w:tcPr>
                  <w:tcW w:w="7168" w:type="dxa"/>
                </w:tcPr>
                <w:p w:rsidR="00896B0D" w:rsidRPr="00896B0D" w:rsidRDefault="00896B0D" w:rsidP="00490199">
                  <w:pPr>
                    <w:spacing w:after="60" w:line="360" w:lineRule="auto"/>
                    <w:rPr>
                      <w:rFonts w:ascii="Arial Black" w:hAnsi="Arial Black"/>
                      <w:sz w:val="16"/>
                      <w:szCs w:val="16"/>
                    </w:rPr>
                  </w:pPr>
                  <w:r w:rsidRPr="00896B0D">
                    <w:rPr>
                      <w:rFonts w:ascii="Arial Black" w:hAnsi="Arial Black"/>
                      <w:sz w:val="16"/>
                      <w:szCs w:val="16"/>
                    </w:rPr>
                    <w:t>Prep/Cook</w:t>
                  </w:r>
                </w:p>
                <w:p w:rsidR="00896B0D" w:rsidRPr="00490199" w:rsidRDefault="00490199" w:rsidP="00490199">
                  <w:pPr>
                    <w:pStyle w:val="ListParagraph"/>
                    <w:numPr>
                      <w:ilvl w:val="0"/>
                      <w:numId w:val="8"/>
                    </w:numPr>
                    <w:spacing w:after="60" w:line="360" w:lineRule="auto"/>
                    <w:ind w:right="245"/>
                    <w:jc w:val="both"/>
                    <w:rPr>
                      <w:spacing w:val="-5"/>
                      <w:sz w:val="16"/>
                      <w:szCs w:val="16"/>
                    </w:rPr>
                  </w:pPr>
                  <w:r>
                    <w:rPr>
                      <w:spacing w:val="-5"/>
                      <w:sz w:val="16"/>
                      <w:szCs w:val="16"/>
                    </w:rPr>
                    <w:t>Following</w:t>
                  </w:r>
                  <w:r w:rsidR="00896B0D" w:rsidRPr="00490199">
                    <w:rPr>
                      <w:spacing w:val="-5"/>
                      <w:sz w:val="16"/>
                      <w:szCs w:val="16"/>
                    </w:rPr>
                    <w:t xml:space="preserve"> established recipes, prepare all menu items for use by cooks</w:t>
                  </w:r>
                  <w:r w:rsidR="0062057D">
                    <w:rPr>
                      <w:spacing w:val="-5"/>
                      <w:sz w:val="16"/>
                      <w:szCs w:val="16"/>
                    </w:rPr>
                    <w:t xml:space="preserve"> and servers</w:t>
                  </w:r>
                  <w:r w:rsidR="00896B0D" w:rsidRPr="00490199">
                    <w:rPr>
                      <w:spacing w:val="-5"/>
                      <w:sz w:val="16"/>
                      <w:szCs w:val="16"/>
                    </w:rPr>
                    <w:t>.</w:t>
                  </w:r>
                </w:p>
                <w:p w:rsidR="00896B0D" w:rsidRPr="00490199" w:rsidRDefault="00896B0D" w:rsidP="00490199">
                  <w:pPr>
                    <w:pStyle w:val="ListParagraph"/>
                    <w:numPr>
                      <w:ilvl w:val="0"/>
                      <w:numId w:val="8"/>
                    </w:numPr>
                    <w:spacing w:after="60" w:line="360" w:lineRule="auto"/>
                    <w:ind w:right="245"/>
                    <w:jc w:val="both"/>
                    <w:rPr>
                      <w:spacing w:val="-5"/>
                      <w:sz w:val="16"/>
                      <w:szCs w:val="16"/>
                    </w:rPr>
                  </w:pPr>
                  <w:r w:rsidRPr="00490199">
                    <w:rPr>
                      <w:spacing w:val="-5"/>
                      <w:sz w:val="16"/>
                      <w:szCs w:val="16"/>
                    </w:rPr>
                    <w:t>Ensure cooks receive all prepared food in a timely manner.</w:t>
                  </w:r>
                </w:p>
                <w:p w:rsidR="00DA7D4A" w:rsidRPr="00490199" w:rsidRDefault="00896B0D" w:rsidP="00490199">
                  <w:pPr>
                    <w:pStyle w:val="ListParagraph"/>
                    <w:numPr>
                      <w:ilvl w:val="0"/>
                      <w:numId w:val="8"/>
                    </w:numPr>
                    <w:spacing w:after="60" w:line="360" w:lineRule="auto"/>
                    <w:ind w:right="245"/>
                    <w:jc w:val="both"/>
                    <w:rPr>
                      <w:spacing w:val="-5"/>
                    </w:rPr>
                  </w:pPr>
                  <w:r w:rsidRPr="00490199">
                    <w:rPr>
                      <w:spacing w:val="-5"/>
                      <w:sz w:val="16"/>
                      <w:szCs w:val="16"/>
                    </w:rPr>
                    <w:t>Cook food to proper specifications and quantities in a timely manner.</w:t>
                  </w:r>
                </w:p>
              </w:tc>
            </w:tr>
          </w:tbl>
          <w:p w:rsidR="002A574A" w:rsidRPr="006D46B1" w:rsidRDefault="00224604" w:rsidP="002A574A">
            <w:pPr>
              <w:pStyle w:val="CompanyNam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04/2005</w:t>
            </w:r>
            <w:r w:rsidR="002A574A" w:rsidRPr="006D46B1">
              <w:rPr>
                <w:sz w:val="16"/>
                <w:szCs w:val="16"/>
              </w:rPr>
              <w:t>–</w:t>
            </w:r>
            <w:r w:rsidR="00B25CE0">
              <w:rPr>
                <w:sz w:val="16"/>
                <w:szCs w:val="16"/>
              </w:rPr>
              <w:t>05/2012</w:t>
            </w:r>
            <w:r w:rsidR="002A574A" w:rsidRPr="006D46B1">
              <w:rPr>
                <w:sz w:val="16"/>
                <w:szCs w:val="16"/>
              </w:rPr>
              <w:tab/>
              <w:t xml:space="preserve">Penn Station East Coast Subs  </w:t>
            </w:r>
            <w:r w:rsidR="00490199">
              <w:rPr>
                <w:sz w:val="16"/>
                <w:szCs w:val="16"/>
              </w:rPr>
              <w:t>$10.00</w:t>
            </w:r>
            <w:r w:rsidR="002A574A">
              <w:rPr>
                <w:sz w:val="16"/>
                <w:szCs w:val="16"/>
              </w:rPr>
              <w:t>/hr.</w:t>
            </w:r>
            <w:r w:rsidR="002A574A" w:rsidRPr="006D46B1">
              <w:rPr>
                <w:sz w:val="16"/>
                <w:szCs w:val="16"/>
              </w:rPr>
              <w:tab/>
            </w:r>
            <w:r w:rsidR="002A574A">
              <w:rPr>
                <w:sz w:val="16"/>
                <w:szCs w:val="16"/>
              </w:rPr>
              <w:t>Dayton</w:t>
            </w:r>
            <w:r w:rsidR="002A574A" w:rsidRPr="006D46B1">
              <w:rPr>
                <w:sz w:val="16"/>
                <w:szCs w:val="16"/>
              </w:rPr>
              <w:t>, OH</w:t>
            </w:r>
          </w:p>
          <w:p w:rsidR="002A574A" w:rsidRPr="006D46B1" w:rsidRDefault="0062057D" w:rsidP="002A574A">
            <w:pPr>
              <w:pStyle w:val="JobTit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Assistant</w:t>
            </w:r>
            <w:r w:rsidR="002A574A">
              <w:rPr>
                <w:sz w:val="16"/>
                <w:szCs w:val="16"/>
              </w:rPr>
              <w:t xml:space="preserve"> </w:t>
            </w:r>
            <w:r w:rsidR="002A574A" w:rsidRPr="006D46B1">
              <w:rPr>
                <w:sz w:val="16"/>
                <w:szCs w:val="16"/>
              </w:rPr>
              <w:t>Manager</w:t>
            </w:r>
          </w:p>
          <w:p w:rsidR="002A574A" w:rsidRPr="006D46B1" w:rsidRDefault="002A574A" w:rsidP="00DA7D4A">
            <w:pPr>
              <w:pStyle w:val="Achievement"/>
            </w:pPr>
            <w:r w:rsidRPr="00DA7D4A">
              <w:rPr>
                <w:sz w:val="16"/>
                <w:szCs w:val="16"/>
              </w:rPr>
              <w:t>Supervise all employees</w:t>
            </w:r>
            <w:r w:rsidRPr="006D46B1">
              <w:t>.</w:t>
            </w:r>
          </w:p>
          <w:p w:rsidR="002A574A" w:rsidRDefault="002A574A" w:rsidP="002A574A">
            <w:pPr>
              <w:pStyle w:val="Achievement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Ensure all customer se</w:t>
            </w:r>
            <w:r>
              <w:rPr>
                <w:sz w:val="16"/>
                <w:szCs w:val="16"/>
              </w:rPr>
              <w:t xml:space="preserve">rvice </w:t>
            </w:r>
            <w:r w:rsidRPr="006D46B1">
              <w:rPr>
                <w:sz w:val="16"/>
                <w:szCs w:val="16"/>
              </w:rPr>
              <w:t>goals are met</w:t>
            </w:r>
            <w:r w:rsidR="00F825D3">
              <w:rPr>
                <w:sz w:val="16"/>
                <w:szCs w:val="16"/>
              </w:rPr>
              <w:t xml:space="preserve"> in a timely manner</w:t>
            </w:r>
            <w:r w:rsidRPr="006D46B1">
              <w:rPr>
                <w:sz w:val="16"/>
                <w:szCs w:val="16"/>
              </w:rPr>
              <w:t>.</w:t>
            </w:r>
          </w:p>
          <w:p w:rsidR="002A574A" w:rsidRPr="006D46B1" w:rsidRDefault="008643D8" w:rsidP="002A574A">
            <w:pPr>
              <w:pStyle w:val="Achievemen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Consistently meet all </w:t>
            </w:r>
            <w:r w:rsidR="00F93BC2">
              <w:rPr>
                <w:sz w:val="16"/>
                <w:szCs w:val="16"/>
              </w:rPr>
              <w:t xml:space="preserve">monthly sales, labor, food and </w:t>
            </w:r>
            <w:r w:rsidR="002A574A">
              <w:rPr>
                <w:sz w:val="16"/>
                <w:szCs w:val="16"/>
              </w:rPr>
              <w:t>paper</w:t>
            </w:r>
            <w:r>
              <w:rPr>
                <w:sz w:val="16"/>
                <w:szCs w:val="16"/>
              </w:rPr>
              <w:t xml:space="preserve"> cost goals</w:t>
            </w:r>
            <w:r w:rsidR="002A574A">
              <w:rPr>
                <w:sz w:val="16"/>
                <w:szCs w:val="16"/>
              </w:rPr>
              <w:t>.</w:t>
            </w:r>
          </w:p>
          <w:p w:rsidR="00E72B89" w:rsidRDefault="00E72B89" w:rsidP="002A574A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  <w:p w:rsidR="006D46B1" w:rsidRPr="006D46B1" w:rsidRDefault="00224604" w:rsidP="002A574A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</w:t>
            </w:r>
            <w:r w:rsidR="006D46B1" w:rsidRPr="006D46B1">
              <w:rPr>
                <w:sz w:val="16"/>
                <w:szCs w:val="16"/>
              </w:rPr>
              <w:t>2004</w:t>
            </w:r>
            <w:r>
              <w:rPr>
                <w:sz w:val="16"/>
                <w:szCs w:val="16"/>
              </w:rPr>
              <w:t>—03/2005</w:t>
            </w:r>
            <w:r w:rsidR="002A7A8F">
              <w:rPr>
                <w:sz w:val="16"/>
                <w:szCs w:val="16"/>
              </w:rPr>
              <w:t xml:space="preserve"> </w:t>
            </w:r>
            <w:r w:rsidR="006D46B1" w:rsidRPr="006D46B1">
              <w:rPr>
                <w:sz w:val="16"/>
                <w:szCs w:val="16"/>
              </w:rPr>
              <w:t xml:space="preserve">      On Assignment Lab Support     </w:t>
            </w:r>
            <w:r w:rsidR="00C60673">
              <w:rPr>
                <w:sz w:val="16"/>
                <w:szCs w:val="16"/>
              </w:rPr>
              <w:t>$14.00 / hr.</w:t>
            </w:r>
            <w:r w:rsidR="006D46B1" w:rsidRPr="006D46B1">
              <w:rPr>
                <w:sz w:val="16"/>
                <w:szCs w:val="16"/>
              </w:rPr>
              <w:t xml:space="preserve">        </w:t>
            </w:r>
            <w:smartTag w:uri="urn:schemas-microsoft-com:office:smarttags" w:element="place">
              <w:smartTag w:uri="urn:schemas-microsoft-com:office:smarttags" w:element="City">
                <w:r w:rsidR="006D46B1" w:rsidRPr="006D46B1">
                  <w:rPr>
                    <w:sz w:val="16"/>
                    <w:szCs w:val="16"/>
                  </w:rPr>
                  <w:t>Dayton</w:t>
                </w:r>
              </w:smartTag>
              <w:r w:rsidR="006D46B1" w:rsidRPr="006D46B1">
                <w:rPr>
                  <w:sz w:val="16"/>
                  <w:szCs w:val="16"/>
                </w:rPr>
                <w:t xml:space="preserve">,  </w:t>
              </w:r>
              <w:smartTag w:uri="urn:schemas-microsoft-com:office:smarttags" w:element="State">
                <w:r w:rsidR="006D46B1" w:rsidRPr="006D46B1">
                  <w:rPr>
                    <w:sz w:val="16"/>
                    <w:szCs w:val="16"/>
                  </w:rPr>
                  <w:t>OH</w:t>
                </w:r>
              </w:smartTag>
            </w:smartTag>
          </w:p>
          <w:p w:rsidR="006D46B1" w:rsidRPr="006D46B1" w:rsidRDefault="006D46B1" w:rsidP="006D46B1">
            <w:pPr>
              <w:pStyle w:val="Achievement"/>
              <w:numPr>
                <w:ilvl w:val="0"/>
                <w:numId w:val="0"/>
              </w:numPr>
              <w:rPr>
                <w:rFonts w:ascii="Arial Black" w:hAnsi="Arial Black"/>
                <w:sz w:val="16"/>
                <w:szCs w:val="16"/>
              </w:rPr>
            </w:pPr>
            <w:r w:rsidRPr="006D46B1">
              <w:rPr>
                <w:rFonts w:ascii="Arial Black" w:hAnsi="Arial Black"/>
                <w:sz w:val="16"/>
                <w:szCs w:val="16"/>
              </w:rPr>
              <w:t>Temporary Employee</w:t>
            </w:r>
          </w:p>
          <w:p w:rsidR="00C60673" w:rsidRPr="006D46B1" w:rsidRDefault="00C60673" w:rsidP="00C60673">
            <w:pPr>
              <w:pStyle w:val="Achievemen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Provide</w:t>
            </w:r>
            <w:r w:rsidR="008861D6"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 xml:space="preserve"> temporary services to Johnson Diversey, taking wastewater samples and performing pH analysis in addition to inspecting caps for chemical containers.</w:t>
            </w:r>
          </w:p>
        </w:tc>
      </w:tr>
      <w:tr w:rsidR="006D46B1">
        <w:trPr>
          <w:trHeight w:val="975"/>
        </w:trPr>
        <w:tc>
          <w:tcPr>
            <w:tcW w:w="1472" w:type="dxa"/>
            <w:shd w:val="clear" w:color="auto" w:fill="auto"/>
          </w:tcPr>
          <w:p w:rsidR="006D46B1" w:rsidRPr="006D46B1" w:rsidRDefault="006D46B1">
            <w:pPr>
              <w:pStyle w:val="SectionTitle"/>
              <w:rPr>
                <w:sz w:val="16"/>
                <w:szCs w:val="16"/>
              </w:rPr>
            </w:pPr>
          </w:p>
        </w:tc>
        <w:tc>
          <w:tcPr>
            <w:tcW w:w="7384" w:type="dxa"/>
          </w:tcPr>
          <w:p w:rsidR="006D46B1" w:rsidRPr="006D46B1" w:rsidRDefault="00224604" w:rsidP="006D46B1">
            <w:pPr>
              <w:pStyle w:val="CompanyNameO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09/2001</w:t>
            </w:r>
            <w:r w:rsidR="006D46B1" w:rsidRPr="006D46B1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>11/</w:t>
            </w:r>
            <w:bookmarkStart w:id="0" w:name="_GoBack"/>
            <w:bookmarkEnd w:id="0"/>
            <w:r w:rsidR="006D46B1" w:rsidRPr="006D46B1">
              <w:rPr>
                <w:sz w:val="16"/>
                <w:szCs w:val="16"/>
              </w:rPr>
              <w:t>2004</w:t>
            </w:r>
            <w:r w:rsidR="006D46B1" w:rsidRPr="006D46B1">
              <w:rPr>
                <w:sz w:val="16"/>
                <w:szCs w:val="16"/>
              </w:rPr>
              <w:tab/>
              <w:t>PerkinElmer Optoelectronics  $17.39/ hr.</w:t>
            </w:r>
            <w:r w:rsidR="006D46B1" w:rsidRPr="006D46B1">
              <w:rPr>
                <w:sz w:val="16"/>
                <w:szCs w:val="16"/>
              </w:rPr>
              <w:tab/>
            </w:r>
            <w:smartTag w:uri="urn:schemas-microsoft-com:office:smarttags" w:element="place">
              <w:smartTag w:uri="urn:schemas-microsoft-com:office:smarttags" w:element="City">
                <w:r w:rsidR="006D46B1" w:rsidRPr="006D46B1">
                  <w:rPr>
                    <w:sz w:val="16"/>
                    <w:szCs w:val="16"/>
                  </w:rPr>
                  <w:t>Miamisburg</w:t>
                </w:r>
              </w:smartTag>
              <w:r w:rsidR="006D46B1" w:rsidRPr="006D46B1">
                <w:rPr>
                  <w:sz w:val="16"/>
                  <w:szCs w:val="16"/>
                </w:rPr>
                <w:t xml:space="preserve">, </w:t>
              </w:r>
              <w:smartTag w:uri="urn:schemas-microsoft-com:office:smarttags" w:element="State">
                <w:r w:rsidR="006D46B1" w:rsidRPr="006D46B1">
                  <w:rPr>
                    <w:sz w:val="16"/>
                    <w:szCs w:val="16"/>
                  </w:rPr>
                  <w:t>OH</w:t>
                </w:r>
              </w:smartTag>
            </w:smartTag>
          </w:p>
          <w:p w:rsidR="006D46B1" w:rsidRPr="006D46B1" w:rsidRDefault="006D46B1" w:rsidP="006D46B1">
            <w:pPr>
              <w:pStyle w:val="JobTitle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 xml:space="preserve">Safety and Environmental Specialist       </w:t>
            </w:r>
          </w:p>
          <w:p w:rsidR="006D46B1" w:rsidRPr="006D46B1" w:rsidRDefault="006D46B1" w:rsidP="006D46B1">
            <w:pPr>
              <w:pStyle w:val="Achievement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Successfully manage</w:t>
            </w:r>
            <w:r w:rsidR="003C04EF">
              <w:rPr>
                <w:sz w:val="16"/>
                <w:szCs w:val="16"/>
              </w:rPr>
              <w:t>d</w:t>
            </w:r>
            <w:r w:rsidRPr="006D46B1">
              <w:rPr>
                <w:sz w:val="16"/>
                <w:szCs w:val="16"/>
              </w:rPr>
              <w:t xml:space="preserve"> all hazardous wastes under RCRA.</w:t>
            </w:r>
          </w:p>
          <w:p w:rsidR="006D46B1" w:rsidRPr="006D46B1" w:rsidRDefault="006D46B1" w:rsidP="006D46B1">
            <w:pPr>
              <w:pStyle w:val="Achievement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Provide</w:t>
            </w:r>
            <w:r w:rsidR="003C04EF">
              <w:rPr>
                <w:sz w:val="16"/>
                <w:szCs w:val="16"/>
              </w:rPr>
              <w:t>d</w:t>
            </w:r>
            <w:r w:rsidRPr="006D46B1">
              <w:rPr>
                <w:sz w:val="16"/>
                <w:szCs w:val="16"/>
              </w:rPr>
              <w:t xml:space="preserve"> assistance with packaging and shipping of hazardous materials under DOT regulations.</w:t>
            </w:r>
          </w:p>
          <w:p w:rsidR="006D46B1" w:rsidRPr="006D46B1" w:rsidRDefault="003C04EF" w:rsidP="006D46B1">
            <w:pPr>
              <w:pStyle w:val="Achievemen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Worked</w:t>
            </w:r>
            <w:r w:rsidR="006D46B1" w:rsidRPr="006D46B1">
              <w:rPr>
                <w:sz w:val="16"/>
                <w:szCs w:val="16"/>
              </w:rPr>
              <w:t xml:space="preserve"> towards compliance with OSHA regulations.</w:t>
            </w:r>
          </w:p>
        </w:tc>
      </w:tr>
      <w:tr w:rsidR="00B81CBF">
        <w:tc>
          <w:tcPr>
            <w:tcW w:w="1472" w:type="dxa"/>
          </w:tcPr>
          <w:p w:rsidR="00B81CBF" w:rsidRPr="00F56099" w:rsidRDefault="00B81CBF" w:rsidP="00D6623A">
            <w:pPr>
              <w:pStyle w:val="SectionTitle"/>
              <w:rPr>
                <w:sz w:val="16"/>
                <w:szCs w:val="16"/>
              </w:rPr>
            </w:pPr>
            <w:r w:rsidRPr="006D46B1">
              <w:t>Education</w:t>
            </w:r>
          </w:p>
        </w:tc>
        <w:tc>
          <w:tcPr>
            <w:tcW w:w="7384" w:type="dxa"/>
          </w:tcPr>
          <w:p w:rsidR="00B81CBF" w:rsidRPr="006D46B1" w:rsidRDefault="00B81CBF" w:rsidP="008E2D6A">
            <w:pPr>
              <w:pStyle w:val="Institution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199</w:t>
            </w:r>
            <w:r>
              <w:rPr>
                <w:sz w:val="16"/>
                <w:szCs w:val="16"/>
              </w:rPr>
              <w:t>6</w:t>
            </w:r>
            <w:r w:rsidRPr="006D46B1">
              <w:rPr>
                <w:sz w:val="16"/>
                <w:szCs w:val="16"/>
              </w:rPr>
              <w:t>–2000</w:t>
            </w:r>
            <w:r w:rsidRPr="006D46B1">
              <w:rPr>
                <w:sz w:val="16"/>
                <w:szCs w:val="16"/>
              </w:rPr>
              <w:tab/>
              <w:t>Bowling Green State University</w:t>
            </w:r>
            <w:r w:rsidRPr="006D46B1">
              <w:rPr>
                <w:sz w:val="16"/>
                <w:szCs w:val="16"/>
              </w:rPr>
              <w:tab/>
              <w:t>Bowling Green, OH</w:t>
            </w:r>
          </w:p>
          <w:p w:rsidR="00B81CBF" w:rsidRPr="006D46B1" w:rsidRDefault="00B81CBF">
            <w:pPr>
              <w:pStyle w:val="Achievement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Bachelor of Science, Environmental Science</w:t>
            </w:r>
          </w:p>
          <w:p w:rsidR="00B81CBF" w:rsidRPr="006D46B1" w:rsidRDefault="00B81CBF" w:rsidP="001039CD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2004                  Lion Technology</w:t>
            </w:r>
          </w:p>
          <w:p w:rsidR="00B81CBF" w:rsidRPr="006D46B1" w:rsidRDefault="00B81CBF" w:rsidP="001039CD">
            <w:pPr>
              <w:pStyle w:val="Achievement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Hazardous Waste Management Certification</w:t>
            </w:r>
            <w:r>
              <w:rPr>
                <w:sz w:val="16"/>
                <w:szCs w:val="16"/>
              </w:rPr>
              <w:t xml:space="preserve"> (expired)</w:t>
            </w:r>
          </w:p>
          <w:p w:rsidR="00B81CBF" w:rsidRPr="006D46B1" w:rsidRDefault="00B81CBF" w:rsidP="001039CD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 xml:space="preserve">2003                   </w:t>
            </w:r>
            <w:smartTag w:uri="urn:schemas-microsoft-com:office:smarttags" w:element="place">
              <w:smartTag w:uri="urn:schemas-microsoft-com:office:smarttags" w:element="PlaceType">
                <w:r w:rsidRPr="006D46B1">
                  <w:rPr>
                    <w:sz w:val="16"/>
                    <w:szCs w:val="16"/>
                  </w:rPr>
                  <w:t>University</w:t>
                </w:r>
              </w:smartTag>
              <w:r w:rsidRPr="006D46B1">
                <w:rPr>
                  <w:sz w:val="16"/>
                  <w:szCs w:val="16"/>
                </w:rPr>
                <w:t xml:space="preserve"> of </w:t>
              </w:r>
              <w:smartTag w:uri="urn:schemas-microsoft-com:office:smarttags" w:element="PlaceName">
                <w:r w:rsidRPr="006D46B1">
                  <w:rPr>
                    <w:sz w:val="16"/>
                    <w:szCs w:val="16"/>
                  </w:rPr>
                  <w:t>Cincinnati</w:t>
                </w:r>
              </w:smartTag>
            </w:smartTag>
          </w:p>
          <w:p w:rsidR="00B81CBF" w:rsidRPr="006D46B1" w:rsidRDefault="00B81CBF" w:rsidP="001039CD">
            <w:pPr>
              <w:pStyle w:val="Achievement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OSHA 40 Hour Certification</w:t>
            </w:r>
            <w:r>
              <w:rPr>
                <w:sz w:val="16"/>
                <w:szCs w:val="16"/>
              </w:rPr>
              <w:t xml:space="preserve"> (expired)</w:t>
            </w:r>
          </w:p>
          <w:p w:rsidR="00B81CBF" w:rsidRPr="006D46B1" w:rsidRDefault="00B81CBF" w:rsidP="00F258A1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2003</w:t>
            </w:r>
          </w:p>
          <w:p w:rsidR="00B81CBF" w:rsidRPr="006D46B1" w:rsidRDefault="00B81CBF" w:rsidP="00F258A1">
            <w:pPr>
              <w:pStyle w:val="Achievement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Forklift Training (Sit-down electric forklift)</w:t>
            </w:r>
          </w:p>
          <w:p w:rsidR="00B81CBF" w:rsidRDefault="00B81CBF" w:rsidP="00B81CBF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2002                  Lion Technology</w:t>
            </w:r>
          </w:p>
          <w:p w:rsidR="00B81CBF" w:rsidRPr="006D46B1" w:rsidRDefault="00B81CBF" w:rsidP="00B81CBF">
            <w:pPr>
              <w:pStyle w:val="Achievement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DOT Hazardous Materials Certification</w:t>
            </w:r>
            <w:r>
              <w:rPr>
                <w:sz w:val="16"/>
                <w:szCs w:val="16"/>
              </w:rPr>
              <w:t xml:space="preserve"> (expired)</w:t>
            </w:r>
          </w:p>
        </w:tc>
      </w:tr>
      <w:tr w:rsidR="00B81CBF">
        <w:tc>
          <w:tcPr>
            <w:tcW w:w="1472" w:type="dxa"/>
          </w:tcPr>
          <w:p w:rsidR="00B81CBF" w:rsidRPr="006D46B1" w:rsidRDefault="00B81CBF">
            <w:pPr>
              <w:rPr>
                <w:sz w:val="16"/>
                <w:szCs w:val="16"/>
              </w:rPr>
            </w:pPr>
          </w:p>
        </w:tc>
        <w:tc>
          <w:tcPr>
            <w:tcW w:w="7384" w:type="dxa"/>
          </w:tcPr>
          <w:p w:rsidR="00B81CBF" w:rsidRPr="006D46B1" w:rsidRDefault="00B81CBF" w:rsidP="008643D8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</w:tc>
      </w:tr>
      <w:tr w:rsidR="00B81CBF">
        <w:tc>
          <w:tcPr>
            <w:tcW w:w="1472" w:type="dxa"/>
          </w:tcPr>
          <w:p w:rsidR="00B81CBF" w:rsidRPr="006D46B1" w:rsidRDefault="00B81CBF">
            <w:pPr>
              <w:rPr>
                <w:sz w:val="16"/>
                <w:szCs w:val="16"/>
              </w:rPr>
            </w:pPr>
          </w:p>
        </w:tc>
        <w:tc>
          <w:tcPr>
            <w:tcW w:w="7384" w:type="dxa"/>
          </w:tcPr>
          <w:p w:rsidR="00B81CBF" w:rsidRPr="006D46B1" w:rsidRDefault="00B81CBF" w:rsidP="00E72B89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</w:tc>
      </w:tr>
      <w:tr w:rsidR="00B81CBF">
        <w:trPr>
          <w:trHeight w:val="3214"/>
        </w:trPr>
        <w:tc>
          <w:tcPr>
            <w:tcW w:w="1472" w:type="dxa"/>
          </w:tcPr>
          <w:p w:rsidR="00B81CBF" w:rsidRPr="00F56099" w:rsidRDefault="00B81CBF" w:rsidP="00F56099">
            <w:pPr>
              <w:pStyle w:val="SectionTitle"/>
              <w:rPr>
                <w:sz w:val="16"/>
                <w:szCs w:val="16"/>
              </w:rPr>
            </w:pPr>
          </w:p>
        </w:tc>
        <w:tc>
          <w:tcPr>
            <w:tcW w:w="7384" w:type="dxa"/>
          </w:tcPr>
          <w:p w:rsidR="00B81CBF" w:rsidRPr="006D46B1" w:rsidRDefault="00B81CBF" w:rsidP="00B81CBF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</w:tc>
      </w:tr>
    </w:tbl>
    <w:p w:rsidR="00F56099" w:rsidRDefault="00F56099" w:rsidP="00EA5490">
      <w:pPr>
        <w:rPr>
          <w:rFonts w:ascii="Arial Black" w:hAnsi="Arial Black"/>
          <w:b/>
          <w:lang w:eastAsia="ko-KR"/>
        </w:rPr>
      </w:pPr>
    </w:p>
    <w:p w:rsidR="00197BBD" w:rsidRPr="00197BBD" w:rsidRDefault="00197BBD" w:rsidP="00EA5490">
      <w:pPr>
        <w:rPr>
          <w:rFonts w:ascii="Arial Black" w:hAnsi="Arial Black"/>
          <w:b/>
          <w:lang w:eastAsia="ko-KR"/>
        </w:rPr>
      </w:pPr>
    </w:p>
    <w:sectPr w:rsidR="00197BBD" w:rsidRPr="00197BBD" w:rsidSect="00EB6B26">
      <w:headerReference w:type="first" r:id="rId10"/>
      <w:pgSz w:w="12240" w:h="15840"/>
      <w:pgMar w:top="1440" w:right="1800" w:bottom="1440" w:left="1800" w:header="965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500" w:rsidRDefault="00125500">
      <w:r>
        <w:separator/>
      </w:r>
    </w:p>
  </w:endnote>
  <w:endnote w:type="continuationSeparator" w:id="0">
    <w:p w:rsidR="00125500" w:rsidRDefault="00125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500" w:rsidRDefault="00125500">
      <w:r>
        <w:separator/>
      </w:r>
    </w:p>
  </w:footnote>
  <w:footnote w:type="continuationSeparator" w:id="0">
    <w:p w:rsidR="00125500" w:rsidRDefault="00125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A70" w:rsidRDefault="00E66A70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A537F"/>
    <w:multiLevelType w:val="hybridMultilevel"/>
    <w:tmpl w:val="AE64D4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EDD3331"/>
    <w:multiLevelType w:val="hybridMultilevel"/>
    <w:tmpl w:val="2B70D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63209F"/>
    <w:multiLevelType w:val="hybridMultilevel"/>
    <w:tmpl w:val="5A32A9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921B72"/>
    <w:multiLevelType w:val="hybridMultilevel"/>
    <w:tmpl w:val="7C60E5F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43427413"/>
    <w:multiLevelType w:val="hybridMultilevel"/>
    <w:tmpl w:val="21C4BCA4"/>
    <w:lvl w:ilvl="0" w:tplc="67E069B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5B70B09"/>
    <w:multiLevelType w:val="hybridMultilevel"/>
    <w:tmpl w:val="F85ECF52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387"/>
    <w:rsid w:val="000A2670"/>
    <w:rsid w:val="001039CD"/>
    <w:rsid w:val="00125500"/>
    <w:rsid w:val="00127BAB"/>
    <w:rsid w:val="00133575"/>
    <w:rsid w:val="00186045"/>
    <w:rsid w:val="00197BBD"/>
    <w:rsid w:val="001A75ED"/>
    <w:rsid w:val="00224604"/>
    <w:rsid w:val="00265EE0"/>
    <w:rsid w:val="00267A92"/>
    <w:rsid w:val="002A574A"/>
    <w:rsid w:val="002A7A8F"/>
    <w:rsid w:val="002D4C26"/>
    <w:rsid w:val="003250A9"/>
    <w:rsid w:val="003C04EF"/>
    <w:rsid w:val="003D3C57"/>
    <w:rsid w:val="003E5594"/>
    <w:rsid w:val="00441177"/>
    <w:rsid w:val="004450E5"/>
    <w:rsid w:val="00470438"/>
    <w:rsid w:val="00490199"/>
    <w:rsid w:val="004C3548"/>
    <w:rsid w:val="004E6304"/>
    <w:rsid w:val="005526A0"/>
    <w:rsid w:val="005616D4"/>
    <w:rsid w:val="005A312E"/>
    <w:rsid w:val="00605A47"/>
    <w:rsid w:val="00607419"/>
    <w:rsid w:val="0062057D"/>
    <w:rsid w:val="006239FF"/>
    <w:rsid w:val="006915D6"/>
    <w:rsid w:val="006D46B1"/>
    <w:rsid w:val="006E3E78"/>
    <w:rsid w:val="006F2BAE"/>
    <w:rsid w:val="00822DFC"/>
    <w:rsid w:val="008324E3"/>
    <w:rsid w:val="00841E57"/>
    <w:rsid w:val="00847D9C"/>
    <w:rsid w:val="008643D8"/>
    <w:rsid w:val="0087196F"/>
    <w:rsid w:val="008861D6"/>
    <w:rsid w:val="00896B0D"/>
    <w:rsid w:val="008E2D6A"/>
    <w:rsid w:val="008E3FD8"/>
    <w:rsid w:val="00960CC2"/>
    <w:rsid w:val="00987A65"/>
    <w:rsid w:val="00A80E8B"/>
    <w:rsid w:val="00B0019C"/>
    <w:rsid w:val="00B25CE0"/>
    <w:rsid w:val="00B45387"/>
    <w:rsid w:val="00B46276"/>
    <w:rsid w:val="00B81CBF"/>
    <w:rsid w:val="00BC505E"/>
    <w:rsid w:val="00BC7745"/>
    <w:rsid w:val="00C60673"/>
    <w:rsid w:val="00C62C83"/>
    <w:rsid w:val="00D726C3"/>
    <w:rsid w:val="00D95738"/>
    <w:rsid w:val="00DA7D4A"/>
    <w:rsid w:val="00DB30B8"/>
    <w:rsid w:val="00DC2632"/>
    <w:rsid w:val="00DC2B34"/>
    <w:rsid w:val="00E01EBC"/>
    <w:rsid w:val="00E546A1"/>
    <w:rsid w:val="00E66A70"/>
    <w:rsid w:val="00E72B89"/>
    <w:rsid w:val="00EA5490"/>
    <w:rsid w:val="00EB6B26"/>
    <w:rsid w:val="00EC43B2"/>
    <w:rsid w:val="00F04889"/>
    <w:rsid w:val="00F258A1"/>
    <w:rsid w:val="00F366C3"/>
    <w:rsid w:val="00F554D9"/>
    <w:rsid w:val="00F56099"/>
    <w:rsid w:val="00F825D3"/>
    <w:rsid w:val="00F93BC2"/>
    <w:rsid w:val="00FB1807"/>
    <w:rsid w:val="00FE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1EBC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E01EBC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E01EBC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E01EBC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E01EBC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E01EBC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E01EBC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01EBC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E01EBC"/>
    <w:pPr>
      <w:numPr>
        <w:numId w:val="1"/>
      </w:numPr>
      <w:spacing w:after="60"/>
    </w:pPr>
  </w:style>
  <w:style w:type="paragraph" w:customStyle="1" w:styleId="Address1">
    <w:name w:val="Address 1"/>
    <w:basedOn w:val="Normal"/>
    <w:rsid w:val="00E01EBC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E01EBC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E01EBC"/>
    <w:pPr>
      <w:ind w:left="720"/>
    </w:pPr>
  </w:style>
  <w:style w:type="paragraph" w:customStyle="1" w:styleId="CityState">
    <w:name w:val="City/State"/>
    <w:basedOn w:val="BodyText"/>
    <w:next w:val="BodyText"/>
    <w:rsid w:val="00E01EBC"/>
    <w:pPr>
      <w:keepNext/>
    </w:pPr>
  </w:style>
  <w:style w:type="paragraph" w:customStyle="1" w:styleId="CompanyName">
    <w:name w:val="Company Name"/>
    <w:basedOn w:val="Normal"/>
    <w:next w:val="Normal"/>
    <w:autoRedefine/>
    <w:rsid w:val="00D95738"/>
    <w:pPr>
      <w:tabs>
        <w:tab w:val="left" w:pos="134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  <w:rsid w:val="00E01EBC"/>
  </w:style>
  <w:style w:type="paragraph" w:styleId="Date">
    <w:name w:val="Date"/>
    <w:basedOn w:val="BodyText"/>
    <w:rsid w:val="00E01EBC"/>
    <w:pPr>
      <w:keepNext/>
    </w:pPr>
  </w:style>
  <w:style w:type="paragraph" w:customStyle="1" w:styleId="DocumentLabel">
    <w:name w:val="Document Label"/>
    <w:basedOn w:val="Normal"/>
    <w:next w:val="Normal"/>
    <w:rsid w:val="00E01EBC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E01EBC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E01EBC"/>
    <w:pPr>
      <w:jc w:val="both"/>
    </w:pPr>
  </w:style>
  <w:style w:type="paragraph" w:styleId="Footer">
    <w:name w:val="footer"/>
    <w:basedOn w:val="HeaderBase"/>
    <w:rsid w:val="00E01EBC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E01EBC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E01EBC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8E2D6A"/>
    <w:pPr>
      <w:tabs>
        <w:tab w:val="left" w:pos="134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E01EBC"/>
  </w:style>
  <w:style w:type="paragraph" w:customStyle="1" w:styleId="JobTitle">
    <w:name w:val="Job Title"/>
    <w:next w:val="Achievement"/>
    <w:rsid w:val="00E01EBC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E01EBC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E01EBC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E01EBC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E01EBC"/>
  </w:style>
  <w:style w:type="paragraph" w:customStyle="1" w:styleId="Objective">
    <w:name w:val="Objective"/>
    <w:basedOn w:val="Normal"/>
    <w:next w:val="BodyText"/>
    <w:rsid w:val="00E01EBC"/>
    <w:pPr>
      <w:spacing w:before="240" w:after="220" w:line="220" w:lineRule="atLeast"/>
    </w:pPr>
  </w:style>
  <w:style w:type="character" w:styleId="PageNumber">
    <w:name w:val="page number"/>
    <w:rsid w:val="00E01EBC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E01EBC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E01EBC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E01EBC"/>
    <w:rPr>
      <w:b/>
      <w:spacing w:val="0"/>
    </w:rPr>
  </w:style>
  <w:style w:type="character" w:styleId="Hyperlink">
    <w:name w:val="Hyperlink"/>
    <w:basedOn w:val="DefaultParagraphFont"/>
    <w:rsid w:val="00A80E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6B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1EBC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E01EBC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E01EBC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E01EBC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E01EBC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E01EBC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E01EBC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01EBC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E01EBC"/>
    <w:pPr>
      <w:numPr>
        <w:numId w:val="1"/>
      </w:numPr>
      <w:spacing w:after="60"/>
    </w:pPr>
  </w:style>
  <w:style w:type="paragraph" w:customStyle="1" w:styleId="Address1">
    <w:name w:val="Address 1"/>
    <w:basedOn w:val="Normal"/>
    <w:rsid w:val="00E01EBC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E01EBC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E01EBC"/>
    <w:pPr>
      <w:ind w:left="720"/>
    </w:pPr>
  </w:style>
  <w:style w:type="paragraph" w:customStyle="1" w:styleId="CityState">
    <w:name w:val="City/State"/>
    <w:basedOn w:val="BodyText"/>
    <w:next w:val="BodyText"/>
    <w:rsid w:val="00E01EBC"/>
    <w:pPr>
      <w:keepNext/>
    </w:pPr>
  </w:style>
  <w:style w:type="paragraph" w:customStyle="1" w:styleId="CompanyName">
    <w:name w:val="Company Name"/>
    <w:basedOn w:val="Normal"/>
    <w:next w:val="Normal"/>
    <w:autoRedefine/>
    <w:rsid w:val="00D95738"/>
    <w:pPr>
      <w:tabs>
        <w:tab w:val="left" w:pos="134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  <w:rsid w:val="00E01EBC"/>
  </w:style>
  <w:style w:type="paragraph" w:styleId="Date">
    <w:name w:val="Date"/>
    <w:basedOn w:val="BodyText"/>
    <w:rsid w:val="00E01EBC"/>
    <w:pPr>
      <w:keepNext/>
    </w:pPr>
  </w:style>
  <w:style w:type="paragraph" w:customStyle="1" w:styleId="DocumentLabel">
    <w:name w:val="Document Label"/>
    <w:basedOn w:val="Normal"/>
    <w:next w:val="Normal"/>
    <w:rsid w:val="00E01EBC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E01EBC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E01EBC"/>
    <w:pPr>
      <w:jc w:val="both"/>
    </w:pPr>
  </w:style>
  <w:style w:type="paragraph" w:styleId="Footer">
    <w:name w:val="footer"/>
    <w:basedOn w:val="HeaderBase"/>
    <w:rsid w:val="00E01EBC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E01EBC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E01EBC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8E2D6A"/>
    <w:pPr>
      <w:tabs>
        <w:tab w:val="left" w:pos="134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E01EBC"/>
  </w:style>
  <w:style w:type="paragraph" w:customStyle="1" w:styleId="JobTitle">
    <w:name w:val="Job Title"/>
    <w:next w:val="Achievement"/>
    <w:rsid w:val="00E01EBC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E01EBC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E01EBC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E01EBC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E01EBC"/>
  </w:style>
  <w:style w:type="paragraph" w:customStyle="1" w:styleId="Objective">
    <w:name w:val="Objective"/>
    <w:basedOn w:val="Normal"/>
    <w:next w:val="BodyText"/>
    <w:rsid w:val="00E01EBC"/>
    <w:pPr>
      <w:spacing w:before="240" w:after="220" w:line="220" w:lineRule="atLeast"/>
    </w:pPr>
  </w:style>
  <w:style w:type="character" w:styleId="PageNumber">
    <w:name w:val="page number"/>
    <w:rsid w:val="00E01EBC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E01EBC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E01EBC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E01EBC"/>
    <w:rPr>
      <w:b/>
      <w:spacing w:val="0"/>
    </w:rPr>
  </w:style>
  <w:style w:type="character" w:styleId="Hyperlink">
    <w:name w:val="Hyperlink"/>
    <w:basedOn w:val="DefaultParagraphFont"/>
    <w:rsid w:val="00A80E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6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ericbrooker@att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8030C-4CAC-40A4-9622-40A7C0373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86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>Microsoft Corp.</Company>
  <LinksUpToDate>false</LinksUpToDate>
  <CharactersWithSpaces>1883</CharactersWithSpaces>
  <SharedDoc>false</SharedDoc>
  <HLinks>
    <vt:vector size="12" baseType="variant">
      <vt:variant>
        <vt:i4>5373999</vt:i4>
      </vt:variant>
      <vt:variant>
        <vt:i4>3</vt:i4>
      </vt:variant>
      <vt:variant>
        <vt:i4>0</vt:i4>
      </vt:variant>
      <vt:variant>
        <vt:i4>5</vt:i4>
      </vt:variant>
      <vt:variant>
        <vt:lpwstr>mailto:troy.frazier@perkinelmer.com</vt:lpwstr>
      </vt:variant>
      <vt:variant>
        <vt:lpwstr/>
      </vt:variant>
      <vt:variant>
        <vt:i4>7864404</vt:i4>
      </vt:variant>
      <vt:variant>
        <vt:i4>0</vt:i4>
      </vt:variant>
      <vt:variant>
        <vt:i4>0</vt:i4>
      </vt:variant>
      <vt:variant>
        <vt:i4>5</vt:i4>
      </vt:variant>
      <vt:variant>
        <vt:lpwstr>mailto:brookereric@hotmail.com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Eric Brooker</dc:creator>
  <cp:lastModifiedBy>Eric</cp:lastModifiedBy>
  <cp:revision>9</cp:revision>
  <cp:lastPrinted>2004-12-19T19:24:00Z</cp:lastPrinted>
  <dcterms:created xsi:type="dcterms:W3CDTF">2011-03-12T01:06:00Z</dcterms:created>
  <dcterms:modified xsi:type="dcterms:W3CDTF">2013-10-21T03:06:00Z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</Properties>
</file>