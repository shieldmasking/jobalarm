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7" w:type="dxa"/>
        <w:tblInd w:w="-432" w:type="dxa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546"/>
        <w:gridCol w:w="171"/>
        <w:gridCol w:w="2786"/>
        <w:gridCol w:w="267"/>
        <w:gridCol w:w="810"/>
        <w:gridCol w:w="1575"/>
        <w:gridCol w:w="401"/>
        <w:gridCol w:w="3341"/>
      </w:tblGrid>
      <w:tr w:rsidR="00971E9D" w:rsidRPr="0021599F" w:rsidTr="001D08C2">
        <w:trPr>
          <w:trHeight w:hRule="exact" w:val="288"/>
          <w:tblHeader/>
        </w:trPr>
        <w:tc>
          <w:tcPr>
            <w:tcW w:w="10897" w:type="dxa"/>
            <w:gridSpan w:val="8"/>
            <w:vAlign w:val="bottom"/>
          </w:tcPr>
          <w:p w:rsidR="00971E9D" w:rsidRPr="001F24DC" w:rsidRDefault="00971E9D" w:rsidP="00C6169B">
            <w:pPr>
              <w:pStyle w:val="ContactInfo"/>
            </w:pPr>
          </w:p>
        </w:tc>
      </w:tr>
      <w:tr w:rsidR="00971E9D" w:rsidRPr="00DC1DF3" w:rsidTr="001D08C2">
        <w:trPr>
          <w:trHeight w:hRule="exact" w:val="720"/>
          <w:tblHeader/>
        </w:trPr>
        <w:tc>
          <w:tcPr>
            <w:tcW w:w="10897" w:type="dxa"/>
            <w:gridSpan w:val="8"/>
            <w:tcBorders>
              <w:bottom w:val="single" w:sz="4" w:space="0" w:color="auto"/>
            </w:tcBorders>
            <w:vAlign w:val="bottom"/>
          </w:tcPr>
          <w:p w:rsidR="00971E9D" w:rsidRPr="003126B2" w:rsidRDefault="00D63BA4" w:rsidP="00971E9D">
            <w:pPr>
              <w:pStyle w:val="YourName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373756B" wp14:editId="1F6C3D93">
                      <wp:simplePos x="0" y="0"/>
                      <wp:positionH relativeFrom="column">
                        <wp:posOffset>4027805</wp:posOffset>
                      </wp:positionH>
                      <wp:positionV relativeFrom="paragraph">
                        <wp:posOffset>34290</wp:posOffset>
                      </wp:positionV>
                      <wp:extent cx="2909570" cy="409575"/>
                      <wp:effectExtent l="0" t="0" r="5080" b="9525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09570" cy="4095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47940" w:rsidRDefault="00D63BA4" w:rsidP="00647940">
                                  <w:pPr>
                                    <w:jc w:val="right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 w:rsidRPr="00D63BA4"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10872</w:t>
                                  </w:r>
                                  <w:r w:rsidR="00466BB0"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 xml:space="preserve"> Tea Olive Lane, Boca Raton, FL  </w:t>
                                  </w:r>
                                  <w:r w:rsidRPr="00D63BA4"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33498</w:t>
                                  </w:r>
                                </w:p>
                                <w:p w:rsidR="00D63BA4" w:rsidRPr="00D63BA4" w:rsidRDefault="00D63BA4" w:rsidP="00647940">
                                  <w:pPr>
                                    <w:jc w:val="right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 w:rsidRPr="00D63BA4"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 xml:space="preserve"> </w:t>
                                  </w:r>
                                  <w:r w:rsidR="00647940"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 xml:space="preserve">Cell: </w:t>
                                  </w:r>
                                  <w:r w:rsidR="00466BB0"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561-706-3619</w:t>
                                  </w:r>
                                  <w:r w:rsidRPr="00D63BA4"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 xml:space="preserve"> </w:t>
                                  </w:r>
                                  <w:r w:rsidR="00647940"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s</w:t>
                                  </w:r>
                                  <w:r w:rsidRPr="00D63BA4"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miles0324@gmail.com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317.15pt;margin-top:2.7pt;width:229.1pt;height:3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" stroked="f">
                      <v:textbox>
                        <w:txbxContent>
                          <w:p w:rsidR="00647940" w:rsidRDefault="00D63BA4" w:rsidP="00647940">
                            <w:pPr>
                              <w:jc w:val="right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 w:rsidRPr="00D63BA4">
                              <w:rPr>
                                <w:rFonts w:ascii="Arial Narrow" w:hAnsi="Arial Narrow"/>
                                <w:sz w:val="20"/>
                              </w:rPr>
                              <w:t>10872</w:t>
                            </w:r>
                            <w:r w:rsidR="00466BB0">
                              <w:rPr>
                                <w:rFonts w:ascii="Arial Narrow" w:hAnsi="Arial Narrow"/>
                                <w:sz w:val="20"/>
                              </w:rPr>
                              <w:t xml:space="preserve"> Tea Olive Lane, Boca Raton, FL  </w:t>
                            </w:r>
                            <w:bookmarkStart w:id="1" w:name="_GoBack"/>
                            <w:bookmarkEnd w:id="1"/>
                            <w:r w:rsidRPr="00D63BA4">
                              <w:rPr>
                                <w:rFonts w:ascii="Arial Narrow" w:hAnsi="Arial Narrow"/>
                                <w:sz w:val="20"/>
                              </w:rPr>
                              <w:t>33498</w:t>
                            </w:r>
                          </w:p>
                          <w:p w:rsidR="00D63BA4" w:rsidRPr="00D63BA4" w:rsidRDefault="00D63BA4" w:rsidP="00647940">
                            <w:pPr>
                              <w:jc w:val="right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 w:rsidRPr="00D63BA4">
                              <w:rPr>
                                <w:rFonts w:ascii="Arial Narrow" w:hAnsi="Arial Narrow"/>
                                <w:sz w:val="20"/>
                              </w:rPr>
                              <w:t xml:space="preserve"> </w:t>
                            </w:r>
                            <w:r w:rsidR="00647940">
                              <w:rPr>
                                <w:rFonts w:ascii="Arial Narrow" w:hAnsi="Arial Narrow"/>
                                <w:sz w:val="20"/>
                              </w:rPr>
                              <w:t xml:space="preserve">Cell: </w:t>
                            </w:r>
                            <w:r w:rsidR="00466BB0">
                              <w:rPr>
                                <w:rFonts w:ascii="Arial Narrow" w:hAnsi="Arial Narrow"/>
                                <w:sz w:val="20"/>
                              </w:rPr>
                              <w:t>561-706-3619</w:t>
                            </w:r>
                            <w:r w:rsidRPr="00D63BA4">
                              <w:rPr>
                                <w:rFonts w:ascii="Arial Narrow" w:hAnsi="Arial Narrow"/>
                                <w:sz w:val="20"/>
                              </w:rPr>
                              <w:t xml:space="preserve"> </w:t>
                            </w:r>
                            <w:r w:rsidR="00647940">
                              <w:rPr>
                                <w:rFonts w:ascii="Arial Narrow" w:hAnsi="Arial Narrow"/>
                                <w:sz w:val="20"/>
                              </w:rPr>
                              <w:t>s</w:t>
                            </w:r>
                            <w:r w:rsidRPr="00D63BA4">
                              <w:rPr>
                                <w:rFonts w:ascii="Arial Narrow" w:hAnsi="Arial Narrow"/>
                                <w:sz w:val="20"/>
                              </w:rPr>
                              <w:t>miles0324@gmail.com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3B65">
              <w:t>Steven Miles</w:t>
            </w:r>
          </w:p>
        </w:tc>
      </w:tr>
      <w:tr w:rsidR="00C43BB1" w:rsidTr="0057633E">
        <w:tc>
          <w:tcPr>
            <w:tcW w:w="1717" w:type="dxa"/>
            <w:gridSpan w:val="2"/>
            <w:tcBorders>
              <w:top w:val="single" w:sz="4" w:space="0" w:color="auto"/>
            </w:tcBorders>
          </w:tcPr>
          <w:p w:rsidR="00971E9D" w:rsidRPr="001F24DC" w:rsidRDefault="00971E9D" w:rsidP="00C22784">
            <w:pPr>
              <w:pStyle w:val="Heading1"/>
              <w:jc w:val="left"/>
            </w:pPr>
            <w:r w:rsidRPr="001F24DC">
              <w:t>Objective</w:t>
            </w:r>
          </w:p>
        </w:tc>
        <w:tc>
          <w:tcPr>
            <w:tcW w:w="9180" w:type="dxa"/>
            <w:gridSpan w:val="6"/>
            <w:tcBorders>
              <w:top w:val="single" w:sz="4" w:space="0" w:color="auto"/>
            </w:tcBorders>
            <w:vAlign w:val="bottom"/>
          </w:tcPr>
          <w:p w:rsidR="00B3587E" w:rsidRDefault="00B3587E" w:rsidP="00573B65">
            <w:pPr>
              <w:rPr>
                <w:rFonts w:ascii="Arial Narrow" w:hAnsi="Arial Narrow"/>
              </w:rPr>
            </w:pPr>
          </w:p>
          <w:p w:rsidR="00971E9D" w:rsidRPr="00B3587E" w:rsidRDefault="00584BCC" w:rsidP="00B8490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To obtain a </w:t>
            </w:r>
            <w:r w:rsidR="00B84907">
              <w:rPr>
                <w:rFonts w:ascii="Arial Narrow" w:hAnsi="Arial Narrow"/>
              </w:rPr>
              <w:t xml:space="preserve">laboratory </w:t>
            </w:r>
            <w:r w:rsidR="009E1E98">
              <w:rPr>
                <w:rFonts w:ascii="Arial Narrow" w:hAnsi="Arial Narrow"/>
              </w:rPr>
              <w:t>position</w:t>
            </w:r>
            <w:r w:rsidR="002E43D0">
              <w:rPr>
                <w:rFonts w:ascii="Arial Narrow" w:hAnsi="Arial Narrow"/>
              </w:rPr>
              <w:t xml:space="preserve"> </w:t>
            </w:r>
            <w:r w:rsidR="00B26191">
              <w:rPr>
                <w:rFonts w:ascii="Arial Narrow" w:hAnsi="Arial Narrow"/>
              </w:rPr>
              <w:t xml:space="preserve">with opportunity for growth and advancement. </w:t>
            </w:r>
          </w:p>
        </w:tc>
      </w:tr>
      <w:tr w:rsidR="00C43BB1" w:rsidTr="0057633E">
        <w:trPr>
          <w:trHeight w:val="2070"/>
        </w:trPr>
        <w:tc>
          <w:tcPr>
            <w:tcW w:w="1717" w:type="dxa"/>
            <w:gridSpan w:val="2"/>
          </w:tcPr>
          <w:p w:rsidR="00135752" w:rsidRPr="003126B2" w:rsidRDefault="00573B65" w:rsidP="00C22784">
            <w:pPr>
              <w:pStyle w:val="Heading1"/>
              <w:jc w:val="left"/>
            </w:pPr>
            <w:r>
              <w:t>Education</w:t>
            </w:r>
          </w:p>
        </w:tc>
        <w:tc>
          <w:tcPr>
            <w:tcW w:w="9180" w:type="dxa"/>
            <w:gridSpan w:val="6"/>
            <w:vAlign w:val="bottom"/>
          </w:tcPr>
          <w:p w:rsidR="00B70063" w:rsidRDefault="00B70063" w:rsidP="00B70063">
            <w:pPr>
              <w:pStyle w:val="Heading2"/>
            </w:pPr>
            <w:r>
              <w:t>Masters of Science in Biomedical Sciences</w:t>
            </w:r>
          </w:p>
          <w:p w:rsidR="00B70063" w:rsidRDefault="00B70063" w:rsidP="00B70063">
            <w:pPr>
              <w:pStyle w:val="BulletedListItem"/>
            </w:pPr>
            <w:r>
              <w:t>Graduated from Florida Atlantic University</w:t>
            </w:r>
          </w:p>
          <w:p w:rsidR="00B70063" w:rsidRPr="00694563" w:rsidRDefault="00694563" w:rsidP="00B70063">
            <w:pPr>
              <w:pStyle w:val="BulletedListItem"/>
            </w:pPr>
            <w:r>
              <w:t xml:space="preserve">August 2013 - </w:t>
            </w:r>
            <w:r w:rsidR="00B70063" w:rsidRPr="00694563">
              <w:t>December 2014</w:t>
            </w:r>
          </w:p>
          <w:p w:rsidR="00135752" w:rsidRDefault="00573B65" w:rsidP="00346ABB">
            <w:pPr>
              <w:pStyle w:val="Heading2"/>
            </w:pPr>
            <w:r w:rsidRPr="00694563">
              <w:t>Bachelors o</w:t>
            </w:r>
            <w:r>
              <w:t>f Science in Biochemistry</w:t>
            </w:r>
          </w:p>
          <w:p w:rsidR="00135752" w:rsidRPr="00821698" w:rsidRDefault="00092D13" w:rsidP="00821698">
            <w:pPr>
              <w:pStyle w:val="BulletedListItem"/>
            </w:pPr>
            <w:r>
              <w:t>Graduated f</w:t>
            </w:r>
            <w:r w:rsidR="00573B65">
              <w:t>rom the Florida State University</w:t>
            </w:r>
            <w:r w:rsidR="00B35B74">
              <w:t xml:space="preserve"> -- </w:t>
            </w:r>
            <w:r w:rsidR="007031C5">
              <w:t>Cum L</w:t>
            </w:r>
            <w:r w:rsidR="00B35B74">
              <w:t>aude</w:t>
            </w:r>
          </w:p>
          <w:p w:rsidR="00135752" w:rsidRDefault="00694563" w:rsidP="00604DEC">
            <w:pPr>
              <w:pStyle w:val="BulletedListItem"/>
              <w:contextualSpacing/>
            </w:pPr>
            <w:r>
              <w:t xml:space="preserve">August 2009 - </w:t>
            </w:r>
            <w:r w:rsidR="00573B65">
              <w:t>May 2013</w:t>
            </w:r>
          </w:p>
          <w:p w:rsidR="00604DEC" w:rsidRPr="00604DEC" w:rsidRDefault="00B35B74" w:rsidP="00604DEC">
            <w:pPr>
              <w:pStyle w:val="BulletedListItem"/>
              <w:contextualSpacing/>
            </w:pPr>
            <w:r>
              <w:t>President</w:t>
            </w:r>
            <w:r w:rsidR="007031C5">
              <w:t xml:space="preserve">’s and </w:t>
            </w:r>
            <w:r>
              <w:t>Dean</w:t>
            </w:r>
            <w:r w:rsidR="00DF3193">
              <w:t>’</w:t>
            </w:r>
            <w:r w:rsidR="00DA6F92">
              <w:t>s L</w:t>
            </w:r>
            <w:r>
              <w:t>ist</w:t>
            </w:r>
            <w:r w:rsidR="00B822D9">
              <w:t xml:space="preserve"> </w:t>
            </w:r>
            <w:r w:rsidR="00DA6F92">
              <w:t>R</w:t>
            </w:r>
            <w:r w:rsidR="007031C5">
              <w:t>ecipient</w:t>
            </w:r>
          </w:p>
        </w:tc>
      </w:tr>
      <w:tr w:rsidR="00573B65" w:rsidTr="0057633E">
        <w:trPr>
          <w:trHeight w:val="288"/>
        </w:trPr>
        <w:tc>
          <w:tcPr>
            <w:tcW w:w="1717" w:type="dxa"/>
            <w:gridSpan w:val="2"/>
          </w:tcPr>
          <w:p w:rsidR="00A625D1" w:rsidRDefault="00A625D1" w:rsidP="00C22784">
            <w:pPr>
              <w:pStyle w:val="Heading1"/>
              <w:jc w:val="left"/>
            </w:pPr>
            <w:r>
              <w:t>Skills</w:t>
            </w:r>
          </w:p>
        </w:tc>
        <w:tc>
          <w:tcPr>
            <w:tcW w:w="3863" w:type="dxa"/>
            <w:gridSpan w:val="3"/>
          </w:tcPr>
          <w:p w:rsidR="00EC74C5" w:rsidRDefault="00EC74C5" w:rsidP="00EC74C5">
            <w:pPr>
              <w:pStyle w:val="BulletedListItem1"/>
              <w:contextualSpacing/>
            </w:pPr>
            <w:r>
              <w:t>BLS Certified through AHA</w:t>
            </w:r>
          </w:p>
          <w:p w:rsidR="004170B6" w:rsidRDefault="001666FB" w:rsidP="00EC74C5">
            <w:pPr>
              <w:pStyle w:val="BulletedListItem1"/>
              <w:contextualSpacing/>
            </w:pPr>
            <w:r>
              <w:t>General</w:t>
            </w:r>
            <w:r w:rsidR="0007457D">
              <w:t xml:space="preserve"> and Analytical</w:t>
            </w:r>
            <w:bookmarkStart w:id="0" w:name="_GoBack"/>
            <w:bookmarkEnd w:id="0"/>
            <w:r>
              <w:t xml:space="preserve"> L</w:t>
            </w:r>
            <w:r w:rsidR="004170B6">
              <w:t>aboratory skills</w:t>
            </w:r>
          </w:p>
          <w:p w:rsidR="004170B6" w:rsidRDefault="001666FB" w:rsidP="00EC74C5">
            <w:pPr>
              <w:pStyle w:val="BulletedListItem"/>
              <w:contextualSpacing/>
            </w:pPr>
            <w:r>
              <w:t>Laboratory S</w:t>
            </w:r>
            <w:r w:rsidR="004170B6">
              <w:t>afety skills</w:t>
            </w:r>
          </w:p>
          <w:p w:rsidR="004170B6" w:rsidRDefault="00FB3244" w:rsidP="004170B6">
            <w:pPr>
              <w:pStyle w:val="BulletedListItem"/>
            </w:pPr>
            <w:r>
              <w:t>Great I</w:t>
            </w:r>
            <w:r w:rsidR="004170B6">
              <w:t>nterpersonal skills</w:t>
            </w:r>
          </w:p>
          <w:p w:rsidR="00A625D1" w:rsidRDefault="00FB3244" w:rsidP="00EC74C5">
            <w:pPr>
              <w:pStyle w:val="BulletedListItem"/>
            </w:pPr>
            <w:r>
              <w:t>Extremely Detail Oriented and D</w:t>
            </w:r>
            <w:r w:rsidR="004170B6">
              <w:t>etermined</w:t>
            </w:r>
          </w:p>
        </w:tc>
        <w:tc>
          <w:tcPr>
            <w:tcW w:w="5317" w:type="dxa"/>
            <w:gridSpan w:val="3"/>
          </w:tcPr>
          <w:p w:rsidR="00EC74C5" w:rsidRDefault="00EC74C5" w:rsidP="004170B6">
            <w:pPr>
              <w:pStyle w:val="BulletedListItem1"/>
              <w:contextualSpacing/>
            </w:pPr>
            <w:r>
              <w:t xml:space="preserve">Incredibly Fast Learner </w:t>
            </w:r>
          </w:p>
          <w:p w:rsidR="004170B6" w:rsidRDefault="004170B6" w:rsidP="004170B6">
            <w:pPr>
              <w:pStyle w:val="BulletedListItem1"/>
              <w:contextualSpacing/>
            </w:pPr>
            <w:r>
              <w:t>Proficient in Microsoft PowerPoint</w:t>
            </w:r>
          </w:p>
          <w:p w:rsidR="004170B6" w:rsidRDefault="004170B6" w:rsidP="004170B6">
            <w:pPr>
              <w:pStyle w:val="BulletedListItem1"/>
              <w:contextualSpacing/>
            </w:pPr>
            <w:r>
              <w:t>Proficient in Microsoft Excel</w:t>
            </w:r>
          </w:p>
          <w:p w:rsidR="004170B6" w:rsidRDefault="002B408A" w:rsidP="004170B6">
            <w:pPr>
              <w:pStyle w:val="BulletedListItem"/>
            </w:pPr>
            <w:r>
              <w:t>Extensive C</w:t>
            </w:r>
            <w:r w:rsidR="00204722">
              <w:t>omputer K</w:t>
            </w:r>
            <w:r w:rsidR="004170B6">
              <w:t>nowledge</w:t>
            </w:r>
          </w:p>
          <w:p w:rsidR="00A625D1" w:rsidRDefault="002B408A" w:rsidP="004170B6">
            <w:pPr>
              <w:pStyle w:val="BulletedListItem"/>
            </w:pPr>
            <w:r>
              <w:t>B</w:t>
            </w:r>
            <w:r w:rsidR="00F444A2">
              <w:t>asic P</w:t>
            </w:r>
            <w:r w:rsidR="00FF7A24">
              <w:t>rogramming K</w:t>
            </w:r>
            <w:r w:rsidR="004170B6">
              <w:t>nowledge (Java, ActionScript, C++)</w:t>
            </w:r>
          </w:p>
        </w:tc>
      </w:tr>
      <w:tr w:rsidR="00573B65" w:rsidRPr="002B084E" w:rsidTr="0057633E">
        <w:trPr>
          <w:trHeight w:val="360"/>
        </w:trPr>
        <w:tc>
          <w:tcPr>
            <w:tcW w:w="1717" w:type="dxa"/>
            <w:gridSpan w:val="2"/>
            <w:vMerge w:val="restart"/>
          </w:tcPr>
          <w:p w:rsidR="00CB34AA" w:rsidRPr="003126B2" w:rsidRDefault="00CB34AA" w:rsidP="00C22784">
            <w:pPr>
              <w:pStyle w:val="Heading1"/>
              <w:jc w:val="left"/>
            </w:pPr>
            <w:r>
              <w:t>Employment History</w:t>
            </w:r>
          </w:p>
        </w:tc>
        <w:tc>
          <w:tcPr>
            <w:tcW w:w="2786" w:type="dxa"/>
            <w:vAlign w:val="bottom"/>
          </w:tcPr>
          <w:p w:rsidR="00CB34AA" w:rsidRPr="0070617C" w:rsidRDefault="00573B65" w:rsidP="001C23FF">
            <w:pPr>
              <w:pStyle w:val="BulletedListItem1"/>
            </w:pPr>
            <w:r>
              <w:t>General Chemistry Laboratory Teaching Assistant</w:t>
            </w:r>
          </w:p>
        </w:tc>
        <w:tc>
          <w:tcPr>
            <w:tcW w:w="3053" w:type="dxa"/>
            <w:gridSpan w:val="4"/>
            <w:vAlign w:val="bottom"/>
          </w:tcPr>
          <w:p w:rsidR="00660BC1" w:rsidRDefault="00426FAC" w:rsidP="00660BC1">
            <w:pPr>
              <w:pStyle w:val="BodyText2"/>
              <w:contextualSpacing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90412CC" wp14:editId="5C520CCD">
                      <wp:simplePos x="0" y="0"/>
                      <wp:positionH relativeFrom="column">
                        <wp:posOffset>1847215</wp:posOffset>
                      </wp:positionH>
                      <wp:positionV relativeFrom="paragraph">
                        <wp:posOffset>101600</wp:posOffset>
                      </wp:positionV>
                      <wp:extent cx="2374265" cy="1403985"/>
                      <wp:effectExtent l="0" t="0" r="6985" b="635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74265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60BC1" w:rsidRPr="00660BC1" w:rsidRDefault="00B03800">
                                  <w:pPr>
                                    <w:rPr>
                                      <w:rFonts w:ascii="Arial Narrow" w:hAnsi="Arial Narrow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</w:rPr>
                                    <w:t xml:space="preserve">            </w:t>
                                  </w:r>
                                  <w:r w:rsidR="00660BC1" w:rsidRPr="00660BC1">
                                    <w:rPr>
                                      <w:rFonts w:ascii="Arial Narrow" w:hAnsi="Arial Narrow"/>
                                    </w:rPr>
                                    <w:t>January 2014 – December 2014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" o:spid="_x0000_s1027" type="#_x0000_t202" style="position:absolute;left:0;text-align:left;margin-left:145.45pt;margin-top:8pt;width:186.95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" stroked="f">
                      <v:textbox style="mso-fit-shape-to-text:t">
                        <w:txbxContent>
                          <w:p w:rsidR="00660BC1" w:rsidRPr="00660BC1" w:rsidRDefault="00B03800">
                            <w:pPr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 xml:space="preserve">            </w:t>
                            </w:r>
                            <w:r w:rsidR="00660BC1" w:rsidRPr="00660BC1">
                              <w:rPr>
                                <w:rFonts w:ascii="Arial Narrow" w:hAnsi="Arial Narrow"/>
                              </w:rPr>
                              <w:t>January 2014 – December 2014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3B65">
              <w:t>Florida Atlantic University</w:t>
            </w:r>
          </w:p>
          <w:p w:rsidR="00CB34AA" w:rsidRPr="00821698" w:rsidRDefault="00573B65" w:rsidP="00660BC1">
            <w:pPr>
              <w:pStyle w:val="BodyText2"/>
              <w:contextualSpacing/>
            </w:pPr>
            <w:r>
              <w:t xml:space="preserve">Boca Raton, </w:t>
            </w:r>
            <w:r w:rsidR="005D5478">
              <w:t>FL</w:t>
            </w:r>
          </w:p>
        </w:tc>
        <w:tc>
          <w:tcPr>
            <w:tcW w:w="3341" w:type="dxa"/>
            <w:vAlign w:val="bottom"/>
          </w:tcPr>
          <w:p w:rsidR="00C70879" w:rsidRPr="00821698" w:rsidRDefault="00C70879" w:rsidP="00660BC1">
            <w:pPr>
              <w:pStyle w:val="Dates1"/>
              <w:jc w:val="left"/>
            </w:pPr>
          </w:p>
        </w:tc>
      </w:tr>
      <w:tr w:rsidR="00573B65" w:rsidRPr="002B084E" w:rsidTr="0057633E">
        <w:trPr>
          <w:trHeight w:val="360"/>
        </w:trPr>
        <w:tc>
          <w:tcPr>
            <w:tcW w:w="1717" w:type="dxa"/>
            <w:gridSpan w:val="2"/>
            <w:vMerge/>
          </w:tcPr>
          <w:p w:rsidR="00CB34AA" w:rsidRDefault="00CB34AA" w:rsidP="00971E9D">
            <w:pPr>
              <w:rPr>
                <w:rFonts w:ascii="Impact" w:hAnsi="Impact"/>
                <w:sz w:val="24"/>
                <w:szCs w:val="24"/>
              </w:rPr>
            </w:pPr>
          </w:p>
        </w:tc>
        <w:tc>
          <w:tcPr>
            <w:tcW w:w="2786" w:type="dxa"/>
            <w:vAlign w:val="bottom"/>
          </w:tcPr>
          <w:p w:rsidR="003A4DAD" w:rsidRDefault="00660BC1" w:rsidP="003A4DAD">
            <w:pPr>
              <w:pStyle w:val="BulletedListItem1"/>
              <w:contextualSpacing/>
            </w:pPr>
            <w:r>
              <w:t>Independent Tutor in B</w:t>
            </w:r>
            <w:r w:rsidR="00573B65">
              <w:t>iology/</w:t>
            </w:r>
            <w:r>
              <w:t>C</w:t>
            </w:r>
            <w:r w:rsidR="00573B65">
              <w:t>hemistry/</w:t>
            </w:r>
            <w:r>
              <w:t>O</w:t>
            </w:r>
            <w:r w:rsidR="00AF1C2D">
              <w:t>rganic C</w:t>
            </w:r>
            <w:r w:rsidR="00573B65">
              <w:t>hemistry/</w:t>
            </w:r>
            <w:r>
              <w:t>G</w:t>
            </w:r>
            <w:r w:rsidR="00573B65">
              <w:t>enetics/</w:t>
            </w:r>
          </w:p>
          <w:p w:rsidR="00CB34AA" w:rsidRPr="0070617C" w:rsidRDefault="00806073" w:rsidP="003A4DAD">
            <w:pPr>
              <w:pStyle w:val="BulletedListItem1"/>
              <w:numPr>
                <w:ilvl w:val="0"/>
                <w:numId w:val="0"/>
              </w:numPr>
              <w:contextualSpacing/>
            </w:pPr>
            <w:r>
              <w:t xml:space="preserve">     </w:t>
            </w:r>
            <w:r w:rsidR="00660BC1">
              <w:t>M</w:t>
            </w:r>
            <w:r w:rsidR="00573B65">
              <w:t>icrobiology</w:t>
            </w:r>
          </w:p>
        </w:tc>
        <w:tc>
          <w:tcPr>
            <w:tcW w:w="3053" w:type="dxa"/>
            <w:gridSpan w:val="4"/>
            <w:vAlign w:val="bottom"/>
          </w:tcPr>
          <w:p w:rsidR="00473EE8" w:rsidRDefault="00573B65" w:rsidP="00473EE8">
            <w:pPr>
              <w:pStyle w:val="BodyText1"/>
            </w:pPr>
            <w:r>
              <w:t xml:space="preserve">Florida Atlantic </w:t>
            </w:r>
            <w:r w:rsidR="00473EE8">
              <w:t>University</w:t>
            </w:r>
          </w:p>
          <w:p w:rsidR="00CB34AA" w:rsidRDefault="00AE6341" w:rsidP="00473EE8">
            <w:pPr>
              <w:pStyle w:val="BodyText1"/>
            </w:pPr>
            <w:r>
              <w:t xml:space="preserve"> </w:t>
            </w:r>
            <w:r w:rsidR="00573B65">
              <w:t xml:space="preserve">Boca Raton, </w:t>
            </w:r>
            <w:r w:rsidR="005D5478">
              <w:t>FL</w:t>
            </w:r>
          </w:p>
          <w:p w:rsidR="001967B3" w:rsidRPr="00821698" w:rsidRDefault="001967B3" w:rsidP="00473EE8">
            <w:pPr>
              <w:pStyle w:val="BodyText1"/>
            </w:pPr>
          </w:p>
        </w:tc>
        <w:tc>
          <w:tcPr>
            <w:tcW w:w="3341" w:type="dxa"/>
            <w:vAlign w:val="bottom"/>
          </w:tcPr>
          <w:p w:rsidR="00CB34AA" w:rsidRDefault="00573B65" w:rsidP="00B03800">
            <w:pPr>
              <w:pStyle w:val="Dates"/>
            </w:pPr>
            <w:r>
              <w:t>August 2013</w:t>
            </w:r>
            <w:r w:rsidR="00E47E56">
              <w:t xml:space="preserve"> </w:t>
            </w:r>
            <w:r w:rsidR="00B6563B">
              <w:t>–</w:t>
            </w:r>
            <w:r w:rsidR="00E47E56">
              <w:t xml:space="preserve"> P</w:t>
            </w:r>
            <w:r>
              <w:t>resent</w:t>
            </w:r>
          </w:p>
          <w:p w:rsidR="001967B3" w:rsidRDefault="001967B3" w:rsidP="00B03800">
            <w:pPr>
              <w:pStyle w:val="Dates"/>
            </w:pPr>
          </w:p>
          <w:p w:rsidR="00C70879" w:rsidRPr="00821698" w:rsidRDefault="00C70879" w:rsidP="00B03800">
            <w:pPr>
              <w:pStyle w:val="Dates"/>
            </w:pPr>
          </w:p>
        </w:tc>
      </w:tr>
      <w:tr w:rsidR="00573B65" w:rsidRPr="00C22784" w:rsidTr="0057633E">
        <w:trPr>
          <w:trHeight w:val="95"/>
        </w:trPr>
        <w:tc>
          <w:tcPr>
            <w:tcW w:w="1717" w:type="dxa"/>
            <w:gridSpan w:val="2"/>
            <w:vMerge/>
          </w:tcPr>
          <w:p w:rsidR="00CB34AA" w:rsidRDefault="00CB34AA" w:rsidP="00971E9D">
            <w:pPr>
              <w:rPr>
                <w:rFonts w:ascii="Impact" w:hAnsi="Impact"/>
                <w:sz w:val="24"/>
                <w:szCs w:val="24"/>
              </w:rPr>
            </w:pPr>
          </w:p>
        </w:tc>
        <w:tc>
          <w:tcPr>
            <w:tcW w:w="2786" w:type="dxa"/>
            <w:vAlign w:val="bottom"/>
          </w:tcPr>
          <w:p w:rsidR="006724FF" w:rsidRDefault="004622AF" w:rsidP="001C100D">
            <w:pPr>
              <w:pStyle w:val="BulletedListItem1"/>
              <w:contextualSpacing/>
            </w:pPr>
            <w:r>
              <w:t>I</w:t>
            </w:r>
            <w:r w:rsidR="008C1036">
              <w:t>T Specialist</w:t>
            </w:r>
            <w:r w:rsidR="006B5297">
              <w:t xml:space="preserve"> </w:t>
            </w:r>
          </w:p>
          <w:p w:rsidR="00CB34AA" w:rsidRPr="0070617C" w:rsidRDefault="00BF1E83" w:rsidP="001C100D">
            <w:pPr>
              <w:pStyle w:val="BulletedListItem1"/>
              <w:numPr>
                <w:ilvl w:val="0"/>
                <w:numId w:val="0"/>
              </w:numPr>
              <w:ind w:left="245"/>
              <w:contextualSpacing/>
            </w:pPr>
            <w:r>
              <w:t>I</w:t>
            </w:r>
            <w:r w:rsidR="006B5297">
              <w:t>nstallation Supervisor</w:t>
            </w:r>
            <w:r w:rsidR="00573B65">
              <w:t xml:space="preserve"> </w:t>
            </w:r>
          </w:p>
        </w:tc>
        <w:tc>
          <w:tcPr>
            <w:tcW w:w="3053" w:type="dxa"/>
            <w:gridSpan w:val="4"/>
            <w:vAlign w:val="bottom"/>
          </w:tcPr>
          <w:p w:rsidR="00907FC6" w:rsidRDefault="00573B65" w:rsidP="00573B65">
            <w:pPr>
              <w:pStyle w:val="BodyText1"/>
            </w:pPr>
            <w:r>
              <w:t>Flagcraft, Inc</w:t>
            </w:r>
          </w:p>
          <w:p w:rsidR="00604A76" w:rsidRPr="00821698" w:rsidRDefault="00573B65" w:rsidP="00907FC6">
            <w:pPr>
              <w:pStyle w:val="BodyText1"/>
            </w:pPr>
            <w:r>
              <w:t xml:space="preserve">Boca Raton, </w:t>
            </w:r>
            <w:r w:rsidR="005D5478">
              <w:t>FL</w:t>
            </w:r>
          </w:p>
        </w:tc>
        <w:tc>
          <w:tcPr>
            <w:tcW w:w="3341" w:type="dxa"/>
            <w:vAlign w:val="bottom"/>
          </w:tcPr>
          <w:p w:rsidR="00CB34AA" w:rsidRDefault="00573B65" w:rsidP="00B03800">
            <w:pPr>
              <w:pStyle w:val="Dates"/>
              <w:rPr>
                <w:szCs w:val="22"/>
              </w:rPr>
            </w:pPr>
            <w:r w:rsidRPr="00C22784">
              <w:rPr>
                <w:szCs w:val="22"/>
              </w:rPr>
              <w:t>May 2007 –</w:t>
            </w:r>
            <w:r w:rsidR="00E47E56">
              <w:rPr>
                <w:szCs w:val="22"/>
              </w:rPr>
              <w:t xml:space="preserve"> P</w:t>
            </w:r>
            <w:r w:rsidRPr="00C22784">
              <w:rPr>
                <w:szCs w:val="22"/>
              </w:rPr>
              <w:t>resent</w:t>
            </w:r>
          </w:p>
          <w:p w:rsidR="00604A76" w:rsidRPr="00C22784" w:rsidRDefault="00604A76" w:rsidP="00B03800">
            <w:pPr>
              <w:pStyle w:val="Dates"/>
              <w:rPr>
                <w:szCs w:val="22"/>
              </w:rPr>
            </w:pPr>
          </w:p>
        </w:tc>
      </w:tr>
      <w:tr w:rsidR="00573B65" w:rsidRPr="00C22784" w:rsidTr="0057633E">
        <w:trPr>
          <w:trHeight w:val="459"/>
        </w:trPr>
        <w:tc>
          <w:tcPr>
            <w:tcW w:w="1717" w:type="dxa"/>
            <w:gridSpan w:val="2"/>
            <w:vMerge/>
          </w:tcPr>
          <w:p w:rsidR="00CB34AA" w:rsidRDefault="00CB34AA" w:rsidP="00971E9D">
            <w:pPr>
              <w:rPr>
                <w:rFonts w:ascii="Impact" w:hAnsi="Impact"/>
                <w:sz w:val="24"/>
                <w:szCs w:val="24"/>
              </w:rPr>
            </w:pPr>
          </w:p>
        </w:tc>
        <w:tc>
          <w:tcPr>
            <w:tcW w:w="2786" w:type="dxa"/>
            <w:vAlign w:val="bottom"/>
          </w:tcPr>
          <w:p w:rsidR="002B4610" w:rsidRDefault="00446AF1" w:rsidP="002B4610">
            <w:pPr>
              <w:pStyle w:val="BulletedListItem1"/>
              <w:contextualSpacing/>
            </w:pPr>
            <w:r>
              <w:t>Lead Server</w:t>
            </w:r>
          </w:p>
          <w:p w:rsidR="002B4610" w:rsidRPr="0070617C" w:rsidRDefault="002B4610" w:rsidP="002B4610">
            <w:pPr>
              <w:pStyle w:val="BulletedListItem1"/>
              <w:numPr>
                <w:ilvl w:val="0"/>
                <w:numId w:val="0"/>
              </w:numPr>
              <w:ind w:left="245"/>
              <w:contextualSpacing/>
            </w:pPr>
          </w:p>
        </w:tc>
        <w:tc>
          <w:tcPr>
            <w:tcW w:w="3053" w:type="dxa"/>
            <w:gridSpan w:val="4"/>
            <w:vAlign w:val="bottom"/>
          </w:tcPr>
          <w:p w:rsidR="002B4610" w:rsidRDefault="002B4610" w:rsidP="00573B65">
            <w:pPr>
              <w:pStyle w:val="BodyText1"/>
            </w:pPr>
          </w:p>
          <w:p w:rsidR="002B4610" w:rsidRDefault="00573B65" w:rsidP="00573B65">
            <w:pPr>
              <w:pStyle w:val="BodyText1"/>
            </w:pPr>
            <w:r>
              <w:t>Cantina Cabo</w:t>
            </w:r>
          </w:p>
          <w:p w:rsidR="00CB34AA" w:rsidRPr="00821698" w:rsidRDefault="00573B65" w:rsidP="00573B65">
            <w:pPr>
              <w:pStyle w:val="BodyText1"/>
            </w:pPr>
            <w:r>
              <w:t xml:space="preserve">Boca Raton, </w:t>
            </w:r>
            <w:r w:rsidR="005D5478">
              <w:t>FL</w:t>
            </w:r>
          </w:p>
        </w:tc>
        <w:tc>
          <w:tcPr>
            <w:tcW w:w="3341" w:type="dxa"/>
            <w:vAlign w:val="bottom"/>
          </w:tcPr>
          <w:p w:rsidR="00CB34AA" w:rsidRDefault="00573B65" w:rsidP="002B084E">
            <w:pPr>
              <w:pStyle w:val="Dates"/>
              <w:rPr>
                <w:szCs w:val="22"/>
              </w:rPr>
            </w:pPr>
            <w:r w:rsidRPr="00C22784">
              <w:rPr>
                <w:szCs w:val="22"/>
              </w:rPr>
              <w:t>January 2009 – May 2009</w:t>
            </w:r>
          </w:p>
          <w:p w:rsidR="002B4610" w:rsidRPr="00C22784" w:rsidRDefault="002B4610" w:rsidP="002B084E">
            <w:pPr>
              <w:pStyle w:val="Dates"/>
              <w:rPr>
                <w:szCs w:val="22"/>
              </w:rPr>
            </w:pPr>
          </w:p>
        </w:tc>
      </w:tr>
      <w:tr w:rsidR="001D08C2" w:rsidRPr="00C22784" w:rsidTr="001D08C2">
        <w:trPr>
          <w:trHeight w:val="3213"/>
        </w:trPr>
        <w:tc>
          <w:tcPr>
            <w:tcW w:w="1546" w:type="dxa"/>
          </w:tcPr>
          <w:p w:rsidR="00135752" w:rsidRPr="003126B2" w:rsidRDefault="00071964" w:rsidP="00C22784">
            <w:pPr>
              <w:pStyle w:val="Heading1"/>
              <w:jc w:val="left"/>
            </w:pPr>
            <w:r>
              <w:t>Enriching</w:t>
            </w:r>
            <w:r w:rsidR="00FF20C2">
              <w:t xml:space="preserve"> Experiences</w:t>
            </w:r>
          </w:p>
        </w:tc>
        <w:tc>
          <w:tcPr>
            <w:tcW w:w="3224" w:type="dxa"/>
            <w:gridSpan w:val="3"/>
          </w:tcPr>
          <w:p w:rsidR="009C4A32" w:rsidRDefault="009C4A32" w:rsidP="009C4A32">
            <w:pPr>
              <w:pStyle w:val="JobTitleDegree1"/>
              <w:numPr>
                <w:ilvl w:val="0"/>
                <w:numId w:val="5"/>
              </w:numPr>
              <w:ind w:left="547"/>
              <w:contextualSpacing/>
            </w:pPr>
            <w:r>
              <w:t>American Medical School Association Member</w:t>
            </w:r>
          </w:p>
          <w:p w:rsidR="009C4A32" w:rsidRDefault="00B33942" w:rsidP="009C4A32">
            <w:pPr>
              <w:pStyle w:val="JobTitleDegree1"/>
              <w:ind w:left="547"/>
              <w:contextualSpacing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E08C833" wp14:editId="01F4FA63">
                      <wp:simplePos x="0" y="0"/>
                      <wp:positionH relativeFrom="column">
                        <wp:posOffset>1969770</wp:posOffset>
                      </wp:positionH>
                      <wp:positionV relativeFrom="paragraph">
                        <wp:posOffset>93980</wp:posOffset>
                      </wp:positionV>
                      <wp:extent cx="1476375" cy="1403985"/>
                      <wp:effectExtent l="0" t="0" r="9525" b="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6375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33942" w:rsidRDefault="00B33942" w:rsidP="00B33942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</w:rPr>
                                    <w:t>Boca Hoops High Five</w:t>
                                  </w:r>
                                </w:p>
                                <w:p w:rsidR="00B33942" w:rsidRPr="00660BC1" w:rsidRDefault="00B33942" w:rsidP="00B33942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</w:rPr>
                                    <w:t>Program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left:0;text-align:left;margin-left:155.1pt;margin-top:7.4pt;width:116.25pt;height:110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" stroked="f">
                      <v:textbox style="mso-fit-shape-to-text:t">
                        <w:txbxContent>
                          <w:p w:rsidR="00B33942" w:rsidRDefault="00B33942" w:rsidP="00B33942">
                            <w:pPr>
                              <w:jc w:val="center"/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>Boca Hoops High Five</w:t>
                            </w:r>
                          </w:p>
                          <w:p w:rsidR="00B33942" w:rsidRPr="00660BC1" w:rsidRDefault="00B33942" w:rsidP="00B33942">
                            <w:pPr>
                              <w:jc w:val="center"/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>Program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9C4A32" w:rsidRDefault="009C4A32" w:rsidP="009C4A32">
            <w:pPr>
              <w:pStyle w:val="JobTitleDegree1"/>
              <w:numPr>
                <w:ilvl w:val="0"/>
                <w:numId w:val="5"/>
              </w:numPr>
              <w:ind w:left="547"/>
              <w:contextualSpacing/>
            </w:pPr>
            <w:r>
              <w:t>Volunteering</w:t>
            </w:r>
            <w:r w:rsidR="009E534F">
              <w:t xml:space="preserve"> with Mentally Disabled</w:t>
            </w:r>
            <w:r w:rsidR="00080637">
              <w:t xml:space="preserve"> Youths</w:t>
            </w:r>
          </w:p>
          <w:p w:rsidR="009C4A32" w:rsidRDefault="009C4A32" w:rsidP="009C4A32">
            <w:pPr>
              <w:pStyle w:val="JobTitleDegree1"/>
              <w:contextualSpacing/>
            </w:pPr>
          </w:p>
          <w:p w:rsidR="00FF20C2" w:rsidRDefault="00FF20C2" w:rsidP="009C4A32">
            <w:pPr>
              <w:pStyle w:val="JobTitleDegree1"/>
              <w:numPr>
                <w:ilvl w:val="0"/>
                <w:numId w:val="5"/>
              </w:numPr>
              <w:ind w:left="547"/>
              <w:contextualSpacing/>
            </w:pPr>
            <w:r>
              <w:t>Physician Shadowing</w:t>
            </w:r>
          </w:p>
          <w:p w:rsidR="009C4A32" w:rsidRDefault="009C4A32" w:rsidP="009C4A32">
            <w:pPr>
              <w:pStyle w:val="JobTitleDegree1"/>
              <w:ind w:left="547"/>
              <w:contextualSpacing/>
            </w:pPr>
          </w:p>
          <w:p w:rsidR="006B2918" w:rsidRDefault="006B2918" w:rsidP="009C4A32">
            <w:pPr>
              <w:pStyle w:val="JobTitleDegree1"/>
              <w:numPr>
                <w:ilvl w:val="0"/>
                <w:numId w:val="5"/>
              </w:numPr>
              <w:ind w:left="547"/>
              <w:contextualSpacing/>
            </w:pPr>
            <w:r>
              <w:t xml:space="preserve">Ph.D Research </w:t>
            </w:r>
            <w:r w:rsidR="009A6086">
              <w:t>Study</w:t>
            </w:r>
            <w:r w:rsidR="004D6BE7">
              <w:t xml:space="preserve"> Participant</w:t>
            </w:r>
            <w:r>
              <w:t xml:space="preserve"> – Exercise Physiology</w:t>
            </w:r>
          </w:p>
          <w:p w:rsidR="009C4A32" w:rsidRDefault="00464C11" w:rsidP="009C4A32">
            <w:pPr>
              <w:pStyle w:val="JobTitleDegree1"/>
              <w:contextualSpacing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E3661BC" wp14:editId="775044DC">
                      <wp:simplePos x="0" y="0"/>
                      <wp:positionH relativeFrom="column">
                        <wp:posOffset>1970405</wp:posOffset>
                      </wp:positionH>
                      <wp:positionV relativeFrom="paragraph">
                        <wp:posOffset>104552</wp:posOffset>
                      </wp:positionV>
                      <wp:extent cx="1476375" cy="1403985"/>
                      <wp:effectExtent l="0" t="0" r="9525" b="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6375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64C11" w:rsidRDefault="00464C11" w:rsidP="00464C11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</w:rPr>
                                    <w:t>Phi Beta Kappa</w:t>
                                  </w:r>
                                </w:p>
                                <w:p w:rsidR="00464C11" w:rsidRPr="00660BC1" w:rsidRDefault="00464C11" w:rsidP="00464C11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</w:rPr>
                                    <w:t>National Chapter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" o:spid="_x0000_s1029" type="#_x0000_t202" style="position:absolute;margin-left:155.15pt;margin-top:8.25pt;width:116.25pt;height:11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" stroked="f">
                      <v:textbox style="mso-fit-shape-to-text:t">
                        <w:txbxContent>
                          <w:p w:rsidR="00464C11" w:rsidRDefault="00464C11" w:rsidP="00464C11">
                            <w:pPr>
                              <w:jc w:val="center"/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>Phi Beta Kappa</w:t>
                            </w:r>
                          </w:p>
                          <w:p w:rsidR="00464C11" w:rsidRPr="00660BC1" w:rsidRDefault="00464C11" w:rsidP="00464C11">
                            <w:pPr>
                              <w:jc w:val="center"/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>National Chapter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B2918" w:rsidRDefault="006B2918" w:rsidP="009C4A32">
            <w:pPr>
              <w:pStyle w:val="JobTitleDegree1"/>
              <w:numPr>
                <w:ilvl w:val="0"/>
                <w:numId w:val="5"/>
              </w:numPr>
              <w:ind w:left="547"/>
              <w:contextualSpacing/>
            </w:pPr>
            <w:r>
              <w:t>Phi Beta Kappa Honors Fraternity Member</w:t>
            </w:r>
          </w:p>
          <w:p w:rsidR="005B561E" w:rsidRDefault="005B561E" w:rsidP="005B561E">
            <w:pPr>
              <w:pStyle w:val="ListParagraph"/>
            </w:pPr>
          </w:p>
          <w:p w:rsidR="005B561E" w:rsidRPr="0070617C" w:rsidRDefault="005B561E" w:rsidP="009C4A32">
            <w:pPr>
              <w:pStyle w:val="JobTitleDegree1"/>
              <w:numPr>
                <w:ilvl w:val="0"/>
                <w:numId w:val="5"/>
              </w:numPr>
              <w:ind w:left="547"/>
              <w:contextualSpacing/>
            </w:pPr>
            <w:r>
              <w:t>Relay for Life Fundraiser</w:t>
            </w:r>
          </w:p>
        </w:tc>
        <w:tc>
          <w:tcPr>
            <w:tcW w:w="2385" w:type="dxa"/>
            <w:gridSpan w:val="2"/>
            <w:vAlign w:val="bottom"/>
          </w:tcPr>
          <w:p w:rsidR="00604DEC" w:rsidRDefault="00604DEC" w:rsidP="00604DEC">
            <w:pPr>
              <w:pStyle w:val="BodyText1"/>
              <w:jc w:val="left"/>
            </w:pPr>
          </w:p>
          <w:p w:rsidR="009C4A32" w:rsidRDefault="009C4A32" w:rsidP="00604DEC">
            <w:pPr>
              <w:pStyle w:val="BodyText1"/>
              <w:jc w:val="left"/>
            </w:pPr>
            <w:r>
              <w:t>Florida Atlantic University</w:t>
            </w:r>
          </w:p>
          <w:p w:rsidR="00604DEC" w:rsidRDefault="00604DEC" w:rsidP="00604DEC">
            <w:pPr>
              <w:pStyle w:val="BodyText1"/>
              <w:jc w:val="left"/>
            </w:pPr>
          </w:p>
          <w:p w:rsidR="00B33942" w:rsidRDefault="00B33942" w:rsidP="00604DEC">
            <w:pPr>
              <w:pStyle w:val="BodyText1"/>
            </w:pPr>
            <w:r>
              <w:t xml:space="preserve"> </w:t>
            </w:r>
          </w:p>
          <w:p w:rsidR="00080637" w:rsidRDefault="00B33942" w:rsidP="00604DEC">
            <w:pPr>
              <w:pStyle w:val="BodyText1"/>
            </w:pPr>
            <w:r>
              <w:t xml:space="preserve"> </w:t>
            </w:r>
          </w:p>
          <w:p w:rsidR="00604DEC" w:rsidRDefault="00604DEC" w:rsidP="00604DEC">
            <w:pPr>
              <w:pStyle w:val="BodyText1"/>
            </w:pPr>
          </w:p>
          <w:p w:rsidR="006B2918" w:rsidRDefault="00FF20C2" w:rsidP="00184639">
            <w:pPr>
              <w:pStyle w:val="BodyText1"/>
            </w:pPr>
            <w:r>
              <w:t>Rheumatology Associates</w:t>
            </w:r>
          </w:p>
          <w:p w:rsidR="00085182" w:rsidRDefault="00085182" w:rsidP="00184639">
            <w:pPr>
              <w:pStyle w:val="BodyText1"/>
            </w:pPr>
            <w:r>
              <w:t>Dr. Joseph Forstot</w:t>
            </w:r>
          </w:p>
          <w:p w:rsidR="006B2918" w:rsidRDefault="006B2918" w:rsidP="00184639">
            <w:pPr>
              <w:pStyle w:val="BodyText1"/>
            </w:pPr>
          </w:p>
          <w:p w:rsidR="006B2918" w:rsidRDefault="006B2918" w:rsidP="00184639">
            <w:pPr>
              <w:pStyle w:val="BodyText1"/>
            </w:pPr>
            <w:r>
              <w:t>Florida State University</w:t>
            </w:r>
          </w:p>
          <w:p w:rsidR="002D049A" w:rsidRDefault="002D049A" w:rsidP="00184639">
            <w:pPr>
              <w:pStyle w:val="BodyText1"/>
            </w:pPr>
          </w:p>
          <w:p w:rsidR="003F1FE6" w:rsidRDefault="006F23C5" w:rsidP="00184639">
            <w:pPr>
              <w:pStyle w:val="BodyText1"/>
            </w:pPr>
            <w:r>
              <w:t>Phi Beta Kappa</w:t>
            </w:r>
          </w:p>
          <w:p w:rsidR="006B2918" w:rsidRDefault="006F23C5" w:rsidP="00184639">
            <w:pPr>
              <w:pStyle w:val="BodyText1"/>
            </w:pPr>
            <w:r>
              <w:t>N</w:t>
            </w:r>
            <w:r w:rsidR="006B2918">
              <w:t>ationa</w:t>
            </w:r>
            <w:r w:rsidR="00CC1125">
              <w:t>l</w:t>
            </w:r>
            <w:r w:rsidR="000A18CC">
              <w:t xml:space="preserve"> Chapter</w:t>
            </w:r>
          </w:p>
          <w:p w:rsidR="00313C1A" w:rsidRDefault="00313C1A" w:rsidP="005B561E">
            <w:pPr>
              <w:pStyle w:val="BodyText1"/>
              <w:jc w:val="left"/>
            </w:pPr>
          </w:p>
          <w:p w:rsidR="005B561E" w:rsidRDefault="00CD1A1D" w:rsidP="005B561E">
            <w:pPr>
              <w:pStyle w:val="BodyText1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D6E9B6A" wp14:editId="774D1622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82550</wp:posOffset>
                      </wp:positionV>
                      <wp:extent cx="1600200" cy="1403985"/>
                      <wp:effectExtent l="0" t="0" r="0" b="6350"/>
                      <wp:wrapNone/>
                      <wp:docPr id="9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B561E" w:rsidRPr="00660BC1" w:rsidRDefault="005B561E" w:rsidP="005B561E">
                                  <w:pPr>
                                    <w:rPr>
                                      <w:rFonts w:ascii="Arial Narrow" w:hAnsi="Arial Narrow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</w:rPr>
                                    <w:t>Florida Atlantic University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9" o:spid="_x0000_s1030" type="#_x0000_t202" style="position:absolute;margin-left:-4.65pt;margin-top:6.5pt;width:126pt;height:110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" stroked="f">
                      <v:textbox style="mso-fit-shape-to-text:t">
                        <w:txbxContent>
                          <w:p w:rsidR="005B561E" w:rsidRPr="00660BC1" w:rsidRDefault="005B561E" w:rsidP="005B561E">
                            <w:pPr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>Florida Atlantic University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B2918" w:rsidRPr="0070617C" w:rsidRDefault="005B561E" w:rsidP="00FF20C2">
            <w:pPr>
              <w:pStyle w:val="BodyText1"/>
            </w:pPr>
            <w:r>
              <w:t>Florida Atlantic University</w:t>
            </w:r>
          </w:p>
        </w:tc>
        <w:tc>
          <w:tcPr>
            <w:tcW w:w="3742" w:type="dxa"/>
            <w:gridSpan w:val="2"/>
            <w:vAlign w:val="bottom"/>
          </w:tcPr>
          <w:p w:rsidR="00604DEC" w:rsidRDefault="009C4A32" w:rsidP="00604DEC">
            <w:pPr>
              <w:pStyle w:val="Dates"/>
              <w:rPr>
                <w:szCs w:val="22"/>
              </w:rPr>
            </w:pPr>
            <w:r>
              <w:rPr>
                <w:szCs w:val="22"/>
              </w:rPr>
              <w:t>Aug</w:t>
            </w:r>
            <w:r w:rsidRPr="00C22784">
              <w:rPr>
                <w:szCs w:val="22"/>
              </w:rPr>
              <w:t xml:space="preserve"> 2013 –</w:t>
            </w:r>
            <w:r w:rsidR="00BF06DD">
              <w:rPr>
                <w:szCs w:val="22"/>
              </w:rPr>
              <w:t xml:space="preserve"> Jan</w:t>
            </w:r>
            <w:r w:rsidRPr="00C22784">
              <w:rPr>
                <w:szCs w:val="22"/>
              </w:rPr>
              <w:t xml:space="preserve"> </w:t>
            </w:r>
            <w:r w:rsidR="00290808">
              <w:rPr>
                <w:szCs w:val="22"/>
              </w:rPr>
              <w:t>2015</w:t>
            </w:r>
          </w:p>
          <w:p w:rsidR="00604DEC" w:rsidRDefault="00604DEC" w:rsidP="009C4A32">
            <w:pPr>
              <w:pStyle w:val="Dates"/>
              <w:rPr>
                <w:szCs w:val="22"/>
              </w:rPr>
            </w:pPr>
          </w:p>
          <w:p w:rsidR="009C4A32" w:rsidRDefault="009B3605" w:rsidP="009C4A32">
            <w:pPr>
              <w:pStyle w:val="Dates"/>
              <w:rPr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3571461" wp14:editId="1EB5BB29">
                      <wp:simplePos x="0" y="0"/>
                      <wp:positionH relativeFrom="column">
                        <wp:posOffset>1253490</wp:posOffset>
                      </wp:positionH>
                      <wp:positionV relativeFrom="paragraph">
                        <wp:posOffset>58420</wp:posOffset>
                      </wp:positionV>
                      <wp:extent cx="1476375" cy="1403985"/>
                      <wp:effectExtent l="0" t="0" r="9525" b="6350"/>
                      <wp:wrapNone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6375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B3605" w:rsidRPr="00660BC1" w:rsidRDefault="009B3605" w:rsidP="009B3605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</w:rPr>
                                    <w:t>Fall 2014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" o:spid="_x0000_s1031" type="#_x0000_t202" style="position:absolute;left:0;text-align:left;margin-left:98.7pt;margin-top:4.6pt;width:116.25pt;height:110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" stroked="f">
                      <v:textbox style="mso-fit-shape-to-text:t">
                        <w:txbxContent>
                          <w:p w:rsidR="009B3605" w:rsidRPr="00660BC1" w:rsidRDefault="009B3605" w:rsidP="009B3605">
                            <w:pPr>
                              <w:jc w:val="center"/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>Fall 2014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9C4A32" w:rsidRDefault="009C4A32" w:rsidP="009C4A32">
            <w:pPr>
              <w:pStyle w:val="Dates"/>
              <w:rPr>
                <w:szCs w:val="22"/>
              </w:rPr>
            </w:pPr>
            <w:r w:rsidRPr="00C22784">
              <w:rPr>
                <w:szCs w:val="22"/>
              </w:rPr>
              <w:t>Fall 2014</w:t>
            </w:r>
          </w:p>
          <w:p w:rsidR="00604DEC" w:rsidRPr="00C22784" w:rsidRDefault="00564B77" w:rsidP="009C4A32">
            <w:pPr>
              <w:pStyle w:val="Dates"/>
              <w:rPr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CD9D947" wp14:editId="0C715A47">
                      <wp:simplePos x="0" y="0"/>
                      <wp:positionH relativeFrom="column">
                        <wp:posOffset>880110</wp:posOffset>
                      </wp:positionH>
                      <wp:positionV relativeFrom="paragraph">
                        <wp:posOffset>142240</wp:posOffset>
                      </wp:positionV>
                      <wp:extent cx="1476375" cy="1403985"/>
                      <wp:effectExtent l="0" t="0" r="9525" b="6350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6375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64B77" w:rsidRPr="00660BC1" w:rsidRDefault="00564B77" w:rsidP="00564B77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</w:rPr>
                                    <w:t>Summer 2011, Fall 2014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" o:spid="_x0000_s1032" type="#_x0000_t202" style="position:absolute;left:0;text-align:left;margin-left:69.3pt;margin-top:11.2pt;width:116.25pt;height:110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" stroked="f">
                      <v:textbox style="mso-fit-shape-to-text:t">
                        <w:txbxContent>
                          <w:p w:rsidR="00564B77" w:rsidRPr="00660BC1" w:rsidRDefault="00564B77" w:rsidP="00564B77">
                            <w:pPr>
                              <w:jc w:val="center"/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 xml:space="preserve">Summer 2011, </w:t>
                            </w:r>
                            <w:proofErr w:type="gramStart"/>
                            <w:r>
                              <w:rPr>
                                <w:rFonts w:ascii="Arial Narrow" w:hAnsi="Arial Narrow"/>
                              </w:rPr>
                              <w:t>Fall</w:t>
                            </w:r>
                            <w:proofErr w:type="gramEnd"/>
                            <w:r>
                              <w:rPr>
                                <w:rFonts w:ascii="Arial Narrow" w:hAnsi="Arial Narrow"/>
                              </w:rPr>
                              <w:t xml:space="preserve"> 2014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9C4A32" w:rsidRDefault="009C4A32" w:rsidP="00FF20C2">
            <w:pPr>
              <w:pStyle w:val="Dates"/>
              <w:rPr>
                <w:szCs w:val="22"/>
              </w:rPr>
            </w:pPr>
          </w:p>
          <w:p w:rsidR="00FF20C2" w:rsidRDefault="00564B77" w:rsidP="00FF20C2">
            <w:pPr>
              <w:pStyle w:val="Dates"/>
              <w:rPr>
                <w:szCs w:val="22"/>
              </w:rPr>
            </w:pPr>
            <w:r>
              <w:rPr>
                <w:szCs w:val="22"/>
              </w:rPr>
              <w:t xml:space="preserve"> </w:t>
            </w:r>
          </w:p>
          <w:p w:rsidR="00604DEC" w:rsidRPr="00C22784" w:rsidRDefault="004D2D3C" w:rsidP="00FF20C2">
            <w:pPr>
              <w:pStyle w:val="Dates"/>
              <w:rPr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3A11554" wp14:editId="05BC38EC">
                      <wp:simplePos x="0" y="0"/>
                      <wp:positionH relativeFrom="column">
                        <wp:posOffset>1668780</wp:posOffset>
                      </wp:positionH>
                      <wp:positionV relativeFrom="paragraph">
                        <wp:posOffset>152400</wp:posOffset>
                      </wp:positionV>
                      <wp:extent cx="819150" cy="1403985"/>
                      <wp:effectExtent l="0" t="0" r="0" b="6350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9150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D2D3C" w:rsidRPr="00660BC1" w:rsidRDefault="004D2D3C" w:rsidP="004D2D3C">
                                  <w:pPr>
                                    <w:rPr>
                                      <w:rFonts w:ascii="Arial Narrow" w:hAnsi="Arial Narrow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</w:rPr>
                                    <w:t>Fall 2012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" o:spid="_x0000_s1033" type="#_x0000_t202" style="position:absolute;left:0;text-align:left;margin-left:131.4pt;margin-top:12pt;width:64.5pt;height:110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" stroked="f">
                      <v:textbox style="mso-fit-shape-to-text:t">
                        <w:txbxContent>
                          <w:p w:rsidR="004D2D3C" w:rsidRPr="00660BC1" w:rsidRDefault="004D2D3C" w:rsidP="004D2D3C">
                            <w:pPr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>Fall 2012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B2918" w:rsidRPr="00C22784" w:rsidRDefault="006B2918" w:rsidP="00CC1125">
            <w:pPr>
              <w:pStyle w:val="Dates"/>
              <w:jc w:val="left"/>
              <w:rPr>
                <w:szCs w:val="22"/>
              </w:rPr>
            </w:pPr>
          </w:p>
          <w:p w:rsidR="006B2918" w:rsidRPr="00C22784" w:rsidRDefault="004D2D3C" w:rsidP="00FF20C2">
            <w:pPr>
              <w:pStyle w:val="Dates"/>
              <w:rPr>
                <w:szCs w:val="22"/>
              </w:rPr>
            </w:pPr>
            <w:r>
              <w:rPr>
                <w:szCs w:val="22"/>
              </w:rPr>
              <w:t xml:space="preserve"> </w:t>
            </w:r>
          </w:p>
          <w:p w:rsidR="006B2918" w:rsidRPr="00C22784" w:rsidRDefault="006B2918" w:rsidP="00FF20C2">
            <w:pPr>
              <w:pStyle w:val="Dates"/>
              <w:rPr>
                <w:szCs w:val="22"/>
              </w:rPr>
            </w:pPr>
          </w:p>
          <w:p w:rsidR="006B2918" w:rsidRDefault="006B2918" w:rsidP="00CC1125">
            <w:pPr>
              <w:pStyle w:val="Dates"/>
              <w:rPr>
                <w:szCs w:val="22"/>
              </w:rPr>
            </w:pPr>
            <w:r w:rsidRPr="00C22784">
              <w:rPr>
                <w:szCs w:val="22"/>
              </w:rPr>
              <w:t xml:space="preserve">Spring 2012 </w:t>
            </w:r>
            <w:r w:rsidR="00CC1125">
              <w:rPr>
                <w:szCs w:val="22"/>
              </w:rPr>
              <w:t>–</w:t>
            </w:r>
            <w:r w:rsidR="00A1512E">
              <w:rPr>
                <w:szCs w:val="22"/>
              </w:rPr>
              <w:t xml:space="preserve"> P</w:t>
            </w:r>
            <w:r w:rsidR="00CC1125">
              <w:rPr>
                <w:szCs w:val="22"/>
              </w:rPr>
              <w:t>resent</w:t>
            </w:r>
          </w:p>
          <w:p w:rsidR="00604DEC" w:rsidRDefault="00604DEC" w:rsidP="00CC1125">
            <w:pPr>
              <w:pStyle w:val="Dates"/>
              <w:rPr>
                <w:szCs w:val="22"/>
              </w:rPr>
            </w:pPr>
          </w:p>
          <w:p w:rsidR="006C1B4C" w:rsidRDefault="005B561E" w:rsidP="00CC1125">
            <w:pPr>
              <w:pStyle w:val="Dates"/>
              <w:rPr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0E05D86" wp14:editId="5A70A276">
                      <wp:simplePos x="0" y="0"/>
                      <wp:positionH relativeFrom="column">
                        <wp:posOffset>1512570</wp:posOffset>
                      </wp:positionH>
                      <wp:positionV relativeFrom="paragraph">
                        <wp:posOffset>85090</wp:posOffset>
                      </wp:positionV>
                      <wp:extent cx="834390" cy="1403985"/>
                      <wp:effectExtent l="0" t="0" r="3810" b="6350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4390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B561E" w:rsidRPr="00660BC1" w:rsidRDefault="005B561E" w:rsidP="005B561E">
                                  <w:pPr>
                                    <w:rPr>
                                      <w:rFonts w:ascii="Arial Narrow" w:hAnsi="Arial Narrow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</w:rPr>
                                    <w:t>Spring 2014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0" o:spid="_x0000_s1034" type="#_x0000_t202" style="position:absolute;left:0;text-align:left;margin-left:119.1pt;margin-top:6.7pt;width:65.7pt;height:110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" stroked="f">
                      <v:textbox style="mso-fit-shape-to-text:t">
                        <w:txbxContent>
                          <w:p w:rsidR="005B561E" w:rsidRPr="00660BC1" w:rsidRDefault="005B561E" w:rsidP="005B561E">
                            <w:pPr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>Spring 2014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C1125" w:rsidRPr="00C22784" w:rsidRDefault="00CC1125" w:rsidP="00CC1125">
            <w:pPr>
              <w:pStyle w:val="Dates"/>
              <w:rPr>
                <w:szCs w:val="22"/>
              </w:rPr>
            </w:pPr>
          </w:p>
        </w:tc>
      </w:tr>
    </w:tbl>
    <w:p w:rsidR="004170B6" w:rsidRDefault="004170B6" w:rsidP="00371A4B"/>
    <w:sectPr w:rsidR="004170B6" w:rsidSect="001D08C2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FB1D46"/>
    <w:multiLevelType w:val="hybridMultilevel"/>
    <w:tmpl w:val="982EB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555040"/>
    <w:multiLevelType w:val="hybridMultilevel"/>
    <w:tmpl w:val="6F9E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D64B6F"/>
    <w:multiLevelType w:val="multilevel"/>
    <w:tmpl w:val="6D2CAF7E"/>
    <w:styleLink w:val="CurrentList1"/>
    <w:lvl w:ilvl="0">
      <w:start w:val="1"/>
      <w:numFmt w:val="bullet"/>
      <w:lvlText w:val=""/>
      <w:lvlJc w:val="left"/>
      <w:pPr>
        <w:tabs>
          <w:tab w:val="num" w:pos="288"/>
        </w:tabs>
        <w:ind w:left="245" w:hanging="245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29244B1"/>
    <w:multiLevelType w:val="hybridMultilevel"/>
    <w:tmpl w:val="B5A06236"/>
    <w:lvl w:ilvl="0" w:tplc="2BB4EA6E">
      <w:start w:val="1"/>
      <w:numFmt w:val="bullet"/>
      <w:pStyle w:val="BulletedListItem1"/>
      <w:lvlText w:val=""/>
      <w:lvlJc w:val="left"/>
      <w:pPr>
        <w:tabs>
          <w:tab w:val="num" w:pos="288"/>
        </w:tabs>
        <w:ind w:left="245" w:hanging="245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0943993"/>
    <w:multiLevelType w:val="hybridMultilevel"/>
    <w:tmpl w:val="E47027D4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3B65"/>
    <w:rsid w:val="000065B5"/>
    <w:rsid w:val="00013BA8"/>
    <w:rsid w:val="00071964"/>
    <w:rsid w:val="0007457D"/>
    <w:rsid w:val="00080637"/>
    <w:rsid w:val="00085182"/>
    <w:rsid w:val="00092D13"/>
    <w:rsid w:val="000A18CC"/>
    <w:rsid w:val="001014A0"/>
    <w:rsid w:val="00135752"/>
    <w:rsid w:val="001666FB"/>
    <w:rsid w:val="00184639"/>
    <w:rsid w:val="001967B3"/>
    <w:rsid w:val="001C100D"/>
    <w:rsid w:val="001C23FF"/>
    <w:rsid w:val="001D08C2"/>
    <w:rsid w:val="001D12F8"/>
    <w:rsid w:val="001D13CA"/>
    <w:rsid w:val="001E7962"/>
    <w:rsid w:val="00204722"/>
    <w:rsid w:val="00252E2E"/>
    <w:rsid w:val="00254047"/>
    <w:rsid w:val="00274CD6"/>
    <w:rsid w:val="002802E5"/>
    <w:rsid w:val="00290808"/>
    <w:rsid w:val="002B0060"/>
    <w:rsid w:val="002B084E"/>
    <w:rsid w:val="002B408A"/>
    <w:rsid w:val="002B4610"/>
    <w:rsid w:val="002D049A"/>
    <w:rsid w:val="002E43D0"/>
    <w:rsid w:val="00313C1A"/>
    <w:rsid w:val="00322BF8"/>
    <w:rsid w:val="00346ABB"/>
    <w:rsid w:val="00350682"/>
    <w:rsid w:val="003506C8"/>
    <w:rsid w:val="00365AEA"/>
    <w:rsid w:val="00371A4B"/>
    <w:rsid w:val="00372D17"/>
    <w:rsid w:val="003A2A3C"/>
    <w:rsid w:val="003A4DAD"/>
    <w:rsid w:val="003B0495"/>
    <w:rsid w:val="003E7D2E"/>
    <w:rsid w:val="003F1FE6"/>
    <w:rsid w:val="004007D8"/>
    <w:rsid w:val="004170B6"/>
    <w:rsid w:val="00426FAC"/>
    <w:rsid w:val="00445E3C"/>
    <w:rsid w:val="004467E5"/>
    <w:rsid w:val="00446AF1"/>
    <w:rsid w:val="004622AF"/>
    <w:rsid w:val="00464C11"/>
    <w:rsid w:val="00466BB0"/>
    <w:rsid w:val="00473EE8"/>
    <w:rsid w:val="004D2D3C"/>
    <w:rsid w:val="004D6BE7"/>
    <w:rsid w:val="00536728"/>
    <w:rsid w:val="00564B77"/>
    <w:rsid w:val="00566EAA"/>
    <w:rsid w:val="00573B65"/>
    <w:rsid w:val="0057633E"/>
    <w:rsid w:val="00584BCC"/>
    <w:rsid w:val="00584F46"/>
    <w:rsid w:val="00586D71"/>
    <w:rsid w:val="005B561E"/>
    <w:rsid w:val="005D5478"/>
    <w:rsid w:val="006049F3"/>
    <w:rsid w:val="00604A76"/>
    <w:rsid w:val="00604DEC"/>
    <w:rsid w:val="00612F55"/>
    <w:rsid w:val="00626CFB"/>
    <w:rsid w:val="006424E2"/>
    <w:rsid w:val="00647940"/>
    <w:rsid w:val="00660BC1"/>
    <w:rsid w:val="006724FF"/>
    <w:rsid w:val="00694563"/>
    <w:rsid w:val="006B2918"/>
    <w:rsid w:val="006B5297"/>
    <w:rsid w:val="006C1B4C"/>
    <w:rsid w:val="006F23C5"/>
    <w:rsid w:val="007031C5"/>
    <w:rsid w:val="00715458"/>
    <w:rsid w:val="00727993"/>
    <w:rsid w:val="007C6864"/>
    <w:rsid w:val="007C7FA3"/>
    <w:rsid w:val="00806073"/>
    <w:rsid w:val="00821698"/>
    <w:rsid w:val="008C1036"/>
    <w:rsid w:val="008F2DEA"/>
    <w:rsid w:val="00907FC6"/>
    <w:rsid w:val="0093635A"/>
    <w:rsid w:val="009406F7"/>
    <w:rsid w:val="00971E9D"/>
    <w:rsid w:val="009A6086"/>
    <w:rsid w:val="009B3605"/>
    <w:rsid w:val="009C4A32"/>
    <w:rsid w:val="009E1E98"/>
    <w:rsid w:val="009E534F"/>
    <w:rsid w:val="00A1512E"/>
    <w:rsid w:val="00A625D1"/>
    <w:rsid w:val="00A74E92"/>
    <w:rsid w:val="00A978C5"/>
    <w:rsid w:val="00AB451F"/>
    <w:rsid w:val="00AD63E4"/>
    <w:rsid w:val="00AE6341"/>
    <w:rsid w:val="00AF1489"/>
    <w:rsid w:val="00AF1C2D"/>
    <w:rsid w:val="00B03800"/>
    <w:rsid w:val="00B06F28"/>
    <w:rsid w:val="00B26191"/>
    <w:rsid w:val="00B33942"/>
    <w:rsid w:val="00B3587E"/>
    <w:rsid w:val="00B35B74"/>
    <w:rsid w:val="00B5218C"/>
    <w:rsid w:val="00B6563B"/>
    <w:rsid w:val="00B70063"/>
    <w:rsid w:val="00B822D9"/>
    <w:rsid w:val="00B84907"/>
    <w:rsid w:val="00BB2FAB"/>
    <w:rsid w:val="00BE5249"/>
    <w:rsid w:val="00BF06DD"/>
    <w:rsid w:val="00BF1E83"/>
    <w:rsid w:val="00C00F57"/>
    <w:rsid w:val="00C22784"/>
    <w:rsid w:val="00C31B9D"/>
    <w:rsid w:val="00C43BB1"/>
    <w:rsid w:val="00C5369F"/>
    <w:rsid w:val="00C6169B"/>
    <w:rsid w:val="00C70879"/>
    <w:rsid w:val="00C8736B"/>
    <w:rsid w:val="00CB34AA"/>
    <w:rsid w:val="00CC1125"/>
    <w:rsid w:val="00CD1A1D"/>
    <w:rsid w:val="00D63BA4"/>
    <w:rsid w:val="00D7286A"/>
    <w:rsid w:val="00D73271"/>
    <w:rsid w:val="00DA6F92"/>
    <w:rsid w:val="00DD3ADB"/>
    <w:rsid w:val="00DF3193"/>
    <w:rsid w:val="00E47E56"/>
    <w:rsid w:val="00E86DD2"/>
    <w:rsid w:val="00EC74C5"/>
    <w:rsid w:val="00ED7C6A"/>
    <w:rsid w:val="00F33043"/>
    <w:rsid w:val="00F444A2"/>
    <w:rsid w:val="00F47F05"/>
    <w:rsid w:val="00FB3244"/>
    <w:rsid w:val="00FD7822"/>
    <w:rsid w:val="00FF20C2"/>
    <w:rsid w:val="00FF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B084E"/>
    <w:rPr>
      <w:rFonts w:ascii="Arial" w:hAnsi="Arial"/>
      <w:sz w:val="22"/>
    </w:rPr>
  </w:style>
  <w:style w:type="paragraph" w:styleId="Heading1">
    <w:name w:val="heading 1"/>
    <w:basedOn w:val="Normal"/>
    <w:next w:val="BodyText"/>
    <w:qFormat/>
    <w:rsid w:val="006049F3"/>
    <w:pPr>
      <w:spacing w:before="220" w:line="220" w:lineRule="atLeast"/>
      <w:jc w:val="right"/>
      <w:outlineLvl w:val="0"/>
    </w:pPr>
    <w:rPr>
      <w:rFonts w:ascii="Impact" w:hAnsi="Impact"/>
      <w:spacing w:val="10"/>
      <w:sz w:val="24"/>
      <w:szCs w:val="24"/>
    </w:rPr>
  </w:style>
  <w:style w:type="paragraph" w:styleId="Heading2">
    <w:name w:val="heading 2"/>
    <w:basedOn w:val="Normal"/>
    <w:next w:val="BodyText"/>
    <w:qFormat/>
    <w:rsid w:val="00346ABB"/>
    <w:pPr>
      <w:spacing w:before="240" w:after="60" w:line="220" w:lineRule="atLeast"/>
      <w:outlineLvl w:val="1"/>
    </w:pPr>
    <w:rPr>
      <w:rFonts w:ascii="Impact" w:hAnsi="Impact"/>
      <w:spacing w:val="1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71E9D"/>
    <w:pPr>
      <w:tabs>
        <w:tab w:val="left" w:pos="2160"/>
        <w:tab w:val="right" w:pos="6480"/>
      </w:tabs>
      <w:spacing w:before="240" w:after="60" w:line="220" w:lineRule="atLeast"/>
    </w:pPr>
    <w:rPr>
      <w:rFonts w:ascii="Arial Narrow" w:hAnsi="Arial Narrow"/>
      <w:szCs w:val="22"/>
    </w:rPr>
  </w:style>
  <w:style w:type="paragraph" w:customStyle="1" w:styleId="ContactInfo">
    <w:name w:val="Contact Info"/>
    <w:basedOn w:val="Normal"/>
    <w:next w:val="Normal"/>
    <w:rsid w:val="00971E9D"/>
    <w:pPr>
      <w:spacing w:line="220" w:lineRule="atLeast"/>
      <w:jc w:val="right"/>
    </w:pPr>
    <w:rPr>
      <w:rFonts w:ascii="Arial Narrow" w:hAnsi="Arial Narrow" w:cs="Arial"/>
      <w:sz w:val="18"/>
      <w:szCs w:val="18"/>
    </w:rPr>
  </w:style>
  <w:style w:type="paragraph" w:customStyle="1" w:styleId="YourName">
    <w:name w:val="Your Name"/>
    <w:basedOn w:val="Normal"/>
    <w:rsid w:val="00971E9D"/>
    <w:pPr>
      <w:spacing w:before="200" w:after="40" w:line="220" w:lineRule="atLeast"/>
    </w:pPr>
    <w:rPr>
      <w:rFonts w:ascii="Impact" w:hAnsi="Impact"/>
      <w:spacing w:val="10"/>
      <w:sz w:val="48"/>
      <w:szCs w:val="48"/>
    </w:rPr>
  </w:style>
  <w:style w:type="paragraph" w:customStyle="1" w:styleId="BodyText1">
    <w:name w:val="Body Text 1"/>
    <w:basedOn w:val="Normal"/>
    <w:rsid w:val="00821698"/>
    <w:pPr>
      <w:spacing w:after="40" w:line="220" w:lineRule="atLeast"/>
      <w:jc w:val="center"/>
    </w:pPr>
    <w:rPr>
      <w:rFonts w:ascii="Arial Narrow" w:hAnsi="Arial Narrow"/>
    </w:rPr>
  </w:style>
  <w:style w:type="paragraph" w:customStyle="1" w:styleId="JobTitleDegree1">
    <w:name w:val="Job Title/Degree 1"/>
    <w:basedOn w:val="BodyText2"/>
    <w:rsid w:val="002B084E"/>
    <w:pPr>
      <w:jc w:val="left"/>
    </w:pPr>
  </w:style>
  <w:style w:type="paragraph" w:styleId="BodyText2">
    <w:name w:val="Body Text 2"/>
    <w:basedOn w:val="Normal"/>
    <w:rsid w:val="00821698"/>
    <w:pPr>
      <w:spacing w:before="240" w:after="40"/>
      <w:jc w:val="center"/>
    </w:pPr>
    <w:rPr>
      <w:rFonts w:ascii="Arial Narrow" w:hAnsi="Arial Narrow"/>
    </w:rPr>
  </w:style>
  <w:style w:type="paragraph" w:customStyle="1" w:styleId="BulletedListItem1">
    <w:name w:val="Bulleted List Item 1"/>
    <w:basedOn w:val="Normal"/>
    <w:rsid w:val="00821698"/>
    <w:pPr>
      <w:numPr>
        <w:numId w:val="1"/>
      </w:numPr>
      <w:spacing w:before="240"/>
    </w:pPr>
    <w:rPr>
      <w:rFonts w:ascii="Arial Narrow" w:hAnsi="Arial Narrow"/>
      <w:spacing w:val="-5"/>
    </w:rPr>
  </w:style>
  <w:style w:type="paragraph" w:customStyle="1" w:styleId="JobTitleDegree">
    <w:name w:val="Job Title/Degree"/>
    <w:basedOn w:val="BodyText1"/>
    <w:rsid w:val="002B084E"/>
    <w:pPr>
      <w:jc w:val="left"/>
    </w:pPr>
  </w:style>
  <w:style w:type="numbering" w:customStyle="1" w:styleId="CurrentList1">
    <w:name w:val="Current List1"/>
    <w:rsid w:val="00346ABB"/>
    <w:pPr>
      <w:numPr>
        <w:numId w:val="2"/>
      </w:numPr>
    </w:pPr>
  </w:style>
  <w:style w:type="paragraph" w:customStyle="1" w:styleId="BulletedListItem">
    <w:name w:val="Bulleted List Item"/>
    <w:basedOn w:val="BulletedListItem1"/>
    <w:next w:val="BodyText"/>
    <w:rsid w:val="00821698"/>
    <w:pPr>
      <w:spacing w:before="0"/>
    </w:pPr>
  </w:style>
  <w:style w:type="paragraph" w:customStyle="1" w:styleId="Dates1">
    <w:name w:val="Dates 1"/>
    <w:basedOn w:val="BodyText2"/>
    <w:rsid w:val="002B084E"/>
    <w:pPr>
      <w:jc w:val="right"/>
    </w:pPr>
  </w:style>
  <w:style w:type="paragraph" w:customStyle="1" w:styleId="Dates">
    <w:name w:val="Dates"/>
    <w:basedOn w:val="BodyText1"/>
    <w:rsid w:val="002B084E"/>
    <w:pPr>
      <w:jc w:val="right"/>
    </w:pPr>
  </w:style>
  <w:style w:type="paragraph" w:styleId="BalloonText">
    <w:name w:val="Balloon Text"/>
    <w:basedOn w:val="Normal"/>
    <w:semiHidden/>
    <w:rsid w:val="00C31B9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C4A3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B084E"/>
    <w:rPr>
      <w:rFonts w:ascii="Arial" w:hAnsi="Arial"/>
      <w:sz w:val="22"/>
    </w:rPr>
  </w:style>
  <w:style w:type="paragraph" w:styleId="Heading1">
    <w:name w:val="heading 1"/>
    <w:basedOn w:val="Normal"/>
    <w:next w:val="BodyText"/>
    <w:qFormat/>
    <w:rsid w:val="006049F3"/>
    <w:pPr>
      <w:spacing w:before="220" w:line="220" w:lineRule="atLeast"/>
      <w:jc w:val="right"/>
      <w:outlineLvl w:val="0"/>
    </w:pPr>
    <w:rPr>
      <w:rFonts w:ascii="Impact" w:hAnsi="Impact"/>
      <w:spacing w:val="10"/>
      <w:sz w:val="24"/>
      <w:szCs w:val="24"/>
    </w:rPr>
  </w:style>
  <w:style w:type="paragraph" w:styleId="Heading2">
    <w:name w:val="heading 2"/>
    <w:basedOn w:val="Normal"/>
    <w:next w:val="BodyText"/>
    <w:qFormat/>
    <w:rsid w:val="00346ABB"/>
    <w:pPr>
      <w:spacing w:before="240" w:after="60" w:line="220" w:lineRule="atLeast"/>
      <w:outlineLvl w:val="1"/>
    </w:pPr>
    <w:rPr>
      <w:rFonts w:ascii="Impact" w:hAnsi="Impact"/>
      <w:spacing w:val="1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71E9D"/>
    <w:pPr>
      <w:tabs>
        <w:tab w:val="left" w:pos="2160"/>
        <w:tab w:val="right" w:pos="6480"/>
      </w:tabs>
      <w:spacing w:before="240" w:after="60" w:line="220" w:lineRule="atLeast"/>
    </w:pPr>
    <w:rPr>
      <w:rFonts w:ascii="Arial Narrow" w:hAnsi="Arial Narrow"/>
      <w:szCs w:val="22"/>
    </w:rPr>
  </w:style>
  <w:style w:type="paragraph" w:customStyle="1" w:styleId="ContactInfo">
    <w:name w:val="Contact Info"/>
    <w:basedOn w:val="Normal"/>
    <w:next w:val="Normal"/>
    <w:rsid w:val="00971E9D"/>
    <w:pPr>
      <w:spacing w:line="220" w:lineRule="atLeast"/>
      <w:jc w:val="right"/>
    </w:pPr>
    <w:rPr>
      <w:rFonts w:ascii="Arial Narrow" w:hAnsi="Arial Narrow" w:cs="Arial"/>
      <w:sz w:val="18"/>
      <w:szCs w:val="18"/>
    </w:rPr>
  </w:style>
  <w:style w:type="paragraph" w:customStyle="1" w:styleId="YourName">
    <w:name w:val="Your Name"/>
    <w:basedOn w:val="Normal"/>
    <w:rsid w:val="00971E9D"/>
    <w:pPr>
      <w:spacing w:before="200" w:after="40" w:line="220" w:lineRule="atLeast"/>
    </w:pPr>
    <w:rPr>
      <w:rFonts w:ascii="Impact" w:hAnsi="Impact"/>
      <w:spacing w:val="10"/>
      <w:sz w:val="48"/>
      <w:szCs w:val="48"/>
    </w:rPr>
  </w:style>
  <w:style w:type="paragraph" w:customStyle="1" w:styleId="BodyText1">
    <w:name w:val="Body Text 1"/>
    <w:basedOn w:val="Normal"/>
    <w:rsid w:val="00821698"/>
    <w:pPr>
      <w:spacing w:after="40" w:line="220" w:lineRule="atLeast"/>
      <w:jc w:val="center"/>
    </w:pPr>
    <w:rPr>
      <w:rFonts w:ascii="Arial Narrow" w:hAnsi="Arial Narrow"/>
    </w:rPr>
  </w:style>
  <w:style w:type="paragraph" w:customStyle="1" w:styleId="JobTitleDegree1">
    <w:name w:val="Job Title/Degree 1"/>
    <w:basedOn w:val="BodyText2"/>
    <w:rsid w:val="002B084E"/>
    <w:pPr>
      <w:jc w:val="left"/>
    </w:pPr>
  </w:style>
  <w:style w:type="paragraph" w:styleId="BodyText2">
    <w:name w:val="Body Text 2"/>
    <w:basedOn w:val="Normal"/>
    <w:rsid w:val="00821698"/>
    <w:pPr>
      <w:spacing w:before="240" w:after="40"/>
      <w:jc w:val="center"/>
    </w:pPr>
    <w:rPr>
      <w:rFonts w:ascii="Arial Narrow" w:hAnsi="Arial Narrow"/>
    </w:rPr>
  </w:style>
  <w:style w:type="paragraph" w:customStyle="1" w:styleId="BulletedListItem1">
    <w:name w:val="Bulleted List Item 1"/>
    <w:basedOn w:val="Normal"/>
    <w:rsid w:val="00821698"/>
    <w:pPr>
      <w:numPr>
        <w:numId w:val="1"/>
      </w:numPr>
      <w:spacing w:before="240"/>
    </w:pPr>
    <w:rPr>
      <w:rFonts w:ascii="Arial Narrow" w:hAnsi="Arial Narrow"/>
      <w:spacing w:val="-5"/>
    </w:rPr>
  </w:style>
  <w:style w:type="paragraph" w:customStyle="1" w:styleId="JobTitleDegree">
    <w:name w:val="Job Title/Degree"/>
    <w:basedOn w:val="BodyText1"/>
    <w:rsid w:val="002B084E"/>
    <w:pPr>
      <w:jc w:val="left"/>
    </w:pPr>
  </w:style>
  <w:style w:type="numbering" w:customStyle="1" w:styleId="CurrentList1">
    <w:name w:val="Current List1"/>
    <w:rsid w:val="00346ABB"/>
    <w:pPr>
      <w:numPr>
        <w:numId w:val="2"/>
      </w:numPr>
    </w:pPr>
  </w:style>
  <w:style w:type="paragraph" w:customStyle="1" w:styleId="BulletedListItem">
    <w:name w:val="Bulleted List Item"/>
    <w:basedOn w:val="BulletedListItem1"/>
    <w:next w:val="BodyText"/>
    <w:rsid w:val="00821698"/>
    <w:pPr>
      <w:spacing w:before="0"/>
    </w:pPr>
  </w:style>
  <w:style w:type="paragraph" w:customStyle="1" w:styleId="Dates1">
    <w:name w:val="Dates 1"/>
    <w:basedOn w:val="BodyText2"/>
    <w:rsid w:val="002B084E"/>
    <w:pPr>
      <w:jc w:val="right"/>
    </w:pPr>
  </w:style>
  <w:style w:type="paragraph" w:customStyle="1" w:styleId="Dates">
    <w:name w:val="Dates"/>
    <w:basedOn w:val="BodyText1"/>
    <w:rsid w:val="002B084E"/>
    <w:pPr>
      <w:jc w:val="right"/>
    </w:pPr>
  </w:style>
  <w:style w:type="paragraph" w:styleId="BalloonText">
    <w:name w:val="Balloon Text"/>
    <w:basedOn w:val="Normal"/>
    <w:semiHidden/>
    <w:rsid w:val="00C31B9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C4A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ven\AppData\Roaming\Microsoft\Templates\Function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Steven</dc:creator>
  <cp:lastModifiedBy>Steven</cp:lastModifiedBy>
  <cp:revision>6</cp:revision>
  <cp:lastPrinted>2015-01-06T03:09:00Z</cp:lastPrinted>
  <dcterms:created xsi:type="dcterms:W3CDTF">2015-01-06T17:34:00Z</dcterms:created>
  <dcterms:modified xsi:type="dcterms:W3CDTF">2015-02-04T18:30:00Z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TC062851661033</vt:lpwstr>
  </property>
</Properties>
</file>