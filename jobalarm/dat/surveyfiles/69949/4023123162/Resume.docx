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283E" w:rsidRPr="005B5EE5" w:rsidRDefault="006B283E" w:rsidP="006B283E">
      <w:pPr>
        <w:pStyle w:val="Achievement"/>
        <w:numPr>
          <w:ilvl w:val="0"/>
          <w:numId w:val="0"/>
        </w:numPr>
        <w:outlineLvl w:val="0"/>
        <w:rPr>
          <w:sz w:val="22"/>
        </w:rPr>
      </w:pPr>
      <w:r w:rsidRPr="005B5EE5">
        <w:rPr>
          <w:sz w:val="22"/>
        </w:rPr>
        <w:t>Ryan Mathiesen</w:t>
      </w:r>
    </w:p>
    <w:p w:rsidR="006B283E" w:rsidRPr="007839B2" w:rsidRDefault="006B283E" w:rsidP="006B283E">
      <w:pPr>
        <w:pStyle w:val="Achievement"/>
        <w:numPr>
          <w:ilvl w:val="0"/>
          <w:numId w:val="0"/>
        </w:numPr>
      </w:pPr>
      <w:r w:rsidRPr="007839B2">
        <w:t>Address: 14511 Borman Street, Omaha NE 68138</w:t>
      </w:r>
    </w:p>
    <w:p w:rsidR="006B283E" w:rsidRPr="007839B2" w:rsidRDefault="006B283E" w:rsidP="006B283E">
      <w:pPr>
        <w:pStyle w:val="Achievement"/>
        <w:numPr>
          <w:ilvl w:val="0"/>
          <w:numId w:val="0"/>
        </w:numPr>
      </w:pPr>
      <w:r w:rsidRPr="007839B2">
        <w:t>Phone: (402) 312-3162</w:t>
      </w:r>
      <w:r>
        <w:t xml:space="preserve"> (Preferred form of contact)</w:t>
      </w:r>
    </w:p>
    <w:p w:rsidR="006B283E" w:rsidRPr="007839B2" w:rsidRDefault="006B283E" w:rsidP="006B283E">
      <w:pPr>
        <w:pStyle w:val="Achievement"/>
        <w:numPr>
          <w:ilvl w:val="0"/>
          <w:numId w:val="0"/>
        </w:numPr>
        <w:outlineLvl w:val="0"/>
      </w:pPr>
      <w:r w:rsidRPr="007839B2">
        <w:t xml:space="preserve">E-Mail: </w:t>
      </w:r>
      <w:hyperlink r:id="rId8" w:history="1">
        <w:r w:rsidRPr="007839B2">
          <w:rPr>
            <w:rStyle w:val="Hyperlink"/>
          </w:rPr>
          <w:t>RyanJMathiesen@gmail.com</w:t>
        </w:r>
      </w:hyperlink>
      <w:r w:rsidRPr="007839B2">
        <w:t xml:space="preserve"> </w:t>
      </w:r>
    </w:p>
    <w:p w:rsidR="006B283E" w:rsidRPr="007839B2" w:rsidRDefault="006B283E" w:rsidP="006B283E">
      <w:pPr>
        <w:tabs>
          <w:tab w:val="left" w:pos="2348"/>
        </w:tabs>
      </w:pPr>
      <w:r w:rsidRPr="007839B2">
        <w:tab/>
      </w:r>
    </w:p>
    <w:tbl>
      <w:tblPr>
        <w:tblW w:w="9948" w:type="dxa"/>
        <w:tblLook w:val="0000"/>
      </w:tblPr>
      <w:tblGrid>
        <w:gridCol w:w="2269"/>
        <w:gridCol w:w="7679"/>
      </w:tblGrid>
      <w:tr w:rsidR="007E34C3" w:rsidRPr="007839B2" w:rsidTr="00D92A5C">
        <w:trPr>
          <w:trHeight w:val="557"/>
        </w:trPr>
        <w:tc>
          <w:tcPr>
            <w:tcW w:w="2269" w:type="dxa"/>
          </w:tcPr>
          <w:p w:rsidR="007E34C3" w:rsidRPr="007839B2" w:rsidRDefault="007E34C3" w:rsidP="006976C8">
            <w:pPr>
              <w:pStyle w:val="SectionTitle"/>
              <w:tabs>
                <w:tab w:val="right" w:pos="2053"/>
              </w:tabs>
              <w:rPr>
                <w:rFonts w:ascii="Times New Roman" w:hAnsi="Times New Roman"/>
              </w:rPr>
            </w:pPr>
            <w:r>
              <w:rPr>
                <w:rFonts w:ascii="Times New Roman" w:hAnsi="Times New Roman"/>
              </w:rPr>
              <w:t>Education</w:t>
            </w:r>
            <w:r>
              <w:rPr>
                <w:rFonts w:ascii="Times New Roman" w:hAnsi="Times New Roman"/>
              </w:rPr>
              <w:tab/>
            </w:r>
          </w:p>
        </w:tc>
        <w:tc>
          <w:tcPr>
            <w:tcW w:w="7679" w:type="dxa"/>
          </w:tcPr>
          <w:p w:rsidR="007E34C3" w:rsidRPr="007839B2" w:rsidRDefault="007E34C3" w:rsidP="00C70B2D">
            <w:pPr>
              <w:pStyle w:val="Objective"/>
            </w:pPr>
            <w:r>
              <w:t>B.S. in Medicinal Chemistry from the University of Nebraska at Omaha (2012)</w:t>
            </w:r>
          </w:p>
        </w:tc>
      </w:tr>
      <w:tr w:rsidR="007E34C3" w:rsidRPr="007839B2" w:rsidTr="00D92A5C">
        <w:trPr>
          <w:trHeight w:val="917"/>
        </w:trPr>
        <w:tc>
          <w:tcPr>
            <w:tcW w:w="2269" w:type="dxa"/>
          </w:tcPr>
          <w:p w:rsidR="007E34C3" w:rsidRPr="007839B2" w:rsidRDefault="007E34C3" w:rsidP="006976C8">
            <w:pPr>
              <w:pStyle w:val="SectionTitle"/>
              <w:rPr>
                <w:rFonts w:ascii="Times New Roman" w:hAnsi="Times New Roman"/>
              </w:rPr>
            </w:pPr>
            <w:r w:rsidRPr="007839B2">
              <w:rPr>
                <w:rFonts w:ascii="Times New Roman" w:hAnsi="Times New Roman"/>
              </w:rPr>
              <w:t>Objective</w:t>
            </w:r>
          </w:p>
        </w:tc>
        <w:tc>
          <w:tcPr>
            <w:tcW w:w="7679" w:type="dxa"/>
          </w:tcPr>
          <w:p w:rsidR="007E34C3" w:rsidRPr="007839B2" w:rsidRDefault="007E34C3" w:rsidP="00C70B2D">
            <w:pPr>
              <w:pStyle w:val="Objective"/>
            </w:pPr>
            <w:r w:rsidRPr="007839B2">
              <w:t xml:space="preserve">To make use of my laboratory experience in </w:t>
            </w:r>
            <w:r>
              <w:t>a</w:t>
            </w:r>
            <w:r w:rsidRPr="007839B2">
              <w:t xml:space="preserve"> science related field; including but not limited to research, qualitative and quantitative analysis, </w:t>
            </w:r>
            <w:r>
              <w:t>laboratory technician</w:t>
            </w:r>
            <w:r w:rsidRPr="007839B2">
              <w:t xml:space="preserve">, and quality control. </w:t>
            </w:r>
          </w:p>
        </w:tc>
      </w:tr>
      <w:tr w:rsidR="007E34C3" w:rsidRPr="007839B2" w:rsidTr="00D92A5C">
        <w:trPr>
          <w:trHeight w:val="1970"/>
        </w:trPr>
        <w:tc>
          <w:tcPr>
            <w:tcW w:w="2269" w:type="dxa"/>
          </w:tcPr>
          <w:p w:rsidR="007E34C3" w:rsidRPr="007839B2" w:rsidRDefault="007E34C3" w:rsidP="00964E8D">
            <w:pPr>
              <w:pStyle w:val="SectionTitle"/>
              <w:rPr>
                <w:rFonts w:ascii="Times New Roman" w:hAnsi="Times New Roman"/>
              </w:rPr>
            </w:pPr>
            <w:r w:rsidRPr="007839B2">
              <w:rPr>
                <w:rFonts w:ascii="Times New Roman" w:hAnsi="Times New Roman"/>
              </w:rPr>
              <w:t>Experience</w:t>
            </w:r>
          </w:p>
        </w:tc>
        <w:tc>
          <w:tcPr>
            <w:tcW w:w="7679" w:type="dxa"/>
          </w:tcPr>
          <w:p w:rsidR="007E34C3" w:rsidRPr="007839B2" w:rsidRDefault="007E34C3" w:rsidP="00964E8D">
            <w:pPr>
              <w:pStyle w:val="CompanyName"/>
            </w:pPr>
            <w:r>
              <w:t>April 2013 to present</w:t>
            </w:r>
            <w:r w:rsidRPr="007839B2">
              <w:tab/>
            </w:r>
            <w:r>
              <w:t>Caring for People Services</w:t>
            </w:r>
          </w:p>
          <w:p w:rsidR="007E34C3" w:rsidRPr="007839B2" w:rsidRDefault="007E34C3" w:rsidP="00964E8D">
            <w:pPr>
              <w:pStyle w:val="JobTitle"/>
              <w:rPr>
                <w:rFonts w:ascii="Times New Roman" w:hAnsi="Times New Roman"/>
              </w:rPr>
            </w:pPr>
            <w:r>
              <w:rPr>
                <w:rFonts w:ascii="Times New Roman" w:hAnsi="Times New Roman"/>
              </w:rPr>
              <w:t>Caring aide</w:t>
            </w:r>
          </w:p>
          <w:p w:rsidR="007E34C3" w:rsidRPr="007839B2" w:rsidRDefault="007E34C3" w:rsidP="00964E8D">
            <w:pPr>
              <w:pStyle w:val="Achievement"/>
              <w:spacing w:line="240" w:lineRule="atLeast"/>
            </w:pPr>
            <w:r>
              <w:t>Work as a caregiver, similar to a nurse’s aide, at various clients’ residents.</w:t>
            </w:r>
          </w:p>
          <w:p w:rsidR="007E34C3" w:rsidRDefault="007E34C3" w:rsidP="00964E8D">
            <w:pPr>
              <w:pStyle w:val="Achievement"/>
              <w:spacing w:line="240" w:lineRule="atLeast"/>
            </w:pPr>
            <w:r>
              <w:t>I have received the maximum pay raise they are allowed to give each review due to my excellent reviews at work and for “the most organized and easy to read time sheets out of all of their employees”.</w:t>
            </w:r>
          </w:p>
          <w:p w:rsidR="007E34C3" w:rsidRPr="007839B2" w:rsidRDefault="007E34C3" w:rsidP="00964E8D">
            <w:pPr>
              <w:pStyle w:val="CompanyName"/>
            </w:pPr>
            <w:r w:rsidRPr="007839B2">
              <w:t>Graduated 2012</w:t>
            </w:r>
            <w:r w:rsidRPr="007839B2">
              <w:tab/>
              <w:t>University of Nebraska at Omaha</w:t>
            </w:r>
            <w:r w:rsidRPr="007839B2">
              <w:tab/>
            </w:r>
          </w:p>
          <w:p w:rsidR="007E34C3" w:rsidRPr="007839B2" w:rsidRDefault="007E34C3" w:rsidP="00964E8D">
            <w:pPr>
              <w:pStyle w:val="JobTitle"/>
              <w:rPr>
                <w:rFonts w:ascii="Times New Roman" w:hAnsi="Times New Roman"/>
              </w:rPr>
            </w:pPr>
            <w:r w:rsidRPr="007839B2">
              <w:rPr>
                <w:rFonts w:ascii="Times New Roman" w:hAnsi="Times New Roman"/>
              </w:rPr>
              <w:t>Bachelor of Science in medicinal chemistry</w:t>
            </w:r>
          </w:p>
          <w:p w:rsidR="007E34C3" w:rsidRDefault="007E34C3" w:rsidP="00964E8D">
            <w:pPr>
              <w:pStyle w:val="Achievement"/>
              <w:spacing w:line="240" w:lineRule="atLeast"/>
            </w:pPr>
            <w:r w:rsidRPr="007839B2">
              <w:t>Recognition for valuable contributions to the chemistry department (2011)</w:t>
            </w:r>
          </w:p>
          <w:p w:rsidR="007E34C3" w:rsidRDefault="007E34C3" w:rsidP="00964E8D">
            <w:pPr>
              <w:pStyle w:val="Achievement"/>
              <w:spacing w:line="240" w:lineRule="atLeast"/>
            </w:pPr>
            <w:r w:rsidRPr="007839B2">
              <w:t>Dean’s list (Fall 2007, Summer 2010)</w:t>
            </w:r>
          </w:p>
          <w:p w:rsidR="007E34C3" w:rsidRPr="007839B2" w:rsidRDefault="007E34C3" w:rsidP="006B283E">
            <w:pPr>
              <w:pStyle w:val="Achievement"/>
              <w:spacing w:line="240" w:lineRule="atLeast"/>
            </w:pPr>
            <w:r w:rsidRPr="007839B2">
              <w:t>Performed qualitative analyses including: IR, melting point, solubility, NMR testing, and others.</w:t>
            </w:r>
          </w:p>
          <w:p w:rsidR="007E34C3" w:rsidRDefault="007E34C3" w:rsidP="00964E8D">
            <w:pPr>
              <w:pStyle w:val="Achievement"/>
              <w:spacing w:line="240" w:lineRule="atLeast"/>
            </w:pPr>
            <w:r w:rsidRPr="007839B2">
              <w:t>Recognition for excellent achievements in chemistry (2012)</w:t>
            </w:r>
          </w:p>
          <w:p w:rsidR="007E34C3" w:rsidRDefault="007E34C3" w:rsidP="00964E8D">
            <w:pPr>
              <w:pStyle w:val="Achievement"/>
              <w:spacing w:line="240" w:lineRule="atLeast"/>
            </w:pPr>
            <w:r>
              <w:t>Presentations given on alkaline phosphatase, Methylphenidate HCL, and on my research creating the medicinal candidates for Botulism.</w:t>
            </w:r>
          </w:p>
          <w:p w:rsidR="007E34C3" w:rsidRPr="007839B2" w:rsidRDefault="007E34C3" w:rsidP="00964E8D">
            <w:pPr>
              <w:pStyle w:val="CompanyNameOne"/>
            </w:pPr>
            <w:r w:rsidRPr="007839B2">
              <w:t>Jan to April 2012</w:t>
            </w:r>
            <w:r w:rsidRPr="007839B2">
              <w:tab/>
              <w:t>University of Nebraska at Omaha</w:t>
            </w:r>
            <w:r w:rsidRPr="007839B2">
              <w:tab/>
            </w:r>
          </w:p>
          <w:p w:rsidR="007E34C3" w:rsidRPr="007839B2" w:rsidRDefault="007E34C3" w:rsidP="00964E8D">
            <w:pPr>
              <w:pStyle w:val="JobTitle"/>
              <w:spacing w:line="240" w:lineRule="atLeast"/>
              <w:rPr>
                <w:rFonts w:ascii="Times New Roman" w:hAnsi="Times New Roman"/>
              </w:rPr>
            </w:pPr>
            <w:r w:rsidRPr="007839B2">
              <w:rPr>
                <w:rFonts w:ascii="Times New Roman" w:hAnsi="Times New Roman"/>
              </w:rPr>
              <w:t>Undergraduate research</w:t>
            </w:r>
          </w:p>
          <w:p w:rsidR="007E34C3" w:rsidRPr="007839B2" w:rsidRDefault="007E34C3" w:rsidP="00964E8D">
            <w:pPr>
              <w:pStyle w:val="Achievement"/>
              <w:spacing w:line="240" w:lineRule="atLeast"/>
            </w:pPr>
            <w:r w:rsidRPr="007839B2">
              <w:t>Creation of 4 new medicinal candidates for botulism neurotoxin serotype-A.</w:t>
            </w:r>
          </w:p>
          <w:p w:rsidR="007E34C3" w:rsidRPr="007839B2" w:rsidRDefault="007E34C3" w:rsidP="00964E8D">
            <w:pPr>
              <w:pStyle w:val="Achievement"/>
              <w:spacing w:line="240" w:lineRule="atLeast"/>
            </w:pPr>
            <w:r w:rsidRPr="007839B2">
              <w:t>Theorized, with Dr. Hagen, about what other compounds could have possibly been created through the reactions so as to properly purify the compound.</w:t>
            </w:r>
          </w:p>
          <w:p w:rsidR="007E34C3" w:rsidRPr="007839B2" w:rsidRDefault="007E34C3" w:rsidP="00964E8D">
            <w:pPr>
              <w:pStyle w:val="Achievement"/>
              <w:spacing w:line="240" w:lineRule="atLeast"/>
            </w:pPr>
            <w:r w:rsidRPr="007839B2">
              <w:t>This work required being able to work alone for long periods of time and being able to make the right decisions if and when problems arose.</w:t>
            </w:r>
          </w:p>
        </w:tc>
      </w:tr>
      <w:tr w:rsidR="007E34C3" w:rsidRPr="007839B2" w:rsidTr="00D92A5C">
        <w:trPr>
          <w:trHeight w:val="2613"/>
        </w:trPr>
        <w:tc>
          <w:tcPr>
            <w:tcW w:w="2269" w:type="dxa"/>
          </w:tcPr>
          <w:p w:rsidR="007E34C3" w:rsidRDefault="007E34C3" w:rsidP="00964E8D">
            <w:pPr>
              <w:spacing w:line="220" w:lineRule="atLeast"/>
            </w:pPr>
          </w:p>
          <w:p w:rsidR="007E34C3" w:rsidRPr="00645DDB" w:rsidRDefault="007E34C3" w:rsidP="00964E8D"/>
          <w:p w:rsidR="007E34C3" w:rsidRPr="00645DDB" w:rsidRDefault="007E34C3" w:rsidP="00964E8D"/>
          <w:p w:rsidR="007E34C3" w:rsidRPr="00645DDB" w:rsidRDefault="007E34C3" w:rsidP="00964E8D"/>
          <w:p w:rsidR="007E34C3" w:rsidRPr="00645DDB" w:rsidRDefault="007E34C3" w:rsidP="00964E8D"/>
          <w:p w:rsidR="007E34C3" w:rsidRPr="00645DDB" w:rsidRDefault="007E34C3" w:rsidP="00964E8D"/>
          <w:p w:rsidR="007E34C3" w:rsidRPr="00645DDB" w:rsidRDefault="007E34C3" w:rsidP="00964E8D"/>
          <w:p w:rsidR="007E34C3" w:rsidRDefault="007E34C3" w:rsidP="00964E8D"/>
          <w:p w:rsidR="007E34C3" w:rsidRPr="00645DDB" w:rsidRDefault="007E34C3" w:rsidP="00964E8D">
            <w:pPr>
              <w:jc w:val="right"/>
            </w:pPr>
          </w:p>
        </w:tc>
        <w:tc>
          <w:tcPr>
            <w:tcW w:w="7679" w:type="dxa"/>
          </w:tcPr>
          <w:p w:rsidR="007E34C3" w:rsidRPr="007839B2" w:rsidRDefault="007E34C3" w:rsidP="00964E8D">
            <w:pPr>
              <w:pStyle w:val="CompanyName"/>
            </w:pPr>
            <w:r w:rsidRPr="007839B2">
              <w:t>Summer 2011</w:t>
            </w:r>
            <w:r w:rsidRPr="007839B2">
              <w:tab/>
              <w:t>UNO &amp; UNMC</w:t>
            </w:r>
            <w:r w:rsidRPr="007839B2">
              <w:tab/>
            </w:r>
          </w:p>
          <w:p w:rsidR="007E34C3" w:rsidRPr="007839B2" w:rsidRDefault="007E34C3" w:rsidP="006B283E">
            <w:pPr>
              <w:pStyle w:val="JobTitle"/>
              <w:spacing w:line="240" w:lineRule="auto"/>
              <w:contextualSpacing/>
              <w:rPr>
                <w:rFonts w:ascii="Times New Roman" w:hAnsi="Times New Roman"/>
              </w:rPr>
            </w:pPr>
            <w:r w:rsidRPr="007839B2">
              <w:rPr>
                <w:rFonts w:ascii="Times New Roman" w:hAnsi="Times New Roman"/>
              </w:rPr>
              <w:t>Protein purification and characterization</w:t>
            </w:r>
          </w:p>
          <w:p w:rsidR="007E34C3" w:rsidRDefault="007E34C3" w:rsidP="006B283E">
            <w:pPr>
              <w:pStyle w:val="Achievement"/>
              <w:spacing w:before="240" w:line="240" w:lineRule="auto"/>
              <w:ind w:left="360" w:firstLine="0"/>
              <w:contextualSpacing/>
            </w:pPr>
            <w:r w:rsidRPr="007839B2">
              <w:t>Worked as a group to induce, purify, and crystallize the Inosine triphosphate pyrophosphatase (ITPA) protein from</w:t>
            </w:r>
            <w:r>
              <w:t xml:space="preserve"> </w:t>
            </w:r>
            <w:r w:rsidRPr="007839B2">
              <w:t xml:space="preserve">Rosetta™ 2 (DE3) </w:t>
            </w:r>
            <w:r w:rsidRPr="004D4647">
              <w:rPr>
                <w:i/>
              </w:rPr>
              <w:t>E. coli</w:t>
            </w:r>
            <w:r w:rsidRPr="007839B2">
              <w:t xml:space="preserve"> cells.</w:t>
            </w:r>
          </w:p>
          <w:p w:rsidR="007E34C3" w:rsidRPr="007839B2" w:rsidRDefault="007E34C3" w:rsidP="00964E8D">
            <w:pPr>
              <w:pStyle w:val="Achievement"/>
              <w:spacing w:before="240" w:line="240" w:lineRule="auto"/>
            </w:pPr>
            <w:r>
              <w:t>Worked at in collaboration with UNO and the University of Nebraska Medical Center inside actual laboratory setting.</w:t>
            </w:r>
          </w:p>
          <w:p w:rsidR="007E34C3" w:rsidRPr="007839B2" w:rsidRDefault="007E34C3" w:rsidP="00964E8D">
            <w:pPr>
              <w:pStyle w:val="Achievement"/>
            </w:pPr>
            <w:r w:rsidRPr="007839B2">
              <w:t xml:space="preserve">This work required everyone to do their job correctly and within a timely manner. I am </w:t>
            </w:r>
            <w:r>
              <w:t>proud</w:t>
            </w:r>
            <w:r w:rsidRPr="007839B2">
              <w:t xml:space="preserve"> to say that we finished everything with 2 weeks </w:t>
            </w:r>
            <w:r>
              <w:t>before the deadline.</w:t>
            </w:r>
          </w:p>
        </w:tc>
      </w:tr>
      <w:tr w:rsidR="007E34C3" w:rsidRPr="007839B2" w:rsidTr="00D92A5C">
        <w:trPr>
          <w:trHeight w:val="80"/>
        </w:trPr>
        <w:tc>
          <w:tcPr>
            <w:tcW w:w="2269" w:type="dxa"/>
          </w:tcPr>
          <w:p w:rsidR="007E34C3" w:rsidRPr="007839B2" w:rsidRDefault="007E34C3" w:rsidP="00964E8D">
            <w:pPr>
              <w:pStyle w:val="SectionTitle"/>
              <w:rPr>
                <w:rFonts w:ascii="Times New Roman" w:hAnsi="Times New Roman"/>
              </w:rPr>
            </w:pPr>
            <w:r>
              <w:rPr>
                <w:rFonts w:ascii="Times New Roman" w:hAnsi="Times New Roman"/>
              </w:rPr>
              <w:t>Relevant</w:t>
            </w:r>
            <w:r w:rsidRPr="007839B2">
              <w:rPr>
                <w:rFonts w:ascii="Times New Roman" w:hAnsi="Times New Roman"/>
              </w:rPr>
              <w:t xml:space="preserve"> Skills</w:t>
            </w:r>
          </w:p>
        </w:tc>
        <w:tc>
          <w:tcPr>
            <w:tcW w:w="7679" w:type="dxa"/>
          </w:tcPr>
          <w:p w:rsidR="007E34C3" w:rsidRDefault="007E34C3" w:rsidP="00964E8D">
            <w:pPr>
              <w:pStyle w:val="CompanyName"/>
            </w:pPr>
            <w:r>
              <w:rPr>
                <w:b/>
              </w:rPr>
              <w:t>Instruments</w:t>
            </w:r>
            <w:r w:rsidRPr="007839B2">
              <w:t xml:space="preserve">: </w:t>
            </w:r>
            <w:r>
              <w:t>HPLC</w:t>
            </w:r>
            <w:r w:rsidR="009C657C">
              <w:t xml:space="preserve"> &amp; FPLC, IR</w:t>
            </w:r>
            <w:r>
              <w:t>, GC-MS &amp; GC-FID, UV-Vis, NMR, AA &amp; AE, Fluorometry &amp; Raman Spectroscopy, Electrophoresis, western &amp; eastern blots</w:t>
            </w:r>
          </w:p>
          <w:p w:rsidR="007E34C3" w:rsidRPr="007839B2" w:rsidRDefault="007E34C3" w:rsidP="00964E8D">
            <w:pPr>
              <w:pStyle w:val="CompanyName"/>
            </w:pPr>
            <w:r w:rsidRPr="008020B9">
              <w:rPr>
                <w:b/>
              </w:rPr>
              <w:t>Computer:</w:t>
            </w:r>
            <w:r w:rsidRPr="007839B2">
              <w:t xml:space="preserve"> </w:t>
            </w:r>
            <w:r>
              <w:t>Excel 2003, 2007, &amp; 2014, Word &amp; works, Power Point, some hardware knowledge, Maple, common sense.</w:t>
            </w:r>
          </w:p>
        </w:tc>
      </w:tr>
      <w:tr w:rsidR="007E34C3" w:rsidRPr="007839B2" w:rsidTr="00D92A5C">
        <w:trPr>
          <w:trHeight w:val="522"/>
        </w:trPr>
        <w:tc>
          <w:tcPr>
            <w:tcW w:w="2269" w:type="dxa"/>
          </w:tcPr>
          <w:p w:rsidR="007E34C3" w:rsidRPr="007839B2" w:rsidRDefault="007E34C3" w:rsidP="00964E8D">
            <w:pPr>
              <w:pStyle w:val="SectionTitle"/>
              <w:rPr>
                <w:rFonts w:ascii="Times New Roman" w:hAnsi="Times New Roman"/>
              </w:rPr>
            </w:pPr>
            <w:r>
              <w:rPr>
                <w:rFonts w:ascii="Times New Roman" w:hAnsi="Times New Roman"/>
              </w:rPr>
              <w:t>I</w:t>
            </w:r>
            <w:r w:rsidRPr="007839B2">
              <w:rPr>
                <w:rFonts w:ascii="Times New Roman" w:hAnsi="Times New Roman"/>
              </w:rPr>
              <w:t>nterests</w:t>
            </w:r>
          </w:p>
        </w:tc>
        <w:tc>
          <w:tcPr>
            <w:tcW w:w="7679" w:type="dxa"/>
          </w:tcPr>
          <w:p w:rsidR="007E34C3" w:rsidRPr="007839B2" w:rsidRDefault="007E34C3" w:rsidP="00964E8D">
            <w:pPr>
              <w:pStyle w:val="Objective"/>
            </w:pPr>
            <w:r>
              <w:t>Science,</w:t>
            </w:r>
            <w:r w:rsidRPr="007839B2">
              <w:t xml:space="preserve"> reading, and family.</w:t>
            </w:r>
          </w:p>
        </w:tc>
      </w:tr>
    </w:tbl>
    <w:p w:rsidR="006B283E" w:rsidRPr="00645DDB" w:rsidRDefault="006B283E" w:rsidP="006B283E">
      <w:pPr>
        <w:rPr>
          <w:sz w:val="2"/>
        </w:rPr>
      </w:pPr>
    </w:p>
    <w:p w:rsidR="006B283E" w:rsidRDefault="006B283E" w:rsidP="007839B2">
      <w:pPr>
        <w:pStyle w:val="Achievement"/>
        <w:numPr>
          <w:ilvl w:val="0"/>
          <w:numId w:val="0"/>
        </w:numPr>
        <w:outlineLvl w:val="0"/>
        <w:rPr>
          <w:sz w:val="22"/>
        </w:rPr>
      </w:pPr>
    </w:p>
    <w:sectPr w:rsidR="006B283E" w:rsidSect="006B283E">
      <w:pgSz w:w="12240" w:h="15840"/>
      <w:pgMar w:top="900" w:right="1080" w:bottom="0" w:left="108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D0FCB" w:rsidRDefault="009D0FCB">
      <w:r>
        <w:separator/>
      </w:r>
    </w:p>
  </w:endnote>
  <w:endnote w:type="continuationSeparator" w:id="0">
    <w:p w:rsidR="009D0FCB" w:rsidRDefault="009D0FC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D0FCB" w:rsidRDefault="009D0FCB">
      <w:r>
        <w:separator/>
      </w:r>
    </w:p>
  </w:footnote>
  <w:footnote w:type="continuationSeparator" w:id="0">
    <w:p w:rsidR="009D0FCB" w:rsidRDefault="009D0FC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5511F"/>
    <w:multiLevelType w:val="multilevel"/>
    <w:tmpl w:val="CE0092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D919B9"/>
    <w:multiLevelType w:val="hybridMultilevel"/>
    <w:tmpl w:val="E468FA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C84FAC"/>
    <w:multiLevelType w:val="hybridMultilevel"/>
    <w:tmpl w:val="6EA2B41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nsid w:val="1F604E2E"/>
    <w:multiLevelType w:val="hybridMultilevel"/>
    <w:tmpl w:val="AF0274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FAA0665"/>
    <w:multiLevelType w:val="hybridMultilevel"/>
    <w:tmpl w:val="0C18613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nsid w:val="2AE97558"/>
    <w:multiLevelType w:val="hybridMultilevel"/>
    <w:tmpl w:val="27C2AE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CD048C8"/>
    <w:multiLevelType w:val="hybridMultilevel"/>
    <w:tmpl w:val="D2C0B3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47A723BA"/>
    <w:multiLevelType w:val="hybridMultilevel"/>
    <w:tmpl w:val="9F5289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1194687"/>
    <w:multiLevelType w:val="hybridMultilevel"/>
    <w:tmpl w:val="DF9848B8"/>
    <w:lvl w:ilvl="0" w:tplc="1456A1DA">
      <w:start w:val="1"/>
      <w:numFmt w:val="bullet"/>
      <w:pStyle w:val="Achievemen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nsid w:val="629244B1"/>
    <w:multiLevelType w:val="hybridMultilevel"/>
    <w:tmpl w:val="5C14E05E"/>
    <w:lvl w:ilvl="0" w:tplc="01325ADE">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64805613"/>
    <w:multiLevelType w:val="hybridMultilevel"/>
    <w:tmpl w:val="9D343D8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nsid w:val="64B660A9"/>
    <w:multiLevelType w:val="hybridMultilevel"/>
    <w:tmpl w:val="AA66A1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56A637A"/>
    <w:multiLevelType w:val="multilevel"/>
    <w:tmpl w:val="0409001D"/>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
    <w:nsid w:val="70C3494D"/>
    <w:multiLevelType w:val="hybridMultilevel"/>
    <w:tmpl w:val="962ECB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76C06AD9"/>
    <w:multiLevelType w:val="hybridMultilevel"/>
    <w:tmpl w:val="F4E80F4A"/>
    <w:lvl w:ilvl="0" w:tplc="915A9760">
      <w:start w:val="1"/>
      <w:numFmt w:val="bullet"/>
      <w:pStyle w:val="BulletedLis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12"/>
  </w:num>
  <w:num w:numId="3">
    <w:abstractNumId w:val="14"/>
  </w:num>
  <w:num w:numId="4">
    <w:abstractNumId w:val="2"/>
  </w:num>
  <w:num w:numId="5">
    <w:abstractNumId w:val="6"/>
  </w:num>
  <w:num w:numId="6">
    <w:abstractNumId w:val="14"/>
  </w:num>
  <w:num w:numId="7">
    <w:abstractNumId w:val="5"/>
  </w:num>
  <w:num w:numId="8">
    <w:abstractNumId w:val="11"/>
  </w:num>
  <w:num w:numId="9">
    <w:abstractNumId w:val="0"/>
  </w:num>
  <w:num w:numId="10">
    <w:abstractNumId w:val="14"/>
  </w:num>
  <w:num w:numId="11">
    <w:abstractNumId w:val="14"/>
  </w:num>
  <w:num w:numId="12">
    <w:abstractNumId w:val="14"/>
  </w:num>
  <w:num w:numId="13">
    <w:abstractNumId w:val="14"/>
  </w:num>
  <w:num w:numId="14">
    <w:abstractNumId w:val="14"/>
  </w:num>
  <w:num w:numId="15">
    <w:abstractNumId w:val="7"/>
  </w:num>
  <w:num w:numId="16">
    <w:abstractNumId w:val="14"/>
  </w:num>
  <w:num w:numId="17">
    <w:abstractNumId w:val="14"/>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3"/>
  </w:num>
  <w:num w:numId="25">
    <w:abstractNumId w:val="13"/>
  </w:num>
  <w:num w:numId="26">
    <w:abstractNumId w:val="1"/>
  </w:num>
  <w:num w:numId="2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8"/>
  </w:num>
  <w:num w:numId="29">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stylePaneFormatFilter w:val="3001"/>
  <w:defaultTabStop w:val="720"/>
  <w:drawingGridHorizontalSpacing w:val="100"/>
  <w:displayHorizontalDrawingGridEvery w:val="2"/>
  <w:noPunctuationKerning/>
  <w:characterSpacingControl w:val="doNotCompress"/>
  <w:footnotePr>
    <w:footnote w:id="-1"/>
    <w:footnote w:id="0"/>
  </w:footnotePr>
  <w:endnotePr>
    <w:endnote w:id="-1"/>
    <w:endnote w:id="0"/>
  </w:endnotePr>
  <w:compat/>
  <w:rsids>
    <w:rsidRoot w:val="004E5D2F"/>
    <w:rsid w:val="0000070E"/>
    <w:rsid w:val="000027EF"/>
    <w:rsid w:val="00004038"/>
    <w:rsid w:val="00005884"/>
    <w:rsid w:val="000219B3"/>
    <w:rsid w:val="00025165"/>
    <w:rsid w:val="0002711E"/>
    <w:rsid w:val="000435E9"/>
    <w:rsid w:val="00043D9A"/>
    <w:rsid w:val="00052DBF"/>
    <w:rsid w:val="0006416E"/>
    <w:rsid w:val="000668EF"/>
    <w:rsid w:val="00067103"/>
    <w:rsid w:val="000705CE"/>
    <w:rsid w:val="000861A4"/>
    <w:rsid w:val="0008786B"/>
    <w:rsid w:val="000B098B"/>
    <w:rsid w:val="000B2126"/>
    <w:rsid w:val="000B3E6A"/>
    <w:rsid w:val="000C076F"/>
    <w:rsid w:val="000C12C0"/>
    <w:rsid w:val="000D52FF"/>
    <w:rsid w:val="000E162A"/>
    <w:rsid w:val="000F3862"/>
    <w:rsid w:val="000F6594"/>
    <w:rsid w:val="000F7550"/>
    <w:rsid w:val="001014A0"/>
    <w:rsid w:val="00114053"/>
    <w:rsid w:val="001159B6"/>
    <w:rsid w:val="00116772"/>
    <w:rsid w:val="0012179C"/>
    <w:rsid w:val="00135EA5"/>
    <w:rsid w:val="00150C22"/>
    <w:rsid w:val="0015396C"/>
    <w:rsid w:val="00171BAD"/>
    <w:rsid w:val="00173681"/>
    <w:rsid w:val="0018058E"/>
    <w:rsid w:val="001B07A3"/>
    <w:rsid w:val="001B71CE"/>
    <w:rsid w:val="001C4DAC"/>
    <w:rsid w:val="001D1D97"/>
    <w:rsid w:val="001D29BB"/>
    <w:rsid w:val="001D5787"/>
    <w:rsid w:val="001D5E47"/>
    <w:rsid w:val="001D6317"/>
    <w:rsid w:val="001E58AD"/>
    <w:rsid w:val="001E6339"/>
    <w:rsid w:val="001F1E78"/>
    <w:rsid w:val="001F24DC"/>
    <w:rsid w:val="002106E0"/>
    <w:rsid w:val="00211A1E"/>
    <w:rsid w:val="00222541"/>
    <w:rsid w:val="00227C5D"/>
    <w:rsid w:val="00231974"/>
    <w:rsid w:val="00235167"/>
    <w:rsid w:val="00236392"/>
    <w:rsid w:val="00260B96"/>
    <w:rsid w:val="00260BB5"/>
    <w:rsid w:val="002802E5"/>
    <w:rsid w:val="00280C38"/>
    <w:rsid w:val="002918F6"/>
    <w:rsid w:val="002A70B9"/>
    <w:rsid w:val="002A7106"/>
    <w:rsid w:val="002B12C3"/>
    <w:rsid w:val="002C7FCD"/>
    <w:rsid w:val="002D2483"/>
    <w:rsid w:val="002D2B42"/>
    <w:rsid w:val="002D7A32"/>
    <w:rsid w:val="0030561D"/>
    <w:rsid w:val="00306EA2"/>
    <w:rsid w:val="00306FA1"/>
    <w:rsid w:val="003126B2"/>
    <w:rsid w:val="00326B02"/>
    <w:rsid w:val="00334C7B"/>
    <w:rsid w:val="00357415"/>
    <w:rsid w:val="00365AEA"/>
    <w:rsid w:val="00366D13"/>
    <w:rsid w:val="00371959"/>
    <w:rsid w:val="0037263E"/>
    <w:rsid w:val="0037748F"/>
    <w:rsid w:val="00380050"/>
    <w:rsid w:val="00381157"/>
    <w:rsid w:val="00390E9E"/>
    <w:rsid w:val="00392439"/>
    <w:rsid w:val="003A03E9"/>
    <w:rsid w:val="003A1FA1"/>
    <w:rsid w:val="003C215C"/>
    <w:rsid w:val="003C63B2"/>
    <w:rsid w:val="003D6D56"/>
    <w:rsid w:val="003E4D55"/>
    <w:rsid w:val="003E5C60"/>
    <w:rsid w:val="003F3784"/>
    <w:rsid w:val="00407B36"/>
    <w:rsid w:val="00422A1D"/>
    <w:rsid w:val="00430460"/>
    <w:rsid w:val="004407DA"/>
    <w:rsid w:val="004467E5"/>
    <w:rsid w:val="004511A0"/>
    <w:rsid w:val="00453413"/>
    <w:rsid w:val="00456CD1"/>
    <w:rsid w:val="00462C6B"/>
    <w:rsid w:val="00463863"/>
    <w:rsid w:val="004654D7"/>
    <w:rsid w:val="00467A4F"/>
    <w:rsid w:val="004774A2"/>
    <w:rsid w:val="00481C3A"/>
    <w:rsid w:val="00483D95"/>
    <w:rsid w:val="00490C76"/>
    <w:rsid w:val="004A05C1"/>
    <w:rsid w:val="004B14CA"/>
    <w:rsid w:val="004C303D"/>
    <w:rsid w:val="004D48D5"/>
    <w:rsid w:val="004E0CED"/>
    <w:rsid w:val="004E4C8F"/>
    <w:rsid w:val="004E5D2F"/>
    <w:rsid w:val="004F5482"/>
    <w:rsid w:val="005047F1"/>
    <w:rsid w:val="00507375"/>
    <w:rsid w:val="00507863"/>
    <w:rsid w:val="00517C81"/>
    <w:rsid w:val="005315EE"/>
    <w:rsid w:val="0053658F"/>
    <w:rsid w:val="00536728"/>
    <w:rsid w:val="00552B50"/>
    <w:rsid w:val="00555E2D"/>
    <w:rsid w:val="00561CF3"/>
    <w:rsid w:val="0057076E"/>
    <w:rsid w:val="00584E23"/>
    <w:rsid w:val="00587F86"/>
    <w:rsid w:val="005949C9"/>
    <w:rsid w:val="00597DE6"/>
    <w:rsid w:val="005B5EE5"/>
    <w:rsid w:val="005E61B9"/>
    <w:rsid w:val="00624B57"/>
    <w:rsid w:val="00632470"/>
    <w:rsid w:val="00633BA5"/>
    <w:rsid w:val="00641C36"/>
    <w:rsid w:val="006463E9"/>
    <w:rsid w:val="00657325"/>
    <w:rsid w:val="00665B3A"/>
    <w:rsid w:val="006946C8"/>
    <w:rsid w:val="00697076"/>
    <w:rsid w:val="006A2024"/>
    <w:rsid w:val="006A52DF"/>
    <w:rsid w:val="006B283E"/>
    <w:rsid w:val="006C1855"/>
    <w:rsid w:val="006C61F5"/>
    <w:rsid w:val="006E78AF"/>
    <w:rsid w:val="006F1227"/>
    <w:rsid w:val="00700419"/>
    <w:rsid w:val="00700FEB"/>
    <w:rsid w:val="00705738"/>
    <w:rsid w:val="0070617C"/>
    <w:rsid w:val="00711196"/>
    <w:rsid w:val="00722376"/>
    <w:rsid w:val="00727993"/>
    <w:rsid w:val="00730E05"/>
    <w:rsid w:val="0074105B"/>
    <w:rsid w:val="007418AD"/>
    <w:rsid w:val="00742294"/>
    <w:rsid w:val="00750221"/>
    <w:rsid w:val="00760141"/>
    <w:rsid w:val="00763259"/>
    <w:rsid w:val="00771A05"/>
    <w:rsid w:val="007839B2"/>
    <w:rsid w:val="0078550E"/>
    <w:rsid w:val="00785A35"/>
    <w:rsid w:val="00797515"/>
    <w:rsid w:val="007A5F3F"/>
    <w:rsid w:val="007A6F7B"/>
    <w:rsid w:val="007C0AF9"/>
    <w:rsid w:val="007D5D89"/>
    <w:rsid w:val="007D7F0B"/>
    <w:rsid w:val="007E34C3"/>
    <w:rsid w:val="007E3741"/>
    <w:rsid w:val="007E6A4D"/>
    <w:rsid w:val="008020B9"/>
    <w:rsid w:val="00810DB4"/>
    <w:rsid w:val="00816EDC"/>
    <w:rsid w:val="0082439F"/>
    <w:rsid w:val="00833FA1"/>
    <w:rsid w:val="00851011"/>
    <w:rsid w:val="0087217D"/>
    <w:rsid w:val="008856A4"/>
    <w:rsid w:val="008E74A0"/>
    <w:rsid w:val="008F2956"/>
    <w:rsid w:val="00903A12"/>
    <w:rsid w:val="00915164"/>
    <w:rsid w:val="00916A35"/>
    <w:rsid w:val="009204D9"/>
    <w:rsid w:val="00925460"/>
    <w:rsid w:val="009312A1"/>
    <w:rsid w:val="009436CC"/>
    <w:rsid w:val="00952048"/>
    <w:rsid w:val="00952729"/>
    <w:rsid w:val="00954F8C"/>
    <w:rsid w:val="00955604"/>
    <w:rsid w:val="00971E9D"/>
    <w:rsid w:val="009827A7"/>
    <w:rsid w:val="00985606"/>
    <w:rsid w:val="009864B1"/>
    <w:rsid w:val="00995FA2"/>
    <w:rsid w:val="00997A79"/>
    <w:rsid w:val="009A2CA7"/>
    <w:rsid w:val="009A3B13"/>
    <w:rsid w:val="009B45C1"/>
    <w:rsid w:val="009C2E64"/>
    <w:rsid w:val="009C657C"/>
    <w:rsid w:val="009D0FCB"/>
    <w:rsid w:val="009E4400"/>
    <w:rsid w:val="009E7052"/>
    <w:rsid w:val="009F5CA2"/>
    <w:rsid w:val="00A157FC"/>
    <w:rsid w:val="00A17590"/>
    <w:rsid w:val="00A17C3B"/>
    <w:rsid w:val="00A32C85"/>
    <w:rsid w:val="00A36474"/>
    <w:rsid w:val="00A43F4E"/>
    <w:rsid w:val="00A45507"/>
    <w:rsid w:val="00A63C0F"/>
    <w:rsid w:val="00A7382A"/>
    <w:rsid w:val="00A84B6B"/>
    <w:rsid w:val="00A952A4"/>
    <w:rsid w:val="00AA47AE"/>
    <w:rsid w:val="00AB4189"/>
    <w:rsid w:val="00AB451F"/>
    <w:rsid w:val="00AC0EF0"/>
    <w:rsid w:val="00AD63E4"/>
    <w:rsid w:val="00AE01BA"/>
    <w:rsid w:val="00AE27E4"/>
    <w:rsid w:val="00AE2FB2"/>
    <w:rsid w:val="00AF0509"/>
    <w:rsid w:val="00B06E96"/>
    <w:rsid w:val="00B20D45"/>
    <w:rsid w:val="00B224C8"/>
    <w:rsid w:val="00B27CD1"/>
    <w:rsid w:val="00B30ED8"/>
    <w:rsid w:val="00B3422F"/>
    <w:rsid w:val="00B5218C"/>
    <w:rsid w:val="00B52AB1"/>
    <w:rsid w:val="00B62600"/>
    <w:rsid w:val="00B64B21"/>
    <w:rsid w:val="00B67166"/>
    <w:rsid w:val="00B75C55"/>
    <w:rsid w:val="00B76ECB"/>
    <w:rsid w:val="00B82DE2"/>
    <w:rsid w:val="00B83D28"/>
    <w:rsid w:val="00B947EA"/>
    <w:rsid w:val="00BA050E"/>
    <w:rsid w:val="00BB2FAB"/>
    <w:rsid w:val="00BB684D"/>
    <w:rsid w:val="00BC1CCE"/>
    <w:rsid w:val="00BD5833"/>
    <w:rsid w:val="00BD5BE1"/>
    <w:rsid w:val="00BD779E"/>
    <w:rsid w:val="00BF1413"/>
    <w:rsid w:val="00BF1927"/>
    <w:rsid w:val="00C02D48"/>
    <w:rsid w:val="00C03E87"/>
    <w:rsid w:val="00C05D4B"/>
    <w:rsid w:val="00C0788A"/>
    <w:rsid w:val="00C14196"/>
    <w:rsid w:val="00C21A79"/>
    <w:rsid w:val="00C23328"/>
    <w:rsid w:val="00C460DB"/>
    <w:rsid w:val="00C47C92"/>
    <w:rsid w:val="00C52566"/>
    <w:rsid w:val="00C5369F"/>
    <w:rsid w:val="00C63DE0"/>
    <w:rsid w:val="00C70B2D"/>
    <w:rsid w:val="00C7211F"/>
    <w:rsid w:val="00C832CC"/>
    <w:rsid w:val="00C8736B"/>
    <w:rsid w:val="00C9044D"/>
    <w:rsid w:val="00CA0209"/>
    <w:rsid w:val="00CB28DE"/>
    <w:rsid w:val="00CB54F8"/>
    <w:rsid w:val="00CC3290"/>
    <w:rsid w:val="00CC3416"/>
    <w:rsid w:val="00CD0449"/>
    <w:rsid w:val="00CE004D"/>
    <w:rsid w:val="00CE200D"/>
    <w:rsid w:val="00D14CE7"/>
    <w:rsid w:val="00D2058D"/>
    <w:rsid w:val="00D279C0"/>
    <w:rsid w:val="00D32916"/>
    <w:rsid w:val="00D43291"/>
    <w:rsid w:val="00D467AD"/>
    <w:rsid w:val="00D62111"/>
    <w:rsid w:val="00D671D0"/>
    <w:rsid w:val="00D72684"/>
    <w:rsid w:val="00D73271"/>
    <w:rsid w:val="00D800EA"/>
    <w:rsid w:val="00D800EF"/>
    <w:rsid w:val="00D80A1B"/>
    <w:rsid w:val="00D819AE"/>
    <w:rsid w:val="00D9063D"/>
    <w:rsid w:val="00D92A5C"/>
    <w:rsid w:val="00D934F0"/>
    <w:rsid w:val="00DA5B1A"/>
    <w:rsid w:val="00DC1DF3"/>
    <w:rsid w:val="00DC2B36"/>
    <w:rsid w:val="00E2308D"/>
    <w:rsid w:val="00E35342"/>
    <w:rsid w:val="00E3706E"/>
    <w:rsid w:val="00E42FAE"/>
    <w:rsid w:val="00E45FBA"/>
    <w:rsid w:val="00E50B7D"/>
    <w:rsid w:val="00E51B7D"/>
    <w:rsid w:val="00E53F55"/>
    <w:rsid w:val="00E62D06"/>
    <w:rsid w:val="00E67BEF"/>
    <w:rsid w:val="00E758AA"/>
    <w:rsid w:val="00E82544"/>
    <w:rsid w:val="00E87216"/>
    <w:rsid w:val="00E958AB"/>
    <w:rsid w:val="00EA4252"/>
    <w:rsid w:val="00ED1AAC"/>
    <w:rsid w:val="00EE607F"/>
    <w:rsid w:val="00EF1386"/>
    <w:rsid w:val="00EF2C7B"/>
    <w:rsid w:val="00F0055C"/>
    <w:rsid w:val="00F1436D"/>
    <w:rsid w:val="00F17B0E"/>
    <w:rsid w:val="00F52053"/>
    <w:rsid w:val="00F561DD"/>
    <w:rsid w:val="00F604F9"/>
    <w:rsid w:val="00F64796"/>
    <w:rsid w:val="00F675DF"/>
    <w:rsid w:val="00F743BD"/>
    <w:rsid w:val="00F754C5"/>
    <w:rsid w:val="00F93290"/>
    <w:rsid w:val="00F95D8A"/>
    <w:rsid w:val="00FA513A"/>
    <w:rsid w:val="00FA62A0"/>
    <w:rsid w:val="00FA67E7"/>
    <w:rsid w:val="00FB371B"/>
    <w:rsid w:val="00FC6653"/>
    <w:rsid w:val="00FE0D8E"/>
    <w:rsid w:val="00FF11B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91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61DD"/>
    <w:rPr>
      <w:sz w:val="20"/>
      <w:szCs w:val="20"/>
    </w:rPr>
  </w:style>
  <w:style w:type="paragraph" w:styleId="Heading1">
    <w:name w:val="heading 1"/>
    <w:basedOn w:val="Normal"/>
    <w:next w:val="BodyText"/>
    <w:link w:val="Heading1Char"/>
    <w:uiPriority w:val="99"/>
    <w:qFormat/>
    <w:rsid w:val="00B83D28"/>
    <w:pPr>
      <w:spacing w:before="220" w:line="220" w:lineRule="atLeast"/>
      <w:outlineLvl w:val="0"/>
    </w:pPr>
    <w:rPr>
      <w:rFonts w:ascii="Tahoma" w:hAnsi="Tahoma"/>
      <w:b/>
      <w:spacing w:val="10"/>
      <w:sz w:val="24"/>
      <w:szCs w:val="24"/>
    </w:rPr>
  </w:style>
  <w:style w:type="paragraph" w:styleId="Heading2">
    <w:name w:val="heading 2"/>
    <w:basedOn w:val="Normal"/>
    <w:next w:val="BodyText"/>
    <w:link w:val="Heading2Char"/>
    <w:uiPriority w:val="99"/>
    <w:qFormat/>
    <w:rsid w:val="00B83D28"/>
    <w:pPr>
      <w:spacing w:after="60" w:line="220" w:lineRule="atLeast"/>
      <w:outlineLvl w:val="1"/>
    </w:pPr>
    <w:rPr>
      <w:rFonts w:ascii="Tahoma" w:hAnsi="Tahoma"/>
      <w:b/>
      <w:spacing w:val="10"/>
      <w:szCs w:val="22"/>
    </w:rPr>
  </w:style>
  <w:style w:type="paragraph" w:styleId="Heading3">
    <w:name w:val="heading 3"/>
    <w:basedOn w:val="Normal"/>
    <w:next w:val="Normal"/>
    <w:link w:val="Heading3Char"/>
    <w:uiPriority w:val="99"/>
    <w:qFormat/>
    <w:rsid w:val="001E6339"/>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12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D6412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D64120"/>
    <w:rPr>
      <w:rFonts w:asciiTheme="majorHAnsi" w:eastAsiaTheme="majorEastAsia" w:hAnsiTheme="majorHAnsi" w:cstheme="majorBidi"/>
      <w:b/>
      <w:bCs/>
      <w:sz w:val="26"/>
      <w:szCs w:val="26"/>
    </w:rPr>
  </w:style>
  <w:style w:type="paragraph" w:styleId="BodyText">
    <w:name w:val="Body Text"/>
    <w:basedOn w:val="Normal"/>
    <w:link w:val="BodyTextChar"/>
    <w:uiPriority w:val="99"/>
    <w:rsid w:val="00B67166"/>
    <w:pPr>
      <w:tabs>
        <w:tab w:val="left" w:pos="2160"/>
        <w:tab w:val="right" w:pos="6480"/>
      </w:tabs>
      <w:spacing w:before="240" w:after="60" w:line="220" w:lineRule="atLeast"/>
      <w:jc w:val="center"/>
    </w:pPr>
    <w:rPr>
      <w:sz w:val="22"/>
      <w:szCs w:val="22"/>
    </w:rPr>
  </w:style>
  <w:style w:type="character" w:customStyle="1" w:styleId="BodyTextChar">
    <w:name w:val="Body Text Char"/>
    <w:basedOn w:val="DefaultParagraphFont"/>
    <w:link w:val="BodyText"/>
    <w:uiPriority w:val="99"/>
    <w:semiHidden/>
    <w:rsid w:val="00D64120"/>
    <w:rPr>
      <w:sz w:val="20"/>
      <w:szCs w:val="20"/>
    </w:rPr>
  </w:style>
  <w:style w:type="paragraph" w:styleId="Header">
    <w:name w:val="header"/>
    <w:basedOn w:val="Normal"/>
    <w:link w:val="HeaderChar"/>
    <w:uiPriority w:val="99"/>
    <w:rsid w:val="00FB371B"/>
    <w:pPr>
      <w:tabs>
        <w:tab w:val="center" w:pos="4320"/>
        <w:tab w:val="right" w:pos="8640"/>
      </w:tabs>
    </w:pPr>
  </w:style>
  <w:style w:type="character" w:customStyle="1" w:styleId="HeaderChar">
    <w:name w:val="Header Char"/>
    <w:basedOn w:val="DefaultParagraphFont"/>
    <w:link w:val="Header"/>
    <w:uiPriority w:val="99"/>
    <w:semiHidden/>
    <w:rsid w:val="00D64120"/>
    <w:rPr>
      <w:sz w:val="20"/>
      <w:szCs w:val="20"/>
    </w:rPr>
  </w:style>
  <w:style w:type="paragraph" w:customStyle="1" w:styleId="YourName">
    <w:name w:val="Your Name"/>
    <w:basedOn w:val="Normal"/>
    <w:uiPriority w:val="99"/>
    <w:rsid w:val="00B83D28"/>
    <w:pPr>
      <w:spacing w:before="200" w:after="40" w:line="220" w:lineRule="atLeast"/>
      <w:jc w:val="center"/>
    </w:pPr>
    <w:rPr>
      <w:rFonts w:ascii="Tahoma" w:hAnsi="Tahoma"/>
      <w:b/>
      <w:spacing w:val="10"/>
      <w:sz w:val="44"/>
      <w:szCs w:val="48"/>
    </w:rPr>
  </w:style>
  <w:style w:type="paragraph" w:customStyle="1" w:styleId="BodyText1">
    <w:name w:val="Body Text 1"/>
    <w:basedOn w:val="Normal"/>
    <w:uiPriority w:val="99"/>
    <w:rsid w:val="00F561DD"/>
    <w:pPr>
      <w:tabs>
        <w:tab w:val="left" w:pos="2160"/>
        <w:tab w:val="right" w:pos="6480"/>
      </w:tabs>
      <w:spacing w:before="240" w:after="40" w:line="220" w:lineRule="atLeast"/>
    </w:pPr>
    <w:rPr>
      <w:sz w:val="22"/>
    </w:rPr>
  </w:style>
  <w:style w:type="paragraph" w:customStyle="1" w:styleId="BulletedList">
    <w:name w:val="Bulleted List"/>
    <w:next w:val="Normal"/>
    <w:uiPriority w:val="99"/>
    <w:rsid w:val="00A43F4E"/>
    <w:pPr>
      <w:numPr>
        <w:numId w:val="3"/>
      </w:numPr>
    </w:pPr>
    <w:rPr>
      <w:spacing w:val="-5"/>
      <w:szCs w:val="20"/>
    </w:rPr>
  </w:style>
  <w:style w:type="paragraph" w:customStyle="1" w:styleId="StyleContactInfo">
    <w:name w:val="Style Contact Info"/>
    <w:basedOn w:val="Normal"/>
    <w:uiPriority w:val="99"/>
    <w:rsid w:val="001E6339"/>
    <w:pPr>
      <w:spacing w:line="220" w:lineRule="atLeast"/>
      <w:jc w:val="center"/>
    </w:pPr>
    <w:rPr>
      <w:sz w:val="18"/>
    </w:rPr>
  </w:style>
  <w:style w:type="paragraph" w:styleId="Footer">
    <w:name w:val="footer"/>
    <w:basedOn w:val="Normal"/>
    <w:link w:val="FooterChar"/>
    <w:uiPriority w:val="99"/>
    <w:rsid w:val="00FB371B"/>
    <w:pPr>
      <w:tabs>
        <w:tab w:val="center" w:pos="4320"/>
        <w:tab w:val="right" w:pos="8640"/>
      </w:tabs>
    </w:pPr>
  </w:style>
  <w:style w:type="character" w:customStyle="1" w:styleId="FooterChar">
    <w:name w:val="Footer Char"/>
    <w:basedOn w:val="DefaultParagraphFont"/>
    <w:link w:val="Footer"/>
    <w:uiPriority w:val="99"/>
    <w:semiHidden/>
    <w:rsid w:val="00D64120"/>
    <w:rPr>
      <w:sz w:val="20"/>
      <w:szCs w:val="20"/>
    </w:rPr>
  </w:style>
  <w:style w:type="paragraph" w:styleId="BodyText3">
    <w:name w:val="Body Text 3"/>
    <w:basedOn w:val="BodyText"/>
    <w:link w:val="BodyText3Char"/>
    <w:uiPriority w:val="99"/>
    <w:rsid w:val="00B67166"/>
    <w:pPr>
      <w:spacing w:after="120"/>
      <w:jc w:val="right"/>
    </w:pPr>
    <w:rPr>
      <w:szCs w:val="16"/>
    </w:rPr>
  </w:style>
  <w:style w:type="character" w:customStyle="1" w:styleId="BodyText3Char">
    <w:name w:val="Body Text 3 Char"/>
    <w:basedOn w:val="DefaultParagraphFont"/>
    <w:link w:val="BodyText3"/>
    <w:uiPriority w:val="99"/>
    <w:semiHidden/>
    <w:rsid w:val="00D64120"/>
    <w:rPr>
      <w:sz w:val="16"/>
      <w:szCs w:val="16"/>
    </w:rPr>
  </w:style>
  <w:style w:type="paragraph" w:customStyle="1" w:styleId="YourNamePage2">
    <w:name w:val="Your Name Page 2"/>
    <w:basedOn w:val="YourName"/>
    <w:uiPriority w:val="99"/>
    <w:rsid w:val="00FB371B"/>
    <w:pPr>
      <w:spacing w:before="60"/>
    </w:pPr>
    <w:rPr>
      <w:sz w:val="28"/>
      <w:szCs w:val="28"/>
    </w:rPr>
  </w:style>
  <w:style w:type="paragraph" w:styleId="BalloonText">
    <w:name w:val="Balloon Text"/>
    <w:basedOn w:val="Normal"/>
    <w:link w:val="BalloonTextChar"/>
    <w:uiPriority w:val="99"/>
    <w:semiHidden/>
    <w:rsid w:val="00FB371B"/>
    <w:rPr>
      <w:rFonts w:ascii="Tahoma" w:hAnsi="Tahoma" w:cs="Tahoma"/>
      <w:sz w:val="16"/>
      <w:szCs w:val="16"/>
    </w:rPr>
  </w:style>
  <w:style w:type="character" w:customStyle="1" w:styleId="BalloonTextChar">
    <w:name w:val="Balloon Text Char"/>
    <w:basedOn w:val="DefaultParagraphFont"/>
    <w:link w:val="BalloonText"/>
    <w:uiPriority w:val="99"/>
    <w:semiHidden/>
    <w:rsid w:val="00D64120"/>
    <w:rPr>
      <w:sz w:val="0"/>
      <w:szCs w:val="0"/>
    </w:rPr>
  </w:style>
  <w:style w:type="paragraph" w:styleId="ListParagraph">
    <w:name w:val="List Paragraph"/>
    <w:basedOn w:val="Normal"/>
    <w:uiPriority w:val="34"/>
    <w:qFormat/>
    <w:rsid w:val="005047F1"/>
    <w:pPr>
      <w:ind w:left="720"/>
      <w:contextualSpacing/>
    </w:pPr>
  </w:style>
  <w:style w:type="character" w:styleId="Hyperlink">
    <w:name w:val="Hyperlink"/>
    <w:basedOn w:val="DefaultParagraphFont"/>
    <w:uiPriority w:val="99"/>
    <w:unhideWhenUsed/>
    <w:rsid w:val="00EA4252"/>
    <w:rPr>
      <w:color w:val="0000FF" w:themeColor="hyperlink"/>
      <w:u w:val="single"/>
    </w:rPr>
  </w:style>
  <w:style w:type="paragraph" w:customStyle="1" w:styleId="Achievement">
    <w:name w:val="Achievement"/>
    <w:basedOn w:val="BodyText"/>
    <w:autoRedefine/>
    <w:rsid w:val="00915164"/>
    <w:pPr>
      <w:numPr>
        <w:numId w:val="28"/>
      </w:numPr>
      <w:tabs>
        <w:tab w:val="clear" w:pos="2160"/>
        <w:tab w:val="clear" w:pos="6480"/>
      </w:tabs>
      <w:spacing w:before="0"/>
      <w:jc w:val="left"/>
    </w:pPr>
    <w:rPr>
      <w:sz w:val="20"/>
      <w:szCs w:val="20"/>
    </w:rPr>
  </w:style>
  <w:style w:type="paragraph" w:customStyle="1" w:styleId="CompanyName">
    <w:name w:val="Company Name"/>
    <w:basedOn w:val="Normal"/>
    <w:next w:val="Normal"/>
    <w:autoRedefine/>
    <w:rsid w:val="008020B9"/>
    <w:pPr>
      <w:tabs>
        <w:tab w:val="left" w:pos="2160"/>
        <w:tab w:val="right" w:pos="7137"/>
      </w:tabs>
      <w:spacing w:before="220" w:after="40" w:line="220" w:lineRule="atLeast"/>
      <w:ind w:right="-360"/>
    </w:pPr>
  </w:style>
  <w:style w:type="paragraph" w:customStyle="1" w:styleId="CompanyNameOne">
    <w:name w:val="Company Name One"/>
    <w:basedOn w:val="CompanyName"/>
    <w:next w:val="Normal"/>
    <w:rsid w:val="00D819AE"/>
  </w:style>
  <w:style w:type="paragraph" w:customStyle="1" w:styleId="JobTitle">
    <w:name w:val="Job Title"/>
    <w:next w:val="Achievement"/>
    <w:rsid w:val="00D819AE"/>
    <w:pPr>
      <w:spacing w:after="40" w:line="220" w:lineRule="atLeast"/>
    </w:pPr>
    <w:rPr>
      <w:rFonts w:ascii="Arial" w:hAnsi="Arial"/>
      <w:b/>
      <w:spacing w:val="-10"/>
      <w:sz w:val="20"/>
      <w:szCs w:val="20"/>
    </w:rPr>
  </w:style>
  <w:style w:type="paragraph" w:customStyle="1" w:styleId="Objective">
    <w:name w:val="Objective"/>
    <w:basedOn w:val="Normal"/>
    <w:next w:val="BodyText"/>
    <w:rsid w:val="00D819AE"/>
    <w:pPr>
      <w:spacing w:before="220" w:after="220" w:line="220" w:lineRule="atLeast"/>
    </w:pPr>
  </w:style>
  <w:style w:type="paragraph" w:customStyle="1" w:styleId="SectionTitle">
    <w:name w:val="Section Title"/>
    <w:basedOn w:val="Normal"/>
    <w:next w:val="Normal"/>
    <w:autoRedefine/>
    <w:rsid w:val="00D819AE"/>
    <w:pPr>
      <w:pBdr>
        <w:top w:val="single" w:sz="6" w:space="2" w:color="FFFFFF"/>
        <w:left w:val="single" w:sz="6" w:space="2" w:color="FFFFFF"/>
        <w:bottom w:val="single" w:sz="6" w:space="2" w:color="FFFFFF"/>
        <w:right w:val="single" w:sz="6" w:space="2" w:color="FFFFFF"/>
      </w:pBdr>
      <w:shd w:val="pct10" w:color="auto" w:fill="auto"/>
      <w:spacing w:before="120" w:line="280" w:lineRule="atLeast"/>
    </w:pPr>
    <w:rPr>
      <w:rFonts w:ascii="Arial" w:hAnsi="Arial"/>
      <w:b/>
      <w:spacing w:val="-10"/>
    </w:rPr>
  </w:style>
  <w:style w:type="paragraph" w:styleId="DocumentMap">
    <w:name w:val="Document Map"/>
    <w:basedOn w:val="Normal"/>
    <w:link w:val="DocumentMapChar"/>
    <w:uiPriority w:val="99"/>
    <w:semiHidden/>
    <w:unhideWhenUsed/>
    <w:rsid w:val="007839B2"/>
    <w:rPr>
      <w:rFonts w:ascii="Tahoma" w:hAnsi="Tahoma" w:cs="Tahoma"/>
      <w:sz w:val="16"/>
      <w:szCs w:val="16"/>
    </w:rPr>
  </w:style>
  <w:style w:type="character" w:customStyle="1" w:styleId="DocumentMapChar">
    <w:name w:val="Document Map Char"/>
    <w:basedOn w:val="DefaultParagraphFont"/>
    <w:link w:val="DocumentMap"/>
    <w:uiPriority w:val="99"/>
    <w:semiHidden/>
    <w:rsid w:val="007839B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yanJMathiese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guyentr\Application%20Data\Microsoft\Templates\High%20School%20Student%20Resum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01EF98-377F-4C0E-9744-B7B3D7EE77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High School Student Resume.dotx</Template>
  <TotalTime>9440</TotalTime>
  <Pages>1</Pages>
  <Words>384</Words>
  <Characters>2191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[Your Name]</vt:lpstr>
    </vt:vector>
  </TitlesOfParts>
  <Company/>
  <LinksUpToDate>false</LinksUpToDate>
  <CharactersWithSpaces>2570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Name]</dc:title>
  <dc:creator>Hippie King</dc:creator>
  <cp:lastModifiedBy>Hippie King</cp:lastModifiedBy>
  <cp:revision>69</cp:revision>
  <cp:lastPrinted>2009-04-22T17:34:00Z</cp:lastPrinted>
  <dcterms:created xsi:type="dcterms:W3CDTF">2012-09-21T18:24:00Z</dcterms:created>
  <dcterms:modified xsi:type="dcterms:W3CDTF">2014-12-10T22:13:00Z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TC300052851033</vt:lpwstr>
  </property>
</Properties>
</file>