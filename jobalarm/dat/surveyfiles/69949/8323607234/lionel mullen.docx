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8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450"/>
        <w:gridCol w:w="5338"/>
        <w:gridCol w:w="2467"/>
      </w:tblGrid>
      <w:tr w:rsidR="00F807DC">
        <w:trPr>
          <w:trHeight w:val="51"/>
        </w:trPr>
        <w:sdt>
          <w:sdtPr>
            <w:alias w:val="Author"/>
            <w:id w:val="91148862"/>
            <w:placeholder>
              <w:docPart w:val="0C675C4FA29844FF804EC11134F0590A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8255" w:type="dxa"/>
                <w:gridSpan w:val="3"/>
                <w:vAlign w:val="bottom"/>
              </w:tcPr>
              <w:p w:rsidR="00F807DC" w:rsidRDefault="00492C75">
                <w:pPr>
                  <w:pStyle w:val="YourName"/>
                </w:pPr>
                <w:r>
                  <w:t>PublicWin7</w:t>
                </w:r>
              </w:p>
            </w:tc>
          </w:sdtContent>
        </w:sdt>
      </w:tr>
      <w:tr w:rsidR="00F807DC">
        <w:trPr>
          <w:trHeight w:val="88"/>
        </w:trPr>
        <w:tc>
          <w:tcPr>
            <w:tcW w:w="450" w:type="dxa"/>
          </w:tcPr>
          <w:p w:rsidR="00F807DC" w:rsidRDefault="00F807DC"/>
        </w:tc>
        <w:tc>
          <w:tcPr>
            <w:tcW w:w="7805" w:type="dxa"/>
            <w:gridSpan w:val="2"/>
          </w:tcPr>
          <w:p w:rsidR="00F807DC" w:rsidRDefault="00FD659A" w:rsidP="00FD659A">
            <w:pPr>
              <w:pStyle w:val="PersonalInformation"/>
            </w:pPr>
            <w:r>
              <w:t>7238 Patricia Ln</w:t>
            </w:r>
            <w:r w:rsidR="009C3334">
              <w:t xml:space="preserve">  |  </w:t>
            </w:r>
            <w:r>
              <w:t>Houston TX, 77012</w:t>
            </w:r>
            <w:r w:rsidR="009C3334">
              <w:t xml:space="preserve">  |  </w:t>
            </w:r>
            <w:r w:rsidR="00492C75">
              <w:t>832-360-7234</w:t>
            </w:r>
            <w:r w:rsidR="009C3334">
              <w:t xml:space="preserve">  |  </w:t>
            </w:r>
            <w:r>
              <w:t>20mullen14@gmail.com</w:t>
            </w:r>
          </w:p>
        </w:tc>
      </w:tr>
      <w:tr w:rsidR="00F807DC">
        <w:trPr>
          <w:trHeight w:val="808"/>
        </w:trPr>
        <w:tc>
          <w:tcPr>
            <w:tcW w:w="8255" w:type="dxa"/>
            <w:gridSpan w:val="3"/>
          </w:tcPr>
          <w:p w:rsidR="00F807DC" w:rsidRDefault="00F807DC">
            <w:pPr>
              <w:pStyle w:val="PersonalInformation"/>
            </w:pPr>
            <w:bookmarkStart w:id="0" w:name="_GoBack"/>
            <w:bookmarkEnd w:id="0"/>
          </w:p>
        </w:tc>
      </w:tr>
      <w:tr w:rsidR="00F807DC">
        <w:tc>
          <w:tcPr>
            <w:tcW w:w="8255" w:type="dxa"/>
            <w:gridSpan w:val="3"/>
            <w:vAlign w:val="center"/>
          </w:tcPr>
          <w:p w:rsidR="00F807DC" w:rsidRDefault="009C3334">
            <w:pPr>
              <w:pStyle w:val="SectionHeading"/>
            </w:pPr>
            <w:r>
              <w:t>Objective</w:t>
            </w:r>
          </w:p>
        </w:tc>
      </w:tr>
      <w:tr w:rsidR="00F807DC">
        <w:tc>
          <w:tcPr>
            <w:tcW w:w="8255" w:type="dxa"/>
            <w:gridSpan w:val="3"/>
            <w:tcMar>
              <w:bottom w:w="259" w:type="dxa"/>
            </w:tcMar>
          </w:tcPr>
          <w:p w:rsidR="00F807DC" w:rsidRDefault="00FD659A" w:rsidP="00FD659A">
            <w:pPr>
              <w:pStyle w:val="Copy"/>
            </w:pPr>
            <w:r>
              <w:t>Seeking a job in in a warehouse environment to enhance and better myself and the company.</w:t>
            </w:r>
          </w:p>
        </w:tc>
      </w:tr>
      <w:tr w:rsidR="00F807DC">
        <w:tc>
          <w:tcPr>
            <w:tcW w:w="8255" w:type="dxa"/>
            <w:gridSpan w:val="3"/>
          </w:tcPr>
          <w:p w:rsidR="00F807DC" w:rsidRDefault="009C3334">
            <w:pPr>
              <w:pStyle w:val="SectionHeading"/>
            </w:pPr>
            <w:r>
              <w:t>Skills Profile</w:t>
            </w:r>
          </w:p>
        </w:tc>
      </w:tr>
      <w:tr w:rsidR="00F807DC">
        <w:tc>
          <w:tcPr>
            <w:tcW w:w="8255" w:type="dxa"/>
            <w:gridSpan w:val="3"/>
            <w:tcMar>
              <w:bottom w:w="259" w:type="dxa"/>
            </w:tcMar>
          </w:tcPr>
          <w:p w:rsidR="00F807DC" w:rsidRDefault="00EF602C" w:rsidP="00FD659A">
            <w:pPr>
              <w:pStyle w:val="ListParagraph"/>
            </w:pPr>
            <w:r>
              <w:t>Punctual and o</w:t>
            </w:r>
            <w:r w:rsidR="00FD659A">
              <w:t>utstandingly self-</w:t>
            </w:r>
            <w:r>
              <w:t>driven individual.</w:t>
            </w:r>
          </w:p>
          <w:p w:rsidR="00FD659A" w:rsidRDefault="00FD659A" w:rsidP="00FD659A">
            <w:pPr>
              <w:pStyle w:val="ListParagraph"/>
            </w:pPr>
            <w:r>
              <w:t>Always going above and beyond for any task that is given</w:t>
            </w:r>
            <w:r w:rsidR="00EF602C">
              <w:t>.</w:t>
            </w:r>
          </w:p>
          <w:p w:rsidR="00FD659A" w:rsidRDefault="00FD659A" w:rsidP="00FD659A">
            <w:pPr>
              <w:pStyle w:val="ListParagraph"/>
            </w:pPr>
            <w:r>
              <w:t>Evaluates each scenario to find a more efficient way to produce results</w:t>
            </w:r>
            <w:r w:rsidR="00EF602C">
              <w:t>.</w:t>
            </w:r>
          </w:p>
          <w:p w:rsidR="00EF602C" w:rsidRDefault="00EF602C" w:rsidP="00FD659A">
            <w:pPr>
              <w:pStyle w:val="ListParagraph"/>
            </w:pPr>
            <w:r>
              <w:t>Growing a bond with co-workers to where it helps maintain ample workflow.</w:t>
            </w:r>
          </w:p>
        </w:tc>
      </w:tr>
      <w:tr w:rsidR="00F807DC">
        <w:tc>
          <w:tcPr>
            <w:tcW w:w="8255" w:type="dxa"/>
            <w:gridSpan w:val="3"/>
            <w:vAlign w:val="center"/>
          </w:tcPr>
          <w:p w:rsidR="00F807DC" w:rsidRDefault="009C3334">
            <w:pPr>
              <w:pStyle w:val="SectionHeading"/>
            </w:pPr>
            <w:r>
              <w:t>Employment History</w:t>
            </w:r>
          </w:p>
        </w:tc>
      </w:tr>
      <w:tr w:rsidR="00F807DC">
        <w:tc>
          <w:tcPr>
            <w:tcW w:w="5788" w:type="dxa"/>
            <w:gridSpan w:val="2"/>
          </w:tcPr>
          <w:p w:rsidR="00F807DC" w:rsidRPr="00731E3D" w:rsidRDefault="00B42E92" w:rsidP="00B42E92">
            <w:pPr>
              <w:pStyle w:val="Bold"/>
              <w:rPr>
                <w:u w:val="single"/>
              </w:rPr>
            </w:pPr>
            <w:r w:rsidRPr="00731E3D">
              <w:rPr>
                <w:u w:val="single"/>
              </w:rPr>
              <w:t>HOUSTON FOAM PLASTIC</w:t>
            </w:r>
            <w:r w:rsidR="00731E3D" w:rsidRPr="00731E3D">
              <w:rPr>
                <w:u w:val="single"/>
              </w:rPr>
              <w:t xml:space="preserve"> </w:t>
            </w:r>
          </w:p>
          <w:p w:rsidR="00731E3D" w:rsidRPr="00731E3D" w:rsidRDefault="00731E3D" w:rsidP="00B42E92">
            <w:pPr>
              <w:pStyle w:val="Bold"/>
              <w:rPr>
                <w:i/>
              </w:rPr>
            </w:pPr>
            <w:r w:rsidRPr="00731E3D">
              <w:rPr>
                <w:i/>
              </w:rPr>
              <w:t>Warehouse/ Shipping &amp; Receiving</w:t>
            </w:r>
          </w:p>
        </w:tc>
        <w:tc>
          <w:tcPr>
            <w:tcW w:w="2467" w:type="dxa"/>
          </w:tcPr>
          <w:p w:rsidR="00F807DC" w:rsidRDefault="00881E08" w:rsidP="008D55F2">
            <w:pPr>
              <w:pStyle w:val="Dates"/>
            </w:pPr>
            <w:sdt>
              <w:sdtPr>
                <w:id w:val="270558851"/>
                <w:placeholder>
                  <w:docPart w:val="B91AAE20E646426C99913F25246FC66D"/>
                </w:placeholder>
                <w:date w:fullDate="2014-06-25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42E92">
                  <w:t>6/25/2014</w:t>
                </w:r>
              </w:sdtContent>
            </w:sdt>
            <w:r w:rsidR="009C3334">
              <w:t xml:space="preserve"> — </w:t>
            </w:r>
          </w:p>
        </w:tc>
      </w:tr>
      <w:tr w:rsidR="00F807DC">
        <w:tc>
          <w:tcPr>
            <w:tcW w:w="8255" w:type="dxa"/>
            <w:gridSpan w:val="3"/>
            <w:tcMar>
              <w:bottom w:w="115" w:type="dxa"/>
            </w:tcMar>
          </w:tcPr>
          <w:sdt>
            <w:sdtPr>
              <w:id w:val="737166375"/>
              <w:placeholder>
                <w:docPart w:val="4CDFB3ABC6754CF29E6B00F001516C71"/>
              </w:placeholder>
            </w:sdtPr>
            <w:sdtEndPr/>
            <w:sdtContent>
              <w:p w:rsidR="00F807DC" w:rsidRDefault="008D55F2">
                <w:pPr>
                  <w:pStyle w:val="Italics"/>
                </w:pPr>
                <w:r>
                  <w:t>Houston TX</w:t>
                </w:r>
              </w:p>
            </w:sdtContent>
          </w:sdt>
          <w:p w:rsidR="00F807DC" w:rsidRDefault="00247C0A" w:rsidP="00247C0A">
            <w:pPr>
              <w:pStyle w:val="ListParagraph"/>
            </w:pPr>
            <w:r>
              <w:t>Load and unload various boxes, plastics, and containers</w:t>
            </w:r>
          </w:p>
          <w:p w:rsidR="00247C0A" w:rsidRDefault="00247C0A" w:rsidP="00247C0A">
            <w:pPr>
              <w:pStyle w:val="ListParagraph"/>
            </w:pPr>
            <w:r>
              <w:t>Receiving and verifying quantities and assessments for orders</w:t>
            </w:r>
          </w:p>
          <w:p w:rsidR="00247C0A" w:rsidRDefault="00247C0A" w:rsidP="00247C0A">
            <w:pPr>
              <w:pStyle w:val="ListParagraph"/>
            </w:pPr>
            <w:r>
              <w:t xml:space="preserve">Maintain work station  and inventory control </w:t>
            </w:r>
          </w:p>
          <w:p w:rsidR="00247C0A" w:rsidRDefault="00247C0A" w:rsidP="00247C0A">
            <w:pPr>
              <w:pStyle w:val="ListParagraph"/>
            </w:pPr>
            <w:r>
              <w:t xml:space="preserve">Cross-trained to assist co-workers in various duties </w:t>
            </w:r>
          </w:p>
        </w:tc>
      </w:tr>
      <w:tr w:rsidR="00F807DC">
        <w:tc>
          <w:tcPr>
            <w:tcW w:w="5788" w:type="dxa"/>
            <w:gridSpan w:val="2"/>
          </w:tcPr>
          <w:p w:rsidR="00F807DC" w:rsidRDefault="00247C0A" w:rsidP="00247C0A">
            <w:pPr>
              <w:pStyle w:val="Bold"/>
            </w:pPr>
            <w:r>
              <w:t>PITA PAL</w:t>
            </w:r>
          </w:p>
          <w:p w:rsidR="008313EC" w:rsidRDefault="008313EC" w:rsidP="00247C0A">
            <w:pPr>
              <w:pStyle w:val="Bold"/>
            </w:pPr>
            <w:r>
              <w:t>Warehouse/ Shipping &amp; Receiving</w:t>
            </w:r>
          </w:p>
        </w:tc>
        <w:tc>
          <w:tcPr>
            <w:tcW w:w="2467" w:type="dxa"/>
          </w:tcPr>
          <w:p w:rsidR="00F807DC" w:rsidRDefault="00881E08" w:rsidP="008313EC">
            <w:pPr>
              <w:pStyle w:val="Dates"/>
            </w:pPr>
            <w:sdt>
              <w:sdtPr>
                <w:id w:val="270558858"/>
                <w:placeholder>
                  <w:docPart w:val="428452F507EB41C8863C8A250C42E2F2"/>
                </w:placeholder>
                <w:date w:fullDate="2012-08-1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8313EC">
                  <w:t>8/16/2012</w:t>
                </w:r>
              </w:sdtContent>
            </w:sdt>
            <w:r w:rsidR="009C3334">
              <w:t xml:space="preserve"> — </w:t>
            </w:r>
            <w:sdt>
              <w:sdtPr>
                <w:id w:val="270558861"/>
                <w:placeholder>
                  <w:docPart w:val="74077F45582948C7BE515982CB9F0019"/>
                </w:placeholder>
                <w:date w:fullDate="2013-11-29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B0B19">
                  <w:t>11/29/2013</w:t>
                </w:r>
              </w:sdtContent>
            </w:sdt>
          </w:p>
        </w:tc>
      </w:tr>
      <w:tr w:rsidR="00F807DC">
        <w:tc>
          <w:tcPr>
            <w:tcW w:w="8255" w:type="dxa"/>
            <w:gridSpan w:val="3"/>
            <w:tcMar>
              <w:bottom w:w="115" w:type="dxa"/>
            </w:tcMar>
          </w:tcPr>
          <w:p w:rsidR="00F807DC" w:rsidRDefault="00247C0A">
            <w:pPr>
              <w:pStyle w:val="Italics"/>
            </w:pPr>
            <w:r>
              <w:t>Houston  TX</w:t>
            </w:r>
          </w:p>
          <w:p w:rsidR="00F807DC" w:rsidRDefault="00045A0A" w:rsidP="00045A0A">
            <w:pPr>
              <w:pStyle w:val="ListParagraph"/>
            </w:pPr>
            <w:r>
              <w:t xml:space="preserve">Sustained freezer clean &amp; </w:t>
            </w:r>
            <w:r w:rsidR="00E37742">
              <w:t>accessible for</w:t>
            </w:r>
            <w:r>
              <w:t xml:space="preserve"> product to be set.</w:t>
            </w:r>
          </w:p>
          <w:p w:rsidR="00045A0A" w:rsidRDefault="00045A0A" w:rsidP="00045A0A">
            <w:pPr>
              <w:pStyle w:val="ListParagraph"/>
            </w:pPr>
            <w:r>
              <w:t xml:space="preserve">Pull orders </w:t>
            </w:r>
            <w:r w:rsidR="00E37742">
              <w:t>quick and</w:t>
            </w:r>
            <w:r>
              <w:t xml:space="preserve"> timely that met the company quota.</w:t>
            </w:r>
          </w:p>
          <w:p w:rsidR="00045A0A" w:rsidRDefault="00045A0A" w:rsidP="00045A0A">
            <w:pPr>
              <w:pStyle w:val="ListParagraph"/>
            </w:pPr>
            <w:r>
              <w:t xml:space="preserve">Load and unload cargo containers; containing countless food items </w:t>
            </w:r>
            <w:proofErr w:type="gramStart"/>
            <w:r>
              <w:t>( per</w:t>
            </w:r>
            <w:proofErr w:type="gramEnd"/>
            <w:r>
              <w:t xml:space="preserve"> 50-100lbs) manually</w:t>
            </w:r>
            <w:r w:rsidR="00E37742">
              <w:t>.</w:t>
            </w:r>
          </w:p>
          <w:p w:rsidR="00045A0A" w:rsidRDefault="00E37742" w:rsidP="00E37742">
            <w:pPr>
              <w:pStyle w:val="ListParagraph"/>
            </w:pPr>
            <w:r>
              <w:t>Managed</w:t>
            </w:r>
            <w:r w:rsidR="00045A0A">
              <w:t xml:space="preserve"> personnel </w:t>
            </w:r>
            <w:r>
              <w:t>that were left unattended to sustain company production.</w:t>
            </w:r>
          </w:p>
        </w:tc>
      </w:tr>
      <w:tr w:rsidR="00F807DC">
        <w:tc>
          <w:tcPr>
            <w:tcW w:w="5788" w:type="dxa"/>
            <w:gridSpan w:val="2"/>
          </w:tcPr>
          <w:p w:rsidR="00B33702" w:rsidRDefault="00B33702" w:rsidP="00B33702">
            <w:pPr>
              <w:pStyle w:val="Bold"/>
            </w:pPr>
            <w:r>
              <w:t>BKW ENVIROMENTAL SERVICES</w:t>
            </w:r>
          </w:p>
          <w:p w:rsidR="00B33702" w:rsidRDefault="00B33702" w:rsidP="00B33702">
            <w:pPr>
              <w:pStyle w:val="Bold"/>
            </w:pPr>
            <w:r>
              <w:t>Warehouse/ Driver/ Certified Order-Picker</w:t>
            </w:r>
            <w:r w:rsidR="00291706">
              <w:t>/ Shipping &amp; Receiving</w:t>
            </w:r>
          </w:p>
        </w:tc>
        <w:tc>
          <w:tcPr>
            <w:tcW w:w="2467" w:type="dxa"/>
          </w:tcPr>
          <w:p w:rsidR="00F807DC" w:rsidRDefault="00881E08">
            <w:pPr>
              <w:pStyle w:val="Dates"/>
            </w:pPr>
            <w:sdt>
              <w:sdtPr>
                <w:id w:val="270558866"/>
                <w:placeholder>
                  <w:docPart w:val="2E87D3795E5A4681B34234998CE9D514"/>
                </w:placeholder>
                <w:date w:fullDate="2009-01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33702">
                  <w:t>1/1/2009</w:t>
                </w:r>
              </w:sdtContent>
            </w:sdt>
            <w:r w:rsidR="009C3334">
              <w:t xml:space="preserve"> — </w:t>
            </w:r>
            <w:sdt>
              <w:sdtPr>
                <w:id w:val="270558869"/>
                <w:placeholder>
                  <w:docPart w:val="6FEB8429DF024293B519506AF40AD664"/>
                </w:placeholder>
                <w:date w:fullDate="2009-11-12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33702">
                  <w:t>11/12/2009</w:t>
                </w:r>
              </w:sdtContent>
            </w:sdt>
          </w:p>
        </w:tc>
      </w:tr>
      <w:tr w:rsidR="00F807DC">
        <w:tc>
          <w:tcPr>
            <w:tcW w:w="8255" w:type="dxa"/>
            <w:gridSpan w:val="3"/>
            <w:tcMar>
              <w:bottom w:w="115" w:type="dxa"/>
            </w:tcMar>
          </w:tcPr>
          <w:p w:rsidR="00F807DC" w:rsidRDefault="00B33702">
            <w:pPr>
              <w:pStyle w:val="Italics"/>
            </w:pPr>
            <w:r>
              <w:t>Pasadena TX</w:t>
            </w:r>
          </w:p>
          <w:p w:rsidR="00F807DC" w:rsidRDefault="00B33702" w:rsidP="00B33702">
            <w:pPr>
              <w:pStyle w:val="ListParagraph"/>
            </w:pPr>
            <w:r>
              <w:t>Drove out of state to deliver orders</w:t>
            </w:r>
          </w:p>
          <w:p w:rsidR="00B33702" w:rsidRDefault="00B33702" w:rsidP="00B33702">
            <w:pPr>
              <w:pStyle w:val="ListParagraph"/>
            </w:pPr>
            <w:r>
              <w:t>Pulled large amounts of orders containing different items on picking slip (30-210 items available)</w:t>
            </w:r>
          </w:p>
          <w:p w:rsidR="00B33702" w:rsidRDefault="00B33702" w:rsidP="00291706">
            <w:pPr>
              <w:pStyle w:val="ListParagraph"/>
            </w:pPr>
            <w:r>
              <w:t>Unloaded and loaded semi’s holding inventory needed for warehouse</w:t>
            </w:r>
          </w:p>
          <w:p w:rsidR="00291706" w:rsidRDefault="00291706" w:rsidP="00291706">
            <w:pPr>
              <w:pStyle w:val="ListParagraph"/>
            </w:pPr>
            <w:r>
              <w:t xml:space="preserve">Inventory control </w:t>
            </w:r>
          </w:p>
          <w:p w:rsidR="00291706" w:rsidRDefault="00291706" w:rsidP="00291706">
            <w:pPr>
              <w:pStyle w:val="ListParagraph"/>
            </w:pPr>
            <w:r>
              <w:t>Handled customer sale transactions and monies</w:t>
            </w:r>
          </w:p>
        </w:tc>
      </w:tr>
      <w:tr w:rsidR="00291706" w:rsidTr="00486E9F">
        <w:tc>
          <w:tcPr>
            <w:tcW w:w="5788" w:type="dxa"/>
            <w:gridSpan w:val="2"/>
            <w:vAlign w:val="center"/>
          </w:tcPr>
          <w:p w:rsidR="00291706" w:rsidRDefault="00291706" w:rsidP="00291706">
            <w:pPr>
              <w:pStyle w:val="Bold"/>
            </w:pPr>
            <w:r>
              <w:t>References</w:t>
            </w:r>
          </w:p>
        </w:tc>
        <w:tc>
          <w:tcPr>
            <w:tcW w:w="2467" w:type="dxa"/>
          </w:tcPr>
          <w:p w:rsidR="00291706" w:rsidRDefault="00291706" w:rsidP="00291706">
            <w:pPr>
              <w:pStyle w:val="Dates"/>
            </w:pPr>
          </w:p>
        </w:tc>
      </w:tr>
      <w:tr w:rsidR="00291706">
        <w:trPr>
          <w:trHeight w:val="576"/>
        </w:trPr>
        <w:tc>
          <w:tcPr>
            <w:tcW w:w="8255" w:type="dxa"/>
            <w:gridSpan w:val="3"/>
            <w:tcMar>
              <w:bottom w:w="259" w:type="dxa"/>
            </w:tcMar>
          </w:tcPr>
          <w:p w:rsidR="00291706" w:rsidRDefault="00C41D07" w:rsidP="00291706">
            <w:pPr>
              <w:pStyle w:val="ListParagraph"/>
              <w:numPr>
                <w:ilvl w:val="0"/>
                <w:numId w:val="0"/>
              </w:numPr>
              <w:ind w:left="360"/>
            </w:pPr>
            <w:r>
              <w:t xml:space="preserve">Christy Romero     </w:t>
            </w:r>
            <w:r w:rsidR="009C3334">
              <w:t xml:space="preserve">                                             </w:t>
            </w:r>
            <w:r>
              <w:t xml:space="preserve">  832-890-1655</w:t>
            </w:r>
          </w:p>
          <w:p w:rsidR="00C41D07" w:rsidRDefault="00EA0B19" w:rsidP="00291706">
            <w:pPr>
              <w:pStyle w:val="ListParagraph"/>
              <w:numPr>
                <w:ilvl w:val="0"/>
                <w:numId w:val="0"/>
              </w:numPr>
              <w:ind w:left="360"/>
            </w:pPr>
            <w:r>
              <w:t xml:space="preserve">Pita Pal                       </w:t>
            </w:r>
            <w:r w:rsidR="009C3334">
              <w:t xml:space="preserve">                                           </w:t>
            </w:r>
            <w:r>
              <w:t xml:space="preserve"> </w:t>
            </w:r>
            <w:r w:rsidR="009C3334">
              <w:t xml:space="preserve"> </w:t>
            </w:r>
            <w:r>
              <w:t>713-777-7832</w:t>
            </w:r>
          </w:p>
          <w:p w:rsidR="00EA0B19" w:rsidRDefault="009C3334" w:rsidP="00291706">
            <w:pPr>
              <w:pStyle w:val="ListParagraph"/>
              <w:numPr>
                <w:ilvl w:val="0"/>
                <w:numId w:val="0"/>
              </w:numPr>
              <w:ind w:left="360"/>
            </w:pPr>
            <w:r>
              <w:t xml:space="preserve">Ernest </w:t>
            </w:r>
            <w:proofErr w:type="spellStart"/>
            <w:r>
              <w:t>Bazera</w:t>
            </w:r>
            <w:proofErr w:type="spellEnd"/>
            <w:r>
              <w:t xml:space="preserve">                                                       713-408-9882</w:t>
            </w:r>
          </w:p>
        </w:tc>
      </w:tr>
      <w:tr w:rsidR="00291706">
        <w:trPr>
          <w:trHeight w:val="51"/>
        </w:trPr>
        <w:tc>
          <w:tcPr>
            <w:tcW w:w="8255" w:type="dxa"/>
            <w:gridSpan w:val="3"/>
            <w:vAlign w:val="center"/>
          </w:tcPr>
          <w:p w:rsidR="00291706" w:rsidRDefault="00291706">
            <w:pPr>
              <w:pStyle w:val="SectionHeading"/>
            </w:pPr>
          </w:p>
        </w:tc>
      </w:tr>
    </w:tbl>
    <w:p w:rsidR="00F807DC" w:rsidRDefault="00F807DC"/>
    <w:sectPr w:rsidR="00F807DC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FE18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485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A192C5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DB5622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97123"/>
    <w:multiLevelType w:val="hybridMultilevel"/>
    <w:tmpl w:val="2F14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1A6A94"/>
    <w:multiLevelType w:val="hybridMultilevel"/>
    <w:tmpl w:val="175EE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9F5DB7"/>
    <w:multiLevelType w:val="hybridMultilevel"/>
    <w:tmpl w:val="FE2C696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>
    <w:nsid w:val="30804842"/>
    <w:multiLevelType w:val="hybridMultilevel"/>
    <w:tmpl w:val="7ECA7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AF1F9F"/>
    <w:multiLevelType w:val="hybridMultilevel"/>
    <w:tmpl w:val="A760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191A37"/>
    <w:multiLevelType w:val="hybridMultilevel"/>
    <w:tmpl w:val="A628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63688A"/>
    <w:multiLevelType w:val="hybridMultilevel"/>
    <w:tmpl w:val="988C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B25133"/>
    <w:multiLevelType w:val="hybridMultilevel"/>
    <w:tmpl w:val="AD34477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12"/>
  </w:num>
  <w:num w:numId="2">
    <w:abstractNumId w:val="16"/>
  </w:num>
  <w:num w:numId="3">
    <w:abstractNumId w:val="5"/>
  </w:num>
  <w:num w:numId="4">
    <w:abstractNumId w:val="4"/>
  </w:num>
  <w:num w:numId="5">
    <w:abstractNumId w:val="17"/>
  </w:num>
  <w:num w:numId="6">
    <w:abstractNumId w:val="13"/>
  </w:num>
  <w:num w:numId="7">
    <w:abstractNumId w:val="18"/>
  </w:num>
  <w:num w:numId="8">
    <w:abstractNumId w:val="10"/>
  </w:num>
  <w:num w:numId="9">
    <w:abstractNumId w:val="14"/>
  </w:num>
  <w:num w:numId="10">
    <w:abstractNumId w:val="6"/>
  </w:num>
  <w:num w:numId="11">
    <w:abstractNumId w:val="19"/>
  </w:num>
  <w:num w:numId="12">
    <w:abstractNumId w:val="8"/>
  </w:num>
  <w:num w:numId="13">
    <w:abstractNumId w:val="11"/>
  </w:num>
  <w:num w:numId="14">
    <w:abstractNumId w:val="9"/>
  </w:num>
  <w:num w:numId="15">
    <w:abstractNumId w:val="7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59A"/>
    <w:rsid w:val="00045A0A"/>
    <w:rsid w:val="00247C0A"/>
    <w:rsid w:val="00291706"/>
    <w:rsid w:val="003864BE"/>
    <w:rsid w:val="00492C75"/>
    <w:rsid w:val="00731E3D"/>
    <w:rsid w:val="008313EC"/>
    <w:rsid w:val="00881E08"/>
    <w:rsid w:val="008D55F2"/>
    <w:rsid w:val="009C3334"/>
    <w:rsid w:val="00B33702"/>
    <w:rsid w:val="00B42E92"/>
    <w:rsid w:val="00BB0B19"/>
    <w:rsid w:val="00C41D07"/>
    <w:rsid w:val="00E37742"/>
    <w:rsid w:val="00EA0B19"/>
    <w:rsid w:val="00EA28B9"/>
    <w:rsid w:val="00EF602C"/>
    <w:rsid w:val="00F807DC"/>
    <w:rsid w:val="00FD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Balloon Text" w:uiPriority="0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pPr>
      <w:outlineLvl w:val="0"/>
    </w:pPr>
    <w:rPr>
      <w:caps/>
      <w:color w:val="A6A6A6" w:themeColor="background1" w:themeShade="A6"/>
      <w:spacing w:val="40"/>
      <w:sz w:val="40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pPr>
      <w:outlineLvl w:val="1"/>
    </w:pPr>
    <w:rPr>
      <w:caps/>
      <w:color w:val="595959" w:themeColor="text1" w:themeTint="A6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caps/>
      <w:color w:val="A6A6A6" w:themeColor="background1" w:themeShade="A6"/>
      <w:spacing w:val="40"/>
      <w:sz w:val="40"/>
    </w:rPr>
  </w:style>
  <w:style w:type="paragraph" w:customStyle="1" w:styleId="PersonalInformation">
    <w:name w:val="Personal Information"/>
    <w:basedOn w:val="Normal"/>
    <w:qFormat/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595959" w:themeColor="text1" w:themeTint="A6"/>
      <w:spacing w:val="20"/>
      <w:sz w:val="16"/>
    </w:rPr>
  </w:style>
  <w:style w:type="paragraph" w:customStyle="1" w:styleId="Bold">
    <w:name w:val="Bold"/>
    <w:basedOn w:val="Normal"/>
    <w:qFormat/>
    <w:rPr>
      <w:b/>
      <w:spacing w:val="10"/>
    </w:rPr>
  </w:style>
  <w:style w:type="paragraph" w:customStyle="1" w:styleId="Dates">
    <w:name w:val="Dates"/>
    <w:basedOn w:val="Normal"/>
    <w:qFormat/>
    <w:pPr>
      <w:jc w:val="right"/>
    </w:pPr>
    <w:rPr>
      <w:color w:val="595959" w:themeColor="text1" w:themeTint="A6"/>
    </w:rPr>
  </w:style>
  <w:style w:type="paragraph" w:customStyle="1" w:styleId="Italics">
    <w:name w:val="Italics"/>
    <w:basedOn w:val="Normal"/>
    <w:qFormat/>
    <w:pPr>
      <w:spacing w:after="80"/>
    </w:pPr>
    <w:rPr>
      <w:i/>
    </w:rPr>
  </w:style>
  <w:style w:type="paragraph" w:styleId="ListParagraph">
    <w:name w:val="List Paragraph"/>
    <w:basedOn w:val="Normal"/>
    <w:uiPriority w:val="34"/>
    <w:qFormat/>
    <w:pPr>
      <w:numPr>
        <w:numId w:val="20"/>
      </w:numPr>
      <w:spacing w:after="80"/>
      <w:ind w:left="360" w:hanging="216"/>
    </w:pPr>
  </w:style>
  <w:style w:type="paragraph" w:customStyle="1" w:styleId="Copy">
    <w:name w:val="Copy"/>
    <w:basedOn w:val="Normal"/>
    <w:qFormat/>
    <w:pPr>
      <w:spacing w:after="80"/>
    </w:pPr>
  </w:style>
  <w:style w:type="paragraph" w:customStyle="1" w:styleId="PlaceholderAutotext10">
    <w:name w:val="PlaceholderAutotext_10"/>
    <w:rPr>
      <w:rFonts w:eastAsiaTheme="minorEastAsia"/>
    </w:rPr>
  </w:style>
  <w:style w:type="paragraph" w:customStyle="1" w:styleId="YourName">
    <w:name w:val="Your Name"/>
    <w:basedOn w:val="Normal"/>
    <w:qFormat/>
    <w:rPr>
      <w:caps/>
      <w:color w:val="A6A6A6" w:themeColor="background1" w:themeShade="A6"/>
      <w:spacing w:val="40"/>
      <w:sz w:val="40"/>
    </w:rPr>
  </w:style>
  <w:style w:type="paragraph" w:customStyle="1" w:styleId="SectionHeading">
    <w:name w:val="Section Heading"/>
    <w:basedOn w:val="Normal"/>
    <w:qFormat/>
    <w:rPr>
      <w:caps/>
      <w:color w:val="595959" w:themeColor="text1" w:themeTint="A6"/>
      <w:spacing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Balloon Text" w:uiPriority="0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pPr>
      <w:outlineLvl w:val="0"/>
    </w:pPr>
    <w:rPr>
      <w:caps/>
      <w:color w:val="A6A6A6" w:themeColor="background1" w:themeShade="A6"/>
      <w:spacing w:val="40"/>
      <w:sz w:val="40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pPr>
      <w:outlineLvl w:val="1"/>
    </w:pPr>
    <w:rPr>
      <w:caps/>
      <w:color w:val="595959" w:themeColor="text1" w:themeTint="A6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caps/>
      <w:color w:val="A6A6A6" w:themeColor="background1" w:themeShade="A6"/>
      <w:spacing w:val="40"/>
      <w:sz w:val="40"/>
    </w:rPr>
  </w:style>
  <w:style w:type="paragraph" w:customStyle="1" w:styleId="PersonalInformation">
    <w:name w:val="Personal Information"/>
    <w:basedOn w:val="Normal"/>
    <w:qFormat/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595959" w:themeColor="text1" w:themeTint="A6"/>
      <w:spacing w:val="20"/>
      <w:sz w:val="16"/>
    </w:rPr>
  </w:style>
  <w:style w:type="paragraph" w:customStyle="1" w:styleId="Bold">
    <w:name w:val="Bold"/>
    <w:basedOn w:val="Normal"/>
    <w:qFormat/>
    <w:rPr>
      <w:b/>
      <w:spacing w:val="10"/>
    </w:rPr>
  </w:style>
  <w:style w:type="paragraph" w:customStyle="1" w:styleId="Dates">
    <w:name w:val="Dates"/>
    <w:basedOn w:val="Normal"/>
    <w:qFormat/>
    <w:pPr>
      <w:jc w:val="right"/>
    </w:pPr>
    <w:rPr>
      <w:color w:val="595959" w:themeColor="text1" w:themeTint="A6"/>
    </w:rPr>
  </w:style>
  <w:style w:type="paragraph" w:customStyle="1" w:styleId="Italics">
    <w:name w:val="Italics"/>
    <w:basedOn w:val="Normal"/>
    <w:qFormat/>
    <w:pPr>
      <w:spacing w:after="80"/>
    </w:pPr>
    <w:rPr>
      <w:i/>
    </w:rPr>
  </w:style>
  <w:style w:type="paragraph" w:styleId="ListParagraph">
    <w:name w:val="List Paragraph"/>
    <w:basedOn w:val="Normal"/>
    <w:uiPriority w:val="34"/>
    <w:qFormat/>
    <w:pPr>
      <w:numPr>
        <w:numId w:val="20"/>
      </w:numPr>
      <w:spacing w:after="80"/>
      <w:ind w:left="360" w:hanging="216"/>
    </w:pPr>
  </w:style>
  <w:style w:type="paragraph" w:customStyle="1" w:styleId="Copy">
    <w:name w:val="Copy"/>
    <w:basedOn w:val="Normal"/>
    <w:qFormat/>
    <w:pPr>
      <w:spacing w:after="80"/>
    </w:pPr>
  </w:style>
  <w:style w:type="paragraph" w:customStyle="1" w:styleId="PlaceholderAutotext10">
    <w:name w:val="PlaceholderAutotext_10"/>
    <w:rPr>
      <w:rFonts w:eastAsiaTheme="minorEastAsia"/>
    </w:rPr>
  </w:style>
  <w:style w:type="paragraph" w:customStyle="1" w:styleId="YourName">
    <w:name w:val="Your Name"/>
    <w:basedOn w:val="Normal"/>
    <w:qFormat/>
    <w:rPr>
      <w:caps/>
      <w:color w:val="A6A6A6" w:themeColor="background1" w:themeShade="A6"/>
      <w:spacing w:val="40"/>
      <w:sz w:val="40"/>
    </w:rPr>
  </w:style>
  <w:style w:type="paragraph" w:customStyle="1" w:styleId="SectionHeading">
    <w:name w:val="Section Heading"/>
    <w:basedOn w:val="Normal"/>
    <w:qFormat/>
    <w:rPr>
      <w:caps/>
      <w:color w:val="595959" w:themeColor="text1" w:themeTint="A6"/>
      <w:spacing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Win7.HPLPUBLIC.000\AppData\Roaming\Microsoft\Templates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C675C4FA29844FF804EC11134F05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E1F45-E88E-42A9-A74F-61B86B241D7C}"/>
      </w:docPartPr>
      <w:docPartBody>
        <w:p w:rsidR="00493D50" w:rsidRDefault="00056B1B">
          <w:pPr>
            <w:pStyle w:val="0C675C4FA29844FF804EC11134F0590A"/>
          </w:pPr>
          <w:r>
            <w:t>[your name]</w:t>
          </w:r>
        </w:p>
      </w:docPartBody>
    </w:docPart>
    <w:docPart>
      <w:docPartPr>
        <w:name w:val="B91AAE20E646426C99913F25246FC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47B1A-F427-496B-8D35-0885C3078823}"/>
      </w:docPartPr>
      <w:docPartBody>
        <w:p w:rsidR="00493D50" w:rsidRDefault="00056B1B">
          <w:pPr>
            <w:pStyle w:val="B91AAE20E646426C99913F25246FC66D"/>
          </w:pPr>
          <w:r>
            <w:t>[Start Date]</w:t>
          </w:r>
        </w:p>
      </w:docPartBody>
    </w:docPart>
    <w:docPart>
      <w:docPartPr>
        <w:name w:val="4CDFB3ABC6754CF29E6B00F001516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CFD19-0D14-44B5-A7A8-879AEFCF5432}"/>
      </w:docPartPr>
      <w:docPartBody>
        <w:p w:rsidR="00493D50" w:rsidRDefault="00056B1B">
          <w:pPr>
            <w:pStyle w:val="4CDFB3ABC6754CF29E6B00F001516C71"/>
          </w:pPr>
          <w:r>
            <w:t>[Rochester, NY]</w:t>
          </w:r>
        </w:p>
      </w:docPartBody>
    </w:docPart>
    <w:docPart>
      <w:docPartPr>
        <w:name w:val="428452F507EB41C8863C8A250C42E2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BDD56-7679-48E3-B5C2-36D2EF7BB1AE}"/>
      </w:docPartPr>
      <w:docPartBody>
        <w:p w:rsidR="00493D50" w:rsidRDefault="00056B1B">
          <w:pPr>
            <w:pStyle w:val="428452F507EB41C8863C8A250C42E2F2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74077F45582948C7BE515982CB9F0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C7CE4-99DB-4918-A233-A80669B5B8BC}"/>
      </w:docPartPr>
      <w:docPartBody>
        <w:p w:rsidR="00493D50" w:rsidRDefault="00056B1B">
          <w:pPr>
            <w:pStyle w:val="74077F45582948C7BE515982CB9F0019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2E87D3795E5A4681B34234998CE9D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047F6-C020-43E1-B6C6-37CF9C1FAB33}"/>
      </w:docPartPr>
      <w:docPartBody>
        <w:p w:rsidR="00493D50" w:rsidRDefault="00056B1B">
          <w:pPr>
            <w:pStyle w:val="2E87D3795E5A4681B34234998CE9D514"/>
          </w:pPr>
          <w:r>
            <w:rPr>
              <w:rStyle w:val="PlaceholderText"/>
            </w:rPr>
            <w:t>[Start Date]</w:t>
          </w:r>
        </w:p>
      </w:docPartBody>
    </w:docPart>
    <w:docPart>
      <w:docPartPr>
        <w:name w:val="6FEB8429DF024293B519506AF40AD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428E1-53E7-4DA8-A4E6-DC47D9B0B8B2}"/>
      </w:docPartPr>
      <w:docPartBody>
        <w:p w:rsidR="00493D50" w:rsidRDefault="00056B1B">
          <w:pPr>
            <w:pStyle w:val="6FEB8429DF024293B519506AF40AD664"/>
          </w:pPr>
          <w:r>
            <w:rPr>
              <w:rStyle w:val="PlaceholderText"/>
            </w:rPr>
            <w:t>[End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9C1"/>
    <w:rsid w:val="00056B1B"/>
    <w:rsid w:val="001019C1"/>
    <w:rsid w:val="00465999"/>
    <w:rsid w:val="00493D50"/>
    <w:rsid w:val="00A9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675C4FA29844FF804EC11134F0590A">
    <w:name w:val="0C675C4FA29844FF804EC11134F0590A"/>
  </w:style>
  <w:style w:type="paragraph" w:customStyle="1" w:styleId="306BE255228A49DE87633207C84ACD54">
    <w:name w:val="306BE255228A49DE87633207C84ACD54"/>
  </w:style>
  <w:style w:type="paragraph" w:customStyle="1" w:styleId="2AAF6D7BA9504B909BFA734EFA2CB84D">
    <w:name w:val="2AAF6D7BA9504B909BFA734EFA2CB84D"/>
  </w:style>
  <w:style w:type="paragraph" w:customStyle="1" w:styleId="6A4F28F7A7964F86BF957BD094D6A921">
    <w:name w:val="6A4F28F7A7964F86BF957BD094D6A921"/>
  </w:style>
  <w:style w:type="paragraph" w:customStyle="1" w:styleId="D36C66EE3FFF43E2993BCEC524D47721">
    <w:name w:val="D36C66EE3FFF43E2993BCEC524D47721"/>
  </w:style>
  <w:style w:type="paragraph" w:customStyle="1" w:styleId="AD8369F562AB4BDF90EB9F085018A559">
    <w:name w:val="AD8369F562AB4BDF90EB9F085018A559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after="80" w:line="264" w:lineRule="auto"/>
      <w:ind w:left="360" w:hanging="216"/>
    </w:pPr>
    <w:rPr>
      <w:rFonts w:eastAsiaTheme="minorHAnsi"/>
      <w:sz w:val="16"/>
    </w:rPr>
  </w:style>
  <w:style w:type="paragraph" w:customStyle="1" w:styleId="727A43A081BE4C5B8759A834B680A88B">
    <w:name w:val="727A43A081BE4C5B8759A834B680A88B"/>
  </w:style>
  <w:style w:type="paragraph" w:customStyle="1" w:styleId="3CEF3E6B40B74A3B975CF3FF2DEE9AB9">
    <w:name w:val="3CEF3E6B40B74A3B975CF3FF2DEE9AB9"/>
  </w:style>
  <w:style w:type="paragraph" w:customStyle="1" w:styleId="B91AAE20E646426C99913F25246FC66D">
    <w:name w:val="B91AAE20E646426C99913F25246FC66D"/>
  </w:style>
  <w:style w:type="character" w:styleId="PlaceholderText">
    <w:name w:val="Placeholder Text"/>
    <w:basedOn w:val="DefaultParagraphFont"/>
    <w:uiPriority w:val="99"/>
    <w:semiHidden/>
    <w:rsid w:val="001019C1"/>
    <w:rPr>
      <w:color w:val="808080"/>
    </w:rPr>
  </w:style>
  <w:style w:type="paragraph" w:customStyle="1" w:styleId="ACD421B28452456FA604D7A6E6287D9C">
    <w:name w:val="ACD421B28452456FA604D7A6E6287D9C"/>
  </w:style>
  <w:style w:type="paragraph" w:customStyle="1" w:styleId="4CDFB3ABC6754CF29E6B00F001516C71">
    <w:name w:val="4CDFB3ABC6754CF29E6B00F001516C71"/>
  </w:style>
  <w:style w:type="paragraph" w:customStyle="1" w:styleId="257058F5E94E48788C50BE90DC5A84EB">
    <w:name w:val="257058F5E94E48788C50BE90DC5A84EB"/>
  </w:style>
  <w:style w:type="paragraph" w:customStyle="1" w:styleId="B6C26252F27C44949CC96E90AE639BE5">
    <w:name w:val="B6C26252F27C44949CC96E90AE639BE5"/>
  </w:style>
  <w:style w:type="paragraph" w:customStyle="1" w:styleId="428452F507EB41C8863C8A250C42E2F2">
    <w:name w:val="428452F507EB41C8863C8A250C42E2F2"/>
  </w:style>
  <w:style w:type="paragraph" w:customStyle="1" w:styleId="74077F45582948C7BE515982CB9F0019">
    <w:name w:val="74077F45582948C7BE515982CB9F0019"/>
  </w:style>
  <w:style w:type="paragraph" w:customStyle="1" w:styleId="1F0D0AB62983464CA4930CBB19EA21E1">
    <w:name w:val="1F0D0AB62983464CA4930CBB19EA21E1"/>
  </w:style>
  <w:style w:type="paragraph" w:customStyle="1" w:styleId="D5264358C18845A78219DC93B2CF8FAF">
    <w:name w:val="D5264358C18845A78219DC93B2CF8FAF"/>
  </w:style>
  <w:style w:type="paragraph" w:customStyle="1" w:styleId="B3F3E013B63C472FA169548171EE333C">
    <w:name w:val="B3F3E013B63C472FA169548171EE333C"/>
  </w:style>
  <w:style w:type="paragraph" w:customStyle="1" w:styleId="2E87D3795E5A4681B34234998CE9D514">
    <w:name w:val="2E87D3795E5A4681B34234998CE9D514"/>
  </w:style>
  <w:style w:type="paragraph" w:customStyle="1" w:styleId="6FEB8429DF024293B519506AF40AD664">
    <w:name w:val="6FEB8429DF024293B519506AF40AD664"/>
  </w:style>
  <w:style w:type="paragraph" w:customStyle="1" w:styleId="F40B55587E844CA1B7BBE5A3243A1AA9">
    <w:name w:val="F40B55587E844CA1B7BBE5A3243A1AA9"/>
  </w:style>
  <w:style w:type="paragraph" w:customStyle="1" w:styleId="9F2703B00D2C4534866ACBDADAFD4CF8">
    <w:name w:val="9F2703B00D2C4534866ACBDADAFD4CF8"/>
  </w:style>
  <w:style w:type="paragraph" w:customStyle="1" w:styleId="8EF9CAD41744437690EE1163877D2C10">
    <w:name w:val="8EF9CAD41744437690EE1163877D2C10"/>
  </w:style>
  <w:style w:type="paragraph" w:customStyle="1" w:styleId="550657AFCFAB4CF1B07DC77C7C9D4A06">
    <w:name w:val="550657AFCFAB4CF1B07DC77C7C9D4A06"/>
  </w:style>
  <w:style w:type="paragraph" w:customStyle="1" w:styleId="F092E6342D724A7487188BCD1501E7C8">
    <w:name w:val="F092E6342D724A7487188BCD1501E7C8"/>
  </w:style>
  <w:style w:type="paragraph" w:customStyle="1" w:styleId="E0AF903DDE1D40EE89DBB8CE41EDE9D9">
    <w:name w:val="E0AF903DDE1D40EE89DBB8CE41EDE9D9"/>
  </w:style>
  <w:style w:type="paragraph" w:customStyle="1" w:styleId="3553DFBE663E4AB2BA09D0FE5937606A">
    <w:name w:val="3553DFBE663E4AB2BA09D0FE5937606A"/>
  </w:style>
  <w:style w:type="paragraph" w:customStyle="1" w:styleId="060F0E9B43AF464D98C944EEE00F5C95">
    <w:name w:val="060F0E9B43AF464D98C944EEE00F5C95"/>
  </w:style>
  <w:style w:type="paragraph" w:customStyle="1" w:styleId="EC31A248AE7D4359BB67156D1CB659FB">
    <w:name w:val="EC31A248AE7D4359BB67156D1CB659FB"/>
  </w:style>
  <w:style w:type="paragraph" w:customStyle="1" w:styleId="D8ADAC1C95EF4FC58E0B4110F6C99F2F">
    <w:name w:val="D8ADAC1C95EF4FC58E0B4110F6C99F2F"/>
  </w:style>
  <w:style w:type="paragraph" w:customStyle="1" w:styleId="55FE092E3C824C2CA04FFCA0BF5585F7">
    <w:name w:val="55FE092E3C824C2CA04FFCA0BF5585F7"/>
  </w:style>
  <w:style w:type="paragraph" w:customStyle="1" w:styleId="8A6BB84FBDEF4EA894B141E6B27ACB14">
    <w:name w:val="8A6BB84FBDEF4EA894B141E6B27ACB14"/>
  </w:style>
  <w:style w:type="paragraph" w:customStyle="1" w:styleId="36F08A5B5A034E118A67A1D4750221E6">
    <w:name w:val="36F08A5B5A034E118A67A1D4750221E6"/>
  </w:style>
  <w:style w:type="paragraph" w:customStyle="1" w:styleId="09C3D256C3BA4A779D96D15F98A89795">
    <w:name w:val="09C3D256C3BA4A779D96D15F98A89795"/>
    <w:rsid w:val="001019C1"/>
  </w:style>
  <w:style w:type="paragraph" w:customStyle="1" w:styleId="16ACC016178C4594A73AC7647DBED5DB">
    <w:name w:val="16ACC016178C4594A73AC7647DBED5DB"/>
    <w:rsid w:val="001019C1"/>
  </w:style>
  <w:style w:type="paragraph" w:customStyle="1" w:styleId="9B3C6C023C8A4E178B0ECBEC889DC6F6">
    <w:name w:val="9B3C6C023C8A4E178B0ECBEC889DC6F6"/>
    <w:rsid w:val="001019C1"/>
  </w:style>
  <w:style w:type="paragraph" w:customStyle="1" w:styleId="A1C45B16C16B4641ADAF712D3C9CC662">
    <w:name w:val="A1C45B16C16B4641ADAF712D3C9CC662"/>
    <w:rsid w:val="001019C1"/>
  </w:style>
  <w:style w:type="paragraph" w:customStyle="1" w:styleId="0AFFBD88E5DA43938C8D209083C8107F">
    <w:name w:val="0AFFBD88E5DA43938C8D209083C8107F"/>
    <w:rsid w:val="001019C1"/>
  </w:style>
  <w:style w:type="paragraph" w:customStyle="1" w:styleId="D8D2ED7B0EDE4C5193AA9752A2C1FB42">
    <w:name w:val="D8D2ED7B0EDE4C5193AA9752A2C1FB42"/>
    <w:rsid w:val="001019C1"/>
  </w:style>
  <w:style w:type="paragraph" w:customStyle="1" w:styleId="50BADADECC504B71B62D43D49DFBDD8A">
    <w:name w:val="50BADADECC504B71B62D43D49DFBDD8A"/>
    <w:rsid w:val="001019C1"/>
  </w:style>
  <w:style w:type="paragraph" w:customStyle="1" w:styleId="7B80DB82772F4464937E9D153B727558">
    <w:name w:val="7B80DB82772F4464937E9D153B727558"/>
    <w:rsid w:val="001019C1"/>
  </w:style>
  <w:style w:type="paragraph" w:customStyle="1" w:styleId="881A56168B88477997B887EE4CA1822F">
    <w:name w:val="881A56168B88477997B887EE4CA1822F"/>
    <w:rsid w:val="001019C1"/>
  </w:style>
  <w:style w:type="paragraph" w:customStyle="1" w:styleId="F8D7A724132245AA888A99EF5996E9CF">
    <w:name w:val="F8D7A724132245AA888A99EF5996E9CF"/>
    <w:rsid w:val="001019C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675C4FA29844FF804EC11134F0590A">
    <w:name w:val="0C675C4FA29844FF804EC11134F0590A"/>
  </w:style>
  <w:style w:type="paragraph" w:customStyle="1" w:styleId="306BE255228A49DE87633207C84ACD54">
    <w:name w:val="306BE255228A49DE87633207C84ACD54"/>
  </w:style>
  <w:style w:type="paragraph" w:customStyle="1" w:styleId="2AAF6D7BA9504B909BFA734EFA2CB84D">
    <w:name w:val="2AAF6D7BA9504B909BFA734EFA2CB84D"/>
  </w:style>
  <w:style w:type="paragraph" w:customStyle="1" w:styleId="6A4F28F7A7964F86BF957BD094D6A921">
    <w:name w:val="6A4F28F7A7964F86BF957BD094D6A921"/>
  </w:style>
  <w:style w:type="paragraph" w:customStyle="1" w:styleId="D36C66EE3FFF43E2993BCEC524D47721">
    <w:name w:val="D36C66EE3FFF43E2993BCEC524D47721"/>
  </w:style>
  <w:style w:type="paragraph" w:customStyle="1" w:styleId="AD8369F562AB4BDF90EB9F085018A559">
    <w:name w:val="AD8369F562AB4BDF90EB9F085018A559"/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after="80" w:line="264" w:lineRule="auto"/>
      <w:ind w:left="360" w:hanging="216"/>
    </w:pPr>
    <w:rPr>
      <w:rFonts w:eastAsiaTheme="minorHAnsi"/>
      <w:sz w:val="16"/>
    </w:rPr>
  </w:style>
  <w:style w:type="paragraph" w:customStyle="1" w:styleId="727A43A081BE4C5B8759A834B680A88B">
    <w:name w:val="727A43A081BE4C5B8759A834B680A88B"/>
  </w:style>
  <w:style w:type="paragraph" w:customStyle="1" w:styleId="3CEF3E6B40B74A3B975CF3FF2DEE9AB9">
    <w:name w:val="3CEF3E6B40B74A3B975CF3FF2DEE9AB9"/>
  </w:style>
  <w:style w:type="paragraph" w:customStyle="1" w:styleId="B91AAE20E646426C99913F25246FC66D">
    <w:name w:val="B91AAE20E646426C99913F25246FC66D"/>
  </w:style>
  <w:style w:type="character" w:styleId="PlaceholderText">
    <w:name w:val="Placeholder Text"/>
    <w:basedOn w:val="DefaultParagraphFont"/>
    <w:uiPriority w:val="99"/>
    <w:semiHidden/>
    <w:rsid w:val="001019C1"/>
    <w:rPr>
      <w:color w:val="808080"/>
    </w:rPr>
  </w:style>
  <w:style w:type="paragraph" w:customStyle="1" w:styleId="ACD421B28452456FA604D7A6E6287D9C">
    <w:name w:val="ACD421B28452456FA604D7A6E6287D9C"/>
  </w:style>
  <w:style w:type="paragraph" w:customStyle="1" w:styleId="4CDFB3ABC6754CF29E6B00F001516C71">
    <w:name w:val="4CDFB3ABC6754CF29E6B00F001516C71"/>
  </w:style>
  <w:style w:type="paragraph" w:customStyle="1" w:styleId="257058F5E94E48788C50BE90DC5A84EB">
    <w:name w:val="257058F5E94E48788C50BE90DC5A84EB"/>
  </w:style>
  <w:style w:type="paragraph" w:customStyle="1" w:styleId="B6C26252F27C44949CC96E90AE639BE5">
    <w:name w:val="B6C26252F27C44949CC96E90AE639BE5"/>
  </w:style>
  <w:style w:type="paragraph" w:customStyle="1" w:styleId="428452F507EB41C8863C8A250C42E2F2">
    <w:name w:val="428452F507EB41C8863C8A250C42E2F2"/>
  </w:style>
  <w:style w:type="paragraph" w:customStyle="1" w:styleId="74077F45582948C7BE515982CB9F0019">
    <w:name w:val="74077F45582948C7BE515982CB9F0019"/>
  </w:style>
  <w:style w:type="paragraph" w:customStyle="1" w:styleId="1F0D0AB62983464CA4930CBB19EA21E1">
    <w:name w:val="1F0D0AB62983464CA4930CBB19EA21E1"/>
  </w:style>
  <w:style w:type="paragraph" w:customStyle="1" w:styleId="D5264358C18845A78219DC93B2CF8FAF">
    <w:name w:val="D5264358C18845A78219DC93B2CF8FAF"/>
  </w:style>
  <w:style w:type="paragraph" w:customStyle="1" w:styleId="B3F3E013B63C472FA169548171EE333C">
    <w:name w:val="B3F3E013B63C472FA169548171EE333C"/>
  </w:style>
  <w:style w:type="paragraph" w:customStyle="1" w:styleId="2E87D3795E5A4681B34234998CE9D514">
    <w:name w:val="2E87D3795E5A4681B34234998CE9D514"/>
  </w:style>
  <w:style w:type="paragraph" w:customStyle="1" w:styleId="6FEB8429DF024293B519506AF40AD664">
    <w:name w:val="6FEB8429DF024293B519506AF40AD664"/>
  </w:style>
  <w:style w:type="paragraph" w:customStyle="1" w:styleId="F40B55587E844CA1B7BBE5A3243A1AA9">
    <w:name w:val="F40B55587E844CA1B7BBE5A3243A1AA9"/>
  </w:style>
  <w:style w:type="paragraph" w:customStyle="1" w:styleId="9F2703B00D2C4534866ACBDADAFD4CF8">
    <w:name w:val="9F2703B00D2C4534866ACBDADAFD4CF8"/>
  </w:style>
  <w:style w:type="paragraph" w:customStyle="1" w:styleId="8EF9CAD41744437690EE1163877D2C10">
    <w:name w:val="8EF9CAD41744437690EE1163877D2C10"/>
  </w:style>
  <w:style w:type="paragraph" w:customStyle="1" w:styleId="550657AFCFAB4CF1B07DC77C7C9D4A06">
    <w:name w:val="550657AFCFAB4CF1B07DC77C7C9D4A06"/>
  </w:style>
  <w:style w:type="paragraph" w:customStyle="1" w:styleId="F092E6342D724A7487188BCD1501E7C8">
    <w:name w:val="F092E6342D724A7487188BCD1501E7C8"/>
  </w:style>
  <w:style w:type="paragraph" w:customStyle="1" w:styleId="E0AF903DDE1D40EE89DBB8CE41EDE9D9">
    <w:name w:val="E0AF903DDE1D40EE89DBB8CE41EDE9D9"/>
  </w:style>
  <w:style w:type="paragraph" w:customStyle="1" w:styleId="3553DFBE663E4AB2BA09D0FE5937606A">
    <w:name w:val="3553DFBE663E4AB2BA09D0FE5937606A"/>
  </w:style>
  <w:style w:type="paragraph" w:customStyle="1" w:styleId="060F0E9B43AF464D98C944EEE00F5C95">
    <w:name w:val="060F0E9B43AF464D98C944EEE00F5C95"/>
  </w:style>
  <w:style w:type="paragraph" w:customStyle="1" w:styleId="EC31A248AE7D4359BB67156D1CB659FB">
    <w:name w:val="EC31A248AE7D4359BB67156D1CB659FB"/>
  </w:style>
  <w:style w:type="paragraph" w:customStyle="1" w:styleId="D8ADAC1C95EF4FC58E0B4110F6C99F2F">
    <w:name w:val="D8ADAC1C95EF4FC58E0B4110F6C99F2F"/>
  </w:style>
  <w:style w:type="paragraph" w:customStyle="1" w:styleId="55FE092E3C824C2CA04FFCA0BF5585F7">
    <w:name w:val="55FE092E3C824C2CA04FFCA0BF5585F7"/>
  </w:style>
  <w:style w:type="paragraph" w:customStyle="1" w:styleId="8A6BB84FBDEF4EA894B141E6B27ACB14">
    <w:name w:val="8A6BB84FBDEF4EA894B141E6B27ACB14"/>
  </w:style>
  <w:style w:type="paragraph" w:customStyle="1" w:styleId="36F08A5B5A034E118A67A1D4750221E6">
    <w:name w:val="36F08A5B5A034E118A67A1D4750221E6"/>
  </w:style>
  <w:style w:type="paragraph" w:customStyle="1" w:styleId="09C3D256C3BA4A779D96D15F98A89795">
    <w:name w:val="09C3D256C3BA4A779D96D15F98A89795"/>
    <w:rsid w:val="001019C1"/>
  </w:style>
  <w:style w:type="paragraph" w:customStyle="1" w:styleId="16ACC016178C4594A73AC7647DBED5DB">
    <w:name w:val="16ACC016178C4594A73AC7647DBED5DB"/>
    <w:rsid w:val="001019C1"/>
  </w:style>
  <w:style w:type="paragraph" w:customStyle="1" w:styleId="9B3C6C023C8A4E178B0ECBEC889DC6F6">
    <w:name w:val="9B3C6C023C8A4E178B0ECBEC889DC6F6"/>
    <w:rsid w:val="001019C1"/>
  </w:style>
  <w:style w:type="paragraph" w:customStyle="1" w:styleId="A1C45B16C16B4641ADAF712D3C9CC662">
    <w:name w:val="A1C45B16C16B4641ADAF712D3C9CC662"/>
    <w:rsid w:val="001019C1"/>
  </w:style>
  <w:style w:type="paragraph" w:customStyle="1" w:styleId="0AFFBD88E5DA43938C8D209083C8107F">
    <w:name w:val="0AFFBD88E5DA43938C8D209083C8107F"/>
    <w:rsid w:val="001019C1"/>
  </w:style>
  <w:style w:type="paragraph" w:customStyle="1" w:styleId="D8D2ED7B0EDE4C5193AA9752A2C1FB42">
    <w:name w:val="D8D2ED7B0EDE4C5193AA9752A2C1FB42"/>
    <w:rsid w:val="001019C1"/>
  </w:style>
  <w:style w:type="paragraph" w:customStyle="1" w:styleId="50BADADECC504B71B62D43D49DFBDD8A">
    <w:name w:val="50BADADECC504B71B62D43D49DFBDD8A"/>
    <w:rsid w:val="001019C1"/>
  </w:style>
  <w:style w:type="paragraph" w:customStyle="1" w:styleId="7B80DB82772F4464937E9D153B727558">
    <w:name w:val="7B80DB82772F4464937E9D153B727558"/>
    <w:rsid w:val="001019C1"/>
  </w:style>
  <w:style w:type="paragraph" w:customStyle="1" w:styleId="881A56168B88477997B887EE4CA1822F">
    <w:name w:val="881A56168B88477997B887EE4CA1822F"/>
    <w:rsid w:val="001019C1"/>
  </w:style>
  <w:style w:type="paragraph" w:customStyle="1" w:styleId="F8D7A724132245AA888A99EF5996E9CF">
    <w:name w:val="F8D7A724132245AA888A99EF5996E9CF"/>
    <w:rsid w:val="001019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Deluxe">
      <a:maj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D7F26A1B-11AC-4436-9823-0F93C6E088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ChronologicalResume.dotx</Template>
  <TotalTime>1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 (Minimalist design)</vt:lpstr>
    </vt:vector>
  </TitlesOfParts>
  <Company/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(Minimalist design)</dc:title>
  <dc:creator>PublicWin7</dc:creator>
  <cp:lastModifiedBy>PublicWin7</cp:lastModifiedBy>
  <cp:revision>2</cp:revision>
  <cp:lastPrinted>2006-08-01T17:47:00Z</cp:lastPrinted>
  <dcterms:created xsi:type="dcterms:W3CDTF">2014-11-20T19:59:00Z</dcterms:created>
  <dcterms:modified xsi:type="dcterms:W3CDTF">2014-11-20T19:59:00Z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TC101686509990</vt:lpwstr>
  </property>
</Properties>
</file>