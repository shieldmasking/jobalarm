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CellMar>
          <w:left w:w="144" w:type="dxa"/>
          <w:bottom w:w="360" w:type="dxa"/>
          <w:right w:w="144" w:type="dxa"/>
        </w:tblCellMar>
        <w:tblLook w:val="04A0" w:firstRow="1" w:lastRow="0" w:firstColumn="1" w:lastColumn="0" w:noHBand="0" w:noVBand="1"/>
        <w:tblDescription w:val="Resume"/>
      </w:tblPr>
      <w:tblGrid>
        <w:gridCol w:w="1800"/>
        <w:gridCol w:w="7920"/>
      </w:tblGrid>
      <w:tr w:rsidR="004B0F01" w:rsidTr="00D840BB">
        <w:tc>
          <w:tcPr>
            <w:tcW w:w="1800" w:type="dxa"/>
          </w:tcPr>
          <w:p w:rsidR="004B0F01" w:rsidRDefault="004B0F01">
            <w:pPr>
              <w:spacing w:line="240" w:lineRule="auto"/>
            </w:pPr>
            <w:bookmarkStart w:id="0" w:name="_GoBack"/>
            <w:bookmarkEnd w:id="0"/>
          </w:p>
        </w:tc>
        <w:tc>
          <w:tcPr>
            <w:tcW w:w="7920" w:type="dxa"/>
            <w:tcMar>
              <w:bottom w:w="576" w:type="dxa"/>
            </w:tcMar>
          </w:tcPr>
          <w:p w:rsidR="004B0F01" w:rsidRDefault="00392E2D" w:rsidP="001B6605">
            <w:pPr>
              <w:pStyle w:val="Name"/>
              <w:jc w:val="center"/>
            </w:pPr>
            <w:sdt>
              <w:sdtPr>
                <w:alias w:val="Your Name"/>
                <w:tag w:val=""/>
                <w:id w:val="1197042864"/>
                <w:placeholder>
                  <w:docPart w:val="5482E87502A54639B8ADB4CB0CE272A4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="001B6605">
                  <w:t>Andrew n. bates</w:t>
                </w:r>
              </w:sdtContent>
            </w:sdt>
          </w:p>
          <w:p w:rsidR="004B0F01" w:rsidRDefault="00E75655" w:rsidP="001B6605">
            <w:pPr>
              <w:pStyle w:val="NoSpacing"/>
              <w:jc w:val="center"/>
            </w:pPr>
            <w:r w:rsidRPr="002B4CED">
              <w:rPr>
                <w:shd w:val="clear" w:color="auto" w:fill="FFFFFF" w:themeFill="background1"/>
              </w:rPr>
              <w:t>118 Elmdale rd. North Scituate, RI.</w:t>
            </w:r>
            <w:r w:rsidR="00BD4706" w:rsidRPr="002B4CED">
              <w:rPr>
                <w:shd w:val="clear" w:color="auto" w:fill="FFFFFF" w:themeFill="background1"/>
              </w:rPr>
              <w:t xml:space="preserve"> </w:t>
            </w:r>
            <w:r w:rsidR="009007BD" w:rsidRPr="002B4CED">
              <w:rPr>
                <w:rStyle w:val="Emphasis"/>
                <w:shd w:val="clear" w:color="auto" w:fill="FFFFFF" w:themeFill="background1"/>
              </w:rPr>
              <w:t>|</w:t>
            </w:r>
            <w:r w:rsidR="009007BD">
              <w:t> </w:t>
            </w:r>
            <w:r w:rsidR="009007BD">
              <w:rPr>
                <w:kern w:val="20"/>
              </w:rPr>
              <w:t> </w:t>
            </w:r>
            <w:r w:rsidR="001B6605">
              <w:t>anbates@my.ccri.edu</w:t>
            </w:r>
            <w:r w:rsidR="009007BD">
              <w:t>  </w:t>
            </w:r>
            <w:r w:rsidR="009007BD">
              <w:rPr>
                <w:rStyle w:val="Emphasis"/>
              </w:rPr>
              <w:t>|</w:t>
            </w:r>
            <w:r w:rsidR="009007BD">
              <w:t>  </w:t>
            </w:r>
            <w:r>
              <w:t>(401) 744-4462</w:t>
            </w:r>
          </w:p>
        </w:tc>
      </w:tr>
      <w:tr w:rsidR="004B0F01" w:rsidTr="00D840BB">
        <w:trPr>
          <w:trHeight w:val="747"/>
        </w:trPr>
        <w:tc>
          <w:tcPr>
            <w:tcW w:w="1800" w:type="dxa"/>
          </w:tcPr>
          <w:p w:rsidR="004B0F01" w:rsidRDefault="009007BD">
            <w:pPr>
              <w:pStyle w:val="Heading1"/>
            </w:pPr>
            <w:r>
              <w:t>Objective</w:t>
            </w:r>
          </w:p>
        </w:tc>
        <w:tc>
          <w:tcPr>
            <w:tcW w:w="7920" w:type="dxa"/>
          </w:tcPr>
          <w:p w:rsidR="004B0F01" w:rsidRDefault="004D5345" w:rsidP="00172E36">
            <w:r>
              <w:t>I plan to pursue a degree in Environmental Sciences at University of Rhode Island. In addition I wish to use my degree in Emergency Management</w:t>
            </w:r>
            <w:r w:rsidR="00D840BB">
              <w:t xml:space="preserve"> to choose</w:t>
            </w:r>
            <w:r>
              <w:t xml:space="preserve"> a career that will </w:t>
            </w:r>
            <w:r w:rsidR="00D840BB">
              <w:t>respectfully use both.</w:t>
            </w:r>
            <w:r>
              <w:t xml:space="preserve">  </w:t>
            </w:r>
          </w:p>
        </w:tc>
      </w:tr>
      <w:tr w:rsidR="004B0F01" w:rsidTr="00D840BB">
        <w:tc>
          <w:tcPr>
            <w:tcW w:w="1800" w:type="dxa"/>
          </w:tcPr>
          <w:p w:rsidR="004B0F01" w:rsidRDefault="00552BFB">
            <w:pPr>
              <w:pStyle w:val="Heading1"/>
            </w:pPr>
            <w:r>
              <w:t xml:space="preserve">Employment </w:t>
            </w:r>
            <w:r w:rsidR="009007BD">
              <w:t>Experience</w:t>
            </w:r>
          </w:p>
        </w:tc>
        <w:tc>
          <w:tcPr>
            <w:tcW w:w="7920" w:type="dxa"/>
          </w:tcPr>
          <w:sdt>
            <w:sdtPr>
              <w:rPr>
                <w:b/>
                <w:bCs/>
                <w:caps w:val="0"/>
                <w:color w:val="595959" w:themeColor="text1" w:themeTint="A6"/>
                <w:kern w:val="0"/>
                <w:sz w:val="20"/>
                <w:szCs w:val="20"/>
              </w:rPr>
              <w:id w:val="1436861535"/>
            </w:sdtPr>
            <w:sdtEndPr>
              <w:rPr>
                <w:b w:val="0"/>
                <w:bCs w:val="0"/>
                <w:sz w:val="18"/>
                <w:szCs w:val="18"/>
              </w:rPr>
            </w:sdtEndPr>
            <w:sdtContent>
              <w:p w:rsidR="0044154A" w:rsidRDefault="0044154A" w:rsidP="007613C1">
                <w:pPr>
                  <w:pStyle w:val="Heading2"/>
                  <w:rPr>
                    <w:b/>
                    <w:bCs/>
                    <w:caps w:val="0"/>
                    <w:color w:val="595959" w:themeColor="text1" w:themeTint="A6"/>
                    <w:kern w:val="0"/>
                    <w:sz w:val="20"/>
                    <w:szCs w:val="20"/>
                  </w:rPr>
                </w:pPr>
                <w:r>
                  <w:rPr>
                    <w:b/>
                    <w:bCs/>
                    <w:caps w:val="0"/>
                    <w:color w:val="595959" w:themeColor="text1" w:themeTint="A6"/>
                    <w:kern w:val="0"/>
                    <w:sz w:val="20"/>
                    <w:szCs w:val="20"/>
                  </w:rPr>
                  <w:t>Richmond Car Wash</w:t>
                </w:r>
              </w:p>
              <w:p w:rsidR="0044154A" w:rsidRDefault="00122E64" w:rsidP="0044154A">
                <w:pPr>
                  <w:rPr>
                    <w:color w:val="7F7F7F" w:themeColor="text1" w:themeTint="80"/>
                    <w:sz w:val="17"/>
                    <w:szCs w:val="17"/>
                  </w:rPr>
                </w:pPr>
                <w:r>
                  <w:rPr>
                    <w:color w:val="7F7F7F" w:themeColor="text1" w:themeTint="80"/>
                    <w:sz w:val="17"/>
                    <w:szCs w:val="17"/>
                  </w:rPr>
                  <w:t>2013</w:t>
                </w:r>
                <w:r w:rsidR="0044154A">
                  <w:rPr>
                    <w:color w:val="7F7F7F" w:themeColor="text1" w:themeTint="80"/>
                    <w:sz w:val="17"/>
                    <w:szCs w:val="17"/>
                  </w:rPr>
                  <w:t xml:space="preserve"> </w:t>
                </w:r>
                <w:r w:rsidR="0044154A" w:rsidRPr="0044154A">
                  <w:rPr>
                    <w:color w:val="7F7F7F" w:themeColor="text1" w:themeTint="80"/>
                  </w:rPr>
                  <w:t>–</w:t>
                </w:r>
                <w:r w:rsidR="002B4CED">
                  <w:rPr>
                    <w:color w:val="7F7F7F" w:themeColor="text1" w:themeTint="80"/>
                    <w:sz w:val="17"/>
                    <w:szCs w:val="17"/>
                  </w:rPr>
                  <w:t xml:space="preserve"> 2014</w:t>
                </w:r>
              </w:p>
              <w:p w:rsidR="0044154A" w:rsidRDefault="002B4CED" w:rsidP="0044154A">
                <w:pPr>
                  <w:rPr>
                    <w:color w:val="404040" w:themeColor="text1" w:themeTint="BF"/>
                  </w:rPr>
                </w:pPr>
                <w:r>
                  <w:rPr>
                    <w:color w:val="404040" w:themeColor="text1" w:themeTint="BF"/>
                  </w:rPr>
                  <w:t>I held the title of</w:t>
                </w:r>
                <w:r w:rsidR="00AA4CC4">
                  <w:rPr>
                    <w:color w:val="404040" w:themeColor="text1" w:themeTint="BF"/>
                  </w:rPr>
                  <w:t xml:space="preserve"> a Carwash Attendant. The Carwash staffs only 3 full time employees, including the on-site manager. My involvement is critical to the daily operations.</w:t>
                </w:r>
              </w:p>
              <w:p w:rsidR="0044154A" w:rsidRPr="0044154A" w:rsidRDefault="0044154A" w:rsidP="0044154A">
                <w:pPr>
                  <w:rPr>
                    <w:b/>
                    <w:bCs/>
                    <w:color w:val="595959" w:themeColor="text1" w:themeTint="A6"/>
                    <w:sz w:val="16"/>
                    <w:szCs w:val="16"/>
                  </w:rPr>
                </w:pPr>
                <w:r w:rsidRPr="0044154A">
                  <w:rPr>
                    <w:color w:val="404040" w:themeColor="text1" w:themeTint="BF"/>
                    <w:sz w:val="16"/>
                    <w:szCs w:val="16"/>
                  </w:rPr>
                  <w:t>Responsibilities include</w:t>
                </w:r>
                <w:r w:rsidRPr="0044154A">
                  <w:rPr>
                    <w:b/>
                    <w:bCs/>
                    <w:color w:val="595959" w:themeColor="text1" w:themeTint="A6"/>
                    <w:sz w:val="16"/>
                    <w:szCs w:val="16"/>
                  </w:rPr>
                  <w:t>:</w:t>
                </w:r>
              </w:p>
              <w:p w:rsidR="0044154A" w:rsidRDefault="0044154A" w:rsidP="0044154A">
                <w:pPr>
                  <w:pStyle w:val="ListParagraph"/>
                  <w:numPr>
                    <w:ilvl w:val="0"/>
                    <w:numId w:val="4"/>
                  </w:numPr>
                  <w:rPr>
                    <w:b/>
                    <w:bCs/>
                    <w:color w:val="595959" w:themeColor="text1" w:themeTint="A6"/>
                    <w:sz w:val="16"/>
                    <w:szCs w:val="16"/>
                  </w:rPr>
                </w:pPr>
                <w:r w:rsidRPr="0044154A">
                  <w:rPr>
                    <w:b/>
                    <w:bCs/>
                    <w:color w:val="595959" w:themeColor="text1" w:themeTint="A6"/>
                    <w:sz w:val="16"/>
                    <w:szCs w:val="16"/>
                  </w:rPr>
                  <w:t>Customer Service</w:t>
                </w:r>
              </w:p>
              <w:p w:rsidR="0044154A" w:rsidRDefault="0044154A" w:rsidP="0044154A">
                <w:pPr>
                  <w:pStyle w:val="ListParagraph"/>
                  <w:numPr>
                    <w:ilvl w:val="0"/>
                    <w:numId w:val="4"/>
                  </w:numPr>
                  <w:rPr>
                    <w:b/>
                    <w:bCs/>
                    <w:color w:val="595959" w:themeColor="text1" w:themeTint="A6"/>
                    <w:sz w:val="16"/>
                    <w:szCs w:val="16"/>
                  </w:rPr>
                </w:pPr>
                <w:r>
                  <w:rPr>
                    <w:b/>
                    <w:bCs/>
                    <w:color w:val="595959" w:themeColor="text1" w:themeTint="A6"/>
                    <w:sz w:val="16"/>
                    <w:szCs w:val="16"/>
                  </w:rPr>
                  <w:t xml:space="preserve">Cash and Register </w:t>
                </w:r>
              </w:p>
              <w:p w:rsidR="0044154A" w:rsidRDefault="0044154A" w:rsidP="0044154A">
                <w:pPr>
                  <w:pStyle w:val="ListParagraph"/>
                  <w:numPr>
                    <w:ilvl w:val="0"/>
                    <w:numId w:val="4"/>
                  </w:numPr>
                  <w:rPr>
                    <w:b/>
                    <w:bCs/>
                    <w:color w:val="595959" w:themeColor="text1" w:themeTint="A6"/>
                    <w:sz w:val="16"/>
                    <w:szCs w:val="16"/>
                  </w:rPr>
                </w:pPr>
                <w:r>
                  <w:rPr>
                    <w:b/>
                    <w:bCs/>
                    <w:color w:val="595959" w:themeColor="text1" w:themeTint="A6"/>
                    <w:sz w:val="16"/>
                    <w:szCs w:val="16"/>
                  </w:rPr>
                  <w:t>Washi</w:t>
                </w:r>
                <w:r w:rsidR="00781F16">
                  <w:rPr>
                    <w:b/>
                    <w:bCs/>
                    <w:color w:val="595959" w:themeColor="text1" w:themeTint="A6"/>
                    <w:sz w:val="16"/>
                    <w:szCs w:val="16"/>
                  </w:rPr>
                  <w:t>ng, Hand Drying, and Detailing V</w:t>
                </w:r>
                <w:r>
                  <w:rPr>
                    <w:b/>
                    <w:bCs/>
                    <w:color w:val="595959" w:themeColor="text1" w:themeTint="A6"/>
                    <w:sz w:val="16"/>
                    <w:szCs w:val="16"/>
                  </w:rPr>
                  <w:t>ehicles</w:t>
                </w:r>
              </w:p>
              <w:p w:rsidR="00781F16" w:rsidRDefault="00781F16" w:rsidP="0044154A">
                <w:pPr>
                  <w:pStyle w:val="ListParagraph"/>
                  <w:numPr>
                    <w:ilvl w:val="0"/>
                    <w:numId w:val="4"/>
                  </w:numPr>
                  <w:rPr>
                    <w:b/>
                    <w:bCs/>
                    <w:color w:val="595959" w:themeColor="text1" w:themeTint="A6"/>
                    <w:sz w:val="16"/>
                    <w:szCs w:val="16"/>
                  </w:rPr>
                </w:pPr>
                <w:r>
                  <w:rPr>
                    <w:b/>
                    <w:bCs/>
                    <w:color w:val="595959" w:themeColor="text1" w:themeTint="A6"/>
                    <w:sz w:val="16"/>
                    <w:szCs w:val="16"/>
                  </w:rPr>
                  <w:t>Opening and Closing Building</w:t>
                </w:r>
              </w:p>
              <w:p w:rsidR="00781F16" w:rsidRDefault="00781F16" w:rsidP="0044154A">
                <w:pPr>
                  <w:pStyle w:val="ListParagraph"/>
                  <w:numPr>
                    <w:ilvl w:val="0"/>
                    <w:numId w:val="4"/>
                  </w:numPr>
                  <w:rPr>
                    <w:b/>
                    <w:bCs/>
                    <w:color w:val="595959" w:themeColor="text1" w:themeTint="A6"/>
                    <w:sz w:val="16"/>
                    <w:szCs w:val="16"/>
                  </w:rPr>
                </w:pPr>
                <w:r>
                  <w:rPr>
                    <w:b/>
                    <w:bCs/>
                    <w:color w:val="595959" w:themeColor="text1" w:themeTint="A6"/>
                    <w:sz w:val="16"/>
                    <w:szCs w:val="16"/>
                  </w:rPr>
                  <w:t>Handling Hazardous Chemicals</w:t>
                </w:r>
              </w:p>
              <w:p w:rsidR="00781F16" w:rsidRDefault="00781F16" w:rsidP="0044154A">
                <w:pPr>
                  <w:pStyle w:val="ListParagraph"/>
                  <w:numPr>
                    <w:ilvl w:val="0"/>
                    <w:numId w:val="4"/>
                  </w:numPr>
                  <w:rPr>
                    <w:b/>
                    <w:bCs/>
                    <w:color w:val="595959" w:themeColor="text1" w:themeTint="A6"/>
                    <w:sz w:val="16"/>
                    <w:szCs w:val="16"/>
                  </w:rPr>
                </w:pPr>
                <w:r>
                  <w:rPr>
                    <w:b/>
                    <w:bCs/>
                    <w:color w:val="595959" w:themeColor="text1" w:themeTint="A6"/>
                    <w:sz w:val="16"/>
                    <w:szCs w:val="16"/>
                  </w:rPr>
                  <w:t xml:space="preserve">Delivering and Receiving Inventory </w:t>
                </w:r>
              </w:p>
              <w:p w:rsidR="00781F16" w:rsidRPr="0044154A" w:rsidRDefault="00781F16" w:rsidP="0044154A">
                <w:pPr>
                  <w:pStyle w:val="ListParagraph"/>
                  <w:numPr>
                    <w:ilvl w:val="0"/>
                    <w:numId w:val="4"/>
                  </w:numPr>
                  <w:rPr>
                    <w:b/>
                    <w:bCs/>
                    <w:color w:val="595959" w:themeColor="text1" w:themeTint="A6"/>
                    <w:sz w:val="16"/>
                    <w:szCs w:val="16"/>
                  </w:rPr>
                </w:pPr>
                <w:r>
                  <w:rPr>
                    <w:b/>
                    <w:bCs/>
                    <w:color w:val="595959" w:themeColor="text1" w:themeTint="A6"/>
                    <w:sz w:val="16"/>
                    <w:szCs w:val="16"/>
                  </w:rPr>
                  <w:t>Replacing and Repairing Equipment</w:t>
                </w:r>
              </w:p>
              <w:p w:rsidR="00B942C6" w:rsidRDefault="00B942C6" w:rsidP="007613C1">
                <w:pPr>
                  <w:pStyle w:val="Heading2"/>
                  <w:rPr>
                    <w:b/>
                    <w:bCs/>
                    <w:caps w:val="0"/>
                    <w:color w:val="595959" w:themeColor="text1" w:themeTint="A6"/>
                    <w:kern w:val="0"/>
                    <w:sz w:val="20"/>
                    <w:szCs w:val="20"/>
                  </w:rPr>
                </w:pPr>
                <w:r>
                  <w:rPr>
                    <w:b/>
                    <w:bCs/>
                    <w:caps w:val="0"/>
                    <w:color w:val="595959" w:themeColor="text1" w:themeTint="A6"/>
                    <w:kern w:val="0"/>
                    <w:sz w:val="20"/>
                    <w:szCs w:val="20"/>
                  </w:rPr>
                  <w:t>Not Your Average Joes</w:t>
                </w:r>
              </w:p>
              <w:p w:rsidR="00B942C6" w:rsidRDefault="00B942C6" w:rsidP="00B942C6">
                <w:pPr>
                  <w:pStyle w:val="Heading3"/>
                </w:pPr>
                <w:r>
                  <w:t>2013 – Present</w:t>
                </w:r>
              </w:p>
              <w:p w:rsidR="00B942C6" w:rsidRPr="00E7311E" w:rsidRDefault="00B942C6" w:rsidP="00E7311E">
                <w:r>
                  <w:t>I currently hold the title as a Joe. The Joe position can be simplified as a food runner, busser, and bar-back. This position is considered a window</w:t>
                </w:r>
                <w:r w:rsidR="00E7311E">
                  <w:t xml:space="preserve"> of training to become a server.</w:t>
                </w:r>
                <w:r>
                  <w:t xml:space="preserve">  </w:t>
                </w:r>
              </w:p>
              <w:p w:rsidR="00721235" w:rsidRDefault="000472EC" w:rsidP="007613C1">
                <w:pPr>
                  <w:pStyle w:val="Heading2"/>
                  <w:rPr>
                    <w:b/>
                    <w:bCs/>
                    <w:caps w:val="0"/>
                    <w:color w:val="595959" w:themeColor="text1" w:themeTint="A6"/>
                    <w:kern w:val="0"/>
                    <w:sz w:val="20"/>
                    <w:szCs w:val="20"/>
                  </w:rPr>
                </w:pPr>
                <w:r w:rsidRPr="000472EC">
                  <w:rPr>
                    <w:b/>
                    <w:bCs/>
                    <w:caps w:val="0"/>
                    <w:color w:val="595959" w:themeColor="text1" w:themeTint="A6"/>
                    <w:kern w:val="0"/>
                    <w:sz w:val="20"/>
                    <w:szCs w:val="20"/>
                  </w:rPr>
                  <w:t>Cracker Barrel</w:t>
                </w:r>
              </w:p>
              <w:p w:rsidR="007613C1" w:rsidRPr="007613C1" w:rsidRDefault="000278C4" w:rsidP="007613C1">
                <w:pPr>
                  <w:pStyle w:val="Heading3"/>
                </w:pPr>
                <w:r>
                  <w:t xml:space="preserve">2009 – </w:t>
                </w:r>
                <w:r w:rsidR="007613C1">
                  <w:t>2013</w:t>
                </w:r>
              </w:p>
              <w:p w:rsidR="00721235" w:rsidRPr="00721235" w:rsidRDefault="00721235" w:rsidP="000472EC">
                <w:r>
                  <w:t>I began as a dishwasher and was gradually promoted throu</w:t>
                </w:r>
                <w:r w:rsidR="007613C1">
                  <w:t>gh each job below. Through flexibility and dedication I became a “Jack of all Trades” which my employers used to th</w:t>
                </w:r>
                <w:r w:rsidR="000278C4">
                  <w:t xml:space="preserve">eir advantage. My duties ranged </w:t>
                </w:r>
                <w:r w:rsidR="007613C1">
                  <w:t xml:space="preserve">from sanitation, organization, food safety handling, and quality control in food preparation.  </w:t>
                </w:r>
                <w:r>
                  <w:t xml:space="preserve"> </w:t>
                </w:r>
              </w:p>
              <w:p w:rsidR="000472EC" w:rsidRDefault="000472EC" w:rsidP="000472EC">
                <w:pPr>
                  <w:rPr>
                    <w:sz w:val="16"/>
                    <w:szCs w:val="16"/>
                  </w:rPr>
                </w:pPr>
                <w:r w:rsidRPr="000472EC">
                  <w:rPr>
                    <w:sz w:val="16"/>
                    <w:szCs w:val="16"/>
                  </w:rPr>
                  <w:t>Jobs Performe</w:t>
                </w:r>
                <w:r>
                  <w:rPr>
                    <w:sz w:val="16"/>
                    <w:szCs w:val="16"/>
                  </w:rPr>
                  <w:t>d:</w:t>
                </w:r>
              </w:p>
              <w:p w:rsidR="000472EC" w:rsidRDefault="000472EC" w:rsidP="000472EC">
                <w:pPr>
                  <w:pStyle w:val="ListParagraph"/>
                  <w:numPr>
                    <w:ilvl w:val="0"/>
                    <w:numId w:val="3"/>
                  </w:num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Back of House Cook</w:t>
                </w:r>
              </w:p>
              <w:p w:rsidR="000472EC" w:rsidRDefault="000472EC" w:rsidP="00721235">
                <w:pPr>
                  <w:pStyle w:val="ListParagraph"/>
                  <w:numPr>
                    <w:ilvl w:val="0"/>
                    <w:numId w:val="3"/>
                  </w:numPr>
                  <w:rPr>
                    <w:sz w:val="16"/>
                    <w:szCs w:val="16"/>
                  </w:rPr>
                </w:pPr>
                <w:r w:rsidRPr="00721235">
                  <w:rPr>
                    <w:sz w:val="16"/>
                    <w:szCs w:val="16"/>
                  </w:rPr>
                  <w:t>Night Maintenance Professional</w:t>
                </w:r>
              </w:p>
              <w:p w:rsidR="00721235" w:rsidRPr="00721235" w:rsidRDefault="00721235" w:rsidP="00721235">
                <w:pPr>
                  <w:pStyle w:val="ListParagraph"/>
                  <w:numPr>
                    <w:ilvl w:val="0"/>
                    <w:numId w:val="3"/>
                  </w:num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Prep Cook / Trainer</w:t>
                </w:r>
              </w:p>
              <w:p w:rsidR="000472EC" w:rsidRDefault="000472EC" w:rsidP="000472EC">
                <w:pPr>
                  <w:pStyle w:val="ListParagraph"/>
                  <w:numPr>
                    <w:ilvl w:val="0"/>
                    <w:numId w:val="3"/>
                  </w:num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Truck Delivery / Trainer</w:t>
                </w:r>
              </w:p>
              <w:p w:rsidR="000472EC" w:rsidRPr="000472EC" w:rsidRDefault="000472EC" w:rsidP="000472EC">
                <w:pPr>
                  <w:pStyle w:val="ListParagraph"/>
                  <w:numPr>
                    <w:ilvl w:val="0"/>
                    <w:numId w:val="3"/>
                  </w:num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Dishwasher / Trainer</w:t>
                </w:r>
              </w:p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id w:val="-1257434304"/>
                  <w:placeholder>
                    <w:docPart w:val="A8B1A6F5346D446BA712EA007F297DBF"/>
                  </w:placeholder>
                </w:sdtPr>
                <w:sdtEndPr>
                  <w:rPr>
                    <w:b w:val="0"/>
                    <w:bCs w:val="0"/>
                  </w:rPr>
                </w:sdtEndPr>
                <w:sdtContent>
                  <w:p w:rsidR="000472EC" w:rsidRPr="00B942C6" w:rsidRDefault="000472EC">
                    <w:pPr>
                      <w:pStyle w:val="Heading2"/>
                      <w:rPr>
                        <w:sz w:val="20"/>
                        <w:szCs w:val="20"/>
                      </w:rPr>
                    </w:pPr>
                    <w:r w:rsidRPr="00B942C6"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  <w:sz w:val="20"/>
                        <w:szCs w:val="20"/>
                      </w:rPr>
                      <w:t>Perspectives Corporation</w:t>
                    </w:r>
                  </w:p>
                  <w:p w:rsidR="000472EC" w:rsidRDefault="000278C4" w:rsidP="00CC26E5">
                    <w:pPr>
                      <w:pStyle w:val="Heading3"/>
                    </w:pPr>
                    <w:r>
                      <w:t xml:space="preserve">2007 – </w:t>
                    </w:r>
                    <w:r w:rsidR="000472EC">
                      <w:t>2009</w:t>
                    </w:r>
                  </w:p>
                  <w:p w:rsidR="004B0F01" w:rsidRPr="006F0859" w:rsidRDefault="00721235" w:rsidP="00E7311E">
                    <w:pPr>
                      <w:rPr>
                        <w:color w:val="595959" w:themeColor="text1" w:themeTint="A6"/>
                      </w:rPr>
                    </w:pPr>
                    <w:r>
                      <w:t>A</w:t>
                    </w:r>
                    <w:r w:rsidR="000472EC">
                      <w:t>ssisted adults with developmental disabilities in a residential group home setting. My responsibilities included personal hygiene,</w:t>
                    </w:r>
                    <w:r w:rsidR="00E7311E">
                      <w:t xml:space="preserve"> preparing meals, and providing</w:t>
                    </w:r>
                    <w:r w:rsidR="000472EC">
                      <w:t xml:space="preserve"> a positive and trusting atmosphere. </w:t>
                    </w:r>
                    <w:r w:rsidR="00E7311E">
                      <w:t>I was also responsible for transporting clients to</w:t>
                    </w:r>
                    <w:r w:rsidR="000472EC">
                      <w:t xml:space="preserve"> work</w:t>
                    </w:r>
                    <w:r w:rsidR="00E7311E">
                      <w:t>,</w:t>
                    </w:r>
                    <w:r w:rsidR="000472EC">
                      <w:t xml:space="preserve"> as well as community visits on a daily basis. </w:t>
                    </w:r>
                    <w:r w:rsidR="00E7311E">
                      <w:t>I Administered</w:t>
                    </w:r>
                    <w:r w:rsidR="000472EC">
                      <w:t xml:space="preserve"> medications, topical medications, and</w:t>
                    </w:r>
                    <w:r>
                      <w:t xml:space="preserve"> occasionally first aid. </w:t>
                    </w:r>
                  </w:p>
                </w:sdtContent>
              </w:sdt>
            </w:sdtContent>
          </w:sdt>
        </w:tc>
      </w:tr>
      <w:tr w:rsidR="004B0F01" w:rsidTr="00D840BB">
        <w:tc>
          <w:tcPr>
            <w:tcW w:w="1800" w:type="dxa"/>
          </w:tcPr>
          <w:p w:rsidR="004B0F01" w:rsidRDefault="009007BD">
            <w:pPr>
              <w:pStyle w:val="Heading1"/>
            </w:pPr>
            <w:r>
              <w:t>Education</w:t>
            </w:r>
          </w:p>
          <w:p w:rsidR="003E22CA" w:rsidRPr="003E22CA" w:rsidRDefault="003E22CA" w:rsidP="003E22CA">
            <w:pPr>
              <w:jc w:val="center"/>
            </w:pPr>
          </w:p>
        </w:tc>
        <w:tc>
          <w:tcPr>
            <w:tcW w:w="7920" w:type="dxa"/>
          </w:tcPr>
          <w:sdt>
            <w:sdtPr>
              <w:rPr>
                <w:caps w:val="0"/>
                <w:color w:val="595959" w:themeColor="text1" w:themeTint="A6"/>
                <w:kern w:val="0"/>
                <w:sz w:val="17"/>
                <w:szCs w:val="17"/>
              </w:rPr>
              <w:id w:val="-691765356"/>
            </w:sdtPr>
            <w:sdtEndPr>
              <w:rPr>
                <w:caps/>
              </w:rPr>
            </w:sdtEndPr>
            <w:sdtContent>
              <w:sdt>
                <w:sdtPr>
                  <w:rPr>
                    <w:caps w:val="0"/>
                    <w:color w:val="595959" w:themeColor="text1" w:themeTint="A6"/>
                    <w:kern w:val="0"/>
                    <w:sz w:val="17"/>
                    <w:szCs w:val="17"/>
                  </w:rPr>
                  <w:id w:val="-1126388115"/>
                  <w:placeholder>
                    <w:docPart w:val="74B3513DAD8445EA9CCA3200BE1011E8"/>
                  </w:placeholder>
                </w:sdtPr>
                <w:sdtEndPr>
                  <w:rPr>
                    <w:caps/>
                  </w:rPr>
                </w:sdtEndPr>
                <w:sdtContent>
                  <w:p w:rsidR="003E22CA" w:rsidRDefault="009B7FB3">
                    <w:pPr>
                      <w:pStyle w:val="Heading2"/>
                      <w:rPr>
                        <w:rStyle w:val="Strong"/>
                      </w:rPr>
                    </w:pPr>
                    <w:r>
                      <w:rPr>
                        <w:rStyle w:val="Strong"/>
                      </w:rPr>
                      <w:t>Community college of rhode island</w:t>
                    </w:r>
                    <w:r w:rsidR="004A7F44">
                      <w:rPr>
                        <w:rStyle w:val="Strong"/>
                      </w:rPr>
                      <w:t xml:space="preserve"> </w:t>
                    </w:r>
                  </w:p>
                  <w:p w:rsidR="004D5345" w:rsidRDefault="004D5345">
                    <w:pPr>
                      <w:pStyle w:val="Heading2"/>
                      <w:rPr>
                        <w:rStyle w:val="Strong"/>
                      </w:rPr>
                    </w:pPr>
                    <w:r>
                      <w:rPr>
                        <w:rStyle w:val="Strong"/>
                      </w:rPr>
                      <w:t>2012</w:t>
                    </w:r>
                    <w:r w:rsidR="0041319C">
                      <w:rPr>
                        <w:rStyle w:val="Strong"/>
                      </w:rPr>
                      <w:t xml:space="preserve"> - 2015</w:t>
                    </w:r>
                    <w:r>
                      <w:rPr>
                        <w:rStyle w:val="Strong"/>
                      </w:rPr>
                      <w:t xml:space="preserve">             </w:t>
                    </w:r>
                  </w:p>
                  <w:p w:rsidR="004B0F01" w:rsidRDefault="004D5345">
                    <w:pPr>
                      <w:pStyle w:val="Heading2"/>
                    </w:pPr>
                    <w:r>
                      <w:rPr>
                        <w:rStyle w:val="Strong"/>
                      </w:rPr>
                      <w:t>gpa = 3.42</w:t>
                    </w:r>
                  </w:p>
                  <w:p w:rsidR="000278C4" w:rsidRPr="000278C4" w:rsidRDefault="000278C4" w:rsidP="000278C4">
                    <w:pPr>
                      <w:pStyle w:val="Heading3"/>
                    </w:pPr>
                    <w:r>
                      <w:t>Science AS</w:t>
                    </w:r>
                  </w:p>
                  <w:p w:rsidR="004A7F44" w:rsidRDefault="009B7FB3" w:rsidP="009B7FB3">
                    <w:pPr>
                      <w:pStyle w:val="Heading3"/>
                    </w:pPr>
                    <w:r>
                      <w:t>Emergency Management</w:t>
                    </w:r>
                    <w:r w:rsidR="004A7F44">
                      <w:t xml:space="preserve"> aas</w:t>
                    </w:r>
                  </w:p>
                  <w:p w:rsidR="004B0F01" w:rsidRPr="00D840BB" w:rsidRDefault="004A7F44" w:rsidP="00D840BB">
                    <w:pPr>
                      <w:pStyle w:val="Heading3"/>
                    </w:pPr>
                    <w:r>
                      <w:lastRenderedPageBreak/>
                      <w:t>Homeland Security certificate</w:t>
                    </w:r>
                  </w:p>
                </w:sdtContent>
              </w:sdt>
            </w:sdtContent>
          </w:sdt>
        </w:tc>
      </w:tr>
      <w:tr w:rsidR="004B0F01" w:rsidTr="00D840BB">
        <w:tc>
          <w:tcPr>
            <w:tcW w:w="1800" w:type="dxa"/>
          </w:tcPr>
          <w:p w:rsidR="004B0F01" w:rsidRDefault="00D840BB">
            <w:pPr>
              <w:pStyle w:val="Heading1"/>
            </w:pPr>
            <w:r>
              <w:lastRenderedPageBreak/>
              <w:t>Achievements</w:t>
            </w:r>
            <w:r w:rsidR="004A7F44">
              <w:t xml:space="preserve"> </w:t>
            </w:r>
          </w:p>
        </w:tc>
        <w:tc>
          <w:tcPr>
            <w:tcW w:w="7920" w:type="dxa"/>
          </w:tcPr>
          <w:p w:rsidR="00D840BB" w:rsidRDefault="00D840BB" w:rsidP="00D840BB">
            <w:pPr>
              <w:spacing w:line="240" w:lineRule="auto"/>
              <w:rPr>
                <w:b/>
              </w:rPr>
            </w:pPr>
            <w:r>
              <w:rPr>
                <w:b/>
              </w:rPr>
              <w:t>Rhode Island Special Needs Registry:</w:t>
            </w:r>
          </w:p>
          <w:p w:rsidR="00D840BB" w:rsidRPr="00D840BB" w:rsidRDefault="00D840BB" w:rsidP="00D840BB">
            <w:pPr>
              <w:spacing w:line="240" w:lineRule="auto"/>
              <w:rPr>
                <w:b/>
                <w:i/>
              </w:rPr>
            </w:pPr>
            <w:r w:rsidRPr="00D840BB">
              <w:t>Community</w:t>
            </w:r>
            <w:r>
              <w:t xml:space="preserve"> Preparedness Certificate</w:t>
            </w:r>
            <w:r w:rsidRPr="00D840BB">
              <w:rPr>
                <w:b/>
                <w:i/>
              </w:rPr>
              <w:t xml:space="preserve">  </w:t>
            </w:r>
          </w:p>
          <w:p w:rsidR="00D840BB" w:rsidRPr="00172E36" w:rsidRDefault="00D840BB" w:rsidP="00D840BB">
            <w:pPr>
              <w:spacing w:line="240" w:lineRule="auto"/>
              <w:rPr>
                <w:b/>
                <w:i/>
              </w:rPr>
            </w:pPr>
            <w:r w:rsidRPr="00172E36">
              <w:rPr>
                <w:b/>
                <w:i/>
              </w:rPr>
              <w:t>27 Certificates from FEMA Independent Study Program:</w:t>
            </w:r>
          </w:p>
          <w:p w:rsidR="00D840BB" w:rsidRPr="00172E36" w:rsidRDefault="00D840BB" w:rsidP="00D840BB">
            <w:pPr>
              <w:spacing w:line="240" w:lineRule="auto"/>
              <w:rPr>
                <w:sz w:val="16"/>
                <w:szCs w:val="16"/>
              </w:rPr>
            </w:pPr>
            <w:r w:rsidRPr="00172E36">
              <w:rPr>
                <w:sz w:val="16"/>
                <w:szCs w:val="16"/>
              </w:rPr>
              <w:t>Radiological Emergency Management</w:t>
            </w:r>
          </w:p>
          <w:p w:rsidR="00D840BB" w:rsidRPr="00172E36" w:rsidRDefault="00D840BB" w:rsidP="00D840BB">
            <w:pPr>
              <w:spacing w:line="240" w:lineRule="auto"/>
              <w:rPr>
                <w:sz w:val="16"/>
                <w:szCs w:val="16"/>
              </w:rPr>
            </w:pPr>
            <w:r w:rsidRPr="00172E36">
              <w:rPr>
                <w:sz w:val="16"/>
                <w:szCs w:val="16"/>
              </w:rPr>
              <w:t>Incident Command System 100 &amp; 200</w:t>
            </w:r>
          </w:p>
          <w:p w:rsidR="00D840BB" w:rsidRPr="00172E36" w:rsidRDefault="00D840BB" w:rsidP="00D840BB">
            <w:pPr>
              <w:spacing w:line="240" w:lineRule="auto"/>
              <w:rPr>
                <w:sz w:val="16"/>
                <w:szCs w:val="16"/>
              </w:rPr>
            </w:pPr>
            <w:r w:rsidRPr="00172E36">
              <w:rPr>
                <w:sz w:val="16"/>
                <w:szCs w:val="16"/>
              </w:rPr>
              <w:t>Emergency Planning</w:t>
            </w:r>
          </w:p>
          <w:p w:rsidR="00126DD8" w:rsidRPr="00D840BB" w:rsidRDefault="00D840BB" w:rsidP="006E2290">
            <w:pPr>
              <w:rPr>
                <w:b/>
              </w:rPr>
            </w:pPr>
            <w:r w:rsidRPr="00172E36">
              <w:rPr>
                <w:sz w:val="16"/>
                <w:szCs w:val="16"/>
              </w:rPr>
              <w:t>Community Prepar</w:t>
            </w:r>
            <w:r>
              <w:rPr>
                <w:sz w:val="16"/>
                <w:szCs w:val="16"/>
              </w:rPr>
              <w:t>edness</w:t>
            </w:r>
          </w:p>
        </w:tc>
      </w:tr>
      <w:tr w:rsidR="004B0F01" w:rsidTr="00D840BB">
        <w:tc>
          <w:tcPr>
            <w:tcW w:w="1800" w:type="dxa"/>
          </w:tcPr>
          <w:p w:rsidR="004B0F01" w:rsidRDefault="009007BD">
            <w:pPr>
              <w:pStyle w:val="Heading1"/>
            </w:pPr>
            <w:r>
              <w:t>Leadership</w:t>
            </w:r>
          </w:p>
        </w:tc>
        <w:tc>
          <w:tcPr>
            <w:tcW w:w="7920" w:type="dxa"/>
          </w:tcPr>
          <w:p w:rsidR="00BD4706" w:rsidRDefault="00F921EE" w:rsidP="009B7FB3">
            <w:pPr>
              <w:rPr>
                <w:b/>
              </w:rPr>
            </w:pPr>
            <w:r>
              <w:rPr>
                <w:b/>
              </w:rPr>
              <w:t>CCRI’s Emergency Management and</w:t>
            </w:r>
            <w:r w:rsidR="00BD4706">
              <w:rPr>
                <w:b/>
              </w:rPr>
              <w:t xml:space="preserve"> Homeland Security Club </w:t>
            </w:r>
          </w:p>
          <w:p w:rsidR="0044154A" w:rsidRPr="0044154A" w:rsidRDefault="0044154A" w:rsidP="009B7FB3">
            <w:pPr>
              <w:rPr>
                <w:i/>
              </w:rPr>
            </w:pPr>
            <w:r>
              <w:rPr>
                <w:i/>
              </w:rPr>
              <w:t>Co-founder and Current President</w:t>
            </w:r>
          </w:p>
          <w:p w:rsidR="00F921EE" w:rsidRDefault="00BD4706" w:rsidP="009B7FB3">
            <w:r>
              <w:t xml:space="preserve">February 2014 </w:t>
            </w:r>
            <w:r w:rsidR="00F921EE">
              <w:t>–</w:t>
            </w:r>
            <w:r>
              <w:t xml:space="preserve"> Present</w:t>
            </w:r>
          </w:p>
          <w:p w:rsidR="00F921EE" w:rsidRPr="0044154A" w:rsidRDefault="00F921EE" w:rsidP="009B7FB3">
            <w:pPr>
              <w:rPr>
                <w:rFonts w:ascii="Arial" w:hAnsi="Arial" w:cs="Arial"/>
                <w:i/>
              </w:rPr>
            </w:pPr>
          </w:p>
          <w:p w:rsidR="00F921EE" w:rsidRPr="0044154A" w:rsidRDefault="0044154A" w:rsidP="009B7F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4154A">
              <w:rPr>
                <w:rFonts w:ascii="Arial" w:hAnsi="Arial" w:cs="Arial"/>
                <w:b/>
                <w:sz w:val="20"/>
                <w:szCs w:val="20"/>
              </w:rPr>
              <w:t xml:space="preserve">CCRI’S </w:t>
            </w:r>
            <w:r w:rsidR="00F921EE" w:rsidRPr="0044154A">
              <w:rPr>
                <w:rFonts w:ascii="Arial" w:hAnsi="Arial" w:cs="Arial"/>
                <w:b/>
                <w:sz w:val="20"/>
                <w:szCs w:val="20"/>
              </w:rPr>
              <w:t>Emergency Response/Environmental Health &amp; Safety Committee</w:t>
            </w:r>
          </w:p>
          <w:p w:rsidR="00F921EE" w:rsidRDefault="00F921EE" w:rsidP="009B7FB3">
            <w:pPr>
              <w:rPr>
                <w:rFonts w:ascii="Arial" w:hAnsi="Arial" w:cs="Arial"/>
                <w:i/>
              </w:rPr>
            </w:pPr>
            <w:r w:rsidRPr="00F921EE">
              <w:rPr>
                <w:rFonts w:ascii="Arial" w:hAnsi="Arial" w:cs="Arial"/>
                <w:i/>
              </w:rPr>
              <w:t>Student Representative of CCRI’s Warwick Campus</w:t>
            </w:r>
          </w:p>
          <w:p w:rsidR="0044154A" w:rsidRPr="0044154A" w:rsidRDefault="0044154A" w:rsidP="009B7F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September 2014 - Present</w:t>
            </w:r>
          </w:p>
          <w:p w:rsidR="00F921EE" w:rsidRPr="00F921EE" w:rsidRDefault="00F921EE" w:rsidP="009B7FB3">
            <w:pPr>
              <w:rPr>
                <w:rFonts w:ascii="Arial" w:hAnsi="Arial" w:cs="Arial"/>
              </w:rPr>
            </w:pPr>
          </w:p>
        </w:tc>
      </w:tr>
      <w:tr w:rsidR="004B0F01" w:rsidTr="00D840BB">
        <w:tc>
          <w:tcPr>
            <w:tcW w:w="1800" w:type="dxa"/>
          </w:tcPr>
          <w:p w:rsidR="004B0F01" w:rsidRDefault="009007BD">
            <w:pPr>
              <w:pStyle w:val="Heading1"/>
            </w:pPr>
            <w:r>
              <w:t>References</w:t>
            </w:r>
          </w:p>
        </w:tc>
        <w:tc>
          <w:tcPr>
            <w:tcW w:w="7920" w:type="dxa"/>
          </w:tcPr>
          <w:p w:rsidR="000472EC" w:rsidRDefault="000472EC" w:rsidP="000472EC">
            <w:pPr>
              <w:pStyle w:val="Heading2"/>
            </w:pPr>
            <w:r>
              <w:rPr>
                <w:rStyle w:val="Strong"/>
              </w:rPr>
              <w:t>joesph arsenault</w:t>
            </w:r>
            <w:r>
              <w:t>, Program director for emergency management</w:t>
            </w:r>
          </w:p>
          <w:p w:rsidR="000509A6" w:rsidRDefault="000509A6" w:rsidP="000509A6">
            <w:pPr>
              <w:pStyle w:val="Heading3"/>
            </w:pPr>
            <w:r>
              <w:t>Community College of rhode island</w:t>
            </w:r>
          </w:p>
          <w:p w:rsidR="000472EC" w:rsidRPr="000472EC" w:rsidRDefault="00392E2D" w:rsidP="000472EC">
            <w:hyperlink r:id="rId9" w:history="1">
              <w:r w:rsidR="000472EC">
                <w:rPr>
                  <w:rFonts w:ascii="Verdana" w:hAnsi="Verdana"/>
                  <w:color w:val="006600"/>
                  <w:sz w:val="16"/>
                  <w:szCs w:val="16"/>
                </w:rPr>
                <w:t>jarsenault3@ccri.edu</w:t>
              </w:r>
            </w:hyperlink>
          </w:p>
          <w:bookmarkStart w:id="1" w:name="startcontent" w:displacedByCustomXml="next"/>
          <w:bookmarkEnd w:id="1" w:displacedByCustomXml="next"/>
          <w:sdt>
            <w:sdtPr>
              <w:rPr>
                <w:caps w:val="0"/>
                <w:color w:val="595959" w:themeColor="text1" w:themeTint="A6"/>
                <w:kern w:val="0"/>
              </w:rPr>
              <w:id w:val="-1883713024"/>
            </w:sdtPr>
            <w:sdtEndPr/>
            <w:sdtConten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-1368215953"/>
                  <w:placeholder>
                    <w:docPart w:val="74B3513DAD8445EA9CCA3200BE1011E8"/>
                  </w:placeholder>
                </w:sdtPr>
                <w:sdtEndPr/>
                <w:sdtContent>
                  <w:p w:rsidR="004B0F01" w:rsidRPr="00BD4706" w:rsidRDefault="00126DD8">
                    <w:pPr>
                      <w:pStyle w:val="Heading2"/>
                      <w:rPr>
                        <w:caps w:val="0"/>
                        <w:color w:val="595959" w:themeColor="text1" w:themeTint="A6"/>
                        <w:kern w:val="0"/>
                      </w:rPr>
                    </w:pPr>
                    <w:r>
                      <w:rPr>
                        <w:rStyle w:val="Strong"/>
                      </w:rPr>
                      <w:t>Paul Williams</w:t>
                    </w:r>
                    <w:r w:rsidR="009007BD">
                      <w:t>,</w:t>
                    </w:r>
                    <w:r w:rsidR="00E75655">
                      <w:t xml:space="preserve"> General</w:t>
                    </w:r>
                    <w:r w:rsidR="009007BD">
                      <w:t xml:space="preserve"> </w:t>
                    </w:r>
                    <w:r>
                      <w:t>manager</w:t>
                    </w:r>
                  </w:p>
                  <w:p w:rsidR="004B0F01" w:rsidRDefault="00126DD8">
                    <w:pPr>
                      <w:pStyle w:val="Heading3"/>
                    </w:pPr>
                    <w:r>
                      <w:t>Cracker Barrel</w:t>
                    </w:r>
                  </w:p>
                  <w:p w:rsidR="00126DD8" w:rsidRDefault="00697CC6" w:rsidP="00697CC6">
                    <w:r>
                      <w:t>(401) 827-8015</w:t>
                    </w:r>
                  </w:p>
                </w:sdtContent>
              </w:sd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1704984628"/>
                  <w:placeholder>
                    <w:docPart w:val="3753DF50EE3E421DA96702CF38B59BFE"/>
                  </w:placeholder>
                </w:sdtPr>
                <w:sdtEndPr/>
                <w:sdtContent>
                  <w:p w:rsidR="00126DD8" w:rsidRDefault="00126DD8">
                    <w:pPr>
                      <w:pStyle w:val="Heading2"/>
                      <w:rPr>
                        <w:color w:val="262626" w:themeColor="text1" w:themeTint="D9"/>
                        <w:szCs w:val="16"/>
                      </w:rPr>
                    </w:pPr>
                    <w:r>
                      <w:rPr>
                        <w:rStyle w:val="Strong"/>
                      </w:rPr>
                      <w:t>Sue Dias</w:t>
                    </w:r>
                    <w:r>
                      <w:t xml:space="preserve">, </w:t>
                    </w:r>
                    <w:r w:rsidR="00633D17">
                      <w:t>etc coordinator/ supervisor</w:t>
                    </w:r>
                  </w:p>
                  <w:p w:rsidR="00126DD8" w:rsidRDefault="00126DD8" w:rsidP="00126DD8">
                    <w:pPr>
                      <w:pStyle w:val="Heading3"/>
                    </w:pPr>
                    <w:r>
                      <w:t>Cracker Barrel</w:t>
                    </w:r>
                  </w:p>
                  <w:p w:rsidR="00E75655" w:rsidRPr="00512345" w:rsidRDefault="00756F36" w:rsidP="00E7311E">
                    <w:r>
                      <w:t>(401) 827-8015</w:t>
                    </w:r>
                  </w:p>
                </w:sdtContent>
              </w:sd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-1324272274"/>
                  <w:placeholder>
                    <w:docPart w:val="3649A6F76F8D409284FEDC7B150159DB"/>
                  </w:placeholder>
                </w:sdtPr>
                <w:sdtEndPr/>
                <w:sdtContent>
                  <w:p w:rsidR="00E75655" w:rsidRDefault="00697CC6">
                    <w:pPr>
                      <w:pStyle w:val="Heading2"/>
                      <w:rPr>
                        <w:color w:val="262626" w:themeColor="text1" w:themeTint="D9"/>
                        <w:szCs w:val="16"/>
                      </w:rPr>
                    </w:pPr>
                    <w:r>
                      <w:rPr>
                        <w:rStyle w:val="Strong"/>
                      </w:rPr>
                      <w:t>michelle o’brian</w:t>
                    </w:r>
                    <w:r w:rsidR="00B11077">
                      <w:t>,</w:t>
                    </w:r>
                    <w:r>
                      <w:t xml:space="preserve"> general</w:t>
                    </w:r>
                    <w:r w:rsidR="00E75655">
                      <w:t xml:space="preserve"> Manager</w:t>
                    </w:r>
                  </w:p>
                  <w:p w:rsidR="00E75655" w:rsidRDefault="00E75655" w:rsidP="00126DD8">
                    <w:pPr>
                      <w:pStyle w:val="Heading3"/>
                    </w:pPr>
                    <w:r>
                      <w:t>Not your average Joe’s</w:t>
                    </w:r>
                  </w:p>
                  <w:p w:rsidR="004B62CE" w:rsidRPr="00512345" w:rsidRDefault="00E75655" w:rsidP="00E7311E">
                    <w:r>
                      <w:t>(401) 739-5637</w:t>
                    </w:r>
                  </w:p>
                </w:sdtContent>
              </w:sd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2111158744"/>
                  <w:placeholder>
                    <w:docPart w:val="4DD76353666E41508FE4951ED0BCD7D7"/>
                  </w:placeholder>
                </w:sdtPr>
                <w:sdtEndPr/>
                <w:sdtContent>
                  <w:p w:rsidR="004B62CE" w:rsidRDefault="004B62CE">
                    <w:pPr>
                      <w:pStyle w:val="Heading2"/>
                      <w:rPr>
                        <w:color w:val="262626" w:themeColor="text1" w:themeTint="D9"/>
                        <w:szCs w:val="16"/>
                      </w:rPr>
                    </w:pPr>
                    <w:r>
                      <w:rPr>
                        <w:rStyle w:val="Strong"/>
                      </w:rPr>
                      <w:t>Kurtis Kelling</w:t>
                    </w:r>
                    <w:r w:rsidR="00AA4CC4">
                      <w:t>, On-site</w:t>
                    </w:r>
                    <w:r>
                      <w:t xml:space="preserve"> Manager</w:t>
                    </w:r>
                  </w:p>
                  <w:p w:rsidR="004B62CE" w:rsidRDefault="004B62CE" w:rsidP="00126DD8">
                    <w:pPr>
                      <w:pStyle w:val="Heading3"/>
                    </w:pPr>
                    <w:r>
                      <w:t>Richmond Car wash</w:t>
                    </w:r>
                  </w:p>
                  <w:p w:rsidR="004B0F01" w:rsidRPr="00512345" w:rsidRDefault="004B62CE" w:rsidP="00E7311E">
                    <w:r>
                      <w:t>(401) 477-9269</w:t>
                    </w:r>
                  </w:p>
                </w:sdtContent>
              </w:sdt>
            </w:sdtContent>
          </w:sdt>
        </w:tc>
      </w:tr>
      <w:tr w:rsidR="00126DD8" w:rsidTr="00D840BB">
        <w:tc>
          <w:tcPr>
            <w:tcW w:w="1800" w:type="dxa"/>
          </w:tcPr>
          <w:p w:rsidR="00126DD8" w:rsidRDefault="00126DD8" w:rsidP="00126DD8">
            <w:pPr>
              <w:pStyle w:val="Heading1"/>
              <w:jc w:val="left"/>
            </w:pPr>
          </w:p>
        </w:tc>
        <w:tc>
          <w:tcPr>
            <w:tcW w:w="7920" w:type="dxa"/>
          </w:tcPr>
          <w:p w:rsidR="00126DD8" w:rsidRDefault="00126DD8">
            <w:pPr>
              <w:pStyle w:val="Heading2"/>
              <w:rPr>
                <w:rStyle w:val="Strong"/>
              </w:rPr>
            </w:pPr>
          </w:p>
        </w:tc>
      </w:tr>
    </w:tbl>
    <w:p w:rsidR="004B0F01" w:rsidRDefault="004B0F01"/>
    <w:sectPr w:rsidR="004B0F01">
      <w:footerReference w:type="default" r:id="rId10"/>
      <w:pgSz w:w="12240" w:h="15840"/>
      <w:pgMar w:top="1512" w:right="1584" w:bottom="432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2ED4" w:rsidRDefault="00302ED4">
      <w:pPr>
        <w:spacing w:after="0" w:line="240" w:lineRule="auto"/>
      </w:pPr>
      <w:r>
        <w:separator/>
      </w:r>
    </w:p>
  </w:endnote>
  <w:endnote w:type="continuationSeparator" w:id="0">
    <w:p w:rsidR="00302ED4" w:rsidRDefault="00302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0F01" w:rsidRDefault="009007BD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392E2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2ED4" w:rsidRDefault="00302ED4">
      <w:pPr>
        <w:spacing w:after="0" w:line="240" w:lineRule="auto"/>
      </w:pPr>
      <w:r>
        <w:separator/>
      </w:r>
    </w:p>
  </w:footnote>
  <w:footnote w:type="continuationSeparator" w:id="0">
    <w:p w:rsidR="00302ED4" w:rsidRDefault="00302E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AF32D9"/>
    <w:multiLevelType w:val="hybridMultilevel"/>
    <w:tmpl w:val="F880D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9535D9"/>
    <w:multiLevelType w:val="hybridMultilevel"/>
    <w:tmpl w:val="005AD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263E93"/>
    <w:multiLevelType w:val="hybridMultilevel"/>
    <w:tmpl w:val="BFEA0FF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>
    <w:nsid w:val="68B0744E"/>
    <w:multiLevelType w:val="hybridMultilevel"/>
    <w:tmpl w:val="3B5ED540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605"/>
    <w:rsid w:val="00012D30"/>
    <w:rsid w:val="000278C4"/>
    <w:rsid w:val="000472EC"/>
    <w:rsid w:val="000509A6"/>
    <w:rsid w:val="00064ED9"/>
    <w:rsid w:val="000E7A2F"/>
    <w:rsid w:val="00122E64"/>
    <w:rsid w:val="00126DD8"/>
    <w:rsid w:val="00172E36"/>
    <w:rsid w:val="001B6605"/>
    <w:rsid w:val="0023140C"/>
    <w:rsid w:val="002B4CED"/>
    <w:rsid w:val="00302ED4"/>
    <w:rsid w:val="00392E2D"/>
    <w:rsid w:val="00395F8A"/>
    <w:rsid w:val="003E0748"/>
    <w:rsid w:val="003E22CA"/>
    <w:rsid w:val="0041319C"/>
    <w:rsid w:val="0044154A"/>
    <w:rsid w:val="004A7F44"/>
    <w:rsid w:val="004B0F01"/>
    <w:rsid w:val="004B62CE"/>
    <w:rsid w:val="004D5345"/>
    <w:rsid w:val="00512345"/>
    <w:rsid w:val="005254C6"/>
    <w:rsid w:val="00552BFB"/>
    <w:rsid w:val="005610EC"/>
    <w:rsid w:val="00633D17"/>
    <w:rsid w:val="0069033E"/>
    <w:rsid w:val="00697CC6"/>
    <w:rsid w:val="006E2290"/>
    <w:rsid w:val="006F0859"/>
    <w:rsid w:val="00721235"/>
    <w:rsid w:val="00756F36"/>
    <w:rsid w:val="007613C1"/>
    <w:rsid w:val="00781F16"/>
    <w:rsid w:val="009007BD"/>
    <w:rsid w:val="0092187E"/>
    <w:rsid w:val="009B7FB3"/>
    <w:rsid w:val="00AA4CC4"/>
    <w:rsid w:val="00B11077"/>
    <w:rsid w:val="00B942C6"/>
    <w:rsid w:val="00BD4706"/>
    <w:rsid w:val="00BF7131"/>
    <w:rsid w:val="00C255DC"/>
    <w:rsid w:val="00C40713"/>
    <w:rsid w:val="00CC26E5"/>
    <w:rsid w:val="00D840BB"/>
    <w:rsid w:val="00D978B1"/>
    <w:rsid w:val="00E12A5E"/>
    <w:rsid w:val="00E7311E"/>
    <w:rsid w:val="00E75655"/>
    <w:rsid w:val="00EA2464"/>
    <w:rsid w:val="00F1126D"/>
    <w:rsid w:val="00F66787"/>
    <w:rsid w:val="00F9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ja-JP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semiHidden="0" w:uiPriority="22" w:unhideWhenUsed="0" w:qFormat="1"/>
    <w:lsdException w:name="Emphasis" w:uiPriority="2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pBdr>
        <w:right w:val="single" w:sz="8" w:space="4" w:color="7C9E0E" w:themeColor="accent1"/>
      </w:pBdr>
      <w:spacing w:after="0" w:line="240" w:lineRule="auto"/>
      <w:jc w:val="right"/>
      <w:outlineLvl w:val="0"/>
    </w:pPr>
    <w:rPr>
      <w:b/>
      <w:bCs/>
      <w:caps/>
      <w:color w:val="7C9E0E" w:themeColor="accent1"/>
      <w:kern w:val="2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0"/>
      <w:outlineLvl w:val="1"/>
    </w:pPr>
    <w:rPr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after="80"/>
      <w:outlineLvl w:val="2"/>
    </w:pPr>
    <w:rPr>
      <w:caps/>
      <w:color w:val="7F7F7F" w:themeColor="text1" w:themeTint="80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b/>
      <w:bCs/>
      <w:caps/>
      <w:color w:val="7C9E0E" w:themeColor="accent1"/>
      <w:kern w:val="20"/>
    </w:rPr>
  </w:style>
  <w:style w:type="character" w:customStyle="1" w:styleId="Heading2Char">
    <w:name w:val="Heading 2 Char"/>
    <w:basedOn w:val="DefaultParagraphFont"/>
    <w:link w:val="Heading2"/>
    <w:uiPriority w:val="1"/>
    <w:rPr>
      <w:caps/>
      <w:color w:val="000000" w:themeColor="text1"/>
      <w:kern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customStyle="1" w:styleId="ResumeTable">
    <w:name w:val="Resume Table"/>
    <w:basedOn w:val="TableNormal"/>
    <w:uiPriority w:val="99"/>
    <w:pPr>
      <w:spacing w:before="40" w:line="288" w:lineRule="auto"/>
    </w:pPr>
    <w:rPr>
      <w:color w:val="595959" w:themeColor="text1" w:themeTint="A6"/>
      <w:sz w:val="20"/>
      <w:szCs w:val="20"/>
    </w:rPr>
    <w:tblPr>
      <w:tblInd w:w="0" w:type="dxa"/>
      <w:tblBorders>
        <w:insideH w:val="single" w:sz="4" w:space="0" w:color="7C9E0E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styleId="TableGrid">
    <w:name w:val="Table Grid"/>
    <w:basedOn w:val="TableNormal"/>
    <w:uiPriority w:val="39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3"/>
    <w:qFormat/>
    <w:pPr>
      <w:spacing w:after="0" w:line="240" w:lineRule="auto"/>
    </w:pPr>
  </w:style>
  <w:style w:type="character" w:styleId="Strong">
    <w:name w:val="Strong"/>
    <w:basedOn w:val="DefaultParagraphFont"/>
    <w:uiPriority w:val="1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1"/>
    <w:rPr>
      <w:caps/>
      <w:color w:val="7F7F7F" w:themeColor="text1" w:themeTint="80"/>
      <w:sz w:val="17"/>
      <w:szCs w:val="17"/>
    </w:rPr>
  </w:style>
  <w:style w:type="paragraph" w:customStyle="1" w:styleId="Name">
    <w:name w:val="Name"/>
    <w:basedOn w:val="Normal"/>
    <w:uiPriority w:val="2"/>
    <w:qFormat/>
    <w:pPr>
      <w:spacing w:after="0" w:line="240" w:lineRule="auto"/>
    </w:pPr>
    <w:rPr>
      <w:rFonts w:asciiTheme="majorHAnsi" w:eastAsiaTheme="majorEastAsia" w:hAnsiTheme="majorHAnsi" w:cstheme="majorBidi"/>
      <w:caps/>
      <w:color w:val="7C9E0E" w:themeColor="accent1"/>
      <w:sz w:val="48"/>
      <w:szCs w:val="48"/>
    </w:rPr>
  </w:style>
  <w:style w:type="character" w:styleId="Emphasis">
    <w:name w:val="Emphasis"/>
    <w:basedOn w:val="DefaultParagraphFont"/>
    <w:uiPriority w:val="2"/>
    <w:unhideWhenUsed/>
    <w:qFormat/>
    <w:rPr>
      <w:i w:val="0"/>
      <w:iCs w:val="0"/>
      <w:color w:val="7C9E0E" w:themeColor="accent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  <w:jc w:val="right"/>
    </w:pPr>
    <w:rPr>
      <w:b/>
      <w:bCs/>
      <w:caps/>
      <w:color w:val="7C9E0E" w:themeColor="accent1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Pr>
      <w:b/>
      <w:bCs/>
      <w:caps/>
      <w:color w:val="7C9E0E" w:themeColor="accent1"/>
      <w:sz w:val="16"/>
      <w:szCs w:val="16"/>
    </w:rPr>
  </w:style>
  <w:style w:type="paragraph" w:styleId="ListParagraph">
    <w:name w:val="List Paragraph"/>
    <w:basedOn w:val="Normal"/>
    <w:uiPriority w:val="34"/>
    <w:unhideWhenUsed/>
    <w:qFormat/>
    <w:rsid w:val="000472E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ja-JP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semiHidden="0" w:uiPriority="22" w:unhideWhenUsed="0" w:qFormat="1"/>
    <w:lsdException w:name="Emphasis" w:uiPriority="2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pBdr>
        <w:right w:val="single" w:sz="8" w:space="4" w:color="7C9E0E" w:themeColor="accent1"/>
      </w:pBdr>
      <w:spacing w:after="0" w:line="240" w:lineRule="auto"/>
      <w:jc w:val="right"/>
      <w:outlineLvl w:val="0"/>
    </w:pPr>
    <w:rPr>
      <w:b/>
      <w:bCs/>
      <w:caps/>
      <w:color w:val="7C9E0E" w:themeColor="accent1"/>
      <w:kern w:val="2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0"/>
      <w:outlineLvl w:val="1"/>
    </w:pPr>
    <w:rPr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after="80"/>
      <w:outlineLvl w:val="2"/>
    </w:pPr>
    <w:rPr>
      <w:caps/>
      <w:color w:val="7F7F7F" w:themeColor="text1" w:themeTint="80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b/>
      <w:bCs/>
      <w:caps/>
      <w:color w:val="7C9E0E" w:themeColor="accent1"/>
      <w:kern w:val="20"/>
    </w:rPr>
  </w:style>
  <w:style w:type="character" w:customStyle="1" w:styleId="Heading2Char">
    <w:name w:val="Heading 2 Char"/>
    <w:basedOn w:val="DefaultParagraphFont"/>
    <w:link w:val="Heading2"/>
    <w:uiPriority w:val="1"/>
    <w:rPr>
      <w:caps/>
      <w:color w:val="000000" w:themeColor="text1"/>
      <w:kern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customStyle="1" w:styleId="ResumeTable">
    <w:name w:val="Resume Table"/>
    <w:basedOn w:val="TableNormal"/>
    <w:uiPriority w:val="99"/>
    <w:pPr>
      <w:spacing w:before="40" w:line="288" w:lineRule="auto"/>
    </w:pPr>
    <w:rPr>
      <w:color w:val="595959" w:themeColor="text1" w:themeTint="A6"/>
      <w:sz w:val="20"/>
      <w:szCs w:val="20"/>
    </w:rPr>
    <w:tblPr>
      <w:tblInd w:w="0" w:type="dxa"/>
      <w:tblBorders>
        <w:insideH w:val="single" w:sz="4" w:space="0" w:color="7C9E0E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styleId="TableGrid">
    <w:name w:val="Table Grid"/>
    <w:basedOn w:val="TableNormal"/>
    <w:uiPriority w:val="39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3"/>
    <w:qFormat/>
    <w:pPr>
      <w:spacing w:after="0" w:line="240" w:lineRule="auto"/>
    </w:pPr>
  </w:style>
  <w:style w:type="character" w:styleId="Strong">
    <w:name w:val="Strong"/>
    <w:basedOn w:val="DefaultParagraphFont"/>
    <w:uiPriority w:val="1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1"/>
    <w:rPr>
      <w:caps/>
      <w:color w:val="7F7F7F" w:themeColor="text1" w:themeTint="80"/>
      <w:sz w:val="17"/>
      <w:szCs w:val="17"/>
    </w:rPr>
  </w:style>
  <w:style w:type="paragraph" w:customStyle="1" w:styleId="Name">
    <w:name w:val="Name"/>
    <w:basedOn w:val="Normal"/>
    <w:uiPriority w:val="2"/>
    <w:qFormat/>
    <w:pPr>
      <w:spacing w:after="0" w:line="240" w:lineRule="auto"/>
    </w:pPr>
    <w:rPr>
      <w:rFonts w:asciiTheme="majorHAnsi" w:eastAsiaTheme="majorEastAsia" w:hAnsiTheme="majorHAnsi" w:cstheme="majorBidi"/>
      <w:caps/>
      <w:color w:val="7C9E0E" w:themeColor="accent1"/>
      <w:sz w:val="48"/>
      <w:szCs w:val="48"/>
    </w:rPr>
  </w:style>
  <w:style w:type="character" w:styleId="Emphasis">
    <w:name w:val="Emphasis"/>
    <w:basedOn w:val="DefaultParagraphFont"/>
    <w:uiPriority w:val="2"/>
    <w:unhideWhenUsed/>
    <w:qFormat/>
    <w:rPr>
      <w:i w:val="0"/>
      <w:iCs w:val="0"/>
      <w:color w:val="7C9E0E" w:themeColor="accent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  <w:jc w:val="right"/>
    </w:pPr>
    <w:rPr>
      <w:b/>
      <w:bCs/>
      <w:caps/>
      <w:color w:val="7C9E0E" w:themeColor="accent1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Pr>
      <w:b/>
      <w:bCs/>
      <w:caps/>
      <w:color w:val="7C9E0E" w:themeColor="accent1"/>
      <w:sz w:val="16"/>
      <w:szCs w:val="16"/>
    </w:rPr>
  </w:style>
  <w:style w:type="paragraph" w:styleId="ListParagraph">
    <w:name w:val="List Paragraph"/>
    <w:basedOn w:val="Normal"/>
    <w:uiPriority w:val="34"/>
    <w:unhideWhenUsed/>
    <w:qFormat/>
    <w:rsid w:val="000472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glossaryDocument" Target="glossary/document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mailto:jarsenault3@ccri.edu" TargetMode="External"/><Relationship Id="rId1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bat_000\AppData\Roaming\Microsoft\Templates\Ba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482E87502A54639B8ADB4CB0CE272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98AC2-0719-470E-A23C-2BDAE2EAAE1D}"/>
      </w:docPartPr>
      <w:docPartBody>
        <w:p w:rsidR="001C23B7" w:rsidRDefault="002125C7">
          <w:pPr>
            <w:pStyle w:val="5482E87502A54639B8ADB4CB0CE272A4"/>
          </w:pPr>
          <w:r>
            <w:t>[Your Name]</w:t>
          </w:r>
        </w:p>
      </w:docPartBody>
    </w:docPart>
    <w:docPart>
      <w:docPartPr>
        <w:name w:val="74B3513DAD8445EA9CCA3200BE1011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B3828-EF79-4A6D-B36C-1F84A1372EB6}"/>
      </w:docPartPr>
      <w:docPartBody>
        <w:p w:rsidR="001C23B7" w:rsidRDefault="002125C7">
          <w:pPr>
            <w:pStyle w:val="74B3513DAD8445EA9CCA3200BE1011E8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B1A6F5346D446BA712EA007F297D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A5388-D131-46AF-B279-1904ED904A6D}"/>
      </w:docPartPr>
      <w:docPartBody>
        <w:p w:rsidR="006742FA" w:rsidRDefault="00D80C4B" w:rsidP="00D80C4B">
          <w:pPr>
            <w:pStyle w:val="A8B1A6F5346D446BA712EA007F297DBF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2DA9"/>
    <w:rsid w:val="00106845"/>
    <w:rsid w:val="001445E8"/>
    <w:rsid w:val="001C23B7"/>
    <w:rsid w:val="002125C7"/>
    <w:rsid w:val="002C7EC5"/>
    <w:rsid w:val="002E2063"/>
    <w:rsid w:val="00441FDA"/>
    <w:rsid w:val="0044261C"/>
    <w:rsid w:val="004B2D61"/>
    <w:rsid w:val="005658BB"/>
    <w:rsid w:val="006742FA"/>
    <w:rsid w:val="0079182A"/>
    <w:rsid w:val="008E7ADD"/>
    <w:rsid w:val="00AE15E1"/>
    <w:rsid w:val="00BE537D"/>
    <w:rsid w:val="00D80C4B"/>
    <w:rsid w:val="00EF6F42"/>
    <w:rsid w:val="00FA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82E87502A54639B8ADB4CB0CE272A4">
    <w:name w:val="5482E87502A54639B8ADB4CB0CE272A4"/>
  </w:style>
  <w:style w:type="paragraph" w:customStyle="1" w:styleId="ACDA7ED09A314BD78558AA5DA94FA541">
    <w:name w:val="ACDA7ED09A314BD78558AA5DA94FA541"/>
  </w:style>
  <w:style w:type="paragraph" w:customStyle="1" w:styleId="76E11DFFC49642D3B59BF62966EC4208">
    <w:name w:val="76E11DFFC49642D3B59BF62966EC4208"/>
  </w:style>
  <w:style w:type="paragraph" w:customStyle="1" w:styleId="27570D4D31524204B91F1D0BD03C0435">
    <w:name w:val="27570D4D31524204B91F1D0BD03C0435"/>
  </w:style>
  <w:style w:type="paragraph" w:customStyle="1" w:styleId="6297C4F4E78649FC87CBE184F0D30F83">
    <w:name w:val="6297C4F4E78649FC87CBE184F0D30F83"/>
  </w:style>
  <w:style w:type="paragraph" w:customStyle="1" w:styleId="B7BD26C459FB49E29F5E96BA2C934322">
    <w:name w:val="B7BD26C459FB49E29F5E96BA2C934322"/>
  </w:style>
  <w:style w:type="character" w:styleId="PlaceholderText">
    <w:name w:val="Placeholder Text"/>
    <w:basedOn w:val="DefaultParagraphFont"/>
    <w:uiPriority w:val="99"/>
    <w:semiHidden/>
    <w:rsid w:val="004B2D61"/>
    <w:rPr>
      <w:color w:val="808080"/>
    </w:rPr>
  </w:style>
  <w:style w:type="paragraph" w:customStyle="1" w:styleId="74B3513DAD8445EA9CCA3200BE1011E8">
    <w:name w:val="74B3513DAD8445EA9CCA3200BE1011E8"/>
  </w:style>
  <w:style w:type="character" w:styleId="Strong">
    <w:name w:val="Strong"/>
    <w:basedOn w:val="DefaultParagraphFont"/>
    <w:uiPriority w:val="22"/>
    <w:qFormat/>
    <w:rsid w:val="001C23B7"/>
    <w:rPr>
      <w:b/>
      <w:bCs/>
    </w:rPr>
  </w:style>
  <w:style w:type="paragraph" w:customStyle="1" w:styleId="AE6372A43BB2446B9F1C16DF3987E2AB">
    <w:name w:val="AE6372A43BB2446B9F1C16DF3987E2AB"/>
  </w:style>
  <w:style w:type="paragraph" w:customStyle="1" w:styleId="D3684B705F2E43DBB595BB862C205CB8">
    <w:name w:val="D3684B705F2E43DBB595BB862C205CB8"/>
  </w:style>
  <w:style w:type="paragraph" w:customStyle="1" w:styleId="75C3847A03D6463699B4BD990C2F39A6">
    <w:name w:val="75C3847A03D6463699B4BD990C2F39A6"/>
  </w:style>
  <w:style w:type="paragraph" w:customStyle="1" w:styleId="024FB2F2AFD24E17B0C2A387B7D6D878">
    <w:name w:val="024FB2F2AFD24E17B0C2A387B7D6D878"/>
  </w:style>
  <w:style w:type="paragraph" w:customStyle="1" w:styleId="F824AA558A0840DB9BA05C7FC856CE00">
    <w:name w:val="F824AA558A0840DB9BA05C7FC856CE00"/>
  </w:style>
  <w:style w:type="paragraph" w:customStyle="1" w:styleId="61C1930ADFE8490F9AD50ED27C829739">
    <w:name w:val="61C1930ADFE8490F9AD50ED27C829739"/>
  </w:style>
  <w:style w:type="paragraph" w:customStyle="1" w:styleId="0F9E80822F7F483C8A3BAE554B1B2A48">
    <w:name w:val="0F9E80822F7F483C8A3BAE554B1B2A48"/>
  </w:style>
  <w:style w:type="paragraph" w:customStyle="1" w:styleId="4E371A2A1DAA46329EEA833D2C2A9F9E">
    <w:name w:val="4E371A2A1DAA46329EEA833D2C2A9F9E"/>
  </w:style>
  <w:style w:type="paragraph" w:customStyle="1" w:styleId="DC60F498F7B4420C8946851948852E75">
    <w:name w:val="DC60F498F7B4420C8946851948852E75"/>
  </w:style>
  <w:style w:type="paragraph" w:customStyle="1" w:styleId="34661B4786454CC9A27E684CD6E70D45">
    <w:name w:val="34661B4786454CC9A27E684CD6E70D45"/>
  </w:style>
  <w:style w:type="paragraph" w:customStyle="1" w:styleId="86DCFACD0C2145A59F2B3D4EF72D9574">
    <w:name w:val="86DCFACD0C2145A59F2B3D4EF72D9574"/>
  </w:style>
  <w:style w:type="paragraph" w:customStyle="1" w:styleId="E7ED975682BF474F920BC7A887DD6861">
    <w:name w:val="E7ED975682BF474F920BC7A887DD6861"/>
  </w:style>
  <w:style w:type="paragraph" w:customStyle="1" w:styleId="AD214F0DCAE541CC9F9859CE1FB2D67F">
    <w:name w:val="AD214F0DCAE541CC9F9859CE1FB2D67F"/>
  </w:style>
  <w:style w:type="paragraph" w:customStyle="1" w:styleId="67F46F75085F425DB0BDABF6525F5E44">
    <w:name w:val="67F46F75085F425DB0BDABF6525F5E44"/>
  </w:style>
  <w:style w:type="paragraph" w:customStyle="1" w:styleId="0B5F490C21EC44F9B947A8276A99974D">
    <w:name w:val="0B5F490C21EC44F9B947A8276A99974D"/>
    <w:rsid w:val="00FA2DA9"/>
  </w:style>
  <w:style w:type="paragraph" w:customStyle="1" w:styleId="E29F29217BB74145AF1DC12F187AFE54">
    <w:name w:val="E29F29217BB74145AF1DC12F187AFE54"/>
    <w:rsid w:val="001C23B7"/>
  </w:style>
  <w:style w:type="paragraph" w:customStyle="1" w:styleId="7482DDF439DD45EF83506ABE93597ADF">
    <w:name w:val="7482DDF439DD45EF83506ABE93597ADF"/>
    <w:rsid w:val="001C23B7"/>
  </w:style>
  <w:style w:type="paragraph" w:customStyle="1" w:styleId="6FFCF76EA79641F6BB084708C3C31E26">
    <w:name w:val="6FFCF76EA79641F6BB084708C3C31E26"/>
    <w:rsid w:val="001C23B7"/>
  </w:style>
  <w:style w:type="paragraph" w:customStyle="1" w:styleId="35566C3A89E74AE3A9788A9E83ED662E">
    <w:name w:val="35566C3A89E74AE3A9788A9E83ED662E"/>
    <w:rsid w:val="001C23B7"/>
  </w:style>
  <w:style w:type="paragraph" w:customStyle="1" w:styleId="0C32DB5263054552BBF74588083111C4">
    <w:name w:val="0C32DB5263054552BBF74588083111C4"/>
    <w:rsid w:val="001C23B7"/>
  </w:style>
  <w:style w:type="paragraph" w:customStyle="1" w:styleId="942816105DB8437A91DA5454044A7C51">
    <w:name w:val="942816105DB8437A91DA5454044A7C51"/>
    <w:rsid w:val="001C23B7"/>
  </w:style>
  <w:style w:type="paragraph" w:customStyle="1" w:styleId="AE4B44E243F747F293D331AA3D7E63C7">
    <w:name w:val="AE4B44E243F747F293D331AA3D7E63C7"/>
    <w:rsid w:val="001C23B7"/>
  </w:style>
  <w:style w:type="paragraph" w:customStyle="1" w:styleId="C68F2E1B5CEF4172B0EE2957934E259C">
    <w:name w:val="C68F2E1B5CEF4172B0EE2957934E259C"/>
    <w:rsid w:val="001C23B7"/>
  </w:style>
  <w:style w:type="paragraph" w:customStyle="1" w:styleId="A0999F5571CE4E7A88DF32CF818D8A23">
    <w:name w:val="A0999F5571CE4E7A88DF32CF818D8A23"/>
    <w:rsid w:val="001C23B7"/>
  </w:style>
  <w:style w:type="paragraph" w:customStyle="1" w:styleId="3753DF50EE3E421DA96702CF38B59BFE">
    <w:name w:val="3753DF50EE3E421DA96702CF38B59BFE"/>
    <w:rsid w:val="001C23B7"/>
  </w:style>
  <w:style w:type="paragraph" w:customStyle="1" w:styleId="77C7D36DDA9B449A9B01FF0099A2C83F">
    <w:name w:val="77C7D36DDA9B449A9B01FF0099A2C83F"/>
    <w:rsid w:val="001C23B7"/>
  </w:style>
  <w:style w:type="paragraph" w:customStyle="1" w:styleId="A817DA8F91704DB9BDF86044F2DAB08C">
    <w:name w:val="A817DA8F91704DB9BDF86044F2DAB08C"/>
    <w:rsid w:val="001C23B7"/>
  </w:style>
  <w:style w:type="paragraph" w:customStyle="1" w:styleId="70E097932FFE47BCBDFFF15D7D13683E">
    <w:name w:val="70E097932FFE47BCBDFFF15D7D13683E"/>
    <w:rsid w:val="001C23B7"/>
  </w:style>
  <w:style w:type="paragraph" w:customStyle="1" w:styleId="902A52A877FE45D8BCDF691577D8D34D">
    <w:name w:val="902A52A877FE45D8BCDF691577D8D34D"/>
    <w:rsid w:val="001C23B7"/>
  </w:style>
  <w:style w:type="paragraph" w:customStyle="1" w:styleId="E4E1FC2CFD8B4CDDBA58E7F515780318">
    <w:name w:val="E4E1FC2CFD8B4CDDBA58E7F515780318"/>
    <w:rsid w:val="001C23B7"/>
  </w:style>
  <w:style w:type="paragraph" w:customStyle="1" w:styleId="FA073DE4D53943B9AF7BC4B9CF0DA474">
    <w:name w:val="FA073DE4D53943B9AF7BC4B9CF0DA474"/>
    <w:rsid w:val="001C23B7"/>
  </w:style>
  <w:style w:type="paragraph" w:customStyle="1" w:styleId="37177C201D3C428F8419532812830111">
    <w:name w:val="37177C201D3C428F8419532812830111"/>
    <w:rsid w:val="001C23B7"/>
  </w:style>
  <w:style w:type="paragraph" w:customStyle="1" w:styleId="CB9B4B564DBC4B6C8532D4CC11D2E2BC">
    <w:name w:val="CB9B4B564DBC4B6C8532D4CC11D2E2BC"/>
    <w:rsid w:val="001C23B7"/>
  </w:style>
  <w:style w:type="paragraph" w:customStyle="1" w:styleId="8F62CF4B8CEF44E9974AAE991ED2E0E0">
    <w:name w:val="8F62CF4B8CEF44E9974AAE991ED2E0E0"/>
    <w:rsid w:val="001C23B7"/>
  </w:style>
  <w:style w:type="paragraph" w:customStyle="1" w:styleId="88F214AB8B7244419C5CB6FD2C6F1A73">
    <w:name w:val="88F214AB8B7244419C5CB6FD2C6F1A73"/>
    <w:rsid w:val="001C23B7"/>
  </w:style>
  <w:style w:type="paragraph" w:customStyle="1" w:styleId="A11C8DC509854672835B4D539C5C14C3">
    <w:name w:val="A11C8DC509854672835B4D539C5C14C3"/>
    <w:rsid w:val="001C23B7"/>
  </w:style>
  <w:style w:type="paragraph" w:customStyle="1" w:styleId="D5F02D1D599B487BAF9F12399AB04DDE">
    <w:name w:val="D5F02D1D599B487BAF9F12399AB04DDE"/>
    <w:rsid w:val="001C23B7"/>
  </w:style>
  <w:style w:type="paragraph" w:customStyle="1" w:styleId="F5E646DFABC84CA392EE867F72AF2D81">
    <w:name w:val="F5E646DFABC84CA392EE867F72AF2D81"/>
    <w:rsid w:val="001C23B7"/>
  </w:style>
  <w:style w:type="paragraph" w:customStyle="1" w:styleId="312802F22CB34CC283A129E22B04F75F">
    <w:name w:val="312802F22CB34CC283A129E22B04F75F"/>
    <w:rsid w:val="001C23B7"/>
  </w:style>
  <w:style w:type="paragraph" w:customStyle="1" w:styleId="725F82D797804EBA9B1388B6EDBA8771">
    <w:name w:val="725F82D797804EBA9B1388B6EDBA8771"/>
    <w:rsid w:val="001C23B7"/>
  </w:style>
  <w:style w:type="paragraph" w:customStyle="1" w:styleId="DC913A3D3FE34A66805C79B411D6BC3C">
    <w:name w:val="DC913A3D3FE34A66805C79B411D6BC3C"/>
    <w:rsid w:val="001C23B7"/>
  </w:style>
  <w:style w:type="paragraph" w:customStyle="1" w:styleId="AB617EF342EA487EA3D7889782C44EA5">
    <w:name w:val="AB617EF342EA487EA3D7889782C44EA5"/>
    <w:rsid w:val="001C23B7"/>
  </w:style>
  <w:style w:type="paragraph" w:customStyle="1" w:styleId="79CD8AACDFD04D3493B6BD3A37689326">
    <w:name w:val="79CD8AACDFD04D3493B6BD3A37689326"/>
    <w:rsid w:val="001C23B7"/>
  </w:style>
  <w:style w:type="paragraph" w:customStyle="1" w:styleId="44361F9D0A394EC1B44F00F17697839C">
    <w:name w:val="44361F9D0A394EC1B44F00F17697839C"/>
    <w:rsid w:val="001C23B7"/>
  </w:style>
  <w:style w:type="paragraph" w:customStyle="1" w:styleId="E30F5998978A45AEA76EC3B61D56FA0A">
    <w:name w:val="E30F5998978A45AEA76EC3B61D56FA0A"/>
    <w:rsid w:val="001C23B7"/>
  </w:style>
  <w:style w:type="paragraph" w:customStyle="1" w:styleId="11B5A9A8B8E04F689BC0210C737A75B5">
    <w:name w:val="11B5A9A8B8E04F689BC0210C737A75B5"/>
    <w:rsid w:val="001C23B7"/>
  </w:style>
  <w:style w:type="paragraph" w:customStyle="1" w:styleId="ACC35FCCEB3C43F0883E5DEF267D1548">
    <w:name w:val="ACC35FCCEB3C43F0883E5DEF267D1548"/>
    <w:rsid w:val="00D80C4B"/>
  </w:style>
  <w:style w:type="paragraph" w:customStyle="1" w:styleId="1F10F67E326347138A00BEB72B929674">
    <w:name w:val="1F10F67E326347138A00BEB72B929674"/>
    <w:rsid w:val="00D80C4B"/>
  </w:style>
  <w:style w:type="paragraph" w:customStyle="1" w:styleId="ECA88A70E0474663A83B87B8F2C7FA16">
    <w:name w:val="ECA88A70E0474663A83B87B8F2C7FA16"/>
    <w:rsid w:val="00D80C4B"/>
  </w:style>
  <w:style w:type="paragraph" w:customStyle="1" w:styleId="3690B6EBDC7F47D0995B6C0B719BCDEB">
    <w:name w:val="3690B6EBDC7F47D0995B6C0B719BCDEB"/>
    <w:rsid w:val="00D80C4B"/>
  </w:style>
  <w:style w:type="paragraph" w:customStyle="1" w:styleId="A8B1A6F5346D446BA712EA007F297DBF">
    <w:name w:val="A8B1A6F5346D446BA712EA007F297DBF"/>
    <w:rsid w:val="00D80C4B"/>
  </w:style>
  <w:style w:type="paragraph" w:customStyle="1" w:styleId="8886D5E90BCA45B3BE023C90474F0491">
    <w:name w:val="8886D5E90BCA45B3BE023C90474F0491"/>
    <w:rsid w:val="00D80C4B"/>
  </w:style>
  <w:style w:type="paragraph" w:customStyle="1" w:styleId="A8E5B111CB7941AFB47DCE8DAEA68B4A">
    <w:name w:val="A8E5B111CB7941AFB47DCE8DAEA68B4A"/>
    <w:rsid w:val="006742FA"/>
  </w:style>
  <w:style w:type="paragraph" w:customStyle="1" w:styleId="8FAE27CBB8FC49E18674E2EAB23E0F09">
    <w:name w:val="8FAE27CBB8FC49E18674E2EAB23E0F09"/>
    <w:rsid w:val="006742FA"/>
  </w:style>
  <w:style w:type="paragraph" w:customStyle="1" w:styleId="2F3699325A584BDBABB45EE8D3F552E5">
    <w:name w:val="2F3699325A584BDBABB45EE8D3F552E5"/>
    <w:rsid w:val="006742FA"/>
  </w:style>
  <w:style w:type="paragraph" w:customStyle="1" w:styleId="9FFC3BC5ED294095BD73FDD81F6CE436">
    <w:name w:val="9FFC3BC5ED294095BD73FDD81F6CE436"/>
    <w:rsid w:val="006742FA"/>
  </w:style>
  <w:style w:type="paragraph" w:customStyle="1" w:styleId="3649A6F76F8D409284FEDC7B150159DB">
    <w:name w:val="3649A6F76F8D409284FEDC7B150159DB"/>
    <w:rsid w:val="0079182A"/>
  </w:style>
  <w:style w:type="paragraph" w:customStyle="1" w:styleId="4DD76353666E41508FE4951ED0BCD7D7">
    <w:name w:val="4DD76353666E41508FE4951ED0BCD7D7"/>
    <w:rsid w:val="004B2D61"/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82E87502A54639B8ADB4CB0CE272A4">
    <w:name w:val="5482E87502A54639B8ADB4CB0CE272A4"/>
  </w:style>
  <w:style w:type="paragraph" w:customStyle="1" w:styleId="ACDA7ED09A314BD78558AA5DA94FA541">
    <w:name w:val="ACDA7ED09A314BD78558AA5DA94FA541"/>
  </w:style>
  <w:style w:type="paragraph" w:customStyle="1" w:styleId="76E11DFFC49642D3B59BF62966EC4208">
    <w:name w:val="76E11DFFC49642D3B59BF62966EC4208"/>
  </w:style>
  <w:style w:type="paragraph" w:customStyle="1" w:styleId="27570D4D31524204B91F1D0BD03C0435">
    <w:name w:val="27570D4D31524204B91F1D0BD03C0435"/>
  </w:style>
  <w:style w:type="paragraph" w:customStyle="1" w:styleId="6297C4F4E78649FC87CBE184F0D30F83">
    <w:name w:val="6297C4F4E78649FC87CBE184F0D30F83"/>
  </w:style>
  <w:style w:type="paragraph" w:customStyle="1" w:styleId="B7BD26C459FB49E29F5E96BA2C934322">
    <w:name w:val="B7BD26C459FB49E29F5E96BA2C934322"/>
  </w:style>
  <w:style w:type="character" w:styleId="PlaceholderText">
    <w:name w:val="Placeholder Text"/>
    <w:basedOn w:val="DefaultParagraphFont"/>
    <w:uiPriority w:val="99"/>
    <w:semiHidden/>
    <w:rsid w:val="004B2D61"/>
    <w:rPr>
      <w:color w:val="808080"/>
    </w:rPr>
  </w:style>
  <w:style w:type="paragraph" w:customStyle="1" w:styleId="74B3513DAD8445EA9CCA3200BE1011E8">
    <w:name w:val="74B3513DAD8445EA9CCA3200BE1011E8"/>
  </w:style>
  <w:style w:type="character" w:styleId="Strong">
    <w:name w:val="Strong"/>
    <w:basedOn w:val="DefaultParagraphFont"/>
    <w:uiPriority w:val="22"/>
    <w:qFormat/>
    <w:rsid w:val="001C23B7"/>
    <w:rPr>
      <w:b/>
      <w:bCs/>
    </w:rPr>
  </w:style>
  <w:style w:type="paragraph" w:customStyle="1" w:styleId="AE6372A43BB2446B9F1C16DF3987E2AB">
    <w:name w:val="AE6372A43BB2446B9F1C16DF3987E2AB"/>
  </w:style>
  <w:style w:type="paragraph" w:customStyle="1" w:styleId="D3684B705F2E43DBB595BB862C205CB8">
    <w:name w:val="D3684B705F2E43DBB595BB862C205CB8"/>
  </w:style>
  <w:style w:type="paragraph" w:customStyle="1" w:styleId="75C3847A03D6463699B4BD990C2F39A6">
    <w:name w:val="75C3847A03D6463699B4BD990C2F39A6"/>
  </w:style>
  <w:style w:type="paragraph" w:customStyle="1" w:styleId="024FB2F2AFD24E17B0C2A387B7D6D878">
    <w:name w:val="024FB2F2AFD24E17B0C2A387B7D6D878"/>
  </w:style>
  <w:style w:type="paragraph" w:customStyle="1" w:styleId="F824AA558A0840DB9BA05C7FC856CE00">
    <w:name w:val="F824AA558A0840DB9BA05C7FC856CE00"/>
  </w:style>
  <w:style w:type="paragraph" w:customStyle="1" w:styleId="61C1930ADFE8490F9AD50ED27C829739">
    <w:name w:val="61C1930ADFE8490F9AD50ED27C829739"/>
  </w:style>
  <w:style w:type="paragraph" w:customStyle="1" w:styleId="0F9E80822F7F483C8A3BAE554B1B2A48">
    <w:name w:val="0F9E80822F7F483C8A3BAE554B1B2A48"/>
  </w:style>
  <w:style w:type="paragraph" w:customStyle="1" w:styleId="4E371A2A1DAA46329EEA833D2C2A9F9E">
    <w:name w:val="4E371A2A1DAA46329EEA833D2C2A9F9E"/>
  </w:style>
  <w:style w:type="paragraph" w:customStyle="1" w:styleId="DC60F498F7B4420C8946851948852E75">
    <w:name w:val="DC60F498F7B4420C8946851948852E75"/>
  </w:style>
  <w:style w:type="paragraph" w:customStyle="1" w:styleId="34661B4786454CC9A27E684CD6E70D45">
    <w:name w:val="34661B4786454CC9A27E684CD6E70D45"/>
  </w:style>
  <w:style w:type="paragraph" w:customStyle="1" w:styleId="86DCFACD0C2145A59F2B3D4EF72D9574">
    <w:name w:val="86DCFACD0C2145A59F2B3D4EF72D9574"/>
  </w:style>
  <w:style w:type="paragraph" w:customStyle="1" w:styleId="E7ED975682BF474F920BC7A887DD6861">
    <w:name w:val="E7ED975682BF474F920BC7A887DD6861"/>
  </w:style>
  <w:style w:type="paragraph" w:customStyle="1" w:styleId="AD214F0DCAE541CC9F9859CE1FB2D67F">
    <w:name w:val="AD214F0DCAE541CC9F9859CE1FB2D67F"/>
  </w:style>
  <w:style w:type="paragraph" w:customStyle="1" w:styleId="67F46F75085F425DB0BDABF6525F5E44">
    <w:name w:val="67F46F75085F425DB0BDABF6525F5E44"/>
  </w:style>
  <w:style w:type="paragraph" w:customStyle="1" w:styleId="0B5F490C21EC44F9B947A8276A99974D">
    <w:name w:val="0B5F490C21EC44F9B947A8276A99974D"/>
    <w:rsid w:val="00FA2DA9"/>
  </w:style>
  <w:style w:type="paragraph" w:customStyle="1" w:styleId="E29F29217BB74145AF1DC12F187AFE54">
    <w:name w:val="E29F29217BB74145AF1DC12F187AFE54"/>
    <w:rsid w:val="001C23B7"/>
  </w:style>
  <w:style w:type="paragraph" w:customStyle="1" w:styleId="7482DDF439DD45EF83506ABE93597ADF">
    <w:name w:val="7482DDF439DD45EF83506ABE93597ADF"/>
    <w:rsid w:val="001C23B7"/>
  </w:style>
  <w:style w:type="paragraph" w:customStyle="1" w:styleId="6FFCF76EA79641F6BB084708C3C31E26">
    <w:name w:val="6FFCF76EA79641F6BB084708C3C31E26"/>
    <w:rsid w:val="001C23B7"/>
  </w:style>
  <w:style w:type="paragraph" w:customStyle="1" w:styleId="35566C3A89E74AE3A9788A9E83ED662E">
    <w:name w:val="35566C3A89E74AE3A9788A9E83ED662E"/>
    <w:rsid w:val="001C23B7"/>
  </w:style>
  <w:style w:type="paragraph" w:customStyle="1" w:styleId="0C32DB5263054552BBF74588083111C4">
    <w:name w:val="0C32DB5263054552BBF74588083111C4"/>
    <w:rsid w:val="001C23B7"/>
  </w:style>
  <w:style w:type="paragraph" w:customStyle="1" w:styleId="942816105DB8437A91DA5454044A7C51">
    <w:name w:val="942816105DB8437A91DA5454044A7C51"/>
    <w:rsid w:val="001C23B7"/>
  </w:style>
  <w:style w:type="paragraph" w:customStyle="1" w:styleId="AE4B44E243F747F293D331AA3D7E63C7">
    <w:name w:val="AE4B44E243F747F293D331AA3D7E63C7"/>
    <w:rsid w:val="001C23B7"/>
  </w:style>
  <w:style w:type="paragraph" w:customStyle="1" w:styleId="C68F2E1B5CEF4172B0EE2957934E259C">
    <w:name w:val="C68F2E1B5CEF4172B0EE2957934E259C"/>
    <w:rsid w:val="001C23B7"/>
  </w:style>
  <w:style w:type="paragraph" w:customStyle="1" w:styleId="A0999F5571CE4E7A88DF32CF818D8A23">
    <w:name w:val="A0999F5571CE4E7A88DF32CF818D8A23"/>
    <w:rsid w:val="001C23B7"/>
  </w:style>
  <w:style w:type="paragraph" w:customStyle="1" w:styleId="3753DF50EE3E421DA96702CF38B59BFE">
    <w:name w:val="3753DF50EE3E421DA96702CF38B59BFE"/>
    <w:rsid w:val="001C23B7"/>
  </w:style>
  <w:style w:type="paragraph" w:customStyle="1" w:styleId="77C7D36DDA9B449A9B01FF0099A2C83F">
    <w:name w:val="77C7D36DDA9B449A9B01FF0099A2C83F"/>
    <w:rsid w:val="001C23B7"/>
  </w:style>
  <w:style w:type="paragraph" w:customStyle="1" w:styleId="A817DA8F91704DB9BDF86044F2DAB08C">
    <w:name w:val="A817DA8F91704DB9BDF86044F2DAB08C"/>
    <w:rsid w:val="001C23B7"/>
  </w:style>
  <w:style w:type="paragraph" w:customStyle="1" w:styleId="70E097932FFE47BCBDFFF15D7D13683E">
    <w:name w:val="70E097932FFE47BCBDFFF15D7D13683E"/>
    <w:rsid w:val="001C23B7"/>
  </w:style>
  <w:style w:type="paragraph" w:customStyle="1" w:styleId="902A52A877FE45D8BCDF691577D8D34D">
    <w:name w:val="902A52A877FE45D8BCDF691577D8D34D"/>
    <w:rsid w:val="001C23B7"/>
  </w:style>
  <w:style w:type="paragraph" w:customStyle="1" w:styleId="E4E1FC2CFD8B4CDDBA58E7F515780318">
    <w:name w:val="E4E1FC2CFD8B4CDDBA58E7F515780318"/>
    <w:rsid w:val="001C23B7"/>
  </w:style>
  <w:style w:type="paragraph" w:customStyle="1" w:styleId="FA073DE4D53943B9AF7BC4B9CF0DA474">
    <w:name w:val="FA073DE4D53943B9AF7BC4B9CF0DA474"/>
    <w:rsid w:val="001C23B7"/>
  </w:style>
  <w:style w:type="paragraph" w:customStyle="1" w:styleId="37177C201D3C428F8419532812830111">
    <w:name w:val="37177C201D3C428F8419532812830111"/>
    <w:rsid w:val="001C23B7"/>
  </w:style>
  <w:style w:type="paragraph" w:customStyle="1" w:styleId="CB9B4B564DBC4B6C8532D4CC11D2E2BC">
    <w:name w:val="CB9B4B564DBC4B6C8532D4CC11D2E2BC"/>
    <w:rsid w:val="001C23B7"/>
  </w:style>
  <w:style w:type="paragraph" w:customStyle="1" w:styleId="8F62CF4B8CEF44E9974AAE991ED2E0E0">
    <w:name w:val="8F62CF4B8CEF44E9974AAE991ED2E0E0"/>
    <w:rsid w:val="001C23B7"/>
  </w:style>
  <w:style w:type="paragraph" w:customStyle="1" w:styleId="88F214AB8B7244419C5CB6FD2C6F1A73">
    <w:name w:val="88F214AB8B7244419C5CB6FD2C6F1A73"/>
    <w:rsid w:val="001C23B7"/>
  </w:style>
  <w:style w:type="paragraph" w:customStyle="1" w:styleId="A11C8DC509854672835B4D539C5C14C3">
    <w:name w:val="A11C8DC509854672835B4D539C5C14C3"/>
    <w:rsid w:val="001C23B7"/>
  </w:style>
  <w:style w:type="paragraph" w:customStyle="1" w:styleId="D5F02D1D599B487BAF9F12399AB04DDE">
    <w:name w:val="D5F02D1D599B487BAF9F12399AB04DDE"/>
    <w:rsid w:val="001C23B7"/>
  </w:style>
  <w:style w:type="paragraph" w:customStyle="1" w:styleId="F5E646DFABC84CA392EE867F72AF2D81">
    <w:name w:val="F5E646DFABC84CA392EE867F72AF2D81"/>
    <w:rsid w:val="001C23B7"/>
  </w:style>
  <w:style w:type="paragraph" w:customStyle="1" w:styleId="312802F22CB34CC283A129E22B04F75F">
    <w:name w:val="312802F22CB34CC283A129E22B04F75F"/>
    <w:rsid w:val="001C23B7"/>
  </w:style>
  <w:style w:type="paragraph" w:customStyle="1" w:styleId="725F82D797804EBA9B1388B6EDBA8771">
    <w:name w:val="725F82D797804EBA9B1388B6EDBA8771"/>
    <w:rsid w:val="001C23B7"/>
  </w:style>
  <w:style w:type="paragraph" w:customStyle="1" w:styleId="DC913A3D3FE34A66805C79B411D6BC3C">
    <w:name w:val="DC913A3D3FE34A66805C79B411D6BC3C"/>
    <w:rsid w:val="001C23B7"/>
  </w:style>
  <w:style w:type="paragraph" w:customStyle="1" w:styleId="AB617EF342EA487EA3D7889782C44EA5">
    <w:name w:val="AB617EF342EA487EA3D7889782C44EA5"/>
    <w:rsid w:val="001C23B7"/>
  </w:style>
  <w:style w:type="paragraph" w:customStyle="1" w:styleId="79CD8AACDFD04D3493B6BD3A37689326">
    <w:name w:val="79CD8AACDFD04D3493B6BD3A37689326"/>
    <w:rsid w:val="001C23B7"/>
  </w:style>
  <w:style w:type="paragraph" w:customStyle="1" w:styleId="44361F9D0A394EC1B44F00F17697839C">
    <w:name w:val="44361F9D0A394EC1B44F00F17697839C"/>
    <w:rsid w:val="001C23B7"/>
  </w:style>
  <w:style w:type="paragraph" w:customStyle="1" w:styleId="E30F5998978A45AEA76EC3B61D56FA0A">
    <w:name w:val="E30F5998978A45AEA76EC3B61D56FA0A"/>
    <w:rsid w:val="001C23B7"/>
  </w:style>
  <w:style w:type="paragraph" w:customStyle="1" w:styleId="11B5A9A8B8E04F689BC0210C737A75B5">
    <w:name w:val="11B5A9A8B8E04F689BC0210C737A75B5"/>
    <w:rsid w:val="001C23B7"/>
  </w:style>
  <w:style w:type="paragraph" w:customStyle="1" w:styleId="ACC35FCCEB3C43F0883E5DEF267D1548">
    <w:name w:val="ACC35FCCEB3C43F0883E5DEF267D1548"/>
    <w:rsid w:val="00D80C4B"/>
  </w:style>
  <w:style w:type="paragraph" w:customStyle="1" w:styleId="1F10F67E326347138A00BEB72B929674">
    <w:name w:val="1F10F67E326347138A00BEB72B929674"/>
    <w:rsid w:val="00D80C4B"/>
  </w:style>
  <w:style w:type="paragraph" w:customStyle="1" w:styleId="ECA88A70E0474663A83B87B8F2C7FA16">
    <w:name w:val="ECA88A70E0474663A83B87B8F2C7FA16"/>
    <w:rsid w:val="00D80C4B"/>
  </w:style>
  <w:style w:type="paragraph" w:customStyle="1" w:styleId="3690B6EBDC7F47D0995B6C0B719BCDEB">
    <w:name w:val="3690B6EBDC7F47D0995B6C0B719BCDEB"/>
    <w:rsid w:val="00D80C4B"/>
  </w:style>
  <w:style w:type="paragraph" w:customStyle="1" w:styleId="A8B1A6F5346D446BA712EA007F297DBF">
    <w:name w:val="A8B1A6F5346D446BA712EA007F297DBF"/>
    <w:rsid w:val="00D80C4B"/>
  </w:style>
  <w:style w:type="paragraph" w:customStyle="1" w:styleId="8886D5E90BCA45B3BE023C90474F0491">
    <w:name w:val="8886D5E90BCA45B3BE023C90474F0491"/>
    <w:rsid w:val="00D80C4B"/>
  </w:style>
  <w:style w:type="paragraph" w:customStyle="1" w:styleId="A8E5B111CB7941AFB47DCE8DAEA68B4A">
    <w:name w:val="A8E5B111CB7941AFB47DCE8DAEA68B4A"/>
    <w:rsid w:val="006742FA"/>
  </w:style>
  <w:style w:type="paragraph" w:customStyle="1" w:styleId="8FAE27CBB8FC49E18674E2EAB23E0F09">
    <w:name w:val="8FAE27CBB8FC49E18674E2EAB23E0F09"/>
    <w:rsid w:val="006742FA"/>
  </w:style>
  <w:style w:type="paragraph" w:customStyle="1" w:styleId="2F3699325A584BDBABB45EE8D3F552E5">
    <w:name w:val="2F3699325A584BDBABB45EE8D3F552E5"/>
    <w:rsid w:val="006742FA"/>
  </w:style>
  <w:style w:type="paragraph" w:customStyle="1" w:styleId="9FFC3BC5ED294095BD73FDD81F6CE436">
    <w:name w:val="9FFC3BC5ED294095BD73FDD81F6CE436"/>
    <w:rsid w:val="006742FA"/>
  </w:style>
  <w:style w:type="paragraph" w:customStyle="1" w:styleId="3649A6F76F8D409284FEDC7B150159DB">
    <w:name w:val="3649A6F76F8D409284FEDC7B150159DB"/>
    <w:rsid w:val="0079182A"/>
  </w:style>
  <w:style w:type="paragraph" w:customStyle="1" w:styleId="4DD76353666E41508FE4951ED0BCD7D7">
    <w:name w:val="4DD76353666E41508FE4951ED0BCD7D7"/>
    <w:rsid w:val="004B2D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Resume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A8D473F2-88E6-472D-8B39-3543FF8333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\Users\Anbat_000\AppData\Roaming\Microsoft\Templates\Basic resume.dotx</Template>
  <TotalTime>1</TotalTime>
  <Pages>2</Pages>
  <Words>445</Words>
  <Characters>2542</Characters>
  <Application>Microsoft Macintosh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n. bates</dc:creator>
  <cp:keywords/>
  <dc:description/>
  <cp:lastModifiedBy>Amy Richard</cp:lastModifiedBy>
  <cp:revision>2</cp:revision>
  <dcterms:created xsi:type="dcterms:W3CDTF">2015-01-25T02:24:00Z</dcterms:created>
  <dcterms:modified xsi:type="dcterms:W3CDTF">2015-01-25T02:24:00Z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TC034566219991</vt:lpwstr>
  </property>
</Properties>
</file>